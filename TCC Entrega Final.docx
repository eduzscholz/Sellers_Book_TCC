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F946C85" w14:textId="11F11F33" w:rsidR="00C544B9" w:rsidRPr="001D7DFD" w:rsidRDefault="00C544B9" w:rsidP="00591A2B">
      <w:pPr>
        <w:ind w:firstLine="0"/>
        <w:jc w:val="center"/>
      </w:pPr>
      <w:r w:rsidRPr="001D7DFD">
        <w:t>INSTITUTO FEDERAL DE EDUCAÇÃO, CIÊNCIA E TECNOLOGIA DO</w:t>
      </w:r>
    </w:p>
    <w:p w14:paraId="2C141970" w14:textId="77777777" w:rsidR="00C544B9" w:rsidRPr="001D7DFD" w:rsidRDefault="00C544B9" w:rsidP="009A4858">
      <w:pPr>
        <w:ind w:firstLine="0"/>
        <w:jc w:val="center"/>
        <w:rPr>
          <w:szCs w:val="24"/>
        </w:rPr>
      </w:pPr>
      <w:r w:rsidRPr="001D7DFD">
        <w:rPr>
          <w:szCs w:val="24"/>
        </w:rPr>
        <w:t>RIO GRANDE DO SUL</w:t>
      </w:r>
    </w:p>
    <w:p w14:paraId="1A209F8D" w14:textId="77777777" w:rsidR="003F65B5" w:rsidRPr="001D7DFD" w:rsidRDefault="00C544B9" w:rsidP="00C544B9">
      <w:pPr>
        <w:ind w:firstLine="0"/>
        <w:jc w:val="center"/>
        <w:rPr>
          <w:szCs w:val="24"/>
        </w:rPr>
      </w:pPr>
      <w:r w:rsidRPr="001D7DFD">
        <w:rPr>
          <w:szCs w:val="24"/>
        </w:rPr>
        <w:t>C</w:t>
      </w:r>
      <w:r w:rsidR="00E72EC1" w:rsidRPr="001D7DFD">
        <w:rPr>
          <w:szCs w:val="24"/>
        </w:rPr>
        <w:t>A</w:t>
      </w:r>
      <w:r w:rsidRPr="001D7DFD">
        <w:rPr>
          <w:szCs w:val="24"/>
        </w:rPr>
        <w:t>MPUS CANOAS</w:t>
      </w:r>
    </w:p>
    <w:p w14:paraId="7095B119" w14:textId="77777777" w:rsidR="003F65B5" w:rsidRPr="001D7DFD" w:rsidRDefault="003F65B5">
      <w:pPr>
        <w:ind w:firstLine="0"/>
        <w:jc w:val="center"/>
        <w:rPr>
          <w:b/>
          <w:szCs w:val="24"/>
        </w:rPr>
      </w:pPr>
      <w:r w:rsidRPr="001D7DFD">
        <w:rPr>
          <w:szCs w:val="24"/>
        </w:rPr>
        <w:t xml:space="preserve">CURSO </w:t>
      </w:r>
      <w:r w:rsidR="00E72EC1" w:rsidRPr="001D7DFD">
        <w:rPr>
          <w:szCs w:val="24"/>
        </w:rPr>
        <w:t>SUPERIOR DE TECNOLOGIA EM ANÁLISE E DESENVOLVIMENTO DE SISTEMAS</w:t>
      </w:r>
    </w:p>
    <w:p w14:paraId="39B7F3DC" w14:textId="77777777" w:rsidR="003F65B5" w:rsidRPr="001D7DFD" w:rsidRDefault="003F65B5">
      <w:pPr>
        <w:ind w:firstLine="0"/>
        <w:jc w:val="center"/>
        <w:rPr>
          <w:szCs w:val="24"/>
        </w:rPr>
      </w:pPr>
    </w:p>
    <w:p w14:paraId="6113086D" w14:textId="77777777" w:rsidR="003F65B5" w:rsidRPr="001D7DFD" w:rsidRDefault="003F65B5">
      <w:pPr>
        <w:ind w:firstLine="0"/>
        <w:jc w:val="center"/>
        <w:rPr>
          <w:szCs w:val="24"/>
        </w:rPr>
      </w:pPr>
    </w:p>
    <w:p w14:paraId="32371EB5" w14:textId="77777777" w:rsidR="003F65B5" w:rsidRPr="001D7DFD" w:rsidRDefault="003F65B5">
      <w:pPr>
        <w:ind w:firstLine="0"/>
        <w:jc w:val="center"/>
        <w:rPr>
          <w:szCs w:val="24"/>
        </w:rPr>
      </w:pPr>
    </w:p>
    <w:p w14:paraId="07A1C8D2" w14:textId="77777777" w:rsidR="004D4842" w:rsidRPr="001D7DFD" w:rsidRDefault="004D4842">
      <w:pPr>
        <w:ind w:firstLine="0"/>
        <w:jc w:val="center"/>
        <w:rPr>
          <w:szCs w:val="24"/>
        </w:rPr>
      </w:pPr>
    </w:p>
    <w:p w14:paraId="64A1C334" w14:textId="77777777" w:rsidR="004D4842" w:rsidRPr="001D7DFD" w:rsidRDefault="004D4842">
      <w:pPr>
        <w:ind w:firstLine="0"/>
        <w:jc w:val="center"/>
        <w:rPr>
          <w:szCs w:val="24"/>
        </w:rPr>
      </w:pPr>
    </w:p>
    <w:p w14:paraId="2CCA9475" w14:textId="77777777" w:rsidR="004D4842" w:rsidRPr="001D7DFD" w:rsidRDefault="004D4842">
      <w:pPr>
        <w:ind w:firstLine="0"/>
        <w:jc w:val="center"/>
        <w:rPr>
          <w:szCs w:val="24"/>
        </w:rPr>
      </w:pPr>
    </w:p>
    <w:p w14:paraId="72AE1BED" w14:textId="77777777" w:rsidR="003F65B5" w:rsidRPr="001D7DFD" w:rsidRDefault="003F65B5">
      <w:pPr>
        <w:ind w:firstLine="0"/>
        <w:jc w:val="center"/>
        <w:rPr>
          <w:szCs w:val="24"/>
        </w:rPr>
      </w:pPr>
    </w:p>
    <w:p w14:paraId="1C72419F" w14:textId="77777777" w:rsidR="003F65B5" w:rsidRPr="001D7DFD" w:rsidRDefault="003F65B5">
      <w:pPr>
        <w:ind w:firstLine="0"/>
        <w:jc w:val="center"/>
        <w:rPr>
          <w:szCs w:val="24"/>
        </w:rPr>
      </w:pPr>
    </w:p>
    <w:p w14:paraId="664C213D" w14:textId="351C8ADC" w:rsidR="003F65B5" w:rsidRPr="001D7DFD" w:rsidRDefault="00822E71">
      <w:pPr>
        <w:pStyle w:val="Autor"/>
        <w:rPr>
          <w:b/>
          <w:szCs w:val="24"/>
        </w:rPr>
      </w:pPr>
      <w:r w:rsidRPr="001D7DFD">
        <w:rPr>
          <w:szCs w:val="24"/>
        </w:rPr>
        <w:t>EDUARDO ZANCHETTI SCHOLZ</w:t>
      </w:r>
    </w:p>
    <w:p w14:paraId="11A40F02" w14:textId="77777777" w:rsidR="003F65B5" w:rsidRPr="001D7DFD" w:rsidRDefault="003F65B5">
      <w:pPr>
        <w:rPr>
          <w:szCs w:val="24"/>
        </w:rPr>
      </w:pPr>
    </w:p>
    <w:p w14:paraId="5DE07E24" w14:textId="77777777" w:rsidR="003F65B5" w:rsidRPr="001D7DFD" w:rsidRDefault="003F65B5">
      <w:pPr>
        <w:rPr>
          <w:szCs w:val="24"/>
        </w:rPr>
      </w:pPr>
    </w:p>
    <w:p w14:paraId="085410AF" w14:textId="77777777" w:rsidR="003F65B5" w:rsidRPr="001D7DFD" w:rsidRDefault="003F65B5">
      <w:pPr>
        <w:rPr>
          <w:szCs w:val="24"/>
        </w:rPr>
      </w:pPr>
    </w:p>
    <w:p w14:paraId="1C10C8BE" w14:textId="77777777" w:rsidR="003F65B5" w:rsidRPr="001D7DFD" w:rsidRDefault="003F65B5">
      <w:pPr>
        <w:rPr>
          <w:szCs w:val="24"/>
        </w:rPr>
      </w:pPr>
    </w:p>
    <w:p w14:paraId="1FE08580" w14:textId="375922B2" w:rsidR="00EB0CCC" w:rsidRPr="001D7DFD" w:rsidRDefault="00EB0CCC" w:rsidP="00432B89">
      <w:pPr>
        <w:pStyle w:val="TtulodaFolhadeRosto"/>
        <w:spacing w:line="360" w:lineRule="auto"/>
        <w:ind w:left="1418"/>
        <w:rPr>
          <w:sz w:val="24"/>
          <w:szCs w:val="24"/>
        </w:rPr>
      </w:pPr>
      <w:r w:rsidRPr="001D7DFD">
        <w:rPr>
          <w:sz w:val="24"/>
          <w:szCs w:val="24"/>
        </w:rPr>
        <w:t xml:space="preserve">Aplicativo móvel para </w:t>
      </w:r>
      <w:r w:rsidR="0084367A" w:rsidRPr="001D7DFD">
        <w:rPr>
          <w:sz w:val="24"/>
          <w:szCs w:val="24"/>
        </w:rPr>
        <w:t>gerência</w:t>
      </w:r>
      <w:r w:rsidRPr="001D7DFD">
        <w:rPr>
          <w:sz w:val="24"/>
          <w:szCs w:val="24"/>
        </w:rPr>
        <w:t xml:space="preserve"> de estoque e vendas de vendedores autônomos</w:t>
      </w:r>
    </w:p>
    <w:p w14:paraId="3B271C06" w14:textId="77777777" w:rsidR="003F65B5" w:rsidRPr="001D7DFD" w:rsidRDefault="003F65B5">
      <w:pPr>
        <w:rPr>
          <w:szCs w:val="24"/>
        </w:rPr>
      </w:pPr>
    </w:p>
    <w:p w14:paraId="666AF47C" w14:textId="77777777" w:rsidR="003F65B5" w:rsidRPr="001D7DFD" w:rsidRDefault="003F65B5">
      <w:pPr>
        <w:rPr>
          <w:szCs w:val="24"/>
        </w:rPr>
      </w:pPr>
    </w:p>
    <w:p w14:paraId="30321EE0" w14:textId="77777777" w:rsidR="003F65B5" w:rsidRPr="001D7DFD" w:rsidRDefault="003F65B5">
      <w:pPr>
        <w:rPr>
          <w:szCs w:val="24"/>
        </w:rPr>
      </w:pPr>
    </w:p>
    <w:p w14:paraId="0DD74B73" w14:textId="77777777" w:rsidR="003F65B5" w:rsidRPr="001D7DFD" w:rsidRDefault="003F65B5">
      <w:pPr>
        <w:rPr>
          <w:szCs w:val="24"/>
        </w:rPr>
      </w:pPr>
    </w:p>
    <w:p w14:paraId="2AB4127A" w14:textId="77777777" w:rsidR="003F65B5" w:rsidRPr="001D7DFD" w:rsidRDefault="003F65B5">
      <w:pPr>
        <w:spacing w:after="0"/>
        <w:ind w:left="3969" w:firstLine="0"/>
        <w:rPr>
          <w:szCs w:val="24"/>
        </w:rPr>
      </w:pPr>
    </w:p>
    <w:p w14:paraId="5935AA0F" w14:textId="77777777" w:rsidR="003F65B5" w:rsidRPr="001D7DFD" w:rsidRDefault="003F65B5">
      <w:pPr>
        <w:pStyle w:val="Cabealho"/>
        <w:tabs>
          <w:tab w:val="clear" w:pos="4419"/>
          <w:tab w:val="clear" w:pos="8838"/>
        </w:tabs>
        <w:spacing w:after="0"/>
        <w:rPr>
          <w:szCs w:val="24"/>
        </w:rPr>
      </w:pPr>
    </w:p>
    <w:p w14:paraId="7AC9F62F" w14:textId="77777777" w:rsidR="0057498C" w:rsidRPr="001D7DFD" w:rsidRDefault="0057498C">
      <w:pPr>
        <w:pStyle w:val="Cabealho"/>
        <w:tabs>
          <w:tab w:val="clear" w:pos="4419"/>
          <w:tab w:val="clear" w:pos="8838"/>
        </w:tabs>
        <w:spacing w:after="0"/>
        <w:rPr>
          <w:szCs w:val="24"/>
        </w:rPr>
      </w:pPr>
    </w:p>
    <w:p w14:paraId="30F66921" w14:textId="77777777" w:rsidR="0057498C" w:rsidRPr="001D7DFD" w:rsidRDefault="0057498C">
      <w:pPr>
        <w:pStyle w:val="Cabealho"/>
        <w:tabs>
          <w:tab w:val="clear" w:pos="4419"/>
          <w:tab w:val="clear" w:pos="8838"/>
        </w:tabs>
        <w:spacing w:after="0"/>
        <w:rPr>
          <w:szCs w:val="24"/>
        </w:rPr>
      </w:pPr>
    </w:p>
    <w:p w14:paraId="782BDACC" w14:textId="77777777" w:rsidR="0057498C" w:rsidRPr="001D7DFD" w:rsidRDefault="0057498C">
      <w:pPr>
        <w:pStyle w:val="Cabealho"/>
        <w:tabs>
          <w:tab w:val="clear" w:pos="4419"/>
          <w:tab w:val="clear" w:pos="8838"/>
        </w:tabs>
        <w:spacing w:after="0"/>
        <w:rPr>
          <w:szCs w:val="24"/>
        </w:rPr>
      </w:pPr>
    </w:p>
    <w:p w14:paraId="4575ACB6" w14:textId="77777777" w:rsidR="0057498C" w:rsidRPr="001D7DFD" w:rsidRDefault="0057498C">
      <w:pPr>
        <w:pStyle w:val="Cabealho"/>
        <w:tabs>
          <w:tab w:val="clear" w:pos="4419"/>
          <w:tab w:val="clear" w:pos="8838"/>
        </w:tabs>
        <w:spacing w:after="0"/>
        <w:rPr>
          <w:szCs w:val="24"/>
        </w:rPr>
      </w:pPr>
    </w:p>
    <w:p w14:paraId="4E6F8B79" w14:textId="77777777" w:rsidR="0057498C" w:rsidRPr="001D7DFD" w:rsidRDefault="0057498C">
      <w:pPr>
        <w:pStyle w:val="Cabealho"/>
        <w:tabs>
          <w:tab w:val="clear" w:pos="4419"/>
          <w:tab w:val="clear" w:pos="8838"/>
        </w:tabs>
        <w:spacing w:after="0"/>
        <w:rPr>
          <w:szCs w:val="24"/>
        </w:rPr>
      </w:pPr>
    </w:p>
    <w:p w14:paraId="28467421" w14:textId="77777777" w:rsidR="0057498C" w:rsidRPr="001D7DFD" w:rsidRDefault="0057498C">
      <w:pPr>
        <w:pStyle w:val="Cabealho"/>
        <w:tabs>
          <w:tab w:val="clear" w:pos="4419"/>
          <w:tab w:val="clear" w:pos="8838"/>
        </w:tabs>
        <w:spacing w:after="0"/>
        <w:rPr>
          <w:szCs w:val="24"/>
        </w:rPr>
      </w:pPr>
    </w:p>
    <w:p w14:paraId="31E1E14B" w14:textId="77777777" w:rsidR="0057498C" w:rsidRPr="001D7DFD" w:rsidRDefault="0057498C">
      <w:pPr>
        <w:pStyle w:val="Cabealho"/>
        <w:tabs>
          <w:tab w:val="clear" w:pos="4419"/>
          <w:tab w:val="clear" w:pos="8838"/>
        </w:tabs>
        <w:spacing w:after="0"/>
        <w:rPr>
          <w:szCs w:val="24"/>
        </w:rPr>
      </w:pPr>
    </w:p>
    <w:p w14:paraId="418CC2C7" w14:textId="77777777" w:rsidR="003F65B5" w:rsidRPr="001D7DFD" w:rsidRDefault="003F65B5">
      <w:pPr>
        <w:pStyle w:val="Cabealho"/>
        <w:tabs>
          <w:tab w:val="clear" w:pos="4419"/>
          <w:tab w:val="clear" w:pos="8838"/>
        </w:tabs>
        <w:spacing w:after="0"/>
        <w:rPr>
          <w:szCs w:val="24"/>
        </w:rPr>
      </w:pPr>
    </w:p>
    <w:p w14:paraId="50191F8A" w14:textId="77777777" w:rsidR="003F65B5" w:rsidRPr="001D7DFD" w:rsidRDefault="003F65B5">
      <w:pPr>
        <w:spacing w:after="0"/>
        <w:rPr>
          <w:szCs w:val="24"/>
        </w:rPr>
      </w:pPr>
    </w:p>
    <w:p w14:paraId="6EDBC367" w14:textId="77777777" w:rsidR="003F65B5" w:rsidRPr="001D7DFD" w:rsidRDefault="003F65B5">
      <w:pPr>
        <w:spacing w:after="0"/>
        <w:rPr>
          <w:szCs w:val="24"/>
        </w:rPr>
      </w:pPr>
    </w:p>
    <w:p w14:paraId="7FE43130" w14:textId="77777777" w:rsidR="003F65B5" w:rsidRPr="001D7DFD" w:rsidRDefault="003F65B5">
      <w:pPr>
        <w:spacing w:after="0"/>
        <w:rPr>
          <w:szCs w:val="24"/>
        </w:rPr>
      </w:pPr>
    </w:p>
    <w:p w14:paraId="703FF87E" w14:textId="77777777" w:rsidR="003F65B5" w:rsidRPr="001D7DFD" w:rsidRDefault="003F65B5">
      <w:pPr>
        <w:spacing w:after="0"/>
        <w:rPr>
          <w:szCs w:val="24"/>
        </w:rPr>
      </w:pPr>
    </w:p>
    <w:p w14:paraId="0DA5D0FC" w14:textId="33F0BA8E" w:rsidR="007A08E7" w:rsidRPr="001D7DFD" w:rsidRDefault="002444B4" w:rsidP="007A08E7">
      <w:pPr>
        <w:spacing w:after="0"/>
        <w:ind w:firstLine="0"/>
        <w:jc w:val="center"/>
        <w:rPr>
          <w:szCs w:val="24"/>
        </w:rPr>
      </w:pPr>
      <w:r w:rsidRPr="001D7DFD">
        <w:rPr>
          <w:szCs w:val="24"/>
        </w:rPr>
        <w:t xml:space="preserve">Canoas, </w:t>
      </w:r>
      <w:r w:rsidR="00E2525C" w:rsidRPr="001D7DFD">
        <w:rPr>
          <w:szCs w:val="24"/>
        </w:rPr>
        <w:fldChar w:fldCharType="begin"/>
      </w:r>
      <w:r w:rsidRPr="001D7DFD">
        <w:rPr>
          <w:szCs w:val="24"/>
        </w:rPr>
        <w:instrText xml:space="preserve"> DATE  \@ "d' de 'MMMM' de 'yyyy"  \* MERGEFORMAT </w:instrText>
      </w:r>
      <w:r w:rsidR="00E2525C" w:rsidRPr="001D7DFD">
        <w:rPr>
          <w:szCs w:val="24"/>
        </w:rPr>
        <w:fldChar w:fldCharType="separate"/>
      </w:r>
      <w:r w:rsidR="00F874DE">
        <w:rPr>
          <w:noProof/>
          <w:szCs w:val="24"/>
        </w:rPr>
        <w:t>25 de julho de 2022</w:t>
      </w:r>
      <w:r w:rsidR="00E2525C" w:rsidRPr="001D7DFD">
        <w:rPr>
          <w:szCs w:val="24"/>
        </w:rPr>
        <w:fldChar w:fldCharType="end"/>
      </w:r>
      <w:r w:rsidR="003F65B5" w:rsidRPr="001D7DFD">
        <w:rPr>
          <w:szCs w:val="24"/>
        </w:rPr>
        <w:t>.</w:t>
      </w:r>
      <w:r w:rsidR="007A08E7" w:rsidRPr="001D7DFD">
        <w:rPr>
          <w:szCs w:val="24"/>
        </w:rPr>
        <w:br w:type="page"/>
      </w:r>
    </w:p>
    <w:p w14:paraId="4E2877D1" w14:textId="77777777" w:rsidR="0057498C" w:rsidRPr="001D7DFD" w:rsidRDefault="0057498C" w:rsidP="007A08E7">
      <w:pPr>
        <w:spacing w:after="0"/>
        <w:ind w:firstLine="0"/>
        <w:jc w:val="center"/>
        <w:rPr>
          <w:szCs w:val="24"/>
        </w:rPr>
      </w:pPr>
    </w:p>
    <w:p w14:paraId="7760EDEF" w14:textId="77777777" w:rsidR="0057498C" w:rsidRPr="001D7DFD" w:rsidRDefault="0057498C" w:rsidP="0057498C">
      <w:pPr>
        <w:ind w:firstLine="0"/>
        <w:jc w:val="center"/>
        <w:rPr>
          <w:szCs w:val="24"/>
        </w:rPr>
      </w:pPr>
    </w:p>
    <w:p w14:paraId="5C94EC6C" w14:textId="77777777" w:rsidR="0057498C" w:rsidRPr="001D7DFD" w:rsidRDefault="0057498C" w:rsidP="0057498C">
      <w:pPr>
        <w:ind w:firstLine="0"/>
        <w:jc w:val="center"/>
        <w:rPr>
          <w:szCs w:val="24"/>
        </w:rPr>
      </w:pPr>
    </w:p>
    <w:p w14:paraId="583EDC26" w14:textId="77777777" w:rsidR="0057498C" w:rsidRPr="001D7DFD" w:rsidRDefault="0057498C" w:rsidP="0057498C">
      <w:pPr>
        <w:ind w:firstLine="0"/>
        <w:jc w:val="center"/>
        <w:rPr>
          <w:szCs w:val="24"/>
        </w:rPr>
      </w:pPr>
    </w:p>
    <w:p w14:paraId="7E9093BD" w14:textId="77777777" w:rsidR="0057498C" w:rsidRPr="001D7DFD" w:rsidRDefault="0057498C" w:rsidP="0057498C">
      <w:pPr>
        <w:ind w:firstLine="0"/>
        <w:jc w:val="center"/>
        <w:rPr>
          <w:szCs w:val="24"/>
        </w:rPr>
      </w:pPr>
    </w:p>
    <w:p w14:paraId="63D76B7F" w14:textId="372D50D5" w:rsidR="0057498C" w:rsidRPr="001D7DFD" w:rsidRDefault="00822E71" w:rsidP="00591A2B">
      <w:pPr>
        <w:ind w:firstLine="0"/>
        <w:jc w:val="center"/>
        <w:rPr>
          <w:szCs w:val="24"/>
        </w:rPr>
      </w:pPr>
      <w:r w:rsidRPr="001D7DFD">
        <w:rPr>
          <w:szCs w:val="24"/>
        </w:rPr>
        <w:t>EDUARDO ZANCHETTI SCHOLZ</w:t>
      </w:r>
    </w:p>
    <w:p w14:paraId="5A43D5BB" w14:textId="77777777" w:rsidR="0057498C" w:rsidRPr="001D7DFD" w:rsidRDefault="0057498C" w:rsidP="0057498C">
      <w:pPr>
        <w:rPr>
          <w:szCs w:val="24"/>
        </w:rPr>
      </w:pPr>
    </w:p>
    <w:p w14:paraId="776B44AA" w14:textId="77777777" w:rsidR="0057498C" w:rsidRPr="001D7DFD" w:rsidRDefault="0057498C" w:rsidP="0057498C">
      <w:pPr>
        <w:rPr>
          <w:szCs w:val="24"/>
        </w:rPr>
      </w:pPr>
    </w:p>
    <w:p w14:paraId="693636E0" w14:textId="77777777" w:rsidR="0057498C" w:rsidRPr="001D7DFD" w:rsidRDefault="0057498C" w:rsidP="0057498C">
      <w:pPr>
        <w:rPr>
          <w:szCs w:val="24"/>
        </w:rPr>
      </w:pPr>
    </w:p>
    <w:p w14:paraId="1C21D8FE" w14:textId="79D02430" w:rsidR="00EB0CCC" w:rsidRPr="001D7DFD" w:rsidRDefault="00EB0CCC" w:rsidP="00432B89">
      <w:pPr>
        <w:pStyle w:val="TtulodaFolhadeRosto"/>
        <w:spacing w:line="360" w:lineRule="auto"/>
        <w:ind w:left="1418"/>
        <w:rPr>
          <w:sz w:val="24"/>
          <w:szCs w:val="24"/>
        </w:rPr>
      </w:pPr>
      <w:r w:rsidRPr="001D7DFD">
        <w:rPr>
          <w:sz w:val="24"/>
          <w:szCs w:val="24"/>
        </w:rPr>
        <w:t xml:space="preserve">Aplicativo móvel para </w:t>
      </w:r>
      <w:r w:rsidR="0084367A" w:rsidRPr="001D7DFD">
        <w:rPr>
          <w:sz w:val="24"/>
          <w:szCs w:val="24"/>
        </w:rPr>
        <w:t>gerência</w:t>
      </w:r>
      <w:r w:rsidRPr="001D7DFD">
        <w:rPr>
          <w:sz w:val="24"/>
          <w:szCs w:val="24"/>
        </w:rPr>
        <w:t xml:space="preserve"> de estoque e vendas de vendedores autônomos</w:t>
      </w:r>
    </w:p>
    <w:p w14:paraId="4C9839C1" w14:textId="77777777" w:rsidR="0057498C" w:rsidRPr="001D7DFD" w:rsidRDefault="0057498C" w:rsidP="0057498C">
      <w:pPr>
        <w:rPr>
          <w:szCs w:val="24"/>
        </w:rPr>
      </w:pPr>
    </w:p>
    <w:p w14:paraId="06EC6D52" w14:textId="77777777" w:rsidR="0057498C" w:rsidRPr="001D7DFD" w:rsidRDefault="0057498C" w:rsidP="0057498C">
      <w:pPr>
        <w:rPr>
          <w:szCs w:val="24"/>
        </w:rPr>
      </w:pPr>
    </w:p>
    <w:p w14:paraId="372A8BDA" w14:textId="77777777" w:rsidR="0057498C" w:rsidRPr="001D7DFD" w:rsidRDefault="0057498C" w:rsidP="0057498C">
      <w:pPr>
        <w:rPr>
          <w:szCs w:val="24"/>
        </w:rPr>
      </w:pPr>
    </w:p>
    <w:p w14:paraId="7643F259" w14:textId="77777777" w:rsidR="0057498C" w:rsidRPr="001D7DFD" w:rsidRDefault="00FA1D90" w:rsidP="0057498C">
      <w:pPr>
        <w:pStyle w:val="07-Naturezadotrabalho"/>
        <w:ind w:left="4320"/>
        <w:rPr>
          <w:szCs w:val="24"/>
        </w:rPr>
      </w:pPr>
      <w:r w:rsidRPr="001D7DFD">
        <w:rPr>
          <w:szCs w:val="24"/>
        </w:rPr>
        <w:t xml:space="preserve">Proposta de </w:t>
      </w:r>
      <w:r w:rsidR="0057498C" w:rsidRPr="001D7DFD">
        <w:rPr>
          <w:szCs w:val="24"/>
        </w:rPr>
        <w:t>Trabalho d</w:t>
      </w:r>
      <w:r w:rsidRPr="001D7DFD">
        <w:rPr>
          <w:szCs w:val="24"/>
        </w:rPr>
        <w:t>e Conclusão de Curso apresentada</w:t>
      </w:r>
      <w:r w:rsidR="0057498C" w:rsidRPr="001D7DFD">
        <w:rPr>
          <w:szCs w:val="24"/>
        </w:rPr>
        <w:t xml:space="preserve"> como requisito </w:t>
      </w:r>
      <w:r w:rsidR="003B362C" w:rsidRPr="001D7DFD">
        <w:rPr>
          <w:szCs w:val="24"/>
        </w:rPr>
        <w:t xml:space="preserve">parcial </w:t>
      </w:r>
      <w:r w:rsidR="0057498C" w:rsidRPr="001D7DFD">
        <w:rPr>
          <w:szCs w:val="24"/>
        </w:rPr>
        <w:t>para obtenção do</w:t>
      </w:r>
      <w:r w:rsidR="00D441D4" w:rsidRPr="001D7DFD">
        <w:rPr>
          <w:szCs w:val="24"/>
        </w:rPr>
        <w:t xml:space="preserve"> grau de </w:t>
      </w:r>
      <w:r w:rsidR="00E72EC1" w:rsidRPr="001D7DFD">
        <w:rPr>
          <w:szCs w:val="24"/>
        </w:rPr>
        <w:t xml:space="preserve">Tecnólogo </w:t>
      </w:r>
      <w:r w:rsidR="00D441D4" w:rsidRPr="001D7DFD">
        <w:rPr>
          <w:szCs w:val="24"/>
        </w:rPr>
        <w:t xml:space="preserve">em </w:t>
      </w:r>
      <w:r w:rsidR="00E72EC1" w:rsidRPr="001D7DFD">
        <w:rPr>
          <w:szCs w:val="24"/>
        </w:rPr>
        <w:t xml:space="preserve">Análise e Desenvolvimento de Sistemas </w:t>
      </w:r>
      <w:r w:rsidR="0057498C" w:rsidRPr="001D7DFD">
        <w:rPr>
          <w:szCs w:val="24"/>
        </w:rPr>
        <w:t>pelo Instituto Federal de Educação, Ciência e Tecnologia do Rio Grande do Sul – C</w:t>
      </w:r>
      <w:r w:rsidR="00E72EC1" w:rsidRPr="001D7DFD">
        <w:rPr>
          <w:szCs w:val="24"/>
        </w:rPr>
        <w:t>a</w:t>
      </w:r>
      <w:r w:rsidR="0057498C" w:rsidRPr="001D7DFD">
        <w:rPr>
          <w:szCs w:val="24"/>
        </w:rPr>
        <w:t>mpus Canoas.</w:t>
      </w:r>
    </w:p>
    <w:p w14:paraId="27B53D77" w14:textId="77777777" w:rsidR="0057498C" w:rsidRPr="001D7DFD" w:rsidRDefault="0057498C" w:rsidP="0057498C">
      <w:pPr>
        <w:rPr>
          <w:szCs w:val="24"/>
        </w:rPr>
      </w:pPr>
    </w:p>
    <w:p w14:paraId="6F03BEE4" w14:textId="77777777" w:rsidR="0057498C" w:rsidRPr="001D7DFD" w:rsidRDefault="0057498C" w:rsidP="0057498C">
      <w:pPr>
        <w:ind w:firstLine="0"/>
        <w:rPr>
          <w:szCs w:val="24"/>
        </w:rPr>
      </w:pPr>
    </w:p>
    <w:p w14:paraId="7DBF27A9" w14:textId="77777777" w:rsidR="0057498C" w:rsidRPr="001D7DFD" w:rsidRDefault="0057498C" w:rsidP="0057498C">
      <w:pPr>
        <w:rPr>
          <w:szCs w:val="24"/>
        </w:rPr>
      </w:pPr>
    </w:p>
    <w:p w14:paraId="296181E5" w14:textId="77777777" w:rsidR="0057498C" w:rsidRPr="001D7DFD" w:rsidRDefault="0057498C" w:rsidP="0057498C">
      <w:pPr>
        <w:spacing w:after="0"/>
        <w:ind w:left="3969" w:firstLine="0"/>
        <w:rPr>
          <w:szCs w:val="24"/>
        </w:rPr>
      </w:pPr>
    </w:p>
    <w:p w14:paraId="1CC0FFA4" w14:textId="77777777" w:rsidR="0057498C" w:rsidRPr="001D7DFD" w:rsidRDefault="0057498C" w:rsidP="0057498C">
      <w:pPr>
        <w:spacing w:after="0"/>
        <w:ind w:left="3969" w:firstLine="0"/>
        <w:rPr>
          <w:szCs w:val="24"/>
        </w:rPr>
      </w:pPr>
    </w:p>
    <w:p w14:paraId="331BFB10" w14:textId="77777777" w:rsidR="0057498C" w:rsidRPr="001D7DFD" w:rsidRDefault="0057498C" w:rsidP="0057498C">
      <w:pPr>
        <w:spacing w:after="0"/>
        <w:ind w:left="3969" w:firstLine="0"/>
        <w:rPr>
          <w:szCs w:val="24"/>
        </w:rPr>
      </w:pPr>
    </w:p>
    <w:p w14:paraId="537B6F66" w14:textId="77777777" w:rsidR="0057498C" w:rsidRPr="001D7DFD" w:rsidRDefault="0057498C" w:rsidP="0057498C">
      <w:pPr>
        <w:spacing w:after="0"/>
        <w:ind w:left="3969" w:firstLine="0"/>
        <w:rPr>
          <w:szCs w:val="24"/>
        </w:rPr>
      </w:pPr>
    </w:p>
    <w:p w14:paraId="416D8D0C" w14:textId="77777777" w:rsidR="0057498C" w:rsidRPr="001D7DFD" w:rsidRDefault="0057498C" w:rsidP="0057498C">
      <w:pPr>
        <w:spacing w:after="0"/>
        <w:ind w:left="3969" w:firstLine="0"/>
        <w:rPr>
          <w:szCs w:val="24"/>
        </w:rPr>
      </w:pPr>
    </w:p>
    <w:p w14:paraId="0EA8FEE5" w14:textId="3509A6BB" w:rsidR="0057498C" w:rsidRPr="001D7DFD" w:rsidRDefault="0057498C" w:rsidP="003559C3">
      <w:pPr>
        <w:spacing w:after="0"/>
        <w:ind w:left="3969" w:firstLine="0"/>
        <w:rPr>
          <w:szCs w:val="24"/>
        </w:rPr>
      </w:pPr>
      <w:r w:rsidRPr="001D7DFD">
        <w:rPr>
          <w:szCs w:val="24"/>
        </w:rPr>
        <w:t xml:space="preserve">Prof. </w:t>
      </w:r>
      <w:r w:rsidR="003559C3" w:rsidRPr="001D7DFD">
        <w:rPr>
          <w:szCs w:val="24"/>
        </w:rPr>
        <w:t>Leonardo Filipe Batista S. de Carvalho</w:t>
      </w:r>
    </w:p>
    <w:p w14:paraId="04473FBB" w14:textId="77777777" w:rsidR="0057498C" w:rsidRPr="001D7DFD" w:rsidRDefault="0057498C" w:rsidP="0057498C">
      <w:pPr>
        <w:spacing w:after="0"/>
        <w:ind w:left="3969" w:firstLine="0"/>
        <w:rPr>
          <w:szCs w:val="24"/>
        </w:rPr>
      </w:pPr>
    </w:p>
    <w:p w14:paraId="38B83D95" w14:textId="35ADB05C" w:rsidR="0057498C" w:rsidRPr="001D7DFD" w:rsidRDefault="0057498C" w:rsidP="0057498C">
      <w:pPr>
        <w:pStyle w:val="Cabealho"/>
        <w:tabs>
          <w:tab w:val="clear" w:pos="4419"/>
          <w:tab w:val="clear" w:pos="8838"/>
        </w:tabs>
        <w:spacing w:after="0"/>
        <w:rPr>
          <w:szCs w:val="24"/>
        </w:rPr>
      </w:pPr>
    </w:p>
    <w:p w14:paraId="635395BC" w14:textId="18A42D22" w:rsidR="00FF493C" w:rsidRPr="001D7DFD" w:rsidRDefault="00FF493C" w:rsidP="0057498C">
      <w:pPr>
        <w:pStyle w:val="Cabealho"/>
        <w:tabs>
          <w:tab w:val="clear" w:pos="4419"/>
          <w:tab w:val="clear" w:pos="8838"/>
        </w:tabs>
        <w:spacing w:after="0"/>
        <w:rPr>
          <w:szCs w:val="24"/>
        </w:rPr>
      </w:pPr>
    </w:p>
    <w:p w14:paraId="6D64310A" w14:textId="37BA359C" w:rsidR="00FF493C" w:rsidRPr="001D7DFD" w:rsidRDefault="00FF493C" w:rsidP="0057498C">
      <w:pPr>
        <w:pStyle w:val="Cabealho"/>
        <w:tabs>
          <w:tab w:val="clear" w:pos="4419"/>
          <w:tab w:val="clear" w:pos="8838"/>
        </w:tabs>
        <w:spacing w:after="0"/>
        <w:rPr>
          <w:szCs w:val="24"/>
        </w:rPr>
      </w:pPr>
    </w:p>
    <w:p w14:paraId="7DA76794" w14:textId="77777777" w:rsidR="00FF493C" w:rsidRPr="001D7DFD" w:rsidRDefault="00FF493C" w:rsidP="0057498C">
      <w:pPr>
        <w:pStyle w:val="Cabealho"/>
        <w:tabs>
          <w:tab w:val="clear" w:pos="4419"/>
          <w:tab w:val="clear" w:pos="8838"/>
        </w:tabs>
        <w:spacing w:after="0"/>
        <w:rPr>
          <w:szCs w:val="24"/>
        </w:rPr>
      </w:pPr>
    </w:p>
    <w:p w14:paraId="0F1F40B8" w14:textId="77777777" w:rsidR="0057498C" w:rsidRPr="001D7DFD" w:rsidRDefault="0057498C" w:rsidP="0057498C">
      <w:pPr>
        <w:pStyle w:val="Cabealho"/>
        <w:tabs>
          <w:tab w:val="clear" w:pos="4419"/>
          <w:tab w:val="clear" w:pos="8838"/>
        </w:tabs>
        <w:spacing w:after="0"/>
        <w:rPr>
          <w:szCs w:val="24"/>
        </w:rPr>
      </w:pPr>
    </w:p>
    <w:p w14:paraId="3D02802D" w14:textId="77777777" w:rsidR="0057498C" w:rsidRPr="001D7DFD" w:rsidRDefault="0057498C" w:rsidP="0057498C">
      <w:pPr>
        <w:spacing w:after="0"/>
        <w:rPr>
          <w:szCs w:val="24"/>
        </w:rPr>
      </w:pPr>
    </w:p>
    <w:p w14:paraId="23FC1411" w14:textId="77777777" w:rsidR="0057498C" w:rsidRPr="001D7DFD" w:rsidRDefault="0057498C" w:rsidP="0057498C">
      <w:pPr>
        <w:spacing w:after="0"/>
        <w:rPr>
          <w:szCs w:val="24"/>
        </w:rPr>
      </w:pPr>
    </w:p>
    <w:p w14:paraId="189AA23A" w14:textId="4E3200AB" w:rsidR="00A251C4" w:rsidRPr="001D7DFD" w:rsidRDefault="0057498C" w:rsidP="0057498C">
      <w:pPr>
        <w:ind w:firstLine="0"/>
        <w:jc w:val="center"/>
        <w:rPr>
          <w:szCs w:val="24"/>
        </w:rPr>
      </w:pPr>
      <w:r w:rsidRPr="001D7DFD">
        <w:rPr>
          <w:szCs w:val="24"/>
        </w:rPr>
        <w:t xml:space="preserve">Canoas, </w:t>
      </w:r>
      <w:r w:rsidR="00E2525C" w:rsidRPr="001D7DFD">
        <w:rPr>
          <w:szCs w:val="24"/>
        </w:rPr>
        <w:fldChar w:fldCharType="begin"/>
      </w:r>
      <w:r w:rsidRPr="001D7DFD">
        <w:rPr>
          <w:szCs w:val="24"/>
        </w:rPr>
        <w:instrText xml:space="preserve"> DATE  \@ "d' de 'MMMM' de 'yyyy"  \* MERGEFORMAT </w:instrText>
      </w:r>
      <w:r w:rsidR="00E2525C" w:rsidRPr="001D7DFD">
        <w:rPr>
          <w:szCs w:val="24"/>
        </w:rPr>
        <w:fldChar w:fldCharType="separate"/>
      </w:r>
      <w:r w:rsidR="00F874DE">
        <w:rPr>
          <w:noProof/>
          <w:szCs w:val="24"/>
        </w:rPr>
        <w:t>25 de julho de 2022</w:t>
      </w:r>
      <w:r w:rsidR="00E2525C" w:rsidRPr="001D7DFD">
        <w:rPr>
          <w:szCs w:val="24"/>
        </w:rPr>
        <w:fldChar w:fldCharType="end"/>
      </w:r>
      <w:r w:rsidRPr="001D7DFD">
        <w:rPr>
          <w:szCs w:val="24"/>
        </w:rPr>
        <w:t>.</w:t>
      </w:r>
    </w:p>
    <w:p w14:paraId="6A10A9A5" w14:textId="77777777" w:rsidR="00A251C4" w:rsidRPr="001D7DFD" w:rsidRDefault="00A251C4">
      <w:pPr>
        <w:suppressAutoHyphens w:val="0"/>
        <w:spacing w:after="0"/>
        <w:ind w:firstLine="0"/>
        <w:jc w:val="left"/>
        <w:rPr>
          <w:szCs w:val="24"/>
        </w:rPr>
      </w:pPr>
      <w:r w:rsidRPr="001D7DFD">
        <w:rPr>
          <w:szCs w:val="24"/>
        </w:rPr>
        <w:br w:type="page"/>
      </w:r>
    </w:p>
    <w:p w14:paraId="2C26B77F" w14:textId="1515C83A" w:rsidR="00FD0B46" w:rsidRPr="001D7DFD" w:rsidRDefault="001A06BC" w:rsidP="001A06BC">
      <w:pPr>
        <w:pStyle w:val="Ttulo"/>
        <w:tabs>
          <w:tab w:val="center" w:pos="4532"/>
          <w:tab w:val="right" w:pos="9065"/>
        </w:tabs>
        <w:jc w:val="left"/>
      </w:pPr>
      <w:r w:rsidRPr="001D7DFD">
        <w:lastRenderedPageBreak/>
        <w:tab/>
        <w:t>Resumo</w:t>
      </w:r>
      <w:r w:rsidRPr="001D7DFD">
        <w:tab/>
      </w:r>
    </w:p>
    <w:p w14:paraId="76FC265A" w14:textId="11F6FF5C" w:rsidR="000F7310" w:rsidRPr="001D7DFD" w:rsidRDefault="00F17E2A" w:rsidP="00FD0B46">
      <w:pPr>
        <w:spacing w:line="360" w:lineRule="auto"/>
        <w:ind w:firstLine="0"/>
        <w:rPr>
          <w:bCs/>
          <w:szCs w:val="24"/>
        </w:rPr>
      </w:pPr>
      <w:r w:rsidRPr="001D7DFD">
        <w:rPr>
          <w:bCs/>
          <w:szCs w:val="24"/>
        </w:rPr>
        <w:t xml:space="preserve">Os vendedores autônomos gastam muito tempo e energia tentando </w:t>
      </w:r>
      <w:r w:rsidR="003873B5" w:rsidRPr="001D7DFD">
        <w:rPr>
          <w:bCs/>
          <w:szCs w:val="24"/>
        </w:rPr>
        <w:t>gerenciar</w:t>
      </w:r>
      <w:r w:rsidRPr="001D7DFD">
        <w:rPr>
          <w:bCs/>
          <w:szCs w:val="24"/>
        </w:rPr>
        <w:t xml:space="preserve"> seus estoques e </w:t>
      </w:r>
      <w:r w:rsidR="003873B5" w:rsidRPr="001D7DFD">
        <w:rPr>
          <w:bCs/>
          <w:szCs w:val="24"/>
        </w:rPr>
        <w:t>vendas</w:t>
      </w:r>
      <w:r w:rsidR="00093C5D" w:rsidRPr="001D7DFD">
        <w:rPr>
          <w:bCs/>
          <w:szCs w:val="24"/>
        </w:rPr>
        <w:t xml:space="preserve">, </w:t>
      </w:r>
      <w:r w:rsidR="003873B5" w:rsidRPr="001D7DFD">
        <w:rPr>
          <w:bCs/>
          <w:szCs w:val="24"/>
        </w:rPr>
        <w:t>utiliza</w:t>
      </w:r>
      <w:r w:rsidR="00093C5D" w:rsidRPr="001D7DFD">
        <w:rPr>
          <w:bCs/>
          <w:szCs w:val="24"/>
        </w:rPr>
        <w:t>ndo</w:t>
      </w:r>
      <w:r w:rsidR="003873B5" w:rsidRPr="001D7DFD">
        <w:rPr>
          <w:bCs/>
          <w:szCs w:val="24"/>
        </w:rPr>
        <w:t xml:space="preserve"> de cadernos</w:t>
      </w:r>
      <w:r w:rsidR="0016720D" w:rsidRPr="001D7DFD">
        <w:rPr>
          <w:bCs/>
          <w:szCs w:val="24"/>
        </w:rPr>
        <w:t>,</w:t>
      </w:r>
      <w:r w:rsidR="003873B5" w:rsidRPr="001D7DFD">
        <w:rPr>
          <w:bCs/>
          <w:szCs w:val="24"/>
        </w:rPr>
        <w:t xml:space="preserve"> agendas</w:t>
      </w:r>
      <w:r w:rsidR="0016720D" w:rsidRPr="001D7DFD">
        <w:rPr>
          <w:bCs/>
          <w:szCs w:val="24"/>
        </w:rPr>
        <w:t xml:space="preserve"> ou memória</w:t>
      </w:r>
      <w:r w:rsidR="003873B5" w:rsidRPr="001D7DFD">
        <w:rPr>
          <w:bCs/>
          <w:szCs w:val="24"/>
        </w:rPr>
        <w:t xml:space="preserve"> para </w:t>
      </w:r>
      <w:r w:rsidR="0016720D" w:rsidRPr="001D7DFD">
        <w:rPr>
          <w:bCs/>
          <w:szCs w:val="24"/>
        </w:rPr>
        <w:t>guardar</w:t>
      </w:r>
      <w:r w:rsidR="003873B5" w:rsidRPr="001D7DFD">
        <w:rPr>
          <w:bCs/>
          <w:szCs w:val="24"/>
        </w:rPr>
        <w:t xml:space="preserve"> seus produtos, clientes e pagamentos. </w:t>
      </w:r>
      <w:r w:rsidR="00093C5D" w:rsidRPr="001D7DFD">
        <w:rPr>
          <w:bCs/>
          <w:szCs w:val="24"/>
        </w:rPr>
        <w:t xml:space="preserve">Este é um processo lento e cansativo, por vezes o vendedor pode perder ou esquecer </w:t>
      </w:r>
      <w:r w:rsidR="0016720D" w:rsidRPr="001D7DFD">
        <w:rPr>
          <w:bCs/>
          <w:szCs w:val="24"/>
        </w:rPr>
        <w:t>alguma de suas anotações</w:t>
      </w:r>
      <w:r w:rsidR="00093C5D" w:rsidRPr="001D7DFD">
        <w:rPr>
          <w:bCs/>
          <w:szCs w:val="24"/>
        </w:rPr>
        <w:t xml:space="preserve">. </w:t>
      </w:r>
      <w:r w:rsidR="003873B5" w:rsidRPr="001D7DFD">
        <w:rPr>
          <w:bCs/>
          <w:szCs w:val="24"/>
        </w:rPr>
        <w:t xml:space="preserve">Este </w:t>
      </w:r>
      <w:r w:rsidR="00CC67D4" w:rsidRPr="001D7DFD">
        <w:rPr>
          <w:bCs/>
          <w:szCs w:val="24"/>
        </w:rPr>
        <w:t>trabalho se propões a</w:t>
      </w:r>
      <w:r w:rsidR="003873B5" w:rsidRPr="001D7DFD">
        <w:rPr>
          <w:bCs/>
          <w:szCs w:val="24"/>
        </w:rPr>
        <w:t xml:space="preserve"> </w:t>
      </w:r>
      <w:r w:rsidR="00CC67D4" w:rsidRPr="001D7DFD">
        <w:rPr>
          <w:bCs/>
          <w:szCs w:val="24"/>
        </w:rPr>
        <w:t>desenvolver uma opção melhor para estes vendedores, um aplicativo de controle de estoque e vendas, que busca tornar este processo mais fácil</w:t>
      </w:r>
      <w:r w:rsidR="0016720D" w:rsidRPr="001D7DFD">
        <w:rPr>
          <w:bCs/>
          <w:szCs w:val="24"/>
        </w:rPr>
        <w:t>, rápido e intuitivo</w:t>
      </w:r>
      <w:r w:rsidR="00CC67D4" w:rsidRPr="001D7DFD">
        <w:rPr>
          <w:bCs/>
          <w:szCs w:val="24"/>
        </w:rPr>
        <w:t xml:space="preserve">. </w:t>
      </w:r>
      <w:r w:rsidR="0016720D" w:rsidRPr="001D7DFD">
        <w:rPr>
          <w:bCs/>
          <w:szCs w:val="24"/>
        </w:rPr>
        <w:t>Ao longo desse trabalho foi estudada a situação destes vendedores, e uma forma de criar um aplicativo para substituir suas agendas. Para isso</w:t>
      </w:r>
      <w:r w:rsidR="0088366F" w:rsidRPr="001D7DFD">
        <w:rPr>
          <w:bCs/>
          <w:szCs w:val="24"/>
        </w:rPr>
        <w:t>, houve</w:t>
      </w:r>
      <w:r w:rsidR="0016720D" w:rsidRPr="001D7DFD">
        <w:rPr>
          <w:bCs/>
          <w:szCs w:val="24"/>
        </w:rPr>
        <w:t xml:space="preserve"> um estudo sobre </w:t>
      </w:r>
      <w:r w:rsidR="001519F4" w:rsidRPr="001D7DFD">
        <w:rPr>
          <w:bCs/>
          <w:szCs w:val="24"/>
        </w:rPr>
        <w:t>UX (</w:t>
      </w:r>
      <w:proofErr w:type="spellStart"/>
      <w:r w:rsidR="001519F4" w:rsidRPr="001D7DFD">
        <w:rPr>
          <w:bCs/>
          <w:i/>
          <w:iCs/>
          <w:szCs w:val="24"/>
        </w:rPr>
        <w:t>User</w:t>
      </w:r>
      <w:proofErr w:type="spellEnd"/>
      <w:r w:rsidR="001519F4" w:rsidRPr="001D7DFD">
        <w:rPr>
          <w:bCs/>
          <w:i/>
          <w:iCs/>
          <w:szCs w:val="24"/>
        </w:rPr>
        <w:t xml:space="preserve"> Experience</w:t>
      </w:r>
      <w:r w:rsidR="001519F4" w:rsidRPr="001D7DFD">
        <w:rPr>
          <w:bCs/>
          <w:szCs w:val="24"/>
        </w:rPr>
        <w:t>)</w:t>
      </w:r>
      <w:r w:rsidR="001B5689" w:rsidRPr="001D7DFD">
        <w:rPr>
          <w:bCs/>
          <w:szCs w:val="24"/>
        </w:rPr>
        <w:t>, um termo utilizado para definir como o usuário se sente quanto ao produto ou sistema</w:t>
      </w:r>
      <w:r w:rsidR="001519F4" w:rsidRPr="001D7DFD">
        <w:rPr>
          <w:bCs/>
          <w:szCs w:val="24"/>
        </w:rPr>
        <w:t xml:space="preserve">, para tornar esse processo de substituição mais satisfatório para </w:t>
      </w:r>
      <w:r w:rsidR="001B5689" w:rsidRPr="001D7DFD">
        <w:rPr>
          <w:bCs/>
          <w:szCs w:val="24"/>
        </w:rPr>
        <w:t>os</w:t>
      </w:r>
      <w:r w:rsidR="001519F4" w:rsidRPr="001D7DFD">
        <w:rPr>
          <w:bCs/>
          <w:szCs w:val="24"/>
        </w:rPr>
        <w:t xml:space="preserve"> vendedores.</w:t>
      </w:r>
      <w:r w:rsidR="000F7310" w:rsidRPr="001D7DFD">
        <w:rPr>
          <w:bCs/>
          <w:szCs w:val="24"/>
        </w:rPr>
        <w:t xml:space="preserve"> Assim durante o trabalho, buscou-se </w:t>
      </w:r>
      <w:r w:rsidR="0088366F" w:rsidRPr="001D7DFD">
        <w:rPr>
          <w:bCs/>
          <w:szCs w:val="24"/>
        </w:rPr>
        <w:t>também a experiencia de</w:t>
      </w:r>
      <w:r w:rsidR="001B5689" w:rsidRPr="001D7DFD">
        <w:rPr>
          <w:bCs/>
          <w:szCs w:val="24"/>
        </w:rPr>
        <w:t xml:space="preserve"> pessoas </w:t>
      </w:r>
      <w:r w:rsidR="0088366F" w:rsidRPr="001D7DFD">
        <w:rPr>
          <w:bCs/>
          <w:szCs w:val="24"/>
        </w:rPr>
        <w:t>do ramo para apoiar o desenvolvimento</w:t>
      </w:r>
      <w:r w:rsidR="001B5689" w:rsidRPr="001D7DFD">
        <w:rPr>
          <w:bCs/>
          <w:szCs w:val="24"/>
        </w:rPr>
        <w:t xml:space="preserve"> de um aplicativo adequado para esses vendedores.</w:t>
      </w:r>
      <w:r w:rsidR="00424EE3" w:rsidRPr="001D7DFD">
        <w:rPr>
          <w:bCs/>
          <w:szCs w:val="24"/>
        </w:rPr>
        <w:t xml:space="preserve"> </w:t>
      </w:r>
      <w:r w:rsidR="00F27A73" w:rsidRPr="001D7DFD">
        <w:rPr>
          <w:bCs/>
          <w:szCs w:val="24"/>
        </w:rPr>
        <w:t>Através</w:t>
      </w:r>
      <w:r w:rsidR="00424EE3" w:rsidRPr="001D7DFD">
        <w:rPr>
          <w:bCs/>
          <w:szCs w:val="24"/>
        </w:rPr>
        <w:t xml:space="preserve"> </w:t>
      </w:r>
      <w:r w:rsidR="00F27A73" w:rsidRPr="001D7DFD">
        <w:rPr>
          <w:bCs/>
          <w:szCs w:val="24"/>
        </w:rPr>
        <w:t>d</w:t>
      </w:r>
      <w:r w:rsidR="00424EE3" w:rsidRPr="001D7DFD">
        <w:rPr>
          <w:bCs/>
          <w:szCs w:val="24"/>
        </w:rPr>
        <w:t>es</w:t>
      </w:r>
      <w:r w:rsidR="00F27A73" w:rsidRPr="001D7DFD">
        <w:rPr>
          <w:bCs/>
          <w:szCs w:val="24"/>
        </w:rPr>
        <w:t>t</w:t>
      </w:r>
      <w:r w:rsidR="00424EE3" w:rsidRPr="001D7DFD">
        <w:rPr>
          <w:bCs/>
          <w:szCs w:val="24"/>
        </w:rPr>
        <w:t xml:space="preserve">a pesquisa </w:t>
      </w:r>
      <w:r w:rsidR="00F27A73" w:rsidRPr="001D7DFD">
        <w:rPr>
          <w:bCs/>
          <w:szCs w:val="24"/>
        </w:rPr>
        <w:t>foi notado</w:t>
      </w:r>
      <w:r w:rsidR="00424EE3" w:rsidRPr="001D7DFD">
        <w:rPr>
          <w:bCs/>
          <w:szCs w:val="24"/>
        </w:rPr>
        <w:t xml:space="preserve"> muita resistência do publico de vendedores, havendo pouca adesão aos testes de validação</w:t>
      </w:r>
      <w:r w:rsidR="00F27A73" w:rsidRPr="001D7DFD">
        <w:rPr>
          <w:bCs/>
          <w:szCs w:val="24"/>
        </w:rPr>
        <w:t>, sendo necessário utilizar de um público diferente para estes testes, de onde vieram avaliações positivas em relação ao aplicativo.</w:t>
      </w:r>
    </w:p>
    <w:p w14:paraId="2C669619" w14:textId="431DBEFD" w:rsidR="000E6D8B" w:rsidRPr="001D7DFD" w:rsidRDefault="000E6D8B" w:rsidP="00FD0B46">
      <w:pPr>
        <w:spacing w:line="360" w:lineRule="auto"/>
        <w:ind w:firstLine="0"/>
        <w:rPr>
          <w:bCs/>
          <w:szCs w:val="24"/>
        </w:rPr>
      </w:pPr>
      <w:r w:rsidRPr="001D7DFD">
        <w:rPr>
          <w:b/>
          <w:szCs w:val="24"/>
        </w:rPr>
        <w:t xml:space="preserve">Palavras-Chave: </w:t>
      </w:r>
      <w:r w:rsidRPr="001D7DFD">
        <w:rPr>
          <w:bCs/>
          <w:szCs w:val="24"/>
        </w:rPr>
        <w:t>Vendedores autônomos</w:t>
      </w:r>
      <w:r w:rsidR="00432B89">
        <w:rPr>
          <w:bCs/>
          <w:szCs w:val="24"/>
        </w:rPr>
        <w:t>.</w:t>
      </w:r>
      <w:r w:rsidRPr="001D7DFD">
        <w:rPr>
          <w:bCs/>
          <w:szCs w:val="24"/>
        </w:rPr>
        <w:t xml:space="preserve"> UX</w:t>
      </w:r>
      <w:r w:rsidR="00432B89">
        <w:rPr>
          <w:bCs/>
          <w:szCs w:val="24"/>
        </w:rPr>
        <w:t>.</w:t>
      </w:r>
      <w:r w:rsidRPr="001D7DFD">
        <w:rPr>
          <w:bCs/>
          <w:szCs w:val="24"/>
        </w:rPr>
        <w:t xml:space="preserve"> </w:t>
      </w:r>
      <w:r w:rsidR="00432B89">
        <w:rPr>
          <w:bCs/>
          <w:szCs w:val="24"/>
        </w:rPr>
        <w:t>G</w:t>
      </w:r>
      <w:r w:rsidRPr="001D7DFD">
        <w:rPr>
          <w:bCs/>
          <w:szCs w:val="24"/>
        </w:rPr>
        <w:t>erenciamento de estoque</w:t>
      </w:r>
      <w:r w:rsidR="00432B89">
        <w:rPr>
          <w:bCs/>
          <w:szCs w:val="24"/>
        </w:rPr>
        <w:t>.</w:t>
      </w:r>
      <w:r w:rsidRPr="001D7DFD">
        <w:rPr>
          <w:bCs/>
          <w:szCs w:val="24"/>
        </w:rPr>
        <w:t xml:space="preserve"> </w:t>
      </w:r>
      <w:r w:rsidR="00432B89">
        <w:rPr>
          <w:bCs/>
          <w:szCs w:val="24"/>
        </w:rPr>
        <w:t>G</w:t>
      </w:r>
      <w:r w:rsidRPr="001D7DFD">
        <w:rPr>
          <w:bCs/>
          <w:szCs w:val="24"/>
        </w:rPr>
        <w:t>erenciamento de vendas</w:t>
      </w:r>
      <w:r w:rsidR="00432B89">
        <w:rPr>
          <w:bCs/>
          <w:szCs w:val="24"/>
        </w:rPr>
        <w:t>.</w:t>
      </w:r>
      <w:r w:rsidR="00424EE3" w:rsidRPr="001D7DFD">
        <w:rPr>
          <w:bCs/>
          <w:szCs w:val="24"/>
        </w:rPr>
        <w:t xml:space="preserve"> </w:t>
      </w:r>
      <w:r w:rsidR="00432B89">
        <w:rPr>
          <w:bCs/>
          <w:szCs w:val="24"/>
        </w:rPr>
        <w:t>A</w:t>
      </w:r>
      <w:r w:rsidR="00424EE3" w:rsidRPr="001D7DFD">
        <w:rPr>
          <w:bCs/>
          <w:szCs w:val="24"/>
        </w:rPr>
        <w:t>plicativo</w:t>
      </w:r>
      <w:r w:rsidR="00FD1A5B" w:rsidRPr="001D7DFD">
        <w:rPr>
          <w:bCs/>
          <w:szCs w:val="24"/>
        </w:rPr>
        <w:t>.</w:t>
      </w:r>
    </w:p>
    <w:p w14:paraId="7192D181" w14:textId="3F47B738" w:rsidR="008F103B" w:rsidRDefault="008F103B" w:rsidP="00855980">
      <w:pPr>
        <w:pStyle w:val="Ttulo"/>
        <w:tabs>
          <w:tab w:val="center" w:pos="4532"/>
          <w:tab w:val="right" w:pos="9065"/>
        </w:tabs>
        <w:spacing w:after="0"/>
      </w:pPr>
      <w:bookmarkStart w:id="0" w:name="_Toc215560110"/>
      <w:r>
        <w:lastRenderedPageBreak/>
        <w:t>Lista de figuras</w:t>
      </w:r>
    </w:p>
    <w:p w14:paraId="3D4CBF8D" w14:textId="445D66C1" w:rsidR="008F103B" w:rsidRDefault="008F103B" w:rsidP="008F103B"/>
    <w:p w14:paraId="294E2833" w14:textId="347774B2" w:rsidR="001B398F" w:rsidRDefault="00152FC1">
      <w:pPr>
        <w:pStyle w:val="ndicedeilustraes"/>
        <w:tabs>
          <w:tab w:val="right" w:leader="dot" w:pos="9055"/>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109639165" w:history="1">
        <w:r w:rsidR="001B398F" w:rsidRPr="00F97405">
          <w:rPr>
            <w:rStyle w:val="Hyperlink"/>
            <w:noProof/>
          </w:rPr>
          <w:t>Figura 1: Diagrama de casos de uso para o sistema simplificado de um restaurante.</w:t>
        </w:r>
        <w:r w:rsidR="001B398F">
          <w:rPr>
            <w:noProof/>
            <w:webHidden/>
          </w:rPr>
          <w:tab/>
        </w:r>
        <w:r w:rsidR="001B398F">
          <w:rPr>
            <w:noProof/>
            <w:webHidden/>
          </w:rPr>
          <w:fldChar w:fldCharType="begin"/>
        </w:r>
        <w:r w:rsidR="001B398F">
          <w:rPr>
            <w:noProof/>
            <w:webHidden/>
          </w:rPr>
          <w:instrText xml:space="preserve"> PAGEREF _Toc109639165 \h </w:instrText>
        </w:r>
        <w:r w:rsidR="001B398F">
          <w:rPr>
            <w:noProof/>
            <w:webHidden/>
          </w:rPr>
        </w:r>
        <w:r w:rsidR="001B398F">
          <w:rPr>
            <w:noProof/>
            <w:webHidden/>
          </w:rPr>
          <w:fldChar w:fldCharType="separate"/>
        </w:r>
        <w:r w:rsidR="007900C2">
          <w:rPr>
            <w:noProof/>
            <w:webHidden/>
          </w:rPr>
          <w:t>14</w:t>
        </w:r>
        <w:r w:rsidR="001B398F">
          <w:rPr>
            <w:noProof/>
            <w:webHidden/>
          </w:rPr>
          <w:fldChar w:fldCharType="end"/>
        </w:r>
      </w:hyperlink>
    </w:p>
    <w:p w14:paraId="3668EC98" w14:textId="440D5133" w:rsidR="001B398F" w:rsidRDefault="001B398F">
      <w:pPr>
        <w:pStyle w:val="ndicedeilustraes"/>
        <w:tabs>
          <w:tab w:val="right" w:leader="dot" w:pos="9055"/>
        </w:tabs>
        <w:rPr>
          <w:rFonts w:asciiTheme="minorHAnsi" w:eastAsiaTheme="minorEastAsia" w:hAnsiTheme="minorHAnsi" w:cstheme="minorBidi"/>
          <w:noProof/>
          <w:sz w:val="22"/>
          <w:szCs w:val="22"/>
        </w:rPr>
      </w:pPr>
      <w:hyperlink w:anchor="_Toc109639166" w:history="1">
        <w:r w:rsidRPr="00F97405">
          <w:rPr>
            <w:rStyle w:val="Hyperlink"/>
            <w:noProof/>
          </w:rPr>
          <w:t>Figura 2: exemplo diagrama entidade relacionamento.</w:t>
        </w:r>
        <w:r>
          <w:rPr>
            <w:noProof/>
            <w:webHidden/>
          </w:rPr>
          <w:tab/>
        </w:r>
        <w:r>
          <w:rPr>
            <w:noProof/>
            <w:webHidden/>
          </w:rPr>
          <w:fldChar w:fldCharType="begin"/>
        </w:r>
        <w:r>
          <w:rPr>
            <w:noProof/>
            <w:webHidden/>
          </w:rPr>
          <w:instrText xml:space="preserve"> PAGEREF _Toc109639166 \h </w:instrText>
        </w:r>
        <w:r>
          <w:rPr>
            <w:noProof/>
            <w:webHidden/>
          </w:rPr>
        </w:r>
        <w:r>
          <w:rPr>
            <w:noProof/>
            <w:webHidden/>
          </w:rPr>
          <w:fldChar w:fldCharType="separate"/>
        </w:r>
        <w:r w:rsidR="007900C2">
          <w:rPr>
            <w:noProof/>
            <w:webHidden/>
          </w:rPr>
          <w:t>14</w:t>
        </w:r>
        <w:r>
          <w:rPr>
            <w:noProof/>
            <w:webHidden/>
          </w:rPr>
          <w:fldChar w:fldCharType="end"/>
        </w:r>
      </w:hyperlink>
    </w:p>
    <w:p w14:paraId="7249424E" w14:textId="2F935A89" w:rsidR="001B398F" w:rsidRDefault="001B398F">
      <w:pPr>
        <w:pStyle w:val="ndicedeilustraes"/>
        <w:tabs>
          <w:tab w:val="right" w:leader="dot" w:pos="9055"/>
        </w:tabs>
        <w:rPr>
          <w:rFonts w:asciiTheme="minorHAnsi" w:eastAsiaTheme="minorEastAsia" w:hAnsiTheme="minorHAnsi" w:cstheme="minorBidi"/>
          <w:noProof/>
          <w:sz w:val="22"/>
          <w:szCs w:val="22"/>
        </w:rPr>
      </w:pPr>
      <w:hyperlink w:anchor="_Toc109639167" w:history="1">
        <w:r w:rsidRPr="00F97405">
          <w:rPr>
            <w:rStyle w:val="Hyperlink"/>
            <w:noProof/>
          </w:rPr>
          <w:t>Figura 3: Gráfico de sistemas operacionais mais utilizados.</w:t>
        </w:r>
        <w:r>
          <w:rPr>
            <w:noProof/>
            <w:webHidden/>
          </w:rPr>
          <w:tab/>
        </w:r>
        <w:r>
          <w:rPr>
            <w:noProof/>
            <w:webHidden/>
          </w:rPr>
          <w:fldChar w:fldCharType="begin"/>
        </w:r>
        <w:r>
          <w:rPr>
            <w:noProof/>
            <w:webHidden/>
          </w:rPr>
          <w:instrText xml:space="preserve"> PAGEREF _Toc109639167 \h </w:instrText>
        </w:r>
        <w:r>
          <w:rPr>
            <w:noProof/>
            <w:webHidden/>
          </w:rPr>
        </w:r>
        <w:r>
          <w:rPr>
            <w:noProof/>
            <w:webHidden/>
          </w:rPr>
          <w:fldChar w:fldCharType="separate"/>
        </w:r>
        <w:r w:rsidR="007900C2">
          <w:rPr>
            <w:noProof/>
            <w:webHidden/>
          </w:rPr>
          <w:t>15</w:t>
        </w:r>
        <w:r>
          <w:rPr>
            <w:noProof/>
            <w:webHidden/>
          </w:rPr>
          <w:fldChar w:fldCharType="end"/>
        </w:r>
      </w:hyperlink>
    </w:p>
    <w:p w14:paraId="7F81A849" w14:textId="338F07B3" w:rsidR="001B398F" w:rsidRDefault="001B398F">
      <w:pPr>
        <w:pStyle w:val="ndicedeilustraes"/>
        <w:tabs>
          <w:tab w:val="right" w:leader="dot" w:pos="9055"/>
        </w:tabs>
        <w:rPr>
          <w:rFonts w:asciiTheme="minorHAnsi" w:eastAsiaTheme="minorEastAsia" w:hAnsiTheme="minorHAnsi" w:cstheme="minorBidi"/>
          <w:noProof/>
          <w:sz w:val="22"/>
          <w:szCs w:val="22"/>
        </w:rPr>
      </w:pPr>
      <w:hyperlink w:anchor="_Toc109639168" w:history="1">
        <w:r w:rsidRPr="00F97405">
          <w:rPr>
            <w:rStyle w:val="Hyperlink"/>
            <w:noProof/>
          </w:rPr>
          <w:t>Figura 4: Interface gráfica do usuário do Excel.</w:t>
        </w:r>
        <w:r>
          <w:rPr>
            <w:noProof/>
            <w:webHidden/>
          </w:rPr>
          <w:tab/>
        </w:r>
        <w:r>
          <w:rPr>
            <w:noProof/>
            <w:webHidden/>
          </w:rPr>
          <w:fldChar w:fldCharType="begin"/>
        </w:r>
        <w:r>
          <w:rPr>
            <w:noProof/>
            <w:webHidden/>
          </w:rPr>
          <w:instrText xml:space="preserve"> PAGEREF _Toc109639168 \h </w:instrText>
        </w:r>
        <w:r>
          <w:rPr>
            <w:noProof/>
            <w:webHidden/>
          </w:rPr>
        </w:r>
        <w:r>
          <w:rPr>
            <w:noProof/>
            <w:webHidden/>
          </w:rPr>
          <w:fldChar w:fldCharType="separate"/>
        </w:r>
        <w:r w:rsidR="007900C2">
          <w:rPr>
            <w:noProof/>
            <w:webHidden/>
          </w:rPr>
          <w:t>20</w:t>
        </w:r>
        <w:r>
          <w:rPr>
            <w:noProof/>
            <w:webHidden/>
          </w:rPr>
          <w:fldChar w:fldCharType="end"/>
        </w:r>
      </w:hyperlink>
    </w:p>
    <w:p w14:paraId="2C2205C3" w14:textId="2815B724" w:rsidR="001B398F" w:rsidRDefault="001B398F">
      <w:pPr>
        <w:pStyle w:val="ndicedeilustraes"/>
        <w:tabs>
          <w:tab w:val="right" w:leader="dot" w:pos="9055"/>
        </w:tabs>
        <w:rPr>
          <w:rFonts w:asciiTheme="minorHAnsi" w:eastAsiaTheme="minorEastAsia" w:hAnsiTheme="minorHAnsi" w:cstheme="minorBidi"/>
          <w:noProof/>
          <w:sz w:val="22"/>
          <w:szCs w:val="22"/>
        </w:rPr>
      </w:pPr>
      <w:hyperlink w:anchor="_Toc109639169" w:history="1">
        <w:r w:rsidRPr="00F97405">
          <w:rPr>
            <w:rStyle w:val="Hyperlink"/>
            <w:noProof/>
          </w:rPr>
          <w:t>Figura 5 Tela inicial do Super Revendedores.</w:t>
        </w:r>
        <w:r>
          <w:rPr>
            <w:noProof/>
            <w:webHidden/>
          </w:rPr>
          <w:tab/>
        </w:r>
        <w:r>
          <w:rPr>
            <w:noProof/>
            <w:webHidden/>
          </w:rPr>
          <w:fldChar w:fldCharType="begin"/>
        </w:r>
        <w:r>
          <w:rPr>
            <w:noProof/>
            <w:webHidden/>
          </w:rPr>
          <w:instrText xml:space="preserve"> PAGEREF _Toc109639169 \h </w:instrText>
        </w:r>
        <w:r>
          <w:rPr>
            <w:noProof/>
            <w:webHidden/>
          </w:rPr>
        </w:r>
        <w:r>
          <w:rPr>
            <w:noProof/>
            <w:webHidden/>
          </w:rPr>
          <w:fldChar w:fldCharType="separate"/>
        </w:r>
        <w:r w:rsidR="007900C2">
          <w:rPr>
            <w:noProof/>
            <w:webHidden/>
          </w:rPr>
          <w:t>21</w:t>
        </w:r>
        <w:r>
          <w:rPr>
            <w:noProof/>
            <w:webHidden/>
          </w:rPr>
          <w:fldChar w:fldCharType="end"/>
        </w:r>
      </w:hyperlink>
    </w:p>
    <w:p w14:paraId="3043CC74" w14:textId="2F26A9D0" w:rsidR="001B398F" w:rsidRDefault="001B398F">
      <w:pPr>
        <w:pStyle w:val="ndicedeilustraes"/>
        <w:tabs>
          <w:tab w:val="right" w:leader="dot" w:pos="9055"/>
        </w:tabs>
        <w:rPr>
          <w:rFonts w:asciiTheme="minorHAnsi" w:eastAsiaTheme="minorEastAsia" w:hAnsiTheme="minorHAnsi" w:cstheme="minorBidi"/>
          <w:noProof/>
          <w:sz w:val="22"/>
          <w:szCs w:val="22"/>
        </w:rPr>
      </w:pPr>
      <w:hyperlink w:anchor="_Toc109639170" w:history="1">
        <w:r w:rsidRPr="00F97405">
          <w:rPr>
            <w:rStyle w:val="Hyperlink"/>
            <w:noProof/>
          </w:rPr>
          <w:t>Figura 6: Captura da aba de ferramentas do Kyte.</w:t>
        </w:r>
        <w:r>
          <w:rPr>
            <w:noProof/>
            <w:webHidden/>
          </w:rPr>
          <w:tab/>
        </w:r>
        <w:r>
          <w:rPr>
            <w:noProof/>
            <w:webHidden/>
          </w:rPr>
          <w:fldChar w:fldCharType="begin"/>
        </w:r>
        <w:r>
          <w:rPr>
            <w:noProof/>
            <w:webHidden/>
          </w:rPr>
          <w:instrText xml:space="preserve"> PAGEREF _Toc109639170 \h </w:instrText>
        </w:r>
        <w:r>
          <w:rPr>
            <w:noProof/>
            <w:webHidden/>
          </w:rPr>
        </w:r>
        <w:r>
          <w:rPr>
            <w:noProof/>
            <w:webHidden/>
          </w:rPr>
          <w:fldChar w:fldCharType="separate"/>
        </w:r>
        <w:r w:rsidR="007900C2">
          <w:rPr>
            <w:noProof/>
            <w:webHidden/>
          </w:rPr>
          <w:t>23</w:t>
        </w:r>
        <w:r>
          <w:rPr>
            <w:noProof/>
            <w:webHidden/>
          </w:rPr>
          <w:fldChar w:fldCharType="end"/>
        </w:r>
      </w:hyperlink>
    </w:p>
    <w:p w14:paraId="340743FA" w14:textId="289BF2BD" w:rsidR="001B398F" w:rsidRDefault="001B398F">
      <w:pPr>
        <w:pStyle w:val="ndicedeilustraes"/>
        <w:tabs>
          <w:tab w:val="right" w:leader="dot" w:pos="9055"/>
        </w:tabs>
        <w:rPr>
          <w:rFonts w:asciiTheme="minorHAnsi" w:eastAsiaTheme="minorEastAsia" w:hAnsiTheme="minorHAnsi" w:cstheme="minorBidi"/>
          <w:noProof/>
          <w:sz w:val="22"/>
          <w:szCs w:val="22"/>
        </w:rPr>
      </w:pPr>
      <w:hyperlink w:anchor="_Toc109639171" w:history="1">
        <w:r w:rsidRPr="00F97405">
          <w:rPr>
            <w:rStyle w:val="Hyperlink"/>
            <w:noProof/>
          </w:rPr>
          <w:t>Figura 7: Diagrama de casos de uso.</w:t>
        </w:r>
        <w:r>
          <w:rPr>
            <w:noProof/>
            <w:webHidden/>
          </w:rPr>
          <w:tab/>
        </w:r>
        <w:r>
          <w:rPr>
            <w:noProof/>
            <w:webHidden/>
          </w:rPr>
          <w:fldChar w:fldCharType="begin"/>
        </w:r>
        <w:r>
          <w:rPr>
            <w:noProof/>
            <w:webHidden/>
          </w:rPr>
          <w:instrText xml:space="preserve"> PAGEREF _Toc109639171 \h </w:instrText>
        </w:r>
        <w:r>
          <w:rPr>
            <w:noProof/>
            <w:webHidden/>
          </w:rPr>
        </w:r>
        <w:r>
          <w:rPr>
            <w:noProof/>
            <w:webHidden/>
          </w:rPr>
          <w:fldChar w:fldCharType="separate"/>
        </w:r>
        <w:r w:rsidR="007900C2">
          <w:rPr>
            <w:noProof/>
            <w:webHidden/>
          </w:rPr>
          <w:t>28</w:t>
        </w:r>
        <w:r>
          <w:rPr>
            <w:noProof/>
            <w:webHidden/>
          </w:rPr>
          <w:fldChar w:fldCharType="end"/>
        </w:r>
      </w:hyperlink>
    </w:p>
    <w:p w14:paraId="15C78C63" w14:textId="27A6BEF3" w:rsidR="001B398F" w:rsidRDefault="001B398F">
      <w:pPr>
        <w:pStyle w:val="ndicedeilustraes"/>
        <w:tabs>
          <w:tab w:val="right" w:leader="dot" w:pos="9055"/>
        </w:tabs>
        <w:rPr>
          <w:rFonts w:asciiTheme="minorHAnsi" w:eastAsiaTheme="minorEastAsia" w:hAnsiTheme="minorHAnsi" w:cstheme="minorBidi"/>
          <w:noProof/>
          <w:sz w:val="22"/>
          <w:szCs w:val="22"/>
        </w:rPr>
      </w:pPr>
      <w:hyperlink w:anchor="_Toc109639172" w:history="1">
        <w:r w:rsidRPr="00F97405">
          <w:rPr>
            <w:rStyle w:val="Hyperlink"/>
            <w:noProof/>
          </w:rPr>
          <w:t>Figura 8: Diagrama Entidade-Relacionamento.</w:t>
        </w:r>
        <w:r>
          <w:rPr>
            <w:noProof/>
            <w:webHidden/>
          </w:rPr>
          <w:tab/>
        </w:r>
        <w:r>
          <w:rPr>
            <w:noProof/>
            <w:webHidden/>
          </w:rPr>
          <w:fldChar w:fldCharType="begin"/>
        </w:r>
        <w:r>
          <w:rPr>
            <w:noProof/>
            <w:webHidden/>
          </w:rPr>
          <w:instrText xml:space="preserve"> PAGEREF _Toc109639172 \h </w:instrText>
        </w:r>
        <w:r>
          <w:rPr>
            <w:noProof/>
            <w:webHidden/>
          </w:rPr>
        </w:r>
        <w:r>
          <w:rPr>
            <w:noProof/>
            <w:webHidden/>
          </w:rPr>
          <w:fldChar w:fldCharType="separate"/>
        </w:r>
        <w:r w:rsidR="007900C2">
          <w:rPr>
            <w:noProof/>
            <w:webHidden/>
          </w:rPr>
          <w:t>29</w:t>
        </w:r>
        <w:r>
          <w:rPr>
            <w:noProof/>
            <w:webHidden/>
          </w:rPr>
          <w:fldChar w:fldCharType="end"/>
        </w:r>
      </w:hyperlink>
    </w:p>
    <w:p w14:paraId="23617F25" w14:textId="4823E1E3" w:rsidR="001B398F" w:rsidRDefault="001B398F">
      <w:pPr>
        <w:pStyle w:val="ndicedeilustraes"/>
        <w:tabs>
          <w:tab w:val="right" w:leader="dot" w:pos="9055"/>
        </w:tabs>
        <w:rPr>
          <w:rFonts w:asciiTheme="minorHAnsi" w:eastAsiaTheme="minorEastAsia" w:hAnsiTheme="minorHAnsi" w:cstheme="minorBidi"/>
          <w:noProof/>
          <w:sz w:val="22"/>
          <w:szCs w:val="22"/>
        </w:rPr>
      </w:pPr>
      <w:hyperlink w:anchor="_Toc109639173" w:history="1">
        <w:r w:rsidRPr="00F97405">
          <w:rPr>
            <w:rStyle w:val="Hyperlink"/>
            <w:noProof/>
          </w:rPr>
          <w:t>Figura 9: Tela Principal do aplicativo.</w:t>
        </w:r>
        <w:r>
          <w:rPr>
            <w:noProof/>
            <w:webHidden/>
          </w:rPr>
          <w:tab/>
        </w:r>
        <w:r>
          <w:rPr>
            <w:noProof/>
            <w:webHidden/>
          </w:rPr>
          <w:fldChar w:fldCharType="begin"/>
        </w:r>
        <w:r>
          <w:rPr>
            <w:noProof/>
            <w:webHidden/>
          </w:rPr>
          <w:instrText xml:space="preserve"> PAGEREF _Toc109639173 \h </w:instrText>
        </w:r>
        <w:r>
          <w:rPr>
            <w:noProof/>
            <w:webHidden/>
          </w:rPr>
        </w:r>
        <w:r>
          <w:rPr>
            <w:noProof/>
            <w:webHidden/>
          </w:rPr>
          <w:fldChar w:fldCharType="separate"/>
        </w:r>
        <w:r w:rsidR="007900C2">
          <w:rPr>
            <w:noProof/>
            <w:webHidden/>
          </w:rPr>
          <w:t>30</w:t>
        </w:r>
        <w:r>
          <w:rPr>
            <w:noProof/>
            <w:webHidden/>
          </w:rPr>
          <w:fldChar w:fldCharType="end"/>
        </w:r>
      </w:hyperlink>
    </w:p>
    <w:p w14:paraId="6E57655D" w14:textId="700E347F" w:rsidR="001B398F" w:rsidRDefault="001B398F">
      <w:pPr>
        <w:pStyle w:val="ndicedeilustraes"/>
        <w:tabs>
          <w:tab w:val="right" w:leader="dot" w:pos="9055"/>
        </w:tabs>
        <w:rPr>
          <w:rFonts w:asciiTheme="minorHAnsi" w:eastAsiaTheme="minorEastAsia" w:hAnsiTheme="minorHAnsi" w:cstheme="minorBidi"/>
          <w:noProof/>
          <w:sz w:val="22"/>
          <w:szCs w:val="22"/>
        </w:rPr>
      </w:pPr>
      <w:hyperlink w:anchor="_Toc109639174" w:history="1">
        <w:r w:rsidRPr="00F97405">
          <w:rPr>
            <w:rStyle w:val="Hyperlink"/>
            <w:noProof/>
          </w:rPr>
          <w:t>Figura 10: Imagens do fragmento de produtos.</w:t>
        </w:r>
        <w:r>
          <w:rPr>
            <w:noProof/>
            <w:webHidden/>
          </w:rPr>
          <w:tab/>
        </w:r>
        <w:r>
          <w:rPr>
            <w:noProof/>
            <w:webHidden/>
          </w:rPr>
          <w:fldChar w:fldCharType="begin"/>
        </w:r>
        <w:r>
          <w:rPr>
            <w:noProof/>
            <w:webHidden/>
          </w:rPr>
          <w:instrText xml:space="preserve"> PAGEREF _Toc109639174 \h </w:instrText>
        </w:r>
        <w:r>
          <w:rPr>
            <w:noProof/>
            <w:webHidden/>
          </w:rPr>
        </w:r>
        <w:r>
          <w:rPr>
            <w:noProof/>
            <w:webHidden/>
          </w:rPr>
          <w:fldChar w:fldCharType="separate"/>
        </w:r>
        <w:r w:rsidR="007900C2">
          <w:rPr>
            <w:noProof/>
            <w:webHidden/>
          </w:rPr>
          <w:t>31</w:t>
        </w:r>
        <w:r>
          <w:rPr>
            <w:noProof/>
            <w:webHidden/>
          </w:rPr>
          <w:fldChar w:fldCharType="end"/>
        </w:r>
      </w:hyperlink>
    </w:p>
    <w:p w14:paraId="29D88018" w14:textId="79D3BECC" w:rsidR="001B398F" w:rsidRDefault="001B398F">
      <w:pPr>
        <w:pStyle w:val="ndicedeilustraes"/>
        <w:tabs>
          <w:tab w:val="right" w:leader="dot" w:pos="9055"/>
        </w:tabs>
        <w:rPr>
          <w:rFonts w:asciiTheme="minorHAnsi" w:eastAsiaTheme="minorEastAsia" w:hAnsiTheme="minorHAnsi" w:cstheme="minorBidi"/>
          <w:noProof/>
          <w:sz w:val="22"/>
          <w:szCs w:val="22"/>
        </w:rPr>
      </w:pPr>
      <w:hyperlink w:anchor="_Toc109639175" w:history="1">
        <w:r w:rsidRPr="00F97405">
          <w:rPr>
            <w:rStyle w:val="Hyperlink"/>
            <w:noProof/>
          </w:rPr>
          <w:t>Figura 11: Fragmento de Cliente.</w:t>
        </w:r>
        <w:r>
          <w:rPr>
            <w:noProof/>
            <w:webHidden/>
          </w:rPr>
          <w:tab/>
        </w:r>
        <w:r>
          <w:rPr>
            <w:noProof/>
            <w:webHidden/>
          </w:rPr>
          <w:fldChar w:fldCharType="begin"/>
        </w:r>
        <w:r>
          <w:rPr>
            <w:noProof/>
            <w:webHidden/>
          </w:rPr>
          <w:instrText xml:space="preserve"> PAGEREF _Toc109639175 \h </w:instrText>
        </w:r>
        <w:r>
          <w:rPr>
            <w:noProof/>
            <w:webHidden/>
          </w:rPr>
        </w:r>
        <w:r>
          <w:rPr>
            <w:noProof/>
            <w:webHidden/>
          </w:rPr>
          <w:fldChar w:fldCharType="separate"/>
        </w:r>
        <w:r w:rsidR="007900C2">
          <w:rPr>
            <w:noProof/>
            <w:webHidden/>
          </w:rPr>
          <w:t>33</w:t>
        </w:r>
        <w:r>
          <w:rPr>
            <w:noProof/>
            <w:webHidden/>
          </w:rPr>
          <w:fldChar w:fldCharType="end"/>
        </w:r>
      </w:hyperlink>
    </w:p>
    <w:p w14:paraId="71B6F45A" w14:textId="2B1CA978" w:rsidR="001B398F" w:rsidRDefault="001B398F">
      <w:pPr>
        <w:pStyle w:val="ndicedeilustraes"/>
        <w:tabs>
          <w:tab w:val="right" w:leader="dot" w:pos="9055"/>
        </w:tabs>
        <w:rPr>
          <w:rFonts w:asciiTheme="minorHAnsi" w:eastAsiaTheme="minorEastAsia" w:hAnsiTheme="minorHAnsi" w:cstheme="minorBidi"/>
          <w:noProof/>
          <w:sz w:val="22"/>
          <w:szCs w:val="22"/>
        </w:rPr>
      </w:pPr>
      <w:hyperlink w:anchor="_Toc109639176" w:history="1">
        <w:r w:rsidRPr="00F97405">
          <w:rPr>
            <w:rStyle w:val="Hyperlink"/>
            <w:noProof/>
          </w:rPr>
          <w:t>Figura 12: Fragmento de vendas.</w:t>
        </w:r>
        <w:r>
          <w:rPr>
            <w:noProof/>
            <w:webHidden/>
          </w:rPr>
          <w:tab/>
        </w:r>
        <w:r>
          <w:rPr>
            <w:noProof/>
            <w:webHidden/>
          </w:rPr>
          <w:fldChar w:fldCharType="begin"/>
        </w:r>
        <w:r>
          <w:rPr>
            <w:noProof/>
            <w:webHidden/>
          </w:rPr>
          <w:instrText xml:space="preserve"> PAGEREF _Toc109639176 \h </w:instrText>
        </w:r>
        <w:r>
          <w:rPr>
            <w:noProof/>
            <w:webHidden/>
          </w:rPr>
        </w:r>
        <w:r>
          <w:rPr>
            <w:noProof/>
            <w:webHidden/>
          </w:rPr>
          <w:fldChar w:fldCharType="separate"/>
        </w:r>
        <w:r w:rsidR="007900C2">
          <w:rPr>
            <w:noProof/>
            <w:webHidden/>
          </w:rPr>
          <w:t>34</w:t>
        </w:r>
        <w:r>
          <w:rPr>
            <w:noProof/>
            <w:webHidden/>
          </w:rPr>
          <w:fldChar w:fldCharType="end"/>
        </w:r>
      </w:hyperlink>
    </w:p>
    <w:p w14:paraId="12C92685" w14:textId="21F828B7" w:rsidR="001B398F" w:rsidRDefault="001B398F">
      <w:pPr>
        <w:pStyle w:val="ndicedeilustraes"/>
        <w:tabs>
          <w:tab w:val="right" w:leader="dot" w:pos="9055"/>
        </w:tabs>
        <w:rPr>
          <w:rFonts w:asciiTheme="minorHAnsi" w:eastAsiaTheme="minorEastAsia" w:hAnsiTheme="minorHAnsi" w:cstheme="minorBidi"/>
          <w:noProof/>
          <w:sz w:val="22"/>
          <w:szCs w:val="22"/>
        </w:rPr>
      </w:pPr>
      <w:hyperlink w:anchor="_Toc109639177" w:history="1">
        <w:r w:rsidRPr="00F97405">
          <w:rPr>
            <w:rStyle w:val="Hyperlink"/>
            <w:noProof/>
          </w:rPr>
          <w:t xml:space="preserve">Figura 13: Imagem das </w:t>
        </w:r>
        <w:r w:rsidRPr="00F97405">
          <w:rPr>
            <w:rStyle w:val="Hyperlink"/>
            <w:i/>
            <w:iCs/>
            <w:noProof/>
          </w:rPr>
          <w:t>Activitys</w:t>
        </w:r>
        <w:r w:rsidRPr="00F97405">
          <w:rPr>
            <w:rStyle w:val="Hyperlink"/>
            <w:noProof/>
          </w:rPr>
          <w:t xml:space="preserve"> de criação de venda.</w:t>
        </w:r>
        <w:r>
          <w:rPr>
            <w:noProof/>
            <w:webHidden/>
          </w:rPr>
          <w:tab/>
        </w:r>
        <w:r>
          <w:rPr>
            <w:noProof/>
            <w:webHidden/>
          </w:rPr>
          <w:fldChar w:fldCharType="begin"/>
        </w:r>
        <w:r>
          <w:rPr>
            <w:noProof/>
            <w:webHidden/>
          </w:rPr>
          <w:instrText xml:space="preserve"> PAGEREF _Toc109639177 \h </w:instrText>
        </w:r>
        <w:r>
          <w:rPr>
            <w:noProof/>
            <w:webHidden/>
          </w:rPr>
        </w:r>
        <w:r>
          <w:rPr>
            <w:noProof/>
            <w:webHidden/>
          </w:rPr>
          <w:fldChar w:fldCharType="separate"/>
        </w:r>
        <w:r w:rsidR="007900C2">
          <w:rPr>
            <w:noProof/>
            <w:webHidden/>
          </w:rPr>
          <w:t>35</w:t>
        </w:r>
        <w:r>
          <w:rPr>
            <w:noProof/>
            <w:webHidden/>
          </w:rPr>
          <w:fldChar w:fldCharType="end"/>
        </w:r>
      </w:hyperlink>
    </w:p>
    <w:p w14:paraId="49D77FAD" w14:textId="28258383" w:rsidR="001B398F" w:rsidRDefault="001B398F">
      <w:pPr>
        <w:pStyle w:val="ndicedeilustraes"/>
        <w:tabs>
          <w:tab w:val="right" w:leader="dot" w:pos="9055"/>
        </w:tabs>
        <w:rPr>
          <w:rFonts w:asciiTheme="minorHAnsi" w:eastAsiaTheme="minorEastAsia" w:hAnsiTheme="minorHAnsi" w:cstheme="minorBidi"/>
          <w:noProof/>
          <w:sz w:val="22"/>
          <w:szCs w:val="22"/>
        </w:rPr>
      </w:pPr>
      <w:hyperlink w:anchor="_Toc109639178" w:history="1">
        <w:r w:rsidRPr="00F97405">
          <w:rPr>
            <w:rStyle w:val="Hyperlink"/>
            <w:noProof/>
          </w:rPr>
          <w:t>Figura 14: Fragmento de início.</w:t>
        </w:r>
        <w:r>
          <w:rPr>
            <w:noProof/>
            <w:webHidden/>
          </w:rPr>
          <w:tab/>
        </w:r>
        <w:r>
          <w:rPr>
            <w:noProof/>
            <w:webHidden/>
          </w:rPr>
          <w:fldChar w:fldCharType="begin"/>
        </w:r>
        <w:r>
          <w:rPr>
            <w:noProof/>
            <w:webHidden/>
          </w:rPr>
          <w:instrText xml:space="preserve"> PAGEREF _Toc109639178 \h </w:instrText>
        </w:r>
        <w:r>
          <w:rPr>
            <w:noProof/>
            <w:webHidden/>
          </w:rPr>
        </w:r>
        <w:r>
          <w:rPr>
            <w:noProof/>
            <w:webHidden/>
          </w:rPr>
          <w:fldChar w:fldCharType="separate"/>
        </w:r>
        <w:r w:rsidR="007900C2">
          <w:rPr>
            <w:noProof/>
            <w:webHidden/>
          </w:rPr>
          <w:t>35</w:t>
        </w:r>
        <w:r>
          <w:rPr>
            <w:noProof/>
            <w:webHidden/>
          </w:rPr>
          <w:fldChar w:fldCharType="end"/>
        </w:r>
      </w:hyperlink>
    </w:p>
    <w:p w14:paraId="6B49F500" w14:textId="39D014BB" w:rsidR="001B398F" w:rsidRDefault="001B398F">
      <w:pPr>
        <w:pStyle w:val="ndicedeilustraes"/>
        <w:tabs>
          <w:tab w:val="right" w:leader="dot" w:pos="9055"/>
        </w:tabs>
        <w:rPr>
          <w:rFonts w:asciiTheme="minorHAnsi" w:eastAsiaTheme="minorEastAsia" w:hAnsiTheme="minorHAnsi" w:cstheme="minorBidi"/>
          <w:noProof/>
          <w:sz w:val="22"/>
          <w:szCs w:val="22"/>
        </w:rPr>
      </w:pPr>
      <w:hyperlink w:anchor="_Toc109639179" w:history="1">
        <w:r w:rsidRPr="00F97405">
          <w:rPr>
            <w:rStyle w:val="Hyperlink"/>
            <w:noProof/>
          </w:rPr>
          <w:t>Figura 15: Idade dos respondentes do questionário de satisfação.</w:t>
        </w:r>
        <w:r>
          <w:rPr>
            <w:noProof/>
            <w:webHidden/>
          </w:rPr>
          <w:tab/>
        </w:r>
        <w:r>
          <w:rPr>
            <w:noProof/>
            <w:webHidden/>
          </w:rPr>
          <w:fldChar w:fldCharType="begin"/>
        </w:r>
        <w:r>
          <w:rPr>
            <w:noProof/>
            <w:webHidden/>
          </w:rPr>
          <w:instrText xml:space="preserve"> PAGEREF _Toc109639179 \h </w:instrText>
        </w:r>
        <w:r>
          <w:rPr>
            <w:noProof/>
            <w:webHidden/>
          </w:rPr>
        </w:r>
        <w:r>
          <w:rPr>
            <w:noProof/>
            <w:webHidden/>
          </w:rPr>
          <w:fldChar w:fldCharType="separate"/>
        </w:r>
        <w:r w:rsidR="007900C2">
          <w:rPr>
            <w:noProof/>
            <w:webHidden/>
          </w:rPr>
          <w:t>38</w:t>
        </w:r>
        <w:r>
          <w:rPr>
            <w:noProof/>
            <w:webHidden/>
          </w:rPr>
          <w:fldChar w:fldCharType="end"/>
        </w:r>
      </w:hyperlink>
    </w:p>
    <w:p w14:paraId="0F48E316" w14:textId="7A2A0A1F" w:rsidR="001B398F" w:rsidRDefault="001B398F">
      <w:pPr>
        <w:pStyle w:val="ndicedeilustraes"/>
        <w:tabs>
          <w:tab w:val="right" w:leader="dot" w:pos="9055"/>
        </w:tabs>
        <w:rPr>
          <w:rFonts w:asciiTheme="minorHAnsi" w:eastAsiaTheme="minorEastAsia" w:hAnsiTheme="minorHAnsi" w:cstheme="minorBidi"/>
          <w:noProof/>
          <w:sz w:val="22"/>
          <w:szCs w:val="22"/>
        </w:rPr>
      </w:pPr>
      <w:hyperlink w:anchor="_Toc109639180" w:history="1">
        <w:r w:rsidRPr="00F97405">
          <w:rPr>
            <w:rStyle w:val="Hyperlink"/>
            <w:noProof/>
          </w:rPr>
          <w:t>Figura 16: Gênero dos respondentes.</w:t>
        </w:r>
        <w:r>
          <w:rPr>
            <w:noProof/>
            <w:webHidden/>
          </w:rPr>
          <w:tab/>
        </w:r>
        <w:r>
          <w:rPr>
            <w:noProof/>
            <w:webHidden/>
          </w:rPr>
          <w:fldChar w:fldCharType="begin"/>
        </w:r>
        <w:r>
          <w:rPr>
            <w:noProof/>
            <w:webHidden/>
          </w:rPr>
          <w:instrText xml:space="preserve"> PAGEREF _Toc109639180 \h </w:instrText>
        </w:r>
        <w:r>
          <w:rPr>
            <w:noProof/>
            <w:webHidden/>
          </w:rPr>
        </w:r>
        <w:r>
          <w:rPr>
            <w:noProof/>
            <w:webHidden/>
          </w:rPr>
          <w:fldChar w:fldCharType="separate"/>
        </w:r>
        <w:r w:rsidR="007900C2">
          <w:rPr>
            <w:noProof/>
            <w:webHidden/>
          </w:rPr>
          <w:t>39</w:t>
        </w:r>
        <w:r>
          <w:rPr>
            <w:noProof/>
            <w:webHidden/>
          </w:rPr>
          <w:fldChar w:fldCharType="end"/>
        </w:r>
      </w:hyperlink>
    </w:p>
    <w:p w14:paraId="7A3C6DA0" w14:textId="7B12DED5" w:rsidR="001B398F" w:rsidRDefault="001B398F">
      <w:pPr>
        <w:pStyle w:val="ndicedeilustraes"/>
        <w:tabs>
          <w:tab w:val="right" w:leader="dot" w:pos="9055"/>
        </w:tabs>
        <w:rPr>
          <w:rFonts w:asciiTheme="minorHAnsi" w:eastAsiaTheme="minorEastAsia" w:hAnsiTheme="minorHAnsi" w:cstheme="minorBidi"/>
          <w:noProof/>
          <w:sz w:val="22"/>
          <w:szCs w:val="22"/>
        </w:rPr>
      </w:pPr>
      <w:hyperlink w:anchor="_Toc109639181" w:history="1">
        <w:r w:rsidRPr="00F97405">
          <w:rPr>
            <w:rStyle w:val="Hyperlink"/>
            <w:noProof/>
          </w:rPr>
          <w:t>Figura 17: Tipos de produtos vendidos pelos respondentes.</w:t>
        </w:r>
        <w:r>
          <w:rPr>
            <w:noProof/>
            <w:webHidden/>
          </w:rPr>
          <w:tab/>
        </w:r>
        <w:r>
          <w:rPr>
            <w:noProof/>
            <w:webHidden/>
          </w:rPr>
          <w:fldChar w:fldCharType="begin"/>
        </w:r>
        <w:r>
          <w:rPr>
            <w:noProof/>
            <w:webHidden/>
          </w:rPr>
          <w:instrText xml:space="preserve"> PAGEREF _Toc109639181 \h </w:instrText>
        </w:r>
        <w:r>
          <w:rPr>
            <w:noProof/>
            <w:webHidden/>
          </w:rPr>
        </w:r>
        <w:r>
          <w:rPr>
            <w:noProof/>
            <w:webHidden/>
          </w:rPr>
          <w:fldChar w:fldCharType="separate"/>
        </w:r>
        <w:r w:rsidR="007900C2">
          <w:rPr>
            <w:noProof/>
            <w:webHidden/>
          </w:rPr>
          <w:t>39</w:t>
        </w:r>
        <w:r>
          <w:rPr>
            <w:noProof/>
            <w:webHidden/>
          </w:rPr>
          <w:fldChar w:fldCharType="end"/>
        </w:r>
      </w:hyperlink>
    </w:p>
    <w:p w14:paraId="7B467A86" w14:textId="589C60F9" w:rsidR="001B398F" w:rsidRDefault="001B398F">
      <w:pPr>
        <w:pStyle w:val="ndicedeilustraes"/>
        <w:tabs>
          <w:tab w:val="right" w:leader="dot" w:pos="9055"/>
        </w:tabs>
        <w:rPr>
          <w:rFonts w:asciiTheme="minorHAnsi" w:eastAsiaTheme="minorEastAsia" w:hAnsiTheme="minorHAnsi" w:cstheme="minorBidi"/>
          <w:noProof/>
          <w:sz w:val="22"/>
          <w:szCs w:val="22"/>
        </w:rPr>
      </w:pPr>
      <w:hyperlink w:anchor="_Toc109639182" w:history="1">
        <w:r w:rsidRPr="00F97405">
          <w:rPr>
            <w:rStyle w:val="Hyperlink"/>
            <w:noProof/>
          </w:rPr>
          <w:t>Figura 18: Resultados da primeira pergunta sobre UX.</w:t>
        </w:r>
        <w:r>
          <w:rPr>
            <w:noProof/>
            <w:webHidden/>
          </w:rPr>
          <w:tab/>
        </w:r>
        <w:r>
          <w:rPr>
            <w:noProof/>
            <w:webHidden/>
          </w:rPr>
          <w:fldChar w:fldCharType="begin"/>
        </w:r>
        <w:r>
          <w:rPr>
            <w:noProof/>
            <w:webHidden/>
          </w:rPr>
          <w:instrText xml:space="preserve"> PAGEREF _Toc109639182 \h </w:instrText>
        </w:r>
        <w:r>
          <w:rPr>
            <w:noProof/>
            <w:webHidden/>
          </w:rPr>
        </w:r>
        <w:r>
          <w:rPr>
            <w:noProof/>
            <w:webHidden/>
          </w:rPr>
          <w:fldChar w:fldCharType="separate"/>
        </w:r>
        <w:r w:rsidR="007900C2">
          <w:rPr>
            <w:noProof/>
            <w:webHidden/>
          </w:rPr>
          <w:t>40</w:t>
        </w:r>
        <w:r>
          <w:rPr>
            <w:noProof/>
            <w:webHidden/>
          </w:rPr>
          <w:fldChar w:fldCharType="end"/>
        </w:r>
      </w:hyperlink>
    </w:p>
    <w:p w14:paraId="59D759FE" w14:textId="169EDB7B" w:rsidR="001B398F" w:rsidRDefault="001B398F">
      <w:pPr>
        <w:pStyle w:val="ndicedeilustraes"/>
        <w:tabs>
          <w:tab w:val="right" w:leader="dot" w:pos="9055"/>
        </w:tabs>
        <w:rPr>
          <w:rFonts w:asciiTheme="minorHAnsi" w:eastAsiaTheme="minorEastAsia" w:hAnsiTheme="minorHAnsi" w:cstheme="minorBidi"/>
          <w:noProof/>
          <w:sz w:val="22"/>
          <w:szCs w:val="22"/>
        </w:rPr>
      </w:pPr>
      <w:hyperlink w:anchor="_Toc109639183" w:history="1">
        <w:r w:rsidRPr="00F97405">
          <w:rPr>
            <w:rStyle w:val="Hyperlink"/>
            <w:noProof/>
          </w:rPr>
          <w:t>Figura 19: Gráfico relativo a segunda pergunta sobre UX.</w:t>
        </w:r>
        <w:r>
          <w:rPr>
            <w:noProof/>
            <w:webHidden/>
          </w:rPr>
          <w:tab/>
        </w:r>
        <w:r>
          <w:rPr>
            <w:noProof/>
            <w:webHidden/>
          </w:rPr>
          <w:fldChar w:fldCharType="begin"/>
        </w:r>
        <w:r>
          <w:rPr>
            <w:noProof/>
            <w:webHidden/>
          </w:rPr>
          <w:instrText xml:space="preserve"> PAGEREF _Toc109639183 \h </w:instrText>
        </w:r>
        <w:r>
          <w:rPr>
            <w:noProof/>
            <w:webHidden/>
          </w:rPr>
        </w:r>
        <w:r>
          <w:rPr>
            <w:noProof/>
            <w:webHidden/>
          </w:rPr>
          <w:fldChar w:fldCharType="separate"/>
        </w:r>
        <w:r w:rsidR="007900C2">
          <w:rPr>
            <w:noProof/>
            <w:webHidden/>
          </w:rPr>
          <w:t>41</w:t>
        </w:r>
        <w:r>
          <w:rPr>
            <w:noProof/>
            <w:webHidden/>
          </w:rPr>
          <w:fldChar w:fldCharType="end"/>
        </w:r>
      </w:hyperlink>
    </w:p>
    <w:p w14:paraId="35A45418" w14:textId="033941B0" w:rsidR="001B398F" w:rsidRDefault="001B398F">
      <w:pPr>
        <w:pStyle w:val="ndicedeilustraes"/>
        <w:tabs>
          <w:tab w:val="right" w:leader="dot" w:pos="9055"/>
        </w:tabs>
        <w:rPr>
          <w:rFonts w:asciiTheme="minorHAnsi" w:eastAsiaTheme="minorEastAsia" w:hAnsiTheme="minorHAnsi" w:cstheme="minorBidi"/>
          <w:noProof/>
          <w:sz w:val="22"/>
          <w:szCs w:val="22"/>
        </w:rPr>
      </w:pPr>
      <w:hyperlink w:anchor="_Toc109639184" w:history="1">
        <w:r w:rsidRPr="00F97405">
          <w:rPr>
            <w:rStyle w:val="Hyperlink"/>
            <w:noProof/>
          </w:rPr>
          <w:t>Figura 20: Gráfico relativo à terceira pergunta sobre UX.</w:t>
        </w:r>
        <w:r>
          <w:rPr>
            <w:noProof/>
            <w:webHidden/>
          </w:rPr>
          <w:tab/>
        </w:r>
        <w:r>
          <w:rPr>
            <w:noProof/>
            <w:webHidden/>
          </w:rPr>
          <w:fldChar w:fldCharType="begin"/>
        </w:r>
        <w:r>
          <w:rPr>
            <w:noProof/>
            <w:webHidden/>
          </w:rPr>
          <w:instrText xml:space="preserve"> PAGEREF _Toc109639184 \h </w:instrText>
        </w:r>
        <w:r>
          <w:rPr>
            <w:noProof/>
            <w:webHidden/>
          </w:rPr>
        </w:r>
        <w:r>
          <w:rPr>
            <w:noProof/>
            <w:webHidden/>
          </w:rPr>
          <w:fldChar w:fldCharType="separate"/>
        </w:r>
        <w:r w:rsidR="007900C2">
          <w:rPr>
            <w:noProof/>
            <w:webHidden/>
          </w:rPr>
          <w:t>41</w:t>
        </w:r>
        <w:r>
          <w:rPr>
            <w:noProof/>
            <w:webHidden/>
          </w:rPr>
          <w:fldChar w:fldCharType="end"/>
        </w:r>
      </w:hyperlink>
    </w:p>
    <w:p w14:paraId="7C3AE8FE" w14:textId="0F1D7AB0" w:rsidR="001B398F" w:rsidRDefault="001B398F">
      <w:pPr>
        <w:pStyle w:val="ndicedeilustraes"/>
        <w:tabs>
          <w:tab w:val="right" w:leader="dot" w:pos="9055"/>
        </w:tabs>
        <w:rPr>
          <w:rFonts w:asciiTheme="minorHAnsi" w:eastAsiaTheme="minorEastAsia" w:hAnsiTheme="minorHAnsi" w:cstheme="minorBidi"/>
          <w:noProof/>
          <w:sz w:val="22"/>
          <w:szCs w:val="22"/>
        </w:rPr>
      </w:pPr>
      <w:hyperlink w:anchor="_Toc109639185" w:history="1">
        <w:r w:rsidRPr="00F97405">
          <w:rPr>
            <w:rStyle w:val="Hyperlink"/>
            <w:noProof/>
          </w:rPr>
          <w:t>Figura 21: Gráfico relativo a quarta pergunta sobre UX.</w:t>
        </w:r>
        <w:r>
          <w:rPr>
            <w:noProof/>
            <w:webHidden/>
          </w:rPr>
          <w:tab/>
        </w:r>
        <w:r>
          <w:rPr>
            <w:noProof/>
            <w:webHidden/>
          </w:rPr>
          <w:fldChar w:fldCharType="begin"/>
        </w:r>
        <w:r>
          <w:rPr>
            <w:noProof/>
            <w:webHidden/>
          </w:rPr>
          <w:instrText xml:space="preserve"> PAGEREF _Toc109639185 \h </w:instrText>
        </w:r>
        <w:r>
          <w:rPr>
            <w:noProof/>
            <w:webHidden/>
          </w:rPr>
        </w:r>
        <w:r>
          <w:rPr>
            <w:noProof/>
            <w:webHidden/>
          </w:rPr>
          <w:fldChar w:fldCharType="separate"/>
        </w:r>
        <w:r w:rsidR="007900C2">
          <w:rPr>
            <w:noProof/>
            <w:webHidden/>
          </w:rPr>
          <w:t>42</w:t>
        </w:r>
        <w:r>
          <w:rPr>
            <w:noProof/>
            <w:webHidden/>
          </w:rPr>
          <w:fldChar w:fldCharType="end"/>
        </w:r>
      </w:hyperlink>
    </w:p>
    <w:p w14:paraId="7B095507" w14:textId="6DF272AF" w:rsidR="001B398F" w:rsidRDefault="001B398F">
      <w:pPr>
        <w:pStyle w:val="ndicedeilustraes"/>
        <w:tabs>
          <w:tab w:val="right" w:leader="dot" w:pos="9055"/>
        </w:tabs>
        <w:rPr>
          <w:rFonts w:asciiTheme="minorHAnsi" w:eastAsiaTheme="minorEastAsia" w:hAnsiTheme="minorHAnsi" w:cstheme="minorBidi"/>
          <w:noProof/>
          <w:sz w:val="22"/>
          <w:szCs w:val="22"/>
        </w:rPr>
      </w:pPr>
      <w:hyperlink w:anchor="_Toc109639186" w:history="1">
        <w:r w:rsidRPr="00F97405">
          <w:rPr>
            <w:rStyle w:val="Hyperlink"/>
            <w:noProof/>
          </w:rPr>
          <w:t>Figura 22: Gráfico relativo à quinta pergunta sobre UX</w:t>
        </w:r>
        <w:r>
          <w:rPr>
            <w:noProof/>
            <w:webHidden/>
          </w:rPr>
          <w:tab/>
        </w:r>
        <w:r>
          <w:rPr>
            <w:noProof/>
            <w:webHidden/>
          </w:rPr>
          <w:fldChar w:fldCharType="begin"/>
        </w:r>
        <w:r>
          <w:rPr>
            <w:noProof/>
            <w:webHidden/>
          </w:rPr>
          <w:instrText xml:space="preserve"> PAGEREF _Toc109639186 \h </w:instrText>
        </w:r>
        <w:r>
          <w:rPr>
            <w:noProof/>
            <w:webHidden/>
          </w:rPr>
        </w:r>
        <w:r>
          <w:rPr>
            <w:noProof/>
            <w:webHidden/>
          </w:rPr>
          <w:fldChar w:fldCharType="separate"/>
        </w:r>
        <w:r w:rsidR="007900C2">
          <w:rPr>
            <w:noProof/>
            <w:webHidden/>
          </w:rPr>
          <w:t>42</w:t>
        </w:r>
        <w:r>
          <w:rPr>
            <w:noProof/>
            <w:webHidden/>
          </w:rPr>
          <w:fldChar w:fldCharType="end"/>
        </w:r>
      </w:hyperlink>
    </w:p>
    <w:p w14:paraId="300FD804" w14:textId="2843B39D" w:rsidR="001B398F" w:rsidRDefault="001B398F">
      <w:pPr>
        <w:pStyle w:val="ndicedeilustraes"/>
        <w:tabs>
          <w:tab w:val="right" w:leader="dot" w:pos="9055"/>
        </w:tabs>
        <w:rPr>
          <w:rFonts w:asciiTheme="minorHAnsi" w:eastAsiaTheme="minorEastAsia" w:hAnsiTheme="minorHAnsi" w:cstheme="minorBidi"/>
          <w:noProof/>
          <w:sz w:val="22"/>
          <w:szCs w:val="22"/>
        </w:rPr>
      </w:pPr>
      <w:hyperlink w:anchor="_Toc109639187" w:history="1">
        <w:r w:rsidRPr="00F97405">
          <w:rPr>
            <w:rStyle w:val="Hyperlink"/>
            <w:noProof/>
          </w:rPr>
          <w:t>Figura 23: Mapeamento das zonas de mais fácil toque da tela</w:t>
        </w:r>
        <w:r>
          <w:rPr>
            <w:noProof/>
            <w:webHidden/>
          </w:rPr>
          <w:tab/>
        </w:r>
        <w:r>
          <w:rPr>
            <w:noProof/>
            <w:webHidden/>
          </w:rPr>
          <w:fldChar w:fldCharType="begin"/>
        </w:r>
        <w:r>
          <w:rPr>
            <w:noProof/>
            <w:webHidden/>
          </w:rPr>
          <w:instrText xml:space="preserve"> PAGEREF _Toc109639187 \h </w:instrText>
        </w:r>
        <w:r>
          <w:rPr>
            <w:noProof/>
            <w:webHidden/>
          </w:rPr>
        </w:r>
        <w:r>
          <w:rPr>
            <w:noProof/>
            <w:webHidden/>
          </w:rPr>
          <w:fldChar w:fldCharType="separate"/>
        </w:r>
        <w:r w:rsidR="007900C2">
          <w:rPr>
            <w:noProof/>
            <w:webHidden/>
          </w:rPr>
          <w:t>43</w:t>
        </w:r>
        <w:r>
          <w:rPr>
            <w:noProof/>
            <w:webHidden/>
          </w:rPr>
          <w:fldChar w:fldCharType="end"/>
        </w:r>
      </w:hyperlink>
    </w:p>
    <w:p w14:paraId="6ADEEFA3" w14:textId="0089C9DB" w:rsidR="001B398F" w:rsidRDefault="001B398F">
      <w:pPr>
        <w:pStyle w:val="ndicedeilustraes"/>
        <w:tabs>
          <w:tab w:val="right" w:leader="dot" w:pos="9055"/>
        </w:tabs>
        <w:rPr>
          <w:rFonts w:asciiTheme="minorHAnsi" w:eastAsiaTheme="minorEastAsia" w:hAnsiTheme="minorHAnsi" w:cstheme="minorBidi"/>
          <w:noProof/>
          <w:sz w:val="22"/>
          <w:szCs w:val="22"/>
        </w:rPr>
      </w:pPr>
      <w:hyperlink w:anchor="_Toc109639188" w:history="1">
        <w:r w:rsidRPr="00F97405">
          <w:rPr>
            <w:rStyle w:val="Hyperlink"/>
            <w:noProof/>
          </w:rPr>
          <w:t>Figura 24: Gráfico relativo à questão de gosto do aplicativo.</w:t>
        </w:r>
        <w:r>
          <w:rPr>
            <w:noProof/>
            <w:webHidden/>
          </w:rPr>
          <w:tab/>
        </w:r>
        <w:r>
          <w:rPr>
            <w:noProof/>
            <w:webHidden/>
          </w:rPr>
          <w:fldChar w:fldCharType="begin"/>
        </w:r>
        <w:r>
          <w:rPr>
            <w:noProof/>
            <w:webHidden/>
          </w:rPr>
          <w:instrText xml:space="preserve"> PAGEREF _Toc109639188 \h </w:instrText>
        </w:r>
        <w:r>
          <w:rPr>
            <w:noProof/>
            <w:webHidden/>
          </w:rPr>
        </w:r>
        <w:r>
          <w:rPr>
            <w:noProof/>
            <w:webHidden/>
          </w:rPr>
          <w:fldChar w:fldCharType="separate"/>
        </w:r>
        <w:r w:rsidR="007900C2">
          <w:rPr>
            <w:noProof/>
            <w:webHidden/>
          </w:rPr>
          <w:t>43</w:t>
        </w:r>
        <w:r>
          <w:rPr>
            <w:noProof/>
            <w:webHidden/>
          </w:rPr>
          <w:fldChar w:fldCharType="end"/>
        </w:r>
      </w:hyperlink>
    </w:p>
    <w:p w14:paraId="059C266C" w14:textId="5964E761" w:rsidR="001B398F" w:rsidRDefault="001B398F">
      <w:pPr>
        <w:pStyle w:val="ndicedeilustraes"/>
        <w:tabs>
          <w:tab w:val="right" w:leader="dot" w:pos="9055"/>
        </w:tabs>
        <w:rPr>
          <w:rFonts w:asciiTheme="minorHAnsi" w:eastAsiaTheme="minorEastAsia" w:hAnsiTheme="minorHAnsi" w:cstheme="minorBidi"/>
          <w:noProof/>
          <w:sz w:val="22"/>
          <w:szCs w:val="22"/>
        </w:rPr>
      </w:pPr>
      <w:hyperlink w:anchor="_Toc109639189" w:history="1">
        <w:r w:rsidRPr="00F97405">
          <w:rPr>
            <w:rStyle w:val="Hyperlink"/>
            <w:noProof/>
          </w:rPr>
          <w:t>Figura 25: Gráfico relativo à questão sobre a substituição dos cadernos e agendas.</w:t>
        </w:r>
        <w:r>
          <w:rPr>
            <w:noProof/>
            <w:webHidden/>
          </w:rPr>
          <w:tab/>
        </w:r>
        <w:r>
          <w:rPr>
            <w:noProof/>
            <w:webHidden/>
          </w:rPr>
          <w:fldChar w:fldCharType="begin"/>
        </w:r>
        <w:r>
          <w:rPr>
            <w:noProof/>
            <w:webHidden/>
          </w:rPr>
          <w:instrText xml:space="preserve"> PAGEREF _Toc109639189 \h </w:instrText>
        </w:r>
        <w:r>
          <w:rPr>
            <w:noProof/>
            <w:webHidden/>
          </w:rPr>
        </w:r>
        <w:r>
          <w:rPr>
            <w:noProof/>
            <w:webHidden/>
          </w:rPr>
          <w:fldChar w:fldCharType="separate"/>
        </w:r>
        <w:r w:rsidR="007900C2">
          <w:rPr>
            <w:noProof/>
            <w:webHidden/>
          </w:rPr>
          <w:t>44</w:t>
        </w:r>
        <w:r>
          <w:rPr>
            <w:noProof/>
            <w:webHidden/>
          </w:rPr>
          <w:fldChar w:fldCharType="end"/>
        </w:r>
      </w:hyperlink>
    </w:p>
    <w:p w14:paraId="527AA76B" w14:textId="10503AB6" w:rsidR="001B398F" w:rsidRDefault="001B398F">
      <w:pPr>
        <w:pStyle w:val="ndicedeilustraes"/>
        <w:tabs>
          <w:tab w:val="right" w:leader="dot" w:pos="9055"/>
        </w:tabs>
        <w:rPr>
          <w:rFonts w:asciiTheme="minorHAnsi" w:eastAsiaTheme="minorEastAsia" w:hAnsiTheme="minorHAnsi" w:cstheme="minorBidi"/>
          <w:noProof/>
          <w:sz w:val="22"/>
          <w:szCs w:val="22"/>
        </w:rPr>
      </w:pPr>
      <w:hyperlink w:anchor="_Toc109639190" w:history="1">
        <w:r w:rsidRPr="00F97405">
          <w:rPr>
            <w:rStyle w:val="Hyperlink"/>
            <w:noProof/>
          </w:rPr>
          <w:t>Figura 26: Gráfico relativo à questão de recomendação.</w:t>
        </w:r>
        <w:r>
          <w:rPr>
            <w:noProof/>
            <w:webHidden/>
          </w:rPr>
          <w:tab/>
        </w:r>
        <w:r>
          <w:rPr>
            <w:noProof/>
            <w:webHidden/>
          </w:rPr>
          <w:fldChar w:fldCharType="begin"/>
        </w:r>
        <w:r>
          <w:rPr>
            <w:noProof/>
            <w:webHidden/>
          </w:rPr>
          <w:instrText xml:space="preserve"> PAGEREF _Toc109639190 \h </w:instrText>
        </w:r>
        <w:r>
          <w:rPr>
            <w:noProof/>
            <w:webHidden/>
          </w:rPr>
        </w:r>
        <w:r>
          <w:rPr>
            <w:noProof/>
            <w:webHidden/>
          </w:rPr>
          <w:fldChar w:fldCharType="separate"/>
        </w:r>
        <w:r w:rsidR="007900C2">
          <w:rPr>
            <w:noProof/>
            <w:webHidden/>
          </w:rPr>
          <w:t>44</w:t>
        </w:r>
        <w:r>
          <w:rPr>
            <w:noProof/>
            <w:webHidden/>
          </w:rPr>
          <w:fldChar w:fldCharType="end"/>
        </w:r>
      </w:hyperlink>
    </w:p>
    <w:p w14:paraId="4E3BCE7B" w14:textId="467597D3" w:rsidR="008F103B" w:rsidRDefault="00152FC1" w:rsidP="008F103B">
      <w:r>
        <w:fldChar w:fldCharType="end"/>
      </w:r>
    </w:p>
    <w:p w14:paraId="7ACAB5DE" w14:textId="634F4AB7" w:rsidR="008518E9" w:rsidRDefault="008518E9">
      <w:pPr>
        <w:suppressAutoHyphens w:val="0"/>
        <w:spacing w:after="0"/>
        <w:ind w:firstLine="0"/>
        <w:jc w:val="left"/>
      </w:pPr>
      <w:r>
        <w:br w:type="page"/>
      </w:r>
    </w:p>
    <w:p w14:paraId="6B4A4CE7" w14:textId="0C93F55D" w:rsidR="008518E9" w:rsidRDefault="008518E9" w:rsidP="00855980">
      <w:pPr>
        <w:pStyle w:val="Ttulo"/>
        <w:tabs>
          <w:tab w:val="center" w:pos="4532"/>
          <w:tab w:val="right" w:pos="9065"/>
        </w:tabs>
        <w:spacing w:after="0"/>
      </w:pPr>
      <w:r>
        <w:lastRenderedPageBreak/>
        <w:t>Lista de quadros</w:t>
      </w:r>
    </w:p>
    <w:p w14:paraId="2338A709" w14:textId="4F6CCB3A" w:rsidR="008518E9" w:rsidRDefault="008518E9" w:rsidP="008518E9"/>
    <w:p w14:paraId="71CC8AE6" w14:textId="38DE8756" w:rsidR="008518E9" w:rsidRDefault="008518E9">
      <w:pPr>
        <w:pStyle w:val="ndicedeilustraes"/>
        <w:tabs>
          <w:tab w:val="right" w:leader="dot" w:pos="9055"/>
        </w:tabs>
        <w:rPr>
          <w:rFonts w:asciiTheme="minorHAnsi" w:eastAsiaTheme="minorEastAsia" w:hAnsiTheme="minorHAnsi" w:cstheme="minorBidi"/>
          <w:noProof/>
          <w:sz w:val="22"/>
          <w:szCs w:val="22"/>
        </w:rPr>
      </w:pPr>
      <w:r>
        <w:fldChar w:fldCharType="begin"/>
      </w:r>
      <w:r>
        <w:instrText xml:space="preserve"> TOC \h \z \c "Quadro" </w:instrText>
      </w:r>
      <w:r>
        <w:fldChar w:fldCharType="separate"/>
      </w:r>
      <w:hyperlink w:anchor="_Toc109596387" w:history="1">
        <w:r w:rsidRPr="00C608B0">
          <w:rPr>
            <w:rStyle w:val="Hyperlink"/>
            <w:noProof/>
          </w:rPr>
          <w:t>Quadro 1: 10 heurísticas da usabilidade.</w:t>
        </w:r>
        <w:r>
          <w:rPr>
            <w:noProof/>
            <w:webHidden/>
          </w:rPr>
          <w:tab/>
        </w:r>
        <w:r>
          <w:rPr>
            <w:noProof/>
            <w:webHidden/>
          </w:rPr>
          <w:fldChar w:fldCharType="begin"/>
        </w:r>
        <w:r>
          <w:rPr>
            <w:noProof/>
            <w:webHidden/>
          </w:rPr>
          <w:instrText xml:space="preserve"> PAGEREF _Toc109596387 \h </w:instrText>
        </w:r>
        <w:r>
          <w:rPr>
            <w:noProof/>
            <w:webHidden/>
          </w:rPr>
        </w:r>
        <w:r>
          <w:rPr>
            <w:noProof/>
            <w:webHidden/>
          </w:rPr>
          <w:fldChar w:fldCharType="separate"/>
        </w:r>
        <w:r w:rsidR="007900C2">
          <w:rPr>
            <w:noProof/>
            <w:webHidden/>
          </w:rPr>
          <w:t>17</w:t>
        </w:r>
        <w:r>
          <w:rPr>
            <w:noProof/>
            <w:webHidden/>
          </w:rPr>
          <w:fldChar w:fldCharType="end"/>
        </w:r>
      </w:hyperlink>
    </w:p>
    <w:p w14:paraId="4EF98261" w14:textId="703F0F43" w:rsidR="008518E9" w:rsidRDefault="00000000">
      <w:pPr>
        <w:pStyle w:val="ndicedeilustraes"/>
        <w:tabs>
          <w:tab w:val="right" w:leader="dot" w:pos="9055"/>
        </w:tabs>
        <w:rPr>
          <w:rFonts w:asciiTheme="minorHAnsi" w:eastAsiaTheme="minorEastAsia" w:hAnsiTheme="minorHAnsi" w:cstheme="minorBidi"/>
          <w:noProof/>
          <w:sz w:val="22"/>
          <w:szCs w:val="22"/>
        </w:rPr>
      </w:pPr>
      <w:hyperlink w:anchor="_Toc109596388" w:history="1">
        <w:r w:rsidR="008518E9" w:rsidRPr="00C608B0">
          <w:rPr>
            <w:rStyle w:val="Hyperlink"/>
            <w:noProof/>
          </w:rPr>
          <w:t>Quadro 2: Comparação dos aplicativos.</w:t>
        </w:r>
        <w:r w:rsidR="008518E9">
          <w:rPr>
            <w:noProof/>
            <w:webHidden/>
          </w:rPr>
          <w:tab/>
        </w:r>
        <w:r w:rsidR="008518E9">
          <w:rPr>
            <w:noProof/>
            <w:webHidden/>
          </w:rPr>
          <w:fldChar w:fldCharType="begin"/>
        </w:r>
        <w:r w:rsidR="008518E9">
          <w:rPr>
            <w:noProof/>
            <w:webHidden/>
          </w:rPr>
          <w:instrText xml:space="preserve"> PAGEREF _Toc109596388 \h </w:instrText>
        </w:r>
        <w:r w:rsidR="008518E9">
          <w:rPr>
            <w:noProof/>
            <w:webHidden/>
          </w:rPr>
        </w:r>
        <w:r w:rsidR="008518E9">
          <w:rPr>
            <w:noProof/>
            <w:webHidden/>
          </w:rPr>
          <w:fldChar w:fldCharType="separate"/>
        </w:r>
        <w:r w:rsidR="007900C2">
          <w:rPr>
            <w:noProof/>
            <w:webHidden/>
          </w:rPr>
          <w:t>24</w:t>
        </w:r>
        <w:r w:rsidR="008518E9">
          <w:rPr>
            <w:noProof/>
            <w:webHidden/>
          </w:rPr>
          <w:fldChar w:fldCharType="end"/>
        </w:r>
      </w:hyperlink>
    </w:p>
    <w:p w14:paraId="550BA192" w14:textId="3CA9653B" w:rsidR="008518E9" w:rsidRDefault="00000000">
      <w:pPr>
        <w:pStyle w:val="ndicedeilustraes"/>
        <w:tabs>
          <w:tab w:val="right" w:leader="dot" w:pos="9055"/>
        </w:tabs>
        <w:rPr>
          <w:rFonts w:asciiTheme="minorHAnsi" w:eastAsiaTheme="minorEastAsia" w:hAnsiTheme="minorHAnsi" w:cstheme="minorBidi"/>
          <w:noProof/>
          <w:sz w:val="22"/>
          <w:szCs w:val="22"/>
        </w:rPr>
      </w:pPr>
      <w:hyperlink w:anchor="_Toc109596389" w:history="1">
        <w:r w:rsidR="008518E9" w:rsidRPr="00C608B0">
          <w:rPr>
            <w:rStyle w:val="Hyperlink"/>
            <w:noProof/>
          </w:rPr>
          <w:t>Quadro 3: Perguntas sobre UX do questionário de satisfação.</w:t>
        </w:r>
        <w:r w:rsidR="008518E9">
          <w:rPr>
            <w:noProof/>
            <w:webHidden/>
          </w:rPr>
          <w:tab/>
        </w:r>
        <w:r w:rsidR="008518E9">
          <w:rPr>
            <w:noProof/>
            <w:webHidden/>
          </w:rPr>
          <w:fldChar w:fldCharType="begin"/>
        </w:r>
        <w:r w:rsidR="008518E9">
          <w:rPr>
            <w:noProof/>
            <w:webHidden/>
          </w:rPr>
          <w:instrText xml:space="preserve"> PAGEREF _Toc109596389 \h </w:instrText>
        </w:r>
        <w:r w:rsidR="008518E9">
          <w:rPr>
            <w:noProof/>
            <w:webHidden/>
          </w:rPr>
        </w:r>
        <w:r w:rsidR="008518E9">
          <w:rPr>
            <w:noProof/>
            <w:webHidden/>
          </w:rPr>
          <w:fldChar w:fldCharType="separate"/>
        </w:r>
        <w:r w:rsidR="007900C2">
          <w:rPr>
            <w:noProof/>
            <w:webHidden/>
          </w:rPr>
          <w:t>37</w:t>
        </w:r>
        <w:r w:rsidR="008518E9">
          <w:rPr>
            <w:noProof/>
            <w:webHidden/>
          </w:rPr>
          <w:fldChar w:fldCharType="end"/>
        </w:r>
      </w:hyperlink>
    </w:p>
    <w:p w14:paraId="73F23CFF" w14:textId="59E121D7" w:rsidR="008518E9" w:rsidRDefault="008518E9" w:rsidP="008F103B">
      <w:r>
        <w:fldChar w:fldCharType="end"/>
      </w:r>
    </w:p>
    <w:p w14:paraId="2CDC17CA" w14:textId="50C98E41" w:rsidR="00855980" w:rsidRDefault="00855980">
      <w:pPr>
        <w:suppressAutoHyphens w:val="0"/>
        <w:spacing w:after="0"/>
        <w:ind w:firstLine="0"/>
        <w:jc w:val="left"/>
      </w:pPr>
      <w:r>
        <w:br w:type="page"/>
      </w:r>
    </w:p>
    <w:p w14:paraId="5282E244" w14:textId="242A2625" w:rsidR="00FA16FD" w:rsidRDefault="00855980" w:rsidP="00FA16FD">
      <w:pPr>
        <w:pStyle w:val="Ttulo"/>
        <w:tabs>
          <w:tab w:val="center" w:pos="4532"/>
          <w:tab w:val="right" w:pos="9065"/>
        </w:tabs>
        <w:spacing w:line="360" w:lineRule="auto"/>
      </w:pPr>
      <w:r>
        <w:lastRenderedPageBreak/>
        <w:t>Lista de abreviaturas e siglas</w:t>
      </w:r>
    </w:p>
    <w:p w14:paraId="3DE866A6" w14:textId="77777777" w:rsidR="00D93E5C" w:rsidRPr="00D93E5C" w:rsidRDefault="00D93E5C" w:rsidP="00D93E5C">
      <w:pPr>
        <w:ind w:firstLine="0"/>
        <w:rPr>
          <w:i/>
          <w:iCs/>
        </w:rPr>
      </w:pPr>
      <w:r>
        <w:t>CRUD</w:t>
      </w:r>
      <w:r>
        <w:tab/>
      </w:r>
      <w:r>
        <w:tab/>
      </w:r>
      <w:proofErr w:type="spellStart"/>
      <w:r>
        <w:rPr>
          <w:i/>
          <w:iCs/>
        </w:rPr>
        <w:t>Create</w:t>
      </w:r>
      <w:proofErr w:type="spellEnd"/>
      <w:r>
        <w:rPr>
          <w:i/>
          <w:iCs/>
        </w:rPr>
        <w:t xml:space="preserve"> </w:t>
      </w:r>
      <w:proofErr w:type="spellStart"/>
      <w:r>
        <w:rPr>
          <w:i/>
          <w:iCs/>
        </w:rPr>
        <w:t>Read</w:t>
      </w:r>
      <w:proofErr w:type="spellEnd"/>
      <w:r>
        <w:rPr>
          <w:i/>
          <w:iCs/>
        </w:rPr>
        <w:t xml:space="preserve"> Update Delete</w:t>
      </w:r>
    </w:p>
    <w:p w14:paraId="7D481C47" w14:textId="77777777" w:rsidR="00D93E5C" w:rsidRPr="00D93E5C" w:rsidRDefault="00D93E5C" w:rsidP="00D93E5C">
      <w:pPr>
        <w:ind w:firstLine="0"/>
      </w:pPr>
      <w:r>
        <w:t>ER</w:t>
      </w:r>
      <w:r>
        <w:tab/>
      </w:r>
      <w:r>
        <w:tab/>
        <w:t>Entidade Relacionamento</w:t>
      </w:r>
    </w:p>
    <w:p w14:paraId="41153A74" w14:textId="77777777" w:rsidR="00D93E5C" w:rsidRPr="0080313E" w:rsidRDefault="00D93E5C" w:rsidP="00D93E5C">
      <w:pPr>
        <w:ind w:firstLine="0"/>
        <w:rPr>
          <w:i/>
          <w:iCs/>
        </w:rPr>
      </w:pPr>
      <w:r>
        <w:t>IDE</w:t>
      </w:r>
      <w:r>
        <w:tab/>
      </w:r>
      <w:r>
        <w:tab/>
      </w:r>
      <w:proofErr w:type="spellStart"/>
      <w:r>
        <w:rPr>
          <w:i/>
          <w:iCs/>
        </w:rPr>
        <w:t>Integrated</w:t>
      </w:r>
      <w:proofErr w:type="spellEnd"/>
      <w:r>
        <w:rPr>
          <w:i/>
          <w:iCs/>
        </w:rPr>
        <w:t xml:space="preserve"> </w:t>
      </w:r>
      <w:proofErr w:type="spellStart"/>
      <w:r>
        <w:rPr>
          <w:i/>
          <w:iCs/>
        </w:rPr>
        <w:t>Development</w:t>
      </w:r>
      <w:proofErr w:type="spellEnd"/>
      <w:r>
        <w:rPr>
          <w:i/>
          <w:iCs/>
        </w:rPr>
        <w:t xml:space="preserve"> </w:t>
      </w:r>
      <w:proofErr w:type="spellStart"/>
      <w:r>
        <w:rPr>
          <w:i/>
          <w:iCs/>
        </w:rPr>
        <w:t>Enviroment</w:t>
      </w:r>
      <w:proofErr w:type="spellEnd"/>
    </w:p>
    <w:p w14:paraId="361AE30E" w14:textId="77777777" w:rsidR="00D93E5C" w:rsidRDefault="00D93E5C" w:rsidP="00D93E5C">
      <w:pPr>
        <w:ind w:firstLine="0"/>
      </w:pPr>
      <w:r>
        <w:t>POO</w:t>
      </w:r>
      <w:r>
        <w:tab/>
      </w:r>
      <w:r>
        <w:tab/>
        <w:t>Programação Orientada a Objetos</w:t>
      </w:r>
    </w:p>
    <w:p w14:paraId="3BCED443" w14:textId="77777777" w:rsidR="00D93E5C" w:rsidRDefault="00D93E5C" w:rsidP="00D93E5C">
      <w:pPr>
        <w:ind w:firstLine="0"/>
      </w:pPr>
      <w:r>
        <w:t>SO</w:t>
      </w:r>
      <w:r>
        <w:tab/>
      </w:r>
      <w:r>
        <w:tab/>
        <w:t>Sistema Operacional</w:t>
      </w:r>
    </w:p>
    <w:p w14:paraId="0006287F" w14:textId="546B4563" w:rsidR="00FA16FD" w:rsidRPr="0080313E" w:rsidRDefault="0080313E" w:rsidP="0080313E">
      <w:pPr>
        <w:ind w:firstLine="0"/>
        <w:rPr>
          <w:i/>
          <w:iCs/>
        </w:rPr>
      </w:pPr>
      <w:r>
        <w:t>UI</w:t>
      </w:r>
      <w:r>
        <w:tab/>
      </w:r>
      <w:r>
        <w:tab/>
      </w:r>
      <w:proofErr w:type="spellStart"/>
      <w:r>
        <w:rPr>
          <w:i/>
          <w:iCs/>
        </w:rPr>
        <w:t>User</w:t>
      </w:r>
      <w:proofErr w:type="spellEnd"/>
      <w:r>
        <w:rPr>
          <w:i/>
          <w:iCs/>
        </w:rPr>
        <w:t xml:space="preserve"> Interface</w:t>
      </w:r>
    </w:p>
    <w:p w14:paraId="1995BB83" w14:textId="77777777" w:rsidR="00D93E5C" w:rsidRPr="0003522E" w:rsidRDefault="00D93E5C" w:rsidP="00D93E5C">
      <w:pPr>
        <w:ind w:firstLine="0"/>
        <w:rPr>
          <w:i/>
          <w:iCs/>
        </w:rPr>
      </w:pPr>
      <w:r>
        <w:t>UML</w:t>
      </w:r>
      <w:r>
        <w:tab/>
      </w:r>
      <w:r>
        <w:tab/>
      </w:r>
      <w:r>
        <w:rPr>
          <w:i/>
          <w:iCs/>
        </w:rPr>
        <w:t>Unified Modeling Language</w:t>
      </w:r>
    </w:p>
    <w:p w14:paraId="5E275AFA" w14:textId="3897DD9F" w:rsidR="0080313E" w:rsidRPr="0080313E" w:rsidRDefault="0080313E" w:rsidP="0080313E">
      <w:pPr>
        <w:ind w:firstLine="0"/>
        <w:rPr>
          <w:i/>
          <w:iCs/>
        </w:rPr>
      </w:pPr>
      <w:r>
        <w:t>UX</w:t>
      </w:r>
      <w:r>
        <w:tab/>
      </w:r>
      <w:r>
        <w:tab/>
      </w:r>
      <w:proofErr w:type="spellStart"/>
      <w:r>
        <w:rPr>
          <w:i/>
          <w:iCs/>
        </w:rPr>
        <w:t>User</w:t>
      </w:r>
      <w:proofErr w:type="spellEnd"/>
      <w:r>
        <w:rPr>
          <w:i/>
          <w:iCs/>
        </w:rPr>
        <w:t xml:space="preserve"> Experience</w:t>
      </w:r>
    </w:p>
    <w:p w14:paraId="7729F962" w14:textId="2D8BE1C4" w:rsidR="003F65B5" w:rsidRPr="001D7DFD" w:rsidRDefault="003F65B5" w:rsidP="00855980">
      <w:pPr>
        <w:pStyle w:val="Ttulo"/>
        <w:tabs>
          <w:tab w:val="right" w:pos="9065"/>
        </w:tabs>
        <w:spacing w:after="0"/>
      </w:pPr>
      <w:r w:rsidRPr="001D7DFD">
        <w:lastRenderedPageBreak/>
        <w:t>Sumário</w:t>
      </w:r>
      <w:bookmarkEnd w:id="0"/>
    </w:p>
    <w:p w14:paraId="205118AB" w14:textId="77777777" w:rsidR="00F93878" w:rsidRPr="001D7DFD" w:rsidRDefault="00F93878">
      <w:pPr>
        <w:pStyle w:val="Sumrio1"/>
        <w:tabs>
          <w:tab w:val="right" w:leader="dot" w:pos="8493"/>
        </w:tabs>
        <w:rPr>
          <w:szCs w:val="24"/>
        </w:rPr>
      </w:pPr>
    </w:p>
    <w:p w14:paraId="3F94BE99" w14:textId="328B6EBD" w:rsidR="001B398F" w:rsidRDefault="00E2525C">
      <w:pPr>
        <w:pStyle w:val="Sumrio1"/>
        <w:tabs>
          <w:tab w:val="left" w:pos="720"/>
          <w:tab w:val="right" w:leader="dot" w:pos="9055"/>
        </w:tabs>
        <w:rPr>
          <w:rFonts w:asciiTheme="minorHAnsi" w:eastAsiaTheme="minorEastAsia" w:hAnsiTheme="minorHAnsi" w:cstheme="minorBidi"/>
          <w:b w:val="0"/>
          <w:caps w:val="0"/>
          <w:noProof/>
          <w:sz w:val="22"/>
          <w:szCs w:val="22"/>
        </w:rPr>
      </w:pPr>
      <w:r w:rsidRPr="001D7DFD">
        <w:fldChar w:fldCharType="begin"/>
      </w:r>
      <w:r w:rsidR="003F65B5" w:rsidRPr="001D7DFD">
        <w:instrText xml:space="preserve"> TOC \o "1-5" </w:instrText>
      </w:r>
      <w:r w:rsidRPr="001D7DFD">
        <w:fldChar w:fldCharType="separate"/>
      </w:r>
      <w:r w:rsidR="001B398F">
        <w:rPr>
          <w:noProof/>
        </w:rPr>
        <w:t>1</w:t>
      </w:r>
      <w:r w:rsidR="001B398F">
        <w:rPr>
          <w:rFonts w:asciiTheme="minorHAnsi" w:eastAsiaTheme="minorEastAsia" w:hAnsiTheme="minorHAnsi" w:cstheme="minorBidi"/>
          <w:b w:val="0"/>
          <w:caps w:val="0"/>
          <w:noProof/>
          <w:sz w:val="22"/>
          <w:szCs w:val="22"/>
        </w:rPr>
        <w:tab/>
      </w:r>
      <w:r w:rsidR="001B398F">
        <w:rPr>
          <w:noProof/>
        </w:rPr>
        <w:t>Introdução</w:t>
      </w:r>
      <w:r w:rsidR="001B398F">
        <w:rPr>
          <w:noProof/>
        </w:rPr>
        <w:tab/>
      </w:r>
      <w:r w:rsidR="001B398F">
        <w:rPr>
          <w:noProof/>
        </w:rPr>
        <w:fldChar w:fldCharType="begin"/>
      </w:r>
      <w:r w:rsidR="001B398F">
        <w:rPr>
          <w:noProof/>
        </w:rPr>
        <w:instrText xml:space="preserve"> PAGEREF _Toc109639224 \h </w:instrText>
      </w:r>
      <w:r w:rsidR="001B398F">
        <w:rPr>
          <w:noProof/>
        </w:rPr>
      </w:r>
      <w:r w:rsidR="001B398F">
        <w:rPr>
          <w:noProof/>
        </w:rPr>
        <w:fldChar w:fldCharType="separate"/>
      </w:r>
      <w:r w:rsidR="007900C2">
        <w:rPr>
          <w:noProof/>
        </w:rPr>
        <w:t>9</w:t>
      </w:r>
      <w:r w:rsidR="001B398F">
        <w:rPr>
          <w:noProof/>
        </w:rPr>
        <w:fldChar w:fldCharType="end"/>
      </w:r>
    </w:p>
    <w:p w14:paraId="4860C720" w14:textId="42F9ABF6" w:rsidR="001B398F" w:rsidRDefault="001B398F">
      <w:pPr>
        <w:pStyle w:val="Sumrio2"/>
        <w:tabs>
          <w:tab w:val="left" w:pos="960"/>
          <w:tab w:val="right" w:leader="dot" w:pos="9055"/>
        </w:tabs>
        <w:rPr>
          <w:rFonts w:asciiTheme="minorHAnsi" w:eastAsiaTheme="minorEastAsia" w:hAnsiTheme="minorHAnsi" w:cstheme="minorBidi"/>
          <w:caps w:val="0"/>
          <w:noProof/>
          <w:sz w:val="22"/>
          <w:szCs w:val="22"/>
        </w:rPr>
      </w:pPr>
      <w:r w:rsidRPr="009252E9">
        <w:rPr>
          <w:caps w:val="0"/>
          <w:noProof/>
        </w:rPr>
        <w:t>1.1</w:t>
      </w:r>
      <w:r>
        <w:rPr>
          <w:rFonts w:asciiTheme="minorHAnsi" w:eastAsiaTheme="minorEastAsia" w:hAnsiTheme="minorHAnsi" w:cstheme="minorBidi"/>
          <w:caps w:val="0"/>
          <w:noProof/>
          <w:sz w:val="22"/>
          <w:szCs w:val="22"/>
        </w:rPr>
        <w:tab/>
      </w:r>
      <w:r>
        <w:rPr>
          <w:noProof/>
        </w:rPr>
        <w:t>MOTIVAÇÃO</w:t>
      </w:r>
      <w:r>
        <w:rPr>
          <w:noProof/>
        </w:rPr>
        <w:tab/>
      </w:r>
      <w:r>
        <w:rPr>
          <w:noProof/>
        </w:rPr>
        <w:fldChar w:fldCharType="begin"/>
      </w:r>
      <w:r>
        <w:rPr>
          <w:noProof/>
        </w:rPr>
        <w:instrText xml:space="preserve"> PAGEREF _Toc109639225 \h </w:instrText>
      </w:r>
      <w:r>
        <w:rPr>
          <w:noProof/>
        </w:rPr>
      </w:r>
      <w:r>
        <w:rPr>
          <w:noProof/>
        </w:rPr>
        <w:fldChar w:fldCharType="separate"/>
      </w:r>
      <w:r w:rsidR="007900C2">
        <w:rPr>
          <w:noProof/>
        </w:rPr>
        <w:t>10</w:t>
      </w:r>
      <w:r>
        <w:rPr>
          <w:noProof/>
        </w:rPr>
        <w:fldChar w:fldCharType="end"/>
      </w:r>
    </w:p>
    <w:p w14:paraId="43C404C5" w14:textId="5D914A09" w:rsidR="001B398F" w:rsidRDefault="001B398F">
      <w:pPr>
        <w:pStyle w:val="Sumrio2"/>
        <w:tabs>
          <w:tab w:val="left" w:pos="960"/>
          <w:tab w:val="right" w:leader="dot" w:pos="9055"/>
        </w:tabs>
        <w:rPr>
          <w:rFonts w:asciiTheme="minorHAnsi" w:eastAsiaTheme="minorEastAsia" w:hAnsiTheme="minorHAnsi" w:cstheme="minorBidi"/>
          <w:caps w:val="0"/>
          <w:noProof/>
          <w:sz w:val="22"/>
          <w:szCs w:val="22"/>
        </w:rPr>
      </w:pPr>
      <w:r w:rsidRPr="009252E9">
        <w:rPr>
          <w:caps w:val="0"/>
          <w:noProof/>
        </w:rPr>
        <w:t>1.2</w:t>
      </w:r>
      <w:r>
        <w:rPr>
          <w:rFonts w:asciiTheme="minorHAnsi" w:eastAsiaTheme="minorEastAsia" w:hAnsiTheme="minorHAnsi" w:cstheme="minorBidi"/>
          <w:caps w:val="0"/>
          <w:noProof/>
          <w:sz w:val="22"/>
          <w:szCs w:val="22"/>
        </w:rPr>
        <w:tab/>
      </w:r>
      <w:r>
        <w:rPr>
          <w:noProof/>
        </w:rPr>
        <w:t>Objetivos</w:t>
      </w:r>
      <w:r>
        <w:rPr>
          <w:noProof/>
        </w:rPr>
        <w:tab/>
      </w:r>
      <w:r>
        <w:rPr>
          <w:noProof/>
        </w:rPr>
        <w:fldChar w:fldCharType="begin"/>
      </w:r>
      <w:r>
        <w:rPr>
          <w:noProof/>
        </w:rPr>
        <w:instrText xml:space="preserve"> PAGEREF _Toc109639226 \h </w:instrText>
      </w:r>
      <w:r>
        <w:rPr>
          <w:noProof/>
        </w:rPr>
      </w:r>
      <w:r>
        <w:rPr>
          <w:noProof/>
        </w:rPr>
        <w:fldChar w:fldCharType="separate"/>
      </w:r>
      <w:r w:rsidR="007900C2">
        <w:rPr>
          <w:noProof/>
        </w:rPr>
        <w:t>10</w:t>
      </w:r>
      <w:r>
        <w:rPr>
          <w:noProof/>
        </w:rPr>
        <w:fldChar w:fldCharType="end"/>
      </w:r>
    </w:p>
    <w:p w14:paraId="51F7D3DB" w14:textId="7B5E2664" w:rsidR="001B398F" w:rsidRDefault="001B398F">
      <w:pPr>
        <w:pStyle w:val="Sumrio2"/>
        <w:tabs>
          <w:tab w:val="left" w:pos="960"/>
          <w:tab w:val="right" w:leader="dot" w:pos="9055"/>
        </w:tabs>
        <w:rPr>
          <w:rFonts w:asciiTheme="minorHAnsi" w:eastAsiaTheme="minorEastAsia" w:hAnsiTheme="minorHAnsi" w:cstheme="minorBidi"/>
          <w:caps w:val="0"/>
          <w:noProof/>
          <w:sz w:val="22"/>
          <w:szCs w:val="22"/>
        </w:rPr>
      </w:pPr>
      <w:r w:rsidRPr="009252E9">
        <w:rPr>
          <w:caps w:val="0"/>
          <w:noProof/>
        </w:rPr>
        <w:t>1.3</w:t>
      </w:r>
      <w:r>
        <w:rPr>
          <w:rFonts w:asciiTheme="minorHAnsi" w:eastAsiaTheme="minorEastAsia" w:hAnsiTheme="minorHAnsi" w:cstheme="minorBidi"/>
          <w:caps w:val="0"/>
          <w:noProof/>
          <w:sz w:val="22"/>
          <w:szCs w:val="22"/>
        </w:rPr>
        <w:tab/>
      </w:r>
      <w:r>
        <w:rPr>
          <w:noProof/>
        </w:rPr>
        <w:t>Objetivo Geral</w:t>
      </w:r>
      <w:r>
        <w:rPr>
          <w:noProof/>
        </w:rPr>
        <w:tab/>
      </w:r>
      <w:r>
        <w:rPr>
          <w:noProof/>
        </w:rPr>
        <w:fldChar w:fldCharType="begin"/>
      </w:r>
      <w:r>
        <w:rPr>
          <w:noProof/>
        </w:rPr>
        <w:instrText xml:space="preserve"> PAGEREF _Toc109639227 \h </w:instrText>
      </w:r>
      <w:r>
        <w:rPr>
          <w:noProof/>
        </w:rPr>
      </w:r>
      <w:r>
        <w:rPr>
          <w:noProof/>
        </w:rPr>
        <w:fldChar w:fldCharType="separate"/>
      </w:r>
      <w:r w:rsidR="007900C2">
        <w:rPr>
          <w:noProof/>
        </w:rPr>
        <w:t>10</w:t>
      </w:r>
      <w:r>
        <w:rPr>
          <w:noProof/>
        </w:rPr>
        <w:fldChar w:fldCharType="end"/>
      </w:r>
    </w:p>
    <w:p w14:paraId="2B874DAE" w14:textId="5645C2CA" w:rsidR="001B398F" w:rsidRDefault="001B398F">
      <w:pPr>
        <w:pStyle w:val="Sumrio2"/>
        <w:tabs>
          <w:tab w:val="left" w:pos="960"/>
          <w:tab w:val="right" w:leader="dot" w:pos="9055"/>
        </w:tabs>
        <w:rPr>
          <w:rFonts w:asciiTheme="minorHAnsi" w:eastAsiaTheme="minorEastAsia" w:hAnsiTheme="minorHAnsi" w:cstheme="minorBidi"/>
          <w:caps w:val="0"/>
          <w:noProof/>
          <w:sz w:val="22"/>
          <w:szCs w:val="22"/>
        </w:rPr>
      </w:pPr>
      <w:r w:rsidRPr="009252E9">
        <w:rPr>
          <w:caps w:val="0"/>
          <w:noProof/>
        </w:rPr>
        <w:t>1.4</w:t>
      </w:r>
      <w:r>
        <w:rPr>
          <w:rFonts w:asciiTheme="minorHAnsi" w:eastAsiaTheme="minorEastAsia" w:hAnsiTheme="minorHAnsi" w:cstheme="minorBidi"/>
          <w:caps w:val="0"/>
          <w:noProof/>
          <w:sz w:val="22"/>
          <w:szCs w:val="22"/>
        </w:rPr>
        <w:tab/>
      </w:r>
      <w:r>
        <w:rPr>
          <w:noProof/>
        </w:rPr>
        <w:t>Objetivos Específicos</w:t>
      </w:r>
      <w:r>
        <w:rPr>
          <w:noProof/>
        </w:rPr>
        <w:tab/>
      </w:r>
      <w:r>
        <w:rPr>
          <w:noProof/>
        </w:rPr>
        <w:fldChar w:fldCharType="begin"/>
      </w:r>
      <w:r>
        <w:rPr>
          <w:noProof/>
        </w:rPr>
        <w:instrText xml:space="preserve"> PAGEREF _Toc109639228 \h </w:instrText>
      </w:r>
      <w:r>
        <w:rPr>
          <w:noProof/>
        </w:rPr>
      </w:r>
      <w:r>
        <w:rPr>
          <w:noProof/>
        </w:rPr>
        <w:fldChar w:fldCharType="separate"/>
      </w:r>
      <w:r w:rsidR="007900C2">
        <w:rPr>
          <w:noProof/>
        </w:rPr>
        <w:t>10</w:t>
      </w:r>
      <w:r>
        <w:rPr>
          <w:noProof/>
        </w:rPr>
        <w:fldChar w:fldCharType="end"/>
      </w:r>
    </w:p>
    <w:p w14:paraId="00BBCCE1" w14:textId="5ADD56F0" w:rsidR="001B398F" w:rsidRDefault="001B398F">
      <w:pPr>
        <w:pStyle w:val="Sumrio2"/>
        <w:tabs>
          <w:tab w:val="left" w:pos="960"/>
          <w:tab w:val="right" w:leader="dot" w:pos="9055"/>
        </w:tabs>
        <w:rPr>
          <w:rFonts w:asciiTheme="minorHAnsi" w:eastAsiaTheme="minorEastAsia" w:hAnsiTheme="minorHAnsi" w:cstheme="minorBidi"/>
          <w:caps w:val="0"/>
          <w:noProof/>
          <w:sz w:val="22"/>
          <w:szCs w:val="22"/>
        </w:rPr>
      </w:pPr>
      <w:r w:rsidRPr="009252E9">
        <w:rPr>
          <w:caps w:val="0"/>
          <w:noProof/>
        </w:rPr>
        <w:t>1.5</w:t>
      </w:r>
      <w:r>
        <w:rPr>
          <w:rFonts w:asciiTheme="minorHAnsi" w:eastAsiaTheme="minorEastAsia" w:hAnsiTheme="minorHAnsi" w:cstheme="minorBidi"/>
          <w:caps w:val="0"/>
          <w:noProof/>
          <w:sz w:val="22"/>
          <w:szCs w:val="22"/>
        </w:rPr>
        <w:tab/>
      </w:r>
      <w:r>
        <w:rPr>
          <w:noProof/>
        </w:rPr>
        <w:t>organização do texto</w:t>
      </w:r>
      <w:r>
        <w:rPr>
          <w:noProof/>
        </w:rPr>
        <w:tab/>
      </w:r>
      <w:r>
        <w:rPr>
          <w:noProof/>
        </w:rPr>
        <w:fldChar w:fldCharType="begin"/>
      </w:r>
      <w:r>
        <w:rPr>
          <w:noProof/>
        </w:rPr>
        <w:instrText xml:space="preserve"> PAGEREF _Toc109639229 \h </w:instrText>
      </w:r>
      <w:r>
        <w:rPr>
          <w:noProof/>
        </w:rPr>
      </w:r>
      <w:r>
        <w:rPr>
          <w:noProof/>
        </w:rPr>
        <w:fldChar w:fldCharType="separate"/>
      </w:r>
      <w:r w:rsidR="007900C2">
        <w:rPr>
          <w:noProof/>
        </w:rPr>
        <w:t>11</w:t>
      </w:r>
      <w:r>
        <w:rPr>
          <w:noProof/>
        </w:rPr>
        <w:fldChar w:fldCharType="end"/>
      </w:r>
    </w:p>
    <w:p w14:paraId="3FAF7DD9" w14:textId="289448FF" w:rsidR="001B398F" w:rsidRDefault="001B398F">
      <w:pPr>
        <w:pStyle w:val="Sumrio1"/>
        <w:tabs>
          <w:tab w:val="left" w:pos="720"/>
          <w:tab w:val="right" w:leader="dot" w:pos="9055"/>
        </w:tabs>
        <w:rPr>
          <w:rFonts w:asciiTheme="minorHAnsi" w:eastAsiaTheme="minorEastAsia" w:hAnsiTheme="minorHAnsi" w:cstheme="minorBidi"/>
          <w:b w:val="0"/>
          <w:caps w:val="0"/>
          <w:noProof/>
          <w:sz w:val="22"/>
          <w:szCs w:val="22"/>
        </w:rPr>
      </w:pPr>
      <w:r>
        <w:rPr>
          <w:noProof/>
        </w:rPr>
        <w:t>2</w:t>
      </w:r>
      <w:r>
        <w:rPr>
          <w:rFonts w:asciiTheme="minorHAnsi" w:eastAsiaTheme="minorEastAsia" w:hAnsiTheme="minorHAnsi" w:cstheme="minorBidi"/>
          <w:b w:val="0"/>
          <w:caps w:val="0"/>
          <w:noProof/>
          <w:sz w:val="22"/>
          <w:szCs w:val="22"/>
        </w:rPr>
        <w:tab/>
      </w:r>
      <w:r>
        <w:rPr>
          <w:noProof/>
        </w:rPr>
        <w:t>REVISÃO BIBLIOGRÁFICA</w:t>
      </w:r>
      <w:r>
        <w:rPr>
          <w:noProof/>
        </w:rPr>
        <w:tab/>
      </w:r>
      <w:r>
        <w:rPr>
          <w:noProof/>
        </w:rPr>
        <w:fldChar w:fldCharType="begin"/>
      </w:r>
      <w:r>
        <w:rPr>
          <w:noProof/>
        </w:rPr>
        <w:instrText xml:space="preserve"> PAGEREF _Toc109639230 \h </w:instrText>
      </w:r>
      <w:r>
        <w:rPr>
          <w:noProof/>
        </w:rPr>
      </w:r>
      <w:r>
        <w:rPr>
          <w:noProof/>
        </w:rPr>
        <w:fldChar w:fldCharType="separate"/>
      </w:r>
      <w:r w:rsidR="007900C2">
        <w:rPr>
          <w:noProof/>
        </w:rPr>
        <w:t>12</w:t>
      </w:r>
      <w:r>
        <w:rPr>
          <w:noProof/>
        </w:rPr>
        <w:fldChar w:fldCharType="end"/>
      </w:r>
    </w:p>
    <w:p w14:paraId="4A7BCAD2" w14:textId="1C394DAC" w:rsidR="001B398F" w:rsidRDefault="001B398F">
      <w:pPr>
        <w:pStyle w:val="Sumrio2"/>
        <w:tabs>
          <w:tab w:val="left" w:pos="960"/>
          <w:tab w:val="right" w:leader="dot" w:pos="9055"/>
        </w:tabs>
        <w:rPr>
          <w:rFonts w:asciiTheme="minorHAnsi" w:eastAsiaTheme="minorEastAsia" w:hAnsiTheme="minorHAnsi" w:cstheme="minorBidi"/>
          <w:caps w:val="0"/>
          <w:noProof/>
          <w:sz w:val="22"/>
          <w:szCs w:val="22"/>
        </w:rPr>
      </w:pPr>
      <w:r w:rsidRPr="009252E9">
        <w:rPr>
          <w:caps w:val="0"/>
          <w:noProof/>
        </w:rPr>
        <w:t>2.1</w:t>
      </w:r>
      <w:r>
        <w:rPr>
          <w:rFonts w:asciiTheme="minorHAnsi" w:eastAsiaTheme="minorEastAsia" w:hAnsiTheme="minorHAnsi" w:cstheme="minorBidi"/>
          <w:caps w:val="0"/>
          <w:noProof/>
          <w:sz w:val="22"/>
          <w:szCs w:val="22"/>
        </w:rPr>
        <w:tab/>
      </w:r>
      <w:r>
        <w:rPr>
          <w:noProof/>
        </w:rPr>
        <w:t>PROGRAMAÇãO ORIENTADAS A OBJETOS (POO)</w:t>
      </w:r>
      <w:r>
        <w:rPr>
          <w:noProof/>
        </w:rPr>
        <w:tab/>
      </w:r>
      <w:r>
        <w:rPr>
          <w:noProof/>
        </w:rPr>
        <w:fldChar w:fldCharType="begin"/>
      </w:r>
      <w:r>
        <w:rPr>
          <w:noProof/>
        </w:rPr>
        <w:instrText xml:space="preserve"> PAGEREF _Toc109639231 \h </w:instrText>
      </w:r>
      <w:r>
        <w:rPr>
          <w:noProof/>
        </w:rPr>
      </w:r>
      <w:r>
        <w:rPr>
          <w:noProof/>
        </w:rPr>
        <w:fldChar w:fldCharType="separate"/>
      </w:r>
      <w:r w:rsidR="007900C2">
        <w:rPr>
          <w:noProof/>
        </w:rPr>
        <w:t>12</w:t>
      </w:r>
      <w:r>
        <w:rPr>
          <w:noProof/>
        </w:rPr>
        <w:fldChar w:fldCharType="end"/>
      </w:r>
    </w:p>
    <w:p w14:paraId="0A20A931" w14:textId="17D59A98" w:rsidR="001B398F" w:rsidRDefault="001B398F">
      <w:pPr>
        <w:pStyle w:val="Sumrio2"/>
        <w:tabs>
          <w:tab w:val="left" w:pos="960"/>
          <w:tab w:val="right" w:leader="dot" w:pos="9055"/>
        </w:tabs>
        <w:rPr>
          <w:rFonts w:asciiTheme="minorHAnsi" w:eastAsiaTheme="minorEastAsia" w:hAnsiTheme="minorHAnsi" w:cstheme="minorBidi"/>
          <w:caps w:val="0"/>
          <w:noProof/>
          <w:sz w:val="22"/>
          <w:szCs w:val="22"/>
        </w:rPr>
      </w:pPr>
      <w:r w:rsidRPr="009252E9">
        <w:rPr>
          <w:caps w:val="0"/>
          <w:noProof/>
        </w:rPr>
        <w:t>2.2</w:t>
      </w:r>
      <w:r>
        <w:rPr>
          <w:rFonts w:asciiTheme="minorHAnsi" w:eastAsiaTheme="minorEastAsia" w:hAnsiTheme="minorHAnsi" w:cstheme="minorBidi"/>
          <w:caps w:val="0"/>
          <w:noProof/>
          <w:sz w:val="22"/>
          <w:szCs w:val="22"/>
        </w:rPr>
        <w:tab/>
      </w:r>
      <w:r w:rsidRPr="009252E9">
        <w:rPr>
          <w:i/>
          <w:iCs/>
          <w:noProof/>
        </w:rPr>
        <w:t>UNIFIED MODELING LANGUAGE</w:t>
      </w:r>
      <w:r>
        <w:rPr>
          <w:noProof/>
        </w:rPr>
        <w:t xml:space="preserve"> (UML)</w:t>
      </w:r>
      <w:r>
        <w:rPr>
          <w:noProof/>
        </w:rPr>
        <w:tab/>
      </w:r>
      <w:r>
        <w:rPr>
          <w:noProof/>
        </w:rPr>
        <w:fldChar w:fldCharType="begin"/>
      </w:r>
      <w:r>
        <w:rPr>
          <w:noProof/>
        </w:rPr>
        <w:instrText xml:space="preserve"> PAGEREF _Toc109639232 \h </w:instrText>
      </w:r>
      <w:r>
        <w:rPr>
          <w:noProof/>
        </w:rPr>
      </w:r>
      <w:r>
        <w:rPr>
          <w:noProof/>
        </w:rPr>
        <w:fldChar w:fldCharType="separate"/>
      </w:r>
      <w:r w:rsidR="007900C2">
        <w:rPr>
          <w:noProof/>
        </w:rPr>
        <w:t>12</w:t>
      </w:r>
      <w:r>
        <w:rPr>
          <w:noProof/>
        </w:rPr>
        <w:fldChar w:fldCharType="end"/>
      </w:r>
    </w:p>
    <w:p w14:paraId="22077A8B" w14:textId="0C26E7FA" w:rsidR="001B398F" w:rsidRDefault="001B398F">
      <w:pPr>
        <w:pStyle w:val="Sumrio2"/>
        <w:tabs>
          <w:tab w:val="left" w:pos="960"/>
          <w:tab w:val="right" w:leader="dot" w:pos="9055"/>
        </w:tabs>
        <w:rPr>
          <w:rFonts w:asciiTheme="minorHAnsi" w:eastAsiaTheme="minorEastAsia" w:hAnsiTheme="minorHAnsi" w:cstheme="minorBidi"/>
          <w:caps w:val="0"/>
          <w:noProof/>
          <w:sz w:val="22"/>
          <w:szCs w:val="22"/>
        </w:rPr>
      </w:pPr>
      <w:r w:rsidRPr="009252E9">
        <w:rPr>
          <w:caps w:val="0"/>
          <w:noProof/>
        </w:rPr>
        <w:t>2.3</w:t>
      </w:r>
      <w:r>
        <w:rPr>
          <w:rFonts w:asciiTheme="minorHAnsi" w:eastAsiaTheme="minorEastAsia" w:hAnsiTheme="minorHAnsi" w:cstheme="minorBidi"/>
          <w:caps w:val="0"/>
          <w:noProof/>
          <w:sz w:val="22"/>
          <w:szCs w:val="22"/>
        </w:rPr>
        <w:tab/>
      </w:r>
      <w:r>
        <w:rPr>
          <w:noProof/>
        </w:rPr>
        <w:t>ANDROID</w:t>
      </w:r>
      <w:r>
        <w:rPr>
          <w:noProof/>
        </w:rPr>
        <w:tab/>
      </w:r>
      <w:r>
        <w:rPr>
          <w:noProof/>
        </w:rPr>
        <w:fldChar w:fldCharType="begin"/>
      </w:r>
      <w:r>
        <w:rPr>
          <w:noProof/>
        </w:rPr>
        <w:instrText xml:space="preserve"> PAGEREF _Toc109639233 \h </w:instrText>
      </w:r>
      <w:r>
        <w:rPr>
          <w:noProof/>
        </w:rPr>
      </w:r>
      <w:r>
        <w:rPr>
          <w:noProof/>
        </w:rPr>
        <w:fldChar w:fldCharType="separate"/>
      </w:r>
      <w:r w:rsidR="007900C2">
        <w:rPr>
          <w:noProof/>
        </w:rPr>
        <w:t>15</w:t>
      </w:r>
      <w:r>
        <w:rPr>
          <w:noProof/>
        </w:rPr>
        <w:fldChar w:fldCharType="end"/>
      </w:r>
    </w:p>
    <w:p w14:paraId="13F4F3C0" w14:textId="091CE7E0" w:rsidR="001B398F" w:rsidRDefault="001B398F">
      <w:pPr>
        <w:pStyle w:val="Sumrio2"/>
        <w:tabs>
          <w:tab w:val="left" w:pos="960"/>
          <w:tab w:val="right" w:leader="dot" w:pos="9055"/>
        </w:tabs>
        <w:rPr>
          <w:rFonts w:asciiTheme="minorHAnsi" w:eastAsiaTheme="minorEastAsia" w:hAnsiTheme="minorHAnsi" w:cstheme="minorBidi"/>
          <w:caps w:val="0"/>
          <w:noProof/>
          <w:sz w:val="22"/>
          <w:szCs w:val="22"/>
        </w:rPr>
      </w:pPr>
      <w:r w:rsidRPr="009252E9">
        <w:rPr>
          <w:caps w:val="0"/>
          <w:noProof/>
        </w:rPr>
        <w:t>2.4</w:t>
      </w:r>
      <w:r>
        <w:rPr>
          <w:rFonts w:asciiTheme="minorHAnsi" w:eastAsiaTheme="minorEastAsia" w:hAnsiTheme="minorHAnsi" w:cstheme="minorBidi"/>
          <w:caps w:val="0"/>
          <w:noProof/>
          <w:sz w:val="22"/>
          <w:szCs w:val="22"/>
        </w:rPr>
        <w:tab/>
      </w:r>
      <w:r>
        <w:rPr>
          <w:noProof/>
        </w:rPr>
        <w:t>BANCO DE DADOS</w:t>
      </w:r>
      <w:r>
        <w:rPr>
          <w:noProof/>
        </w:rPr>
        <w:tab/>
      </w:r>
      <w:r>
        <w:rPr>
          <w:noProof/>
        </w:rPr>
        <w:fldChar w:fldCharType="begin"/>
      </w:r>
      <w:r>
        <w:rPr>
          <w:noProof/>
        </w:rPr>
        <w:instrText xml:space="preserve"> PAGEREF _Toc109639234 \h </w:instrText>
      </w:r>
      <w:r>
        <w:rPr>
          <w:noProof/>
        </w:rPr>
      </w:r>
      <w:r>
        <w:rPr>
          <w:noProof/>
        </w:rPr>
        <w:fldChar w:fldCharType="separate"/>
      </w:r>
      <w:r w:rsidR="007900C2">
        <w:rPr>
          <w:noProof/>
        </w:rPr>
        <w:t>16</w:t>
      </w:r>
      <w:r>
        <w:rPr>
          <w:noProof/>
        </w:rPr>
        <w:fldChar w:fldCharType="end"/>
      </w:r>
    </w:p>
    <w:p w14:paraId="3737CAA4" w14:textId="2E006A82" w:rsidR="001B398F" w:rsidRDefault="001B398F">
      <w:pPr>
        <w:pStyle w:val="Sumrio2"/>
        <w:tabs>
          <w:tab w:val="left" w:pos="960"/>
          <w:tab w:val="right" w:leader="dot" w:pos="9055"/>
        </w:tabs>
        <w:rPr>
          <w:rFonts w:asciiTheme="minorHAnsi" w:eastAsiaTheme="minorEastAsia" w:hAnsiTheme="minorHAnsi" w:cstheme="minorBidi"/>
          <w:caps w:val="0"/>
          <w:noProof/>
          <w:sz w:val="22"/>
          <w:szCs w:val="22"/>
        </w:rPr>
      </w:pPr>
      <w:r w:rsidRPr="009252E9">
        <w:rPr>
          <w:caps w:val="0"/>
          <w:noProof/>
        </w:rPr>
        <w:t>2.5</w:t>
      </w:r>
      <w:r>
        <w:rPr>
          <w:rFonts w:asciiTheme="minorHAnsi" w:eastAsiaTheme="minorEastAsia" w:hAnsiTheme="minorHAnsi" w:cstheme="minorBidi"/>
          <w:caps w:val="0"/>
          <w:noProof/>
          <w:sz w:val="22"/>
          <w:szCs w:val="22"/>
        </w:rPr>
        <w:tab/>
      </w:r>
      <w:r>
        <w:rPr>
          <w:noProof/>
        </w:rPr>
        <w:t>USER EXPERIENCE (UX)</w:t>
      </w:r>
      <w:r>
        <w:rPr>
          <w:noProof/>
        </w:rPr>
        <w:tab/>
      </w:r>
      <w:r>
        <w:rPr>
          <w:noProof/>
        </w:rPr>
        <w:fldChar w:fldCharType="begin"/>
      </w:r>
      <w:r>
        <w:rPr>
          <w:noProof/>
        </w:rPr>
        <w:instrText xml:space="preserve"> PAGEREF _Toc109639235 \h </w:instrText>
      </w:r>
      <w:r>
        <w:rPr>
          <w:noProof/>
        </w:rPr>
      </w:r>
      <w:r>
        <w:rPr>
          <w:noProof/>
        </w:rPr>
        <w:fldChar w:fldCharType="separate"/>
      </w:r>
      <w:r w:rsidR="007900C2">
        <w:rPr>
          <w:noProof/>
        </w:rPr>
        <w:t>16</w:t>
      </w:r>
      <w:r>
        <w:rPr>
          <w:noProof/>
        </w:rPr>
        <w:fldChar w:fldCharType="end"/>
      </w:r>
    </w:p>
    <w:p w14:paraId="7265D0C3" w14:textId="45ADF117" w:rsidR="001B398F" w:rsidRDefault="001B398F">
      <w:pPr>
        <w:pStyle w:val="Sumrio2"/>
        <w:tabs>
          <w:tab w:val="left" w:pos="960"/>
          <w:tab w:val="right" w:leader="dot" w:pos="9055"/>
        </w:tabs>
        <w:rPr>
          <w:rFonts w:asciiTheme="minorHAnsi" w:eastAsiaTheme="minorEastAsia" w:hAnsiTheme="minorHAnsi" w:cstheme="minorBidi"/>
          <w:caps w:val="0"/>
          <w:noProof/>
          <w:sz w:val="22"/>
          <w:szCs w:val="22"/>
        </w:rPr>
      </w:pPr>
      <w:r w:rsidRPr="009252E9">
        <w:rPr>
          <w:caps w:val="0"/>
          <w:noProof/>
        </w:rPr>
        <w:t>2.6</w:t>
      </w:r>
      <w:r>
        <w:rPr>
          <w:rFonts w:asciiTheme="minorHAnsi" w:eastAsiaTheme="minorEastAsia" w:hAnsiTheme="minorHAnsi" w:cstheme="minorBidi"/>
          <w:caps w:val="0"/>
          <w:noProof/>
          <w:sz w:val="22"/>
          <w:szCs w:val="22"/>
        </w:rPr>
        <w:tab/>
      </w:r>
      <w:r>
        <w:rPr>
          <w:noProof/>
        </w:rPr>
        <w:t>Teste de software</w:t>
      </w:r>
      <w:r>
        <w:rPr>
          <w:noProof/>
        </w:rPr>
        <w:tab/>
      </w:r>
      <w:r>
        <w:rPr>
          <w:noProof/>
        </w:rPr>
        <w:fldChar w:fldCharType="begin"/>
      </w:r>
      <w:r>
        <w:rPr>
          <w:noProof/>
        </w:rPr>
        <w:instrText xml:space="preserve"> PAGEREF _Toc109639236 \h </w:instrText>
      </w:r>
      <w:r>
        <w:rPr>
          <w:noProof/>
        </w:rPr>
      </w:r>
      <w:r>
        <w:rPr>
          <w:noProof/>
        </w:rPr>
        <w:fldChar w:fldCharType="separate"/>
      </w:r>
      <w:r w:rsidR="007900C2">
        <w:rPr>
          <w:noProof/>
        </w:rPr>
        <w:t>18</w:t>
      </w:r>
      <w:r>
        <w:rPr>
          <w:noProof/>
        </w:rPr>
        <w:fldChar w:fldCharType="end"/>
      </w:r>
    </w:p>
    <w:p w14:paraId="4706CB37" w14:textId="48268319" w:rsidR="001B398F" w:rsidRDefault="001B398F">
      <w:pPr>
        <w:pStyle w:val="Sumrio1"/>
        <w:tabs>
          <w:tab w:val="left" w:pos="720"/>
          <w:tab w:val="right" w:leader="dot" w:pos="9055"/>
        </w:tabs>
        <w:rPr>
          <w:rFonts w:asciiTheme="minorHAnsi" w:eastAsiaTheme="minorEastAsia" w:hAnsiTheme="minorHAnsi" w:cstheme="minorBidi"/>
          <w:b w:val="0"/>
          <w:caps w:val="0"/>
          <w:noProof/>
          <w:sz w:val="22"/>
          <w:szCs w:val="22"/>
        </w:rPr>
      </w:pPr>
      <w:r>
        <w:rPr>
          <w:noProof/>
        </w:rPr>
        <w:t>3</w:t>
      </w:r>
      <w:r>
        <w:rPr>
          <w:rFonts w:asciiTheme="minorHAnsi" w:eastAsiaTheme="minorEastAsia" w:hAnsiTheme="minorHAnsi" w:cstheme="minorBidi"/>
          <w:b w:val="0"/>
          <w:caps w:val="0"/>
          <w:noProof/>
          <w:sz w:val="22"/>
          <w:szCs w:val="22"/>
        </w:rPr>
        <w:tab/>
      </w:r>
      <w:r>
        <w:rPr>
          <w:noProof/>
        </w:rPr>
        <w:t>ESTADO DA ARTE</w:t>
      </w:r>
      <w:r>
        <w:rPr>
          <w:noProof/>
        </w:rPr>
        <w:tab/>
      </w:r>
      <w:r>
        <w:rPr>
          <w:noProof/>
        </w:rPr>
        <w:fldChar w:fldCharType="begin"/>
      </w:r>
      <w:r>
        <w:rPr>
          <w:noProof/>
        </w:rPr>
        <w:instrText xml:space="preserve"> PAGEREF _Toc109639237 \h </w:instrText>
      </w:r>
      <w:r>
        <w:rPr>
          <w:noProof/>
        </w:rPr>
      </w:r>
      <w:r>
        <w:rPr>
          <w:noProof/>
        </w:rPr>
        <w:fldChar w:fldCharType="separate"/>
      </w:r>
      <w:r w:rsidR="007900C2">
        <w:rPr>
          <w:noProof/>
        </w:rPr>
        <w:t>20</w:t>
      </w:r>
      <w:r>
        <w:rPr>
          <w:noProof/>
        </w:rPr>
        <w:fldChar w:fldCharType="end"/>
      </w:r>
    </w:p>
    <w:p w14:paraId="6AAED8EA" w14:textId="39733A21" w:rsidR="001B398F" w:rsidRDefault="001B398F">
      <w:pPr>
        <w:pStyle w:val="Sumrio2"/>
        <w:tabs>
          <w:tab w:val="left" w:pos="960"/>
          <w:tab w:val="right" w:leader="dot" w:pos="9055"/>
        </w:tabs>
        <w:rPr>
          <w:rFonts w:asciiTheme="minorHAnsi" w:eastAsiaTheme="minorEastAsia" w:hAnsiTheme="minorHAnsi" w:cstheme="minorBidi"/>
          <w:caps w:val="0"/>
          <w:noProof/>
          <w:sz w:val="22"/>
          <w:szCs w:val="22"/>
        </w:rPr>
      </w:pPr>
      <w:r w:rsidRPr="009252E9">
        <w:rPr>
          <w:caps w:val="0"/>
          <w:noProof/>
        </w:rPr>
        <w:t>3.1</w:t>
      </w:r>
      <w:r>
        <w:rPr>
          <w:rFonts w:asciiTheme="minorHAnsi" w:eastAsiaTheme="minorEastAsia" w:hAnsiTheme="minorHAnsi" w:cstheme="minorBidi"/>
          <w:caps w:val="0"/>
          <w:noProof/>
          <w:sz w:val="22"/>
          <w:szCs w:val="22"/>
        </w:rPr>
        <w:tab/>
      </w:r>
      <w:r>
        <w:rPr>
          <w:noProof/>
        </w:rPr>
        <w:t>aplicações</w:t>
      </w:r>
      <w:r>
        <w:rPr>
          <w:noProof/>
        </w:rPr>
        <w:tab/>
      </w:r>
      <w:r>
        <w:rPr>
          <w:noProof/>
        </w:rPr>
        <w:fldChar w:fldCharType="begin"/>
      </w:r>
      <w:r>
        <w:rPr>
          <w:noProof/>
        </w:rPr>
        <w:instrText xml:space="preserve"> PAGEREF _Toc109639238 \h </w:instrText>
      </w:r>
      <w:r>
        <w:rPr>
          <w:noProof/>
        </w:rPr>
      </w:r>
      <w:r>
        <w:rPr>
          <w:noProof/>
        </w:rPr>
        <w:fldChar w:fldCharType="separate"/>
      </w:r>
      <w:r w:rsidR="007900C2">
        <w:rPr>
          <w:noProof/>
        </w:rPr>
        <w:t>20</w:t>
      </w:r>
      <w:r>
        <w:rPr>
          <w:noProof/>
        </w:rPr>
        <w:fldChar w:fldCharType="end"/>
      </w:r>
    </w:p>
    <w:p w14:paraId="50C48457" w14:textId="08B69831" w:rsidR="001B398F" w:rsidRDefault="001B398F">
      <w:pPr>
        <w:pStyle w:val="Sumrio2"/>
        <w:tabs>
          <w:tab w:val="left" w:pos="960"/>
          <w:tab w:val="right" w:leader="dot" w:pos="9055"/>
        </w:tabs>
        <w:rPr>
          <w:rFonts w:asciiTheme="minorHAnsi" w:eastAsiaTheme="minorEastAsia" w:hAnsiTheme="minorHAnsi" w:cstheme="minorBidi"/>
          <w:caps w:val="0"/>
          <w:noProof/>
          <w:sz w:val="22"/>
          <w:szCs w:val="22"/>
        </w:rPr>
      </w:pPr>
      <w:r w:rsidRPr="009252E9">
        <w:rPr>
          <w:caps w:val="0"/>
          <w:noProof/>
        </w:rPr>
        <w:t>3.2</w:t>
      </w:r>
      <w:r>
        <w:rPr>
          <w:rFonts w:asciiTheme="minorHAnsi" w:eastAsiaTheme="minorEastAsia" w:hAnsiTheme="minorHAnsi" w:cstheme="minorBidi"/>
          <w:caps w:val="0"/>
          <w:noProof/>
          <w:sz w:val="22"/>
          <w:szCs w:val="22"/>
        </w:rPr>
        <w:tab/>
      </w:r>
      <w:r>
        <w:rPr>
          <w:noProof/>
        </w:rPr>
        <w:t>Excel</w:t>
      </w:r>
      <w:r>
        <w:rPr>
          <w:noProof/>
        </w:rPr>
        <w:tab/>
      </w:r>
      <w:r>
        <w:rPr>
          <w:noProof/>
        </w:rPr>
        <w:fldChar w:fldCharType="begin"/>
      </w:r>
      <w:r>
        <w:rPr>
          <w:noProof/>
        </w:rPr>
        <w:instrText xml:space="preserve"> PAGEREF _Toc109639239 \h </w:instrText>
      </w:r>
      <w:r>
        <w:rPr>
          <w:noProof/>
        </w:rPr>
      </w:r>
      <w:r>
        <w:rPr>
          <w:noProof/>
        </w:rPr>
        <w:fldChar w:fldCharType="separate"/>
      </w:r>
      <w:r w:rsidR="007900C2">
        <w:rPr>
          <w:noProof/>
        </w:rPr>
        <w:t>20</w:t>
      </w:r>
      <w:r>
        <w:rPr>
          <w:noProof/>
        </w:rPr>
        <w:fldChar w:fldCharType="end"/>
      </w:r>
    </w:p>
    <w:p w14:paraId="1E15D6B3" w14:textId="77325C80" w:rsidR="001B398F" w:rsidRDefault="001B398F">
      <w:pPr>
        <w:pStyle w:val="Sumrio2"/>
        <w:tabs>
          <w:tab w:val="left" w:pos="960"/>
          <w:tab w:val="right" w:leader="dot" w:pos="9055"/>
        </w:tabs>
        <w:rPr>
          <w:rFonts w:asciiTheme="minorHAnsi" w:eastAsiaTheme="minorEastAsia" w:hAnsiTheme="minorHAnsi" w:cstheme="minorBidi"/>
          <w:caps w:val="0"/>
          <w:noProof/>
          <w:sz w:val="22"/>
          <w:szCs w:val="22"/>
        </w:rPr>
      </w:pPr>
      <w:r w:rsidRPr="009252E9">
        <w:rPr>
          <w:caps w:val="0"/>
          <w:noProof/>
        </w:rPr>
        <w:t>3.3</w:t>
      </w:r>
      <w:r>
        <w:rPr>
          <w:rFonts w:asciiTheme="minorHAnsi" w:eastAsiaTheme="minorEastAsia" w:hAnsiTheme="minorHAnsi" w:cstheme="minorBidi"/>
          <w:caps w:val="0"/>
          <w:noProof/>
          <w:sz w:val="22"/>
          <w:szCs w:val="22"/>
        </w:rPr>
        <w:tab/>
      </w:r>
      <w:r>
        <w:rPr>
          <w:noProof/>
        </w:rPr>
        <w:t>super revendedores</w:t>
      </w:r>
      <w:r>
        <w:rPr>
          <w:noProof/>
        </w:rPr>
        <w:tab/>
      </w:r>
      <w:r>
        <w:rPr>
          <w:noProof/>
        </w:rPr>
        <w:fldChar w:fldCharType="begin"/>
      </w:r>
      <w:r>
        <w:rPr>
          <w:noProof/>
        </w:rPr>
        <w:instrText xml:space="preserve"> PAGEREF _Toc109639240 \h </w:instrText>
      </w:r>
      <w:r>
        <w:rPr>
          <w:noProof/>
        </w:rPr>
      </w:r>
      <w:r>
        <w:rPr>
          <w:noProof/>
        </w:rPr>
        <w:fldChar w:fldCharType="separate"/>
      </w:r>
      <w:r w:rsidR="007900C2">
        <w:rPr>
          <w:noProof/>
        </w:rPr>
        <w:t>21</w:t>
      </w:r>
      <w:r>
        <w:rPr>
          <w:noProof/>
        </w:rPr>
        <w:fldChar w:fldCharType="end"/>
      </w:r>
    </w:p>
    <w:p w14:paraId="46DA4361" w14:textId="21292AEC" w:rsidR="001B398F" w:rsidRDefault="001B398F">
      <w:pPr>
        <w:pStyle w:val="Sumrio2"/>
        <w:tabs>
          <w:tab w:val="left" w:pos="960"/>
          <w:tab w:val="right" w:leader="dot" w:pos="9055"/>
        </w:tabs>
        <w:rPr>
          <w:rFonts w:asciiTheme="minorHAnsi" w:eastAsiaTheme="minorEastAsia" w:hAnsiTheme="minorHAnsi" w:cstheme="minorBidi"/>
          <w:caps w:val="0"/>
          <w:noProof/>
          <w:sz w:val="22"/>
          <w:szCs w:val="22"/>
        </w:rPr>
      </w:pPr>
      <w:r w:rsidRPr="009252E9">
        <w:rPr>
          <w:caps w:val="0"/>
          <w:noProof/>
        </w:rPr>
        <w:t>3.4</w:t>
      </w:r>
      <w:r>
        <w:rPr>
          <w:rFonts w:asciiTheme="minorHAnsi" w:eastAsiaTheme="minorEastAsia" w:hAnsiTheme="minorHAnsi" w:cstheme="minorBidi"/>
          <w:caps w:val="0"/>
          <w:noProof/>
          <w:sz w:val="22"/>
          <w:szCs w:val="22"/>
        </w:rPr>
        <w:tab/>
      </w:r>
      <w:r>
        <w:rPr>
          <w:noProof/>
        </w:rPr>
        <w:t>kyte</w:t>
      </w:r>
      <w:r>
        <w:rPr>
          <w:noProof/>
        </w:rPr>
        <w:tab/>
      </w:r>
      <w:r>
        <w:rPr>
          <w:noProof/>
        </w:rPr>
        <w:fldChar w:fldCharType="begin"/>
      </w:r>
      <w:r>
        <w:rPr>
          <w:noProof/>
        </w:rPr>
        <w:instrText xml:space="preserve"> PAGEREF _Toc109639241 \h </w:instrText>
      </w:r>
      <w:r>
        <w:rPr>
          <w:noProof/>
        </w:rPr>
      </w:r>
      <w:r>
        <w:rPr>
          <w:noProof/>
        </w:rPr>
        <w:fldChar w:fldCharType="separate"/>
      </w:r>
      <w:r w:rsidR="007900C2">
        <w:rPr>
          <w:noProof/>
        </w:rPr>
        <w:t>22</w:t>
      </w:r>
      <w:r>
        <w:rPr>
          <w:noProof/>
        </w:rPr>
        <w:fldChar w:fldCharType="end"/>
      </w:r>
    </w:p>
    <w:p w14:paraId="3E57BC7A" w14:textId="6287633A" w:rsidR="001B398F" w:rsidRDefault="001B398F">
      <w:pPr>
        <w:pStyle w:val="Sumrio2"/>
        <w:tabs>
          <w:tab w:val="left" w:pos="960"/>
          <w:tab w:val="right" w:leader="dot" w:pos="9055"/>
        </w:tabs>
        <w:rPr>
          <w:rFonts w:asciiTheme="minorHAnsi" w:eastAsiaTheme="minorEastAsia" w:hAnsiTheme="minorHAnsi" w:cstheme="minorBidi"/>
          <w:caps w:val="0"/>
          <w:noProof/>
          <w:sz w:val="22"/>
          <w:szCs w:val="22"/>
        </w:rPr>
      </w:pPr>
      <w:r w:rsidRPr="009252E9">
        <w:rPr>
          <w:caps w:val="0"/>
          <w:noProof/>
        </w:rPr>
        <w:t>3.5</w:t>
      </w:r>
      <w:r>
        <w:rPr>
          <w:rFonts w:asciiTheme="minorHAnsi" w:eastAsiaTheme="minorEastAsia" w:hAnsiTheme="minorHAnsi" w:cstheme="minorBidi"/>
          <w:caps w:val="0"/>
          <w:noProof/>
          <w:sz w:val="22"/>
          <w:szCs w:val="22"/>
        </w:rPr>
        <w:tab/>
      </w:r>
      <w:r>
        <w:rPr>
          <w:noProof/>
        </w:rPr>
        <w:t>ANÁLISE comparativa dos sistemas</w:t>
      </w:r>
      <w:r>
        <w:rPr>
          <w:noProof/>
        </w:rPr>
        <w:tab/>
      </w:r>
      <w:r>
        <w:rPr>
          <w:noProof/>
        </w:rPr>
        <w:fldChar w:fldCharType="begin"/>
      </w:r>
      <w:r>
        <w:rPr>
          <w:noProof/>
        </w:rPr>
        <w:instrText xml:space="preserve"> PAGEREF _Toc109639242 \h </w:instrText>
      </w:r>
      <w:r>
        <w:rPr>
          <w:noProof/>
        </w:rPr>
      </w:r>
      <w:r>
        <w:rPr>
          <w:noProof/>
        </w:rPr>
        <w:fldChar w:fldCharType="separate"/>
      </w:r>
      <w:r w:rsidR="007900C2">
        <w:rPr>
          <w:noProof/>
        </w:rPr>
        <w:t>23</w:t>
      </w:r>
      <w:r>
        <w:rPr>
          <w:noProof/>
        </w:rPr>
        <w:fldChar w:fldCharType="end"/>
      </w:r>
    </w:p>
    <w:p w14:paraId="46E65ECD" w14:textId="52AEB022" w:rsidR="001B398F" w:rsidRDefault="001B398F">
      <w:pPr>
        <w:pStyle w:val="Sumrio1"/>
        <w:tabs>
          <w:tab w:val="left" w:pos="720"/>
          <w:tab w:val="right" w:leader="dot" w:pos="9055"/>
        </w:tabs>
        <w:rPr>
          <w:rFonts w:asciiTheme="minorHAnsi" w:eastAsiaTheme="minorEastAsia" w:hAnsiTheme="minorHAnsi" w:cstheme="minorBidi"/>
          <w:b w:val="0"/>
          <w:caps w:val="0"/>
          <w:noProof/>
          <w:sz w:val="22"/>
          <w:szCs w:val="22"/>
        </w:rPr>
      </w:pPr>
      <w:r>
        <w:rPr>
          <w:noProof/>
        </w:rPr>
        <w:t>4</w:t>
      </w:r>
      <w:r>
        <w:rPr>
          <w:rFonts w:asciiTheme="minorHAnsi" w:eastAsiaTheme="minorEastAsia" w:hAnsiTheme="minorHAnsi" w:cstheme="minorBidi"/>
          <w:b w:val="0"/>
          <w:caps w:val="0"/>
          <w:noProof/>
          <w:sz w:val="22"/>
          <w:szCs w:val="22"/>
        </w:rPr>
        <w:tab/>
      </w:r>
      <w:r>
        <w:rPr>
          <w:noProof/>
        </w:rPr>
        <w:t>METODOLOGIA</w:t>
      </w:r>
      <w:r>
        <w:rPr>
          <w:noProof/>
        </w:rPr>
        <w:tab/>
      </w:r>
      <w:r>
        <w:rPr>
          <w:noProof/>
        </w:rPr>
        <w:fldChar w:fldCharType="begin"/>
      </w:r>
      <w:r>
        <w:rPr>
          <w:noProof/>
        </w:rPr>
        <w:instrText xml:space="preserve"> PAGEREF _Toc109639243 \h </w:instrText>
      </w:r>
      <w:r>
        <w:rPr>
          <w:noProof/>
        </w:rPr>
      </w:r>
      <w:r>
        <w:rPr>
          <w:noProof/>
        </w:rPr>
        <w:fldChar w:fldCharType="separate"/>
      </w:r>
      <w:r w:rsidR="007900C2">
        <w:rPr>
          <w:noProof/>
        </w:rPr>
        <w:t>25</w:t>
      </w:r>
      <w:r>
        <w:rPr>
          <w:noProof/>
        </w:rPr>
        <w:fldChar w:fldCharType="end"/>
      </w:r>
    </w:p>
    <w:p w14:paraId="0ECFA715" w14:textId="4FB3EB6B" w:rsidR="001B398F" w:rsidRDefault="001B398F">
      <w:pPr>
        <w:pStyle w:val="Sumrio1"/>
        <w:tabs>
          <w:tab w:val="left" w:pos="720"/>
          <w:tab w:val="right" w:leader="dot" w:pos="9055"/>
        </w:tabs>
        <w:rPr>
          <w:rFonts w:asciiTheme="minorHAnsi" w:eastAsiaTheme="minorEastAsia" w:hAnsiTheme="minorHAnsi" w:cstheme="minorBidi"/>
          <w:b w:val="0"/>
          <w:caps w:val="0"/>
          <w:noProof/>
          <w:sz w:val="22"/>
          <w:szCs w:val="22"/>
        </w:rPr>
      </w:pPr>
      <w:r>
        <w:rPr>
          <w:noProof/>
        </w:rPr>
        <w:t>5</w:t>
      </w:r>
      <w:r>
        <w:rPr>
          <w:rFonts w:asciiTheme="minorHAnsi" w:eastAsiaTheme="minorEastAsia" w:hAnsiTheme="minorHAnsi" w:cstheme="minorBidi"/>
          <w:b w:val="0"/>
          <w:caps w:val="0"/>
          <w:noProof/>
          <w:sz w:val="22"/>
          <w:szCs w:val="22"/>
        </w:rPr>
        <w:tab/>
      </w:r>
      <w:r>
        <w:rPr>
          <w:noProof/>
        </w:rPr>
        <w:t>DESENVOLVIMENTO</w:t>
      </w:r>
      <w:r>
        <w:rPr>
          <w:noProof/>
        </w:rPr>
        <w:tab/>
      </w:r>
      <w:r>
        <w:rPr>
          <w:noProof/>
        </w:rPr>
        <w:fldChar w:fldCharType="begin"/>
      </w:r>
      <w:r>
        <w:rPr>
          <w:noProof/>
        </w:rPr>
        <w:instrText xml:space="preserve"> PAGEREF _Toc109639244 \h </w:instrText>
      </w:r>
      <w:r>
        <w:rPr>
          <w:noProof/>
        </w:rPr>
      </w:r>
      <w:r>
        <w:rPr>
          <w:noProof/>
        </w:rPr>
        <w:fldChar w:fldCharType="separate"/>
      </w:r>
      <w:r w:rsidR="007900C2">
        <w:rPr>
          <w:noProof/>
        </w:rPr>
        <w:t>27</w:t>
      </w:r>
      <w:r>
        <w:rPr>
          <w:noProof/>
        </w:rPr>
        <w:fldChar w:fldCharType="end"/>
      </w:r>
    </w:p>
    <w:p w14:paraId="4F49847B" w14:textId="7C003445" w:rsidR="001B398F" w:rsidRDefault="001B398F">
      <w:pPr>
        <w:pStyle w:val="Sumrio2"/>
        <w:tabs>
          <w:tab w:val="left" w:pos="960"/>
          <w:tab w:val="right" w:leader="dot" w:pos="9055"/>
        </w:tabs>
        <w:rPr>
          <w:rFonts w:asciiTheme="minorHAnsi" w:eastAsiaTheme="minorEastAsia" w:hAnsiTheme="minorHAnsi" w:cstheme="minorBidi"/>
          <w:caps w:val="0"/>
          <w:noProof/>
          <w:sz w:val="22"/>
          <w:szCs w:val="22"/>
        </w:rPr>
      </w:pPr>
      <w:r w:rsidRPr="009252E9">
        <w:rPr>
          <w:caps w:val="0"/>
          <w:noProof/>
        </w:rPr>
        <w:t>5.1</w:t>
      </w:r>
      <w:r>
        <w:rPr>
          <w:rFonts w:asciiTheme="minorHAnsi" w:eastAsiaTheme="minorEastAsia" w:hAnsiTheme="minorHAnsi" w:cstheme="minorBidi"/>
          <w:caps w:val="0"/>
          <w:noProof/>
          <w:sz w:val="22"/>
          <w:szCs w:val="22"/>
        </w:rPr>
        <w:tab/>
      </w:r>
      <w:r>
        <w:rPr>
          <w:noProof/>
        </w:rPr>
        <w:t>MODELAGEM</w:t>
      </w:r>
      <w:r>
        <w:rPr>
          <w:noProof/>
        </w:rPr>
        <w:tab/>
      </w:r>
      <w:r>
        <w:rPr>
          <w:noProof/>
        </w:rPr>
        <w:fldChar w:fldCharType="begin"/>
      </w:r>
      <w:r>
        <w:rPr>
          <w:noProof/>
        </w:rPr>
        <w:instrText xml:space="preserve"> PAGEREF _Toc109639245 \h </w:instrText>
      </w:r>
      <w:r>
        <w:rPr>
          <w:noProof/>
        </w:rPr>
      </w:r>
      <w:r>
        <w:rPr>
          <w:noProof/>
        </w:rPr>
        <w:fldChar w:fldCharType="separate"/>
      </w:r>
      <w:r w:rsidR="007900C2">
        <w:rPr>
          <w:noProof/>
        </w:rPr>
        <w:t>27</w:t>
      </w:r>
      <w:r>
        <w:rPr>
          <w:noProof/>
        </w:rPr>
        <w:fldChar w:fldCharType="end"/>
      </w:r>
    </w:p>
    <w:p w14:paraId="526C30D5" w14:textId="357EF50B" w:rsidR="001B398F" w:rsidRDefault="001B398F">
      <w:pPr>
        <w:pStyle w:val="Sumrio2"/>
        <w:tabs>
          <w:tab w:val="left" w:pos="960"/>
          <w:tab w:val="right" w:leader="dot" w:pos="9055"/>
        </w:tabs>
        <w:rPr>
          <w:rFonts w:asciiTheme="minorHAnsi" w:eastAsiaTheme="minorEastAsia" w:hAnsiTheme="minorHAnsi" w:cstheme="minorBidi"/>
          <w:caps w:val="0"/>
          <w:noProof/>
          <w:sz w:val="22"/>
          <w:szCs w:val="22"/>
        </w:rPr>
      </w:pPr>
      <w:r w:rsidRPr="009252E9">
        <w:rPr>
          <w:caps w:val="0"/>
          <w:noProof/>
        </w:rPr>
        <w:t>5.2</w:t>
      </w:r>
      <w:r>
        <w:rPr>
          <w:rFonts w:asciiTheme="minorHAnsi" w:eastAsiaTheme="minorEastAsia" w:hAnsiTheme="minorHAnsi" w:cstheme="minorBidi"/>
          <w:caps w:val="0"/>
          <w:noProof/>
          <w:sz w:val="22"/>
          <w:szCs w:val="22"/>
        </w:rPr>
        <w:tab/>
      </w:r>
      <w:r>
        <w:rPr>
          <w:noProof/>
        </w:rPr>
        <w:t>IMPLEMENTAÇÃO</w:t>
      </w:r>
      <w:r>
        <w:rPr>
          <w:noProof/>
        </w:rPr>
        <w:tab/>
      </w:r>
      <w:r>
        <w:rPr>
          <w:noProof/>
        </w:rPr>
        <w:fldChar w:fldCharType="begin"/>
      </w:r>
      <w:r>
        <w:rPr>
          <w:noProof/>
        </w:rPr>
        <w:instrText xml:space="preserve"> PAGEREF _Toc109639246 \h </w:instrText>
      </w:r>
      <w:r>
        <w:rPr>
          <w:noProof/>
        </w:rPr>
      </w:r>
      <w:r>
        <w:rPr>
          <w:noProof/>
        </w:rPr>
        <w:fldChar w:fldCharType="separate"/>
      </w:r>
      <w:r w:rsidR="007900C2">
        <w:rPr>
          <w:noProof/>
        </w:rPr>
        <w:t>29</w:t>
      </w:r>
      <w:r>
        <w:rPr>
          <w:noProof/>
        </w:rPr>
        <w:fldChar w:fldCharType="end"/>
      </w:r>
    </w:p>
    <w:p w14:paraId="1B9A4687" w14:textId="19ACE804" w:rsidR="001B398F" w:rsidRDefault="001B398F">
      <w:pPr>
        <w:pStyle w:val="Sumrio2"/>
        <w:tabs>
          <w:tab w:val="left" w:pos="960"/>
          <w:tab w:val="right" w:leader="dot" w:pos="9055"/>
        </w:tabs>
        <w:rPr>
          <w:rFonts w:asciiTheme="minorHAnsi" w:eastAsiaTheme="minorEastAsia" w:hAnsiTheme="minorHAnsi" w:cstheme="minorBidi"/>
          <w:caps w:val="0"/>
          <w:noProof/>
          <w:sz w:val="22"/>
          <w:szCs w:val="22"/>
        </w:rPr>
      </w:pPr>
      <w:r w:rsidRPr="009252E9">
        <w:rPr>
          <w:caps w:val="0"/>
          <w:noProof/>
        </w:rPr>
        <w:t>5.3</w:t>
      </w:r>
      <w:r>
        <w:rPr>
          <w:rFonts w:asciiTheme="minorHAnsi" w:eastAsiaTheme="minorEastAsia" w:hAnsiTheme="minorHAnsi" w:cstheme="minorBidi"/>
          <w:caps w:val="0"/>
          <w:noProof/>
          <w:sz w:val="22"/>
          <w:szCs w:val="22"/>
        </w:rPr>
        <w:tab/>
      </w:r>
      <w:r>
        <w:rPr>
          <w:noProof/>
        </w:rPr>
        <w:t>TESTES</w:t>
      </w:r>
      <w:r>
        <w:rPr>
          <w:noProof/>
        </w:rPr>
        <w:tab/>
      </w:r>
      <w:r>
        <w:rPr>
          <w:noProof/>
        </w:rPr>
        <w:fldChar w:fldCharType="begin"/>
      </w:r>
      <w:r>
        <w:rPr>
          <w:noProof/>
        </w:rPr>
        <w:instrText xml:space="preserve"> PAGEREF _Toc109639247 \h </w:instrText>
      </w:r>
      <w:r>
        <w:rPr>
          <w:noProof/>
        </w:rPr>
      </w:r>
      <w:r>
        <w:rPr>
          <w:noProof/>
        </w:rPr>
        <w:fldChar w:fldCharType="separate"/>
      </w:r>
      <w:r w:rsidR="007900C2">
        <w:rPr>
          <w:noProof/>
        </w:rPr>
        <w:t>36</w:t>
      </w:r>
      <w:r>
        <w:rPr>
          <w:noProof/>
        </w:rPr>
        <w:fldChar w:fldCharType="end"/>
      </w:r>
    </w:p>
    <w:p w14:paraId="08907925" w14:textId="52934665" w:rsidR="001B398F" w:rsidRDefault="001B398F">
      <w:pPr>
        <w:pStyle w:val="Sumrio1"/>
        <w:tabs>
          <w:tab w:val="left" w:pos="720"/>
          <w:tab w:val="right" w:leader="dot" w:pos="9055"/>
        </w:tabs>
        <w:rPr>
          <w:rFonts w:asciiTheme="minorHAnsi" w:eastAsiaTheme="minorEastAsia" w:hAnsiTheme="minorHAnsi" w:cstheme="minorBidi"/>
          <w:b w:val="0"/>
          <w:caps w:val="0"/>
          <w:noProof/>
          <w:sz w:val="22"/>
          <w:szCs w:val="22"/>
        </w:rPr>
      </w:pPr>
      <w:r>
        <w:rPr>
          <w:noProof/>
        </w:rPr>
        <w:t>6</w:t>
      </w:r>
      <w:r>
        <w:rPr>
          <w:rFonts w:asciiTheme="minorHAnsi" w:eastAsiaTheme="minorEastAsia" w:hAnsiTheme="minorHAnsi" w:cstheme="minorBidi"/>
          <w:b w:val="0"/>
          <w:caps w:val="0"/>
          <w:noProof/>
          <w:sz w:val="22"/>
          <w:szCs w:val="22"/>
        </w:rPr>
        <w:tab/>
      </w:r>
      <w:r>
        <w:rPr>
          <w:noProof/>
        </w:rPr>
        <w:t>RESULTADOS</w:t>
      </w:r>
      <w:r>
        <w:rPr>
          <w:noProof/>
        </w:rPr>
        <w:tab/>
      </w:r>
      <w:r>
        <w:rPr>
          <w:noProof/>
        </w:rPr>
        <w:fldChar w:fldCharType="begin"/>
      </w:r>
      <w:r>
        <w:rPr>
          <w:noProof/>
        </w:rPr>
        <w:instrText xml:space="preserve"> PAGEREF _Toc109639248 \h </w:instrText>
      </w:r>
      <w:r>
        <w:rPr>
          <w:noProof/>
        </w:rPr>
      </w:r>
      <w:r>
        <w:rPr>
          <w:noProof/>
        </w:rPr>
        <w:fldChar w:fldCharType="separate"/>
      </w:r>
      <w:r w:rsidR="007900C2">
        <w:rPr>
          <w:noProof/>
        </w:rPr>
        <w:t>37</w:t>
      </w:r>
      <w:r>
        <w:rPr>
          <w:noProof/>
        </w:rPr>
        <w:fldChar w:fldCharType="end"/>
      </w:r>
    </w:p>
    <w:p w14:paraId="29843A96" w14:textId="69876C99" w:rsidR="001B398F" w:rsidRDefault="001B398F">
      <w:pPr>
        <w:pStyle w:val="Sumrio2"/>
        <w:tabs>
          <w:tab w:val="left" w:pos="960"/>
          <w:tab w:val="right" w:leader="dot" w:pos="9055"/>
        </w:tabs>
        <w:rPr>
          <w:rFonts w:asciiTheme="minorHAnsi" w:eastAsiaTheme="minorEastAsia" w:hAnsiTheme="minorHAnsi" w:cstheme="minorBidi"/>
          <w:caps w:val="0"/>
          <w:noProof/>
          <w:sz w:val="22"/>
          <w:szCs w:val="22"/>
        </w:rPr>
      </w:pPr>
      <w:r w:rsidRPr="009252E9">
        <w:rPr>
          <w:caps w:val="0"/>
          <w:noProof/>
        </w:rPr>
        <w:t>6.1</w:t>
      </w:r>
      <w:r>
        <w:rPr>
          <w:rFonts w:asciiTheme="minorHAnsi" w:eastAsiaTheme="minorEastAsia" w:hAnsiTheme="minorHAnsi" w:cstheme="minorBidi"/>
          <w:caps w:val="0"/>
          <w:noProof/>
          <w:sz w:val="22"/>
          <w:szCs w:val="22"/>
        </w:rPr>
        <w:tab/>
      </w:r>
      <w:r>
        <w:rPr>
          <w:noProof/>
        </w:rPr>
        <w:t>Elaboração do questionário</w:t>
      </w:r>
      <w:r>
        <w:rPr>
          <w:noProof/>
        </w:rPr>
        <w:tab/>
      </w:r>
      <w:r>
        <w:rPr>
          <w:noProof/>
        </w:rPr>
        <w:fldChar w:fldCharType="begin"/>
      </w:r>
      <w:r>
        <w:rPr>
          <w:noProof/>
        </w:rPr>
        <w:instrText xml:space="preserve"> PAGEREF _Toc109639249 \h </w:instrText>
      </w:r>
      <w:r>
        <w:rPr>
          <w:noProof/>
        </w:rPr>
      </w:r>
      <w:r>
        <w:rPr>
          <w:noProof/>
        </w:rPr>
        <w:fldChar w:fldCharType="separate"/>
      </w:r>
      <w:r w:rsidR="007900C2">
        <w:rPr>
          <w:noProof/>
        </w:rPr>
        <w:t>37</w:t>
      </w:r>
      <w:r>
        <w:rPr>
          <w:noProof/>
        </w:rPr>
        <w:fldChar w:fldCharType="end"/>
      </w:r>
    </w:p>
    <w:p w14:paraId="50C86488" w14:textId="32D27F98" w:rsidR="001B398F" w:rsidRDefault="001B398F">
      <w:pPr>
        <w:pStyle w:val="Sumrio2"/>
        <w:tabs>
          <w:tab w:val="left" w:pos="960"/>
          <w:tab w:val="right" w:leader="dot" w:pos="9055"/>
        </w:tabs>
        <w:rPr>
          <w:rFonts w:asciiTheme="minorHAnsi" w:eastAsiaTheme="minorEastAsia" w:hAnsiTheme="minorHAnsi" w:cstheme="minorBidi"/>
          <w:caps w:val="0"/>
          <w:noProof/>
          <w:sz w:val="22"/>
          <w:szCs w:val="22"/>
        </w:rPr>
      </w:pPr>
      <w:r w:rsidRPr="009252E9">
        <w:rPr>
          <w:caps w:val="0"/>
          <w:noProof/>
        </w:rPr>
        <w:t>6.2</w:t>
      </w:r>
      <w:r>
        <w:rPr>
          <w:rFonts w:asciiTheme="minorHAnsi" w:eastAsiaTheme="minorEastAsia" w:hAnsiTheme="minorHAnsi" w:cstheme="minorBidi"/>
          <w:caps w:val="0"/>
          <w:noProof/>
          <w:sz w:val="22"/>
          <w:szCs w:val="22"/>
        </w:rPr>
        <w:tab/>
      </w:r>
      <w:r>
        <w:rPr>
          <w:noProof/>
        </w:rPr>
        <w:t>Análise de resultados</w:t>
      </w:r>
      <w:r>
        <w:rPr>
          <w:noProof/>
        </w:rPr>
        <w:tab/>
      </w:r>
      <w:r>
        <w:rPr>
          <w:noProof/>
        </w:rPr>
        <w:fldChar w:fldCharType="begin"/>
      </w:r>
      <w:r>
        <w:rPr>
          <w:noProof/>
        </w:rPr>
        <w:instrText xml:space="preserve"> PAGEREF _Toc109639250 \h </w:instrText>
      </w:r>
      <w:r>
        <w:rPr>
          <w:noProof/>
        </w:rPr>
      </w:r>
      <w:r>
        <w:rPr>
          <w:noProof/>
        </w:rPr>
        <w:fldChar w:fldCharType="separate"/>
      </w:r>
      <w:r w:rsidR="007900C2">
        <w:rPr>
          <w:noProof/>
        </w:rPr>
        <w:t>38</w:t>
      </w:r>
      <w:r>
        <w:rPr>
          <w:noProof/>
        </w:rPr>
        <w:fldChar w:fldCharType="end"/>
      </w:r>
    </w:p>
    <w:p w14:paraId="32C59FA8" w14:textId="4FBE92D4" w:rsidR="001B398F" w:rsidRDefault="001B398F">
      <w:pPr>
        <w:pStyle w:val="Sumrio1"/>
        <w:tabs>
          <w:tab w:val="left" w:pos="720"/>
          <w:tab w:val="right" w:leader="dot" w:pos="9055"/>
        </w:tabs>
        <w:rPr>
          <w:rFonts w:asciiTheme="minorHAnsi" w:eastAsiaTheme="minorEastAsia" w:hAnsiTheme="minorHAnsi" w:cstheme="minorBidi"/>
          <w:b w:val="0"/>
          <w:caps w:val="0"/>
          <w:noProof/>
          <w:sz w:val="22"/>
          <w:szCs w:val="22"/>
        </w:rPr>
      </w:pPr>
      <w:r>
        <w:rPr>
          <w:noProof/>
        </w:rPr>
        <w:t>7</w:t>
      </w:r>
      <w:r>
        <w:rPr>
          <w:rFonts w:asciiTheme="minorHAnsi" w:eastAsiaTheme="minorEastAsia" w:hAnsiTheme="minorHAnsi" w:cstheme="minorBidi"/>
          <w:b w:val="0"/>
          <w:caps w:val="0"/>
          <w:noProof/>
          <w:sz w:val="22"/>
          <w:szCs w:val="22"/>
        </w:rPr>
        <w:tab/>
      </w:r>
      <w:r>
        <w:rPr>
          <w:noProof/>
        </w:rPr>
        <w:t>CONCLUSÕES</w:t>
      </w:r>
      <w:r>
        <w:rPr>
          <w:noProof/>
        </w:rPr>
        <w:tab/>
      </w:r>
      <w:r>
        <w:rPr>
          <w:noProof/>
        </w:rPr>
        <w:fldChar w:fldCharType="begin"/>
      </w:r>
      <w:r>
        <w:rPr>
          <w:noProof/>
        </w:rPr>
        <w:instrText xml:space="preserve"> PAGEREF _Toc109639251 \h </w:instrText>
      </w:r>
      <w:r>
        <w:rPr>
          <w:noProof/>
        </w:rPr>
      </w:r>
      <w:r>
        <w:rPr>
          <w:noProof/>
        </w:rPr>
        <w:fldChar w:fldCharType="separate"/>
      </w:r>
      <w:r w:rsidR="007900C2">
        <w:rPr>
          <w:noProof/>
        </w:rPr>
        <w:t>46</w:t>
      </w:r>
      <w:r>
        <w:rPr>
          <w:noProof/>
        </w:rPr>
        <w:fldChar w:fldCharType="end"/>
      </w:r>
    </w:p>
    <w:p w14:paraId="628AB93C" w14:textId="58699266" w:rsidR="001B398F" w:rsidRDefault="001B398F">
      <w:pPr>
        <w:pStyle w:val="Sumrio2"/>
        <w:tabs>
          <w:tab w:val="left" w:pos="960"/>
          <w:tab w:val="right" w:leader="dot" w:pos="9055"/>
        </w:tabs>
        <w:rPr>
          <w:rFonts w:asciiTheme="minorHAnsi" w:eastAsiaTheme="minorEastAsia" w:hAnsiTheme="minorHAnsi" w:cstheme="minorBidi"/>
          <w:caps w:val="0"/>
          <w:noProof/>
          <w:sz w:val="22"/>
          <w:szCs w:val="22"/>
        </w:rPr>
      </w:pPr>
      <w:r w:rsidRPr="009252E9">
        <w:rPr>
          <w:caps w:val="0"/>
          <w:noProof/>
        </w:rPr>
        <w:t>7.1</w:t>
      </w:r>
      <w:r>
        <w:rPr>
          <w:rFonts w:asciiTheme="minorHAnsi" w:eastAsiaTheme="minorEastAsia" w:hAnsiTheme="minorHAnsi" w:cstheme="minorBidi"/>
          <w:caps w:val="0"/>
          <w:noProof/>
          <w:sz w:val="22"/>
          <w:szCs w:val="22"/>
        </w:rPr>
        <w:tab/>
      </w:r>
      <w:r>
        <w:rPr>
          <w:noProof/>
        </w:rPr>
        <w:t>trabalhos futuros</w:t>
      </w:r>
      <w:r>
        <w:rPr>
          <w:noProof/>
        </w:rPr>
        <w:tab/>
      </w:r>
      <w:r>
        <w:rPr>
          <w:noProof/>
        </w:rPr>
        <w:fldChar w:fldCharType="begin"/>
      </w:r>
      <w:r>
        <w:rPr>
          <w:noProof/>
        </w:rPr>
        <w:instrText xml:space="preserve"> PAGEREF _Toc109639252 \h </w:instrText>
      </w:r>
      <w:r>
        <w:rPr>
          <w:noProof/>
        </w:rPr>
      </w:r>
      <w:r>
        <w:rPr>
          <w:noProof/>
        </w:rPr>
        <w:fldChar w:fldCharType="separate"/>
      </w:r>
      <w:r w:rsidR="007900C2">
        <w:rPr>
          <w:noProof/>
        </w:rPr>
        <w:t>47</w:t>
      </w:r>
      <w:r>
        <w:rPr>
          <w:noProof/>
        </w:rPr>
        <w:fldChar w:fldCharType="end"/>
      </w:r>
    </w:p>
    <w:p w14:paraId="7EF11E64" w14:textId="6D37C6CE" w:rsidR="001B398F" w:rsidRDefault="001B398F">
      <w:pPr>
        <w:pStyle w:val="Sumrio1"/>
        <w:tabs>
          <w:tab w:val="right" w:leader="dot" w:pos="9055"/>
        </w:tabs>
        <w:rPr>
          <w:rFonts w:asciiTheme="minorHAnsi" w:eastAsiaTheme="minorEastAsia" w:hAnsiTheme="minorHAnsi" w:cstheme="minorBidi"/>
          <w:b w:val="0"/>
          <w:caps w:val="0"/>
          <w:noProof/>
          <w:sz w:val="22"/>
          <w:szCs w:val="22"/>
        </w:rPr>
      </w:pPr>
      <w:r>
        <w:rPr>
          <w:noProof/>
        </w:rPr>
        <w:t>Referências</w:t>
      </w:r>
      <w:r>
        <w:rPr>
          <w:noProof/>
        </w:rPr>
        <w:tab/>
      </w:r>
      <w:r>
        <w:rPr>
          <w:noProof/>
        </w:rPr>
        <w:fldChar w:fldCharType="begin"/>
      </w:r>
      <w:r>
        <w:rPr>
          <w:noProof/>
        </w:rPr>
        <w:instrText xml:space="preserve"> PAGEREF _Toc109639253 \h </w:instrText>
      </w:r>
      <w:r>
        <w:rPr>
          <w:noProof/>
        </w:rPr>
      </w:r>
      <w:r>
        <w:rPr>
          <w:noProof/>
        </w:rPr>
        <w:fldChar w:fldCharType="separate"/>
      </w:r>
      <w:r w:rsidR="007900C2">
        <w:rPr>
          <w:noProof/>
        </w:rPr>
        <w:t>48</w:t>
      </w:r>
      <w:r>
        <w:rPr>
          <w:noProof/>
        </w:rPr>
        <w:fldChar w:fldCharType="end"/>
      </w:r>
    </w:p>
    <w:p w14:paraId="0327DC3E" w14:textId="251C49DD" w:rsidR="001B398F" w:rsidRDefault="001B398F">
      <w:pPr>
        <w:pStyle w:val="Sumrio1"/>
        <w:tabs>
          <w:tab w:val="right" w:leader="dot" w:pos="9055"/>
        </w:tabs>
        <w:rPr>
          <w:rFonts w:asciiTheme="minorHAnsi" w:eastAsiaTheme="minorEastAsia" w:hAnsiTheme="minorHAnsi" w:cstheme="minorBidi"/>
          <w:b w:val="0"/>
          <w:caps w:val="0"/>
          <w:noProof/>
          <w:sz w:val="22"/>
          <w:szCs w:val="22"/>
        </w:rPr>
      </w:pPr>
      <w:r>
        <w:rPr>
          <w:noProof/>
        </w:rPr>
        <w:t>APÊNDICE A – PESQUISA de levantamento</w:t>
      </w:r>
      <w:r>
        <w:rPr>
          <w:noProof/>
        </w:rPr>
        <w:tab/>
      </w:r>
      <w:r>
        <w:rPr>
          <w:noProof/>
        </w:rPr>
        <w:fldChar w:fldCharType="begin"/>
      </w:r>
      <w:r>
        <w:rPr>
          <w:noProof/>
        </w:rPr>
        <w:instrText xml:space="preserve"> PAGEREF _Toc109639254 \h </w:instrText>
      </w:r>
      <w:r>
        <w:rPr>
          <w:noProof/>
        </w:rPr>
      </w:r>
      <w:r>
        <w:rPr>
          <w:noProof/>
        </w:rPr>
        <w:fldChar w:fldCharType="separate"/>
      </w:r>
      <w:r w:rsidR="007900C2">
        <w:rPr>
          <w:noProof/>
        </w:rPr>
        <w:t>54</w:t>
      </w:r>
      <w:r>
        <w:rPr>
          <w:noProof/>
        </w:rPr>
        <w:fldChar w:fldCharType="end"/>
      </w:r>
    </w:p>
    <w:p w14:paraId="2B38D805" w14:textId="4830B77F" w:rsidR="001B398F" w:rsidRDefault="001B398F">
      <w:pPr>
        <w:pStyle w:val="Sumrio1"/>
        <w:tabs>
          <w:tab w:val="right" w:leader="dot" w:pos="9055"/>
        </w:tabs>
        <w:rPr>
          <w:rFonts w:asciiTheme="minorHAnsi" w:eastAsiaTheme="minorEastAsia" w:hAnsiTheme="minorHAnsi" w:cstheme="minorBidi"/>
          <w:b w:val="0"/>
          <w:caps w:val="0"/>
          <w:noProof/>
          <w:sz w:val="22"/>
          <w:szCs w:val="22"/>
        </w:rPr>
      </w:pPr>
      <w:r>
        <w:rPr>
          <w:noProof/>
        </w:rPr>
        <w:t>APENDICE B – REQUISITOS DO SISTEMA</w:t>
      </w:r>
      <w:r>
        <w:rPr>
          <w:noProof/>
        </w:rPr>
        <w:tab/>
      </w:r>
      <w:r>
        <w:rPr>
          <w:noProof/>
        </w:rPr>
        <w:fldChar w:fldCharType="begin"/>
      </w:r>
      <w:r>
        <w:rPr>
          <w:noProof/>
        </w:rPr>
        <w:instrText xml:space="preserve"> PAGEREF _Toc109639255 \h </w:instrText>
      </w:r>
      <w:r>
        <w:rPr>
          <w:noProof/>
        </w:rPr>
      </w:r>
      <w:r>
        <w:rPr>
          <w:noProof/>
        </w:rPr>
        <w:fldChar w:fldCharType="separate"/>
      </w:r>
      <w:r w:rsidR="007900C2">
        <w:rPr>
          <w:noProof/>
        </w:rPr>
        <w:t>57</w:t>
      </w:r>
      <w:r>
        <w:rPr>
          <w:noProof/>
        </w:rPr>
        <w:fldChar w:fldCharType="end"/>
      </w:r>
    </w:p>
    <w:p w14:paraId="3EC3F2B6" w14:textId="611D0241" w:rsidR="001B398F" w:rsidRDefault="001B398F">
      <w:pPr>
        <w:pStyle w:val="Sumrio1"/>
        <w:tabs>
          <w:tab w:val="right" w:leader="dot" w:pos="9055"/>
        </w:tabs>
        <w:rPr>
          <w:rFonts w:asciiTheme="minorHAnsi" w:eastAsiaTheme="minorEastAsia" w:hAnsiTheme="minorHAnsi" w:cstheme="minorBidi"/>
          <w:b w:val="0"/>
          <w:caps w:val="0"/>
          <w:noProof/>
          <w:sz w:val="22"/>
          <w:szCs w:val="22"/>
        </w:rPr>
      </w:pPr>
      <w:r>
        <w:rPr>
          <w:noProof/>
        </w:rPr>
        <w:t>APÊNDICE C – ESPECIFICAÇÕES DE CASOS DE USO</w:t>
      </w:r>
      <w:r>
        <w:rPr>
          <w:noProof/>
        </w:rPr>
        <w:tab/>
      </w:r>
      <w:r>
        <w:rPr>
          <w:noProof/>
        </w:rPr>
        <w:fldChar w:fldCharType="begin"/>
      </w:r>
      <w:r>
        <w:rPr>
          <w:noProof/>
        </w:rPr>
        <w:instrText xml:space="preserve"> PAGEREF _Toc109639256 \h </w:instrText>
      </w:r>
      <w:r>
        <w:rPr>
          <w:noProof/>
        </w:rPr>
      </w:r>
      <w:r>
        <w:rPr>
          <w:noProof/>
        </w:rPr>
        <w:fldChar w:fldCharType="separate"/>
      </w:r>
      <w:r w:rsidR="007900C2">
        <w:rPr>
          <w:noProof/>
        </w:rPr>
        <w:t>58</w:t>
      </w:r>
      <w:r>
        <w:rPr>
          <w:noProof/>
        </w:rPr>
        <w:fldChar w:fldCharType="end"/>
      </w:r>
    </w:p>
    <w:p w14:paraId="7E43181D" w14:textId="79D48912" w:rsidR="001B398F" w:rsidRDefault="001B398F">
      <w:pPr>
        <w:pStyle w:val="Sumrio1"/>
        <w:tabs>
          <w:tab w:val="right" w:leader="dot" w:pos="9055"/>
        </w:tabs>
        <w:rPr>
          <w:rFonts w:asciiTheme="minorHAnsi" w:eastAsiaTheme="minorEastAsia" w:hAnsiTheme="minorHAnsi" w:cstheme="minorBidi"/>
          <w:b w:val="0"/>
          <w:caps w:val="0"/>
          <w:noProof/>
          <w:sz w:val="22"/>
          <w:szCs w:val="22"/>
        </w:rPr>
      </w:pPr>
      <w:r>
        <w:rPr>
          <w:noProof/>
        </w:rPr>
        <w:lastRenderedPageBreak/>
        <w:t>APÊNDICE D – DIAGRAMA DE CLASSES</w:t>
      </w:r>
      <w:r>
        <w:rPr>
          <w:noProof/>
        </w:rPr>
        <w:tab/>
      </w:r>
      <w:r>
        <w:rPr>
          <w:noProof/>
        </w:rPr>
        <w:fldChar w:fldCharType="begin"/>
      </w:r>
      <w:r>
        <w:rPr>
          <w:noProof/>
        </w:rPr>
        <w:instrText xml:space="preserve"> PAGEREF _Toc109639257 \h </w:instrText>
      </w:r>
      <w:r>
        <w:rPr>
          <w:noProof/>
        </w:rPr>
      </w:r>
      <w:r>
        <w:rPr>
          <w:noProof/>
        </w:rPr>
        <w:fldChar w:fldCharType="separate"/>
      </w:r>
      <w:r w:rsidR="007900C2">
        <w:rPr>
          <w:noProof/>
        </w:rPr>
        <w:t>63</w:t>
      </w:r>
      <w:r>
        <w:rPr>
          <w:noProof/>
        </w:rPr>
        <w:fldChar w:fldCharType="end"/>
      </w:r>
    </w:p>
    <w:p w14:paraId="6F01153B" w14:textId="0A847A43" w:rsidR="001B398F" w:rsidRDefault="001B398F">
      <w:pPr>
        <w:pStyle w:val="Sumrio1"/>
        <w:tabs>
          <w:tab w:val="right" w:leader="dot" w:pos="9055"/>
        </w:tabs>
        <w:rPr>
          <w:rFonts w:asciiTheme="minorHAnsi" w:eastAsiaTheme="minorEastAsia" w:hAnsiTheme="minorHAnsi" w:cstheme="minorBidi"/>
          <w:b w:val="0"/>
          <w:caps w:val="0"/>
          <w:noProof/>
          <w:sz w:val="22"/>
          <w:szCs w:val="22"/>
        </w:rPr>
      </w:pPr>
      <w:r>
        <w:rPr>
          <w:noProof/>
        </w:rPr>
        <w:t>APENDICE E – FORMULARIO DE SATISFFAÇÃO DO APLICATIVO</w:t>
      </w:r>
      <w:r>
        <w:rPr>
          <w:noProof/>
        </w:rPr>
        <w:tab/>
      </w:r>
      <w:r>
        <w:rPr>
          <w:noProof/>
        </w:rPr>
        <w:fldChar w:fldCharType="begin"/>
      </w:r>
      <w:r>
        <w:rPr>
          <w:noProof/>
        </w:rPr>
        <w:instrText xml:space="preserve"> PAGEREF _Toc109639258 \h </w:instrText>
      </w:r>
      <w:r>
        <w:rPr>
          <w:noProof/>
        </w:rPr>
      </w:r>
      <w:r>
        <w:rPr>
          <w:noProof/>
        </w:rPr>
        <w:fldChar w:fldCharType="separate"/>
      </w:r>
      <w:r w:rsidR="007900C2">
        <w:rPr>
          <w:noProof/>
        </w:rPr>
        <w:t>64</w:t>
      </w:r>
      <w:r>
        <w:rPr>
          <w:noProof/>
        </w:rPr>
        <w:fldChar w:fldCharType="end"/>
      </w:r>
    </w:p>
    <w:p w14:paraId="17986CA6" w14:textId="68F73212" w:rsidR="001B398F" w:rsidRDefault="001B398F">
      <w:pPr>
        <w:pStyle w:val="Sumrio1"/>
        <w:tabs>
          <w:tab w:val="right" w:leader="dot" w:pos="9055"/>
        </w:tabs>
        <w:rPr>
          <w:rFonts w:asciiTheme="minorHAnsi" w:eastAsiaTheme="minorEastAsia" w:hAnsiTheme="minorHAnsi" w:cstheme="minorBidi"/>
          <w:b w:val="0"/>
          <w:caps w:val="0"/>
          <w:noProof/>
          <w:sz w:val="22"/>
          <w:szCs w:val="22"/>
        </w:rPr>
      </w:pPr>
      <w:r>
        <w:rPr>
          <w:noProof/>
        </w:rPr>
        <w:t>APENDICE F – ReSULTADOS DO QUESTIONARIO DE LEVANTAMENTO</w:t>
      </w:r>
      <w:r>
        <w:rPr>
          <w:noProof/>
        </w:rPr>
        <w:tab/>
      </w:r>
      <w:r>
        <w:rPr>
          <w:noProof/>
        </w:rPr>
        <w:fldChar w:fldCharType="begin"/>
      </w:r>
      <w:r>
        <w:rPr>
          <w:noProof/>
        </w:rPr>
        <w:instrText xml:space="preserve"> PAGEREF _Toc109639259 \h </w:instrText>
      </w:r>
      <w:r>
        <w:rPr>
          <w:noProof/>
        </w:rPr>
      </w:r>
      <w:r>
        <w:rPr>
          <w:noProof/>
        </w:rPr>
        <w:fldChar w:fldCharType="separate"/>
      </w:r>
      <w:r w:rsidR="007900C2">
        <w:rPr>
          <w:noProof/>
        </w:rPr>
        <w:t>68</w:t>
      </w:r>
      <w:r>
        <w:rPr>
          <w:noProof/>
        </w:rPr>
        <w:fldChar w:fldCharType="end"/>
      </w:r>
    </w:p>
    <w:p w14:paraId="18168B5A" w14:textId="4D8CEBA7" w:rsidR="007A08E7" w:rsidRPr="001D7DFD" w:rsidRDefault="00E2525C" w:rsidP="007A08E7">
      <w:pPr>
        <w:pStyle w:val="Textodenotaderodap"/>
        <w:tabs>
          <w:tab w:val="left" w:pos="426"/>
        </w:tabs>
        <w:spacing w:after="0"/>
        <w:rPr>
          <w:szCs w:val="24"/>
        </w:rPr>
        <w:sectPr w:rsidR="007A08E7" w:rsidRPr="001D7DFD" w:rsidSect="00060D94">
          <w:headerReference w:type="even" r:id="rId11"/>
          <w:pgSz w:w="11900" w:h="16840"/>
          <w:pgMar w:top="1701" w:right="1134" w:bottom="1134" w:left="1701" w:header="272" w:footer="284" w:gutter="0"/>
          <w:pgNumType w:start="1"/>
          <w:cols w:space="720"/>
        </w:sectPr>
      </w:pPr>
      <w:r w:rsidRPr="001D7DFD">
        <w:rPr>
          <w:szCs w:val="24"/>
        </w:rPr>
        <w:fldChar w:fldCharType="end"/>
      </w:r>
    </w:p>
    <w:p w14:paraId="62EF0AD6" w14:textId="6A488BED" w:rsidR="00BA492C" w:rsidRPr="001D7DFD" w:rsidRDefault="00BA492C" w:rsidP="007A08E7">
      <w:pPr>
        <w:pStyle w:val="Ttulo1"/>
        <w:spacing w:before="0"/>
        <w:ind w:left="295" w:hanging="295"/>
      </w:pPr>
      <w:bookmarkStart w:id="1" w:name="_Toc109639224"/>
      <w:r w:rsidRPr="001D7DFD">
        <w:lastRenderedPageBreak/>
        <w:t>Introdução</w:t>
      </w:r>
      <w:bookmarkEnd w:id="1"/>
    </w:p>
    <w:p w14:paraId="5BD3A63F" w14:textId="58BC034A" w:rsidR="00A9739B" w:rsidRPr="001D7DFD" w:rsidRDefault="00203C74" w:rsidP="00432B89">
      <w:pPr>
        <w:spacing w:after="0" w:line="360" w:lineRule="auto"/>
        <w:ind w:firstLine="709"/>
      </w:pPr>
      <w:r w:rsidRPr="001D7DFD">
        <w:t xml:space="preserve">De acordo com Lima (2021), </w:t>
      </w:r>
      <w:r w:rsidR="005D6CE0" w:rsidRPr="001D7DFD">
        <w:t xml:space="preserve">o número de trabalhadores </w:t>
      </w:r>
      <w:r w:rsidR="005D6CE0" w:rsidRPr="001D7DFD">
        <w:rPr>
          <w:szCs w:val="24"/>
        </w:rPr>
        <w:t>autônomos</w:t>
      </w:r>
      <w:r w:rsidR="005D6CE0" w:rsidRPr="001D7DFD">
        <w:t xml:space="preserve"> no </w:t>
      </w:r>
      <w:r w:rsidR="002200D0" w:rsidRPr="001D7DFD">
        <w:t>B</w:t>
      </w:r>
      <w:r w:rsidR="005D6CE0" w:rsidRPr="001D7DFD">
        <w:t>rasil super</w:t>
      </w:r>
      <w:r w:rsidR="005A2A62" w:rsidRPr="001D7DFD">
        <w:t>ou</w:t>
      </w:r>
      <w:r w:rsidR="005D6CE0" w:rsidRPr="001D7DFD">
        <w:t xml:space="preserve"> 24,8 milhões de pessoas</w:t>
      </w:r>
      <w:r w:rsidR="005A2A62" w:rsidRPr="001D7DFD">
        <w:t xml:space="preserve"> no segundo trimestre de 2021. Esse número corresponde a 28,3% dos </w:t>
      </w:r>
      <w:r w:rsidR="002C6A9A" w:rsidRPr="001D7DFD">
        <w:t>indivíduos</w:t>
      </w:r>
      <w:r w:rsidR="005A2A62" w:rsidRPr="001D7DFD">
        <w:t xml:space="preserve"> ativos</w:t>
      </w:r>
      <w:r w:rsidR="001D7A9B" w:rsidRPr="001D7DFD">
        <w:t xml:space="preserve"> no mercado de trabalho </w:t>
      </w:r>
      <w:r w:rsidR="00D74CAD" w:rsidRPr="001D7DFD">
        <w:t>brasileiro</w:t>
      </w:r>
      <w:r w:rsidR="001D7A9B" w:rsidRPr="001D7DFD">
        <w:t>.</w:t>
      </w:r>
      <w:r w:rsidR="00D74CAD" w:rsidRPr="001D7DFD">
        <w:t xml:space="preserve"> </w:t>
      </w:r>
      <w:r w:rsidR="002C6A9A" w:rsidRPr="001D7DFD">
        <w:t>Dentre</w:t>
      </w:r>
      <w:r w:rsidR="00D74CAD" w:rsidRPr="001D7DFD">
        <w:t xml:space="preserve"> esses trabalhadores, existe</w:t>
      </w:r>
      <w:r w:rsidR="002C6A9A" w:rsidRPr="001D7DFD">
        <w:t xml:space="preserve">m aqueles </w:t>
      </w:r>
      <w:r w:rsidR="00D74CAD" w:rsidRPr="001D7DFD">
        <w:t xml:space="preserve">que </w:t>
      </w:r>
      <w:r w:rsidR="006D0540" w:rsidRPr="001D7DFD">
        <w:t>atuam</w:t>
      </w:r>
      <w:r w:rsidR="00D74CAD" w:rsidRPr="001D7DFD">
        <w:t xml:space="preserve"> </w:t>
      </w:r>
      <w:r w:rsidRPr="001D7DFD">
        <w:t>de forma autônoma</w:t>
      </w:r>
      <w:r w:rsidR="006D0540" w:rsidRPr="001D7DFD">
        <w:t xml:space="preserve"> na realização de </w:t>
      </w:r>
      <w:r w:rsidRPr="001D7DFD">
        <w:t>vendas e atividades semelhantes</w:t>
      </w:r>
      <w:r w:rsidR="002C6A9A" w:rsidRPr="001D7DFD">
        <w:t>. Para es</w:t>
      </w:r>
      <w:r w:rsidR="00D74CAD" w:rsidRPr="001D7DFD">
        <w:t>ses trabalhadores</w:t>
      </w:r>
      <w:r w:rsidRPr="001D7DFD">
        <w:t>,</w:t>
      </w:r>
      <w:r w:rsidR="00D74CAD" w:rsidRPr="001D7DFD">
        <w:t xml:space="preserve"> </w:t>
      </w:r>
      <w:r w:rsidR="0094590D" w:rsidRPr="001D7DFD">
        <w:t xml:space="preserve">a gestão de vendas e de </w:t>
      </w:r>
      <w:r w:rsidR="002200D0" w:rsidRPr="001D7DFD">
        <w:t>seu</w:t>
      </w:r>
      <w:r w:rsidR="002C6A9A" w:rsidRPr="001D7DFD">
        <w:t xml:space="preserve"> estoque de</w:t>
      </w:r>
      <w:r w:rsidR="002200D0" w:rsidRPr="001D7DFD">
        <w:t xml:space="preserve"> produtos</w:t>
      </w:r>
      <w:r w:rsidR="0094590D" w:rsidRPr="001D7DFD">
        <w:t xml:space="preserve"> pode ser um desafio</w:t>
      </w:r>
      <w:r w:rsidR="006D0540" w:rsidRPr="001D7DFD">
        <w:t>. Isto, é o que foi relatado por entrevista à uma vendedora autônoma entrevistada para o trabalho, que afirma que muitos desses profissionais</w:t>
      </w:r>
      <w:r w:rsidR="00D41FBA" w:rsidRPr="001D7DFD">
        <w:t xml:space="preserve"> </w:t>
      </w:r>
      <w:r w:rsidR="0094590D" w:rsidRPr="001D7DFD">
        <w:t xml:space="preserve">ainda utilizam agendas físicas </w:t>
      </w:r>
      <w:r w:rsidR="002C6A9A" w:rsidRPr="001D7DFD">
        <w:t xml:space="preserve">ou </w:t>
      </w:r>
      <w:r w:rsidR="0094590D" w:rsidRPr="001D7DFD">
        <w:t>outros meios para guardar suas informações</w:t>
      </w:r>
      <w:r w:rsidR="001C690A" w:rsidRPr="001D7DFD">
        <w:t xml:space="preserve"> na forma de anotações</w:t>
      </w:r>
      <w:r w:rsidR="002C6A9A" w:rsidRPr="001D7DFD">
        <w:t xml:space="preserve">, </w:t>
      </w:r>
      <w:r w:rsidR="001C690A" w:rsidRPr="001D7DFD">
        <w:t xml:space="preserve">o </w:t>
      </w:r>
      <w:r w:rsidR="002C6A9A" w:rsidRPr="001D7DFD">
        <w:t>que oferec</w:t>
      </w:r>
      <w:r w:rsidR="001C690A" w:rsidRPr="001D7DFD">
        <w:t>e</w:t>
      </w:r>
      <w:r w:rsidR="002C6A9A" w:rsidRPr="001D7DFD">
        <w:t xml:space="preserve"> pouca flexibilidade e facilidade para registrar e localizar informações</w:t>
      </w:r>
      <w:r w:rsidR="0094590D" w:rsidRPr="001D7DFD">
        <w:t>.</w:t>
      </w:r>
    </w:p>
    <w:p w14:paraId="05F5FB79" w14:textId="4BC54D89" w:rsidR="00476B71" w:rsidRPr="001D7DFD" w:rsidRDefault="001C690A" w:rsidP="00432B89">
      <w:pPr>
        <w:spacing w:after="0" w:line="360" w:lineRule="auto"/>
        <w:ind w:firstLine="709"/>
      </w:pPr>
      <w:r w:rsidRPr="001D7DFD">
        <w:t>Assim, ainda que e</w:t>
      </w:r>
      <w:r w:rsidR="00476B71" w:rsidRPr="001D7DFD">
        <w:t xml:space="preserve">sses </w:t>
      </w:r>
      <w:r w:rsidR="00203C74" w:rsidRPr="001D7DFD">
        <w:t>indivíduos</w:t>
      </w:r>
      <w:r w:rsidR="00476B71" w:rsidRPr="001D7DFD">
        <w:t xml:space="preserve"> </w:t>
      </w:r>
      <w:r w:rsidR="00EB0CCC" w:rsidRPr="001D7DFD">
        <w:t>depend</w:t>
      </w:r>
      <w:r w:rsidRPr="001D7DFD">
        <w:t>am de</w:t>
      </w:r>
      <w:r w:rsidR="00476B71" w:rsidRPr="001D7DFD">
        <w:t xml:space="preserve"> suas anotações para </w:t>
      </w:r>
      <w:r w:rsidR="00303C6E" w:rsidRPr="001D7DFD">
        <w:t xml:space="preserve">realizar </w:t>
      </w:r>
      <w:r w:rsidR="00476B71" w:rsidRPr="001D7DFD">
        <w:t>suas vendas</w:t>
      </w:r>
      <w:r w:rsidR="00D42336" w:rsidRPr="001D7DFD">
        <w:t>,</w:t>
      </w:r>
      <w:r w:rsidR="00303C6E" w:rsidRPr="001D7DFD">
        <w:t xml:space="preserve"> </w:t>
      </w:r>
      <w:r w:rsidR="00476B71" w:rsidRPr="001D7DFD">
        <w:t xml:space="preserve">essa </w:t>
      </w:r>
      <w:r w:rsidR="00640006" w:rsidRPr="001D7DFD">
        <w:t>pode não ser</w:t>
      </w:r>
      <w:r w:rsidR="00476B71" w:rsidRPr="001D7DFD">
        <w:t xml:space="preserve"> a forma mais pr</w:t>
      </w:r>
      <w:r w:rsidR="002200D0" w:rsidRPr="001D7DFD">
        <w:t>á</w:t>
      </w:r>
      <w:r w:rsidR="00476B71" w:rsidRPr="001D7DFD">
        <w:t>tica</w:t>
      </w:r>
      <w:r w:rsidR="002200D0" w:rsidRPr="001D7DFD">
        <w:t xml:space="preserve">, segura </w:t>
      </w:r>
      <w:r w:rsidR="00303C6E" w:rsidRPr="001D7DFD">
        <w:t>ou</w:t>
      </w:r>
      <w:r w:rsidR="002200D0" w:rsidRPr="001D7DFD">
        <w:t xml:space="preserve"> </w:t>
      </w:r>
      <w:r w:rsidR="00AD4FF6" w:rsidRPr="001D7DFD">
        <w:t xml:space="preserve">mesmo </w:t>
      </w:r>
      <w:r w:rsidR="002200D0" w:rsidRPr="001D7DFD">
        <w:t xml:space="preserve">eficiente </w:t>
      </w:r>
      <w:r w:rsidR="00476B71" w:rsidRPr="001D7DFD">
        <w:t xml:space="preserve">de </w:t>
      </w:r>
      <w:r w:rsidR="00640006" w:rsidRPr="001D7DFD">
        <w:t>guardar esses dados</w:t>
      </w:r>
      <w:r w:rsidR="00D42336" w:rsidRPr="001D7DFD">
        <w:t>.</w:t>
      </w:r>
      <w:r w:rsidR="00971233" w:rsidRPr="001D7DFD">
        <w:t xml:space="preserve"> </w:t>
      </w:r>
      <w:r w:rsidR="00866FFF" w:rsidRPr="001D7DFD">
        <w:t xml:space="preserve">De fato, </w:t>
      </w:r>
      <w:r w:rsidR="00323612" w:rsidRPr="001D7DFD">
        <w:t>Costa</w:t>
      </w:r>
      <w:r w:rsidR="00DC5EF5" w:rsidRPr="001D7DFD">
        <w:t xml:space="preserve"> </w:t>
      </w:r>
      <w:r w:rsidR="00323612" w:rsidRPr="001D7DFD">
        <w:t>(201</w:t>
      </w:r>
      <w:r w:rsidR="00F12301" w:rsidRPr="001D7DFD">
        <w:t>3</w:t>
      </w:r>
      <w:r w:rsidR="00323612" w:rsidRPr="001D7DFD">
        <w:t>) diz ser inviável o uso desses recursos quando se trata de gerenciar grande quantidade de informações</w:t>
      </w:r>
      <w:r w:rsidR="00640006" w:rsidRPr="001D7DFD">
        <w:t xml:space="preserve">. </w:t>
      </w:r>
      <w:r w:rsidR="00303C6E" w:rsidRPr="001D7DFD">
        <w:t>Por isso, propomos aqui o</w:t>
      </w:r>
      <w:r w:rsidR="00640006" w:rsidRPr="001D7DFD">
        <w:t xml:space="preserve"> uso de um aplicativo </w:t>
      </w:r>
      <w:r w:rsidR="002200D0" w:rsidRPr="001D7DFD">
        <w:t>criado para esse perfil de profissional</w:t>
      </w:r>
      <w:r w:rsidR="00303C6E" w:rsidRPr="001D7DFD">
        <w:t xml:space="preserve">, </w:t>
      </w:r>
      <w:r w:rsidR="00D42336" w:rsidRPr="001D7DFD">
        <w:t>trabalhadores autônomos (</w:t>
      </w:r>
      <w:r w:rsidR="00640006" w:rsidRPr="001D7DFD">
        <w:t>vendedore</w:t>
      </w:r>
      <w:r w:rsidR="00303C6E" w:rsidRPr="001D7DFD">
        <w:t>s</w:t>
      </w:r>
      <w:r w:rsidR="00D42336" w:rsidRPr="001D7DFD">
        <w:t>)</w:t>
      </w:r>
      <w:r w:rsidR="00303C6E" w:rsidRPr="001D7DFD">
        <w:t xml:space="preserve"> que</w:t>
      </w:r>
      <w:r w:rsidR="00640006" w:rsidRPr="001D7DFD">
        <w:t xml:space="preserve"> poderiam economizar tempo e espaço</w:t>
      </w:r>
      <w:r w:rsidR="00303C6E" w:rsidRPr="001D7DFD">
        <w:t xml:space="preserve"> físico gasto </w:t>
      </w:r>
      <w:r w:rsidR="00640006" w:rsidRPr="001D7DFD">
        <w:t>com suas anotações</w:t>
      </w:r>
      <w:r w:rsidR="00AE0FE9" w:rsidRPr="001D7DFD">
        <w:t xml:space="preserve">, aplicativo </w:t>
      </w:r>
      <w:r w:rsidR="00866FFF" w:rsidRPr="001D7DFD">
        <w:t xml:space="preserve">esse que </w:t>
      </w:r>
      <w:r w:rsidR="00AE0FE9" w:rsidRPr="001D7DFD">
        <w:t xml:space="preserve">será chamado </w:t>
      </w:r>
      <w:r w:rsidR="00AE0FE9" w:rsidRPr="001D7DFD">
        <w:rPr>
          <w:i/>
          <w:iCs/>
        </w:rPr>
        <w:t>Seller’s Book</w:t>
      </w:r>
      <w:r w:rsidR="00640006" w:rsidRPr="001D7DFD">
        <w:t>.</w:t>
      </w:r>
      <w:r w:rsidR="001D7DFD">
        <w:t xml:space="preserve"> </w:t>
      </w:r>
    </w:p>
    <w:p w14:paraId="11ED51D3" w14:textId="3FD70746" w:rsidR="00F604A6" w:rsidRPr="001D7DFD" w:rsidRDefault="00303C6E" w:rsidP="00432B89">
      <w:pPr>
        <w:spacing w:after="0" w:line="360" w:lineRule="auto"/>
        <w:ind w:firstLine="709"/>
      </w:pPr>
      <w:r w:rsidRPr="001D7DFD">
        <w:t>C</w:t>
      </w:r>
      <w:r w:rsidR="00FB2EB6" w:rsidRPr="001D7DFD">
        <w:t>onstruir um aplicativo para auxiliar esse público</w:t>
      </w:r>
      <w:r w:rsidRPr="001D7DFD">
        <w:t xml:space="preserve"> requer </w:t>
      </w:r>
      <w:r w:rsidR="00F604A6" w:rsidRPr="001D7DFD">
        <w:t xml:space="preserve">conhecer as particularidades </w:t>
      </w:r>
      <w:r w:rsidR="00AE0FE9" w:rsidRPr="001D7DFD">
        <w:t>de tais profissionais</w:t>
      </w:r>
      <w:r w:rsidR="00F604A6" w:rsidRPr="001D7DFD">
        <w:t xml:space="preserve"> e as tecnologias </w:t>
      </w:r>
      <w:r w:rsidR="00AE0FE9" w:rsidRPr="001D7DFD">
        <w:t xml:space="preserve">que </w:t>
      </w:r>
      <w:r w:rsidR="00F604A6" w:rsidRPr="001D7DFD">
        <w:t xml:space="preserve">mais se adequam </w:t>
      </w:r>
      <w:r w:rsidR="00767F39" w:rsidRPr="001D7DFD">
        <w:t>às</w:t>
      </w:r>
      <w:r w:rsidR="00F604A6" w:rsidRPr="001D7DFD">
        <w:t xml:space="preserve"> </w:t>
      </w:r>
      <w:r w:rsidRPr="001D7DFD">
        <w:t xml:space="preserve">suas </w:t>
      </w:r>
      <w:r w:rsidR="00F604A6" w:rsidRPr="001D7DFD">
        <w:t>necessidades.</w:t>
      </w:r>
      <w:r w:rsidR="00DB654B" w:rsidRPr="001D7DFD">
        <w:t xml:space="preserve"> </w:t>
      </w:r>
      <w:r w:rsidR="00AE0FE9" w:rsidRPr="001D7DFD">
        <w:t>A esse respeito, uma matéria do</w:t>
      </w:r>
      <w:r w:rsidR="00DB654B" w:rsidRPr="001D7DFD">
        <w:t xml:space="preserve"> site G1 (2008), </w:t>
      </w:r>
      <w:r w:rsidR="00AE0FE9" w:rsidRPr="001D7DFD">
        <w:t xml:space="preserve">aponta que </w:t>
      </w:r>
      <w:r w:rsidR="00DB654B" w:rsidRPr="001D7DFD">
        <w:t>“muitos brasileiros utilizam o celular para aumentar a renda”</w:t>
      </w:r>
      <w:r w:rsidR="00AE0FE9" w:rsidRPr="001D7DFD">
        <w:t>.</w:t>
      </w:r>
      <w:r w:rsidR="0010212D" w:rsidRPr="001D7DFD">
        <w:t xml:space="preserve"> </w:t>
      </w:r>
      <w:r w:rsidR="00AE0FE9" w:rsidRPr="001D7DFD">
        <w:t xml:space="preserve">Afirmação que vai ao encontro de </w:t>
      </w:r>
      <w:r w:rsidR="0010212D" w:rsidRPr="001D7DFD">
        <w:t>Prado</w:t>
      </w:r>
      <w:r w:rsidR="008D4C6E" w:rsidRPr="001D7DFD">
        <w:t xml:space="preserve"> (2018)</w:t>
      </w:r>
      <w:r w:rsidR="00866FFF" w:rsidRPr="001D7DFD">
        <w:t>,</w:t>
      </w:r>
      <w:r w:rsidR="0010212D" w:rsidRPr="001D7DFD">
        <w:t xml:space="preserve"> </w:t>
      </w:r>
      <w:r w:rsidR="00AE0FE9" w:rsidRPr="001D7DFD">
        <w:t>para quem</w:t>
      </w:r>
      <w:r w:rsidR="0010212D" w:rsidRPr="001D7DFD">
        <w:t xml:space="preserve"> a tecnologia </w:t>
      </w:r>
      <w:r w:rsidR="00AE0FE9" w:rsidRPr="001D7DFD">
        <w:t xml:space="preserve">gera </w:t>
      </w:r>
      <w:r w:rsidR="0010212D" w:rsidRPr="001D7DFD">
        <w:t>muitas mudanças no papel do vendedor. P</w:t>
      </w:r>
      <w:r w:rsidR="00DB654B" w:rsidRPr="001D7DFD">
        <w:t xml:space="preserve">or </w:t>
      </w:r>
      <w:r w:rsidR="008D7A4A" w:rsidRPr="001D7DFD">
        <w:t>essas afirmações, e pensando na</w:t>
      </w:r>
      <w:r w:rsidR="0010212D" w:rsidRPr="001D7DFD">
        <w:t xml:space="preserve"> melhor portabilidade do aplicativo,</w:t>
      </w:r>
      <w:r w:rsidR="00DB654B" w:rsidRPr="001D7DFD">
        <w:t xml:space="preserve"> </w:t>
      </w:r>
      <w:r w:rsidR="00582C9B" w:rsidRPr="001D7DFD">
        <w:t xml:space="preserve">o </w:t>
      </w:r>
      <w:r w:rsidR="00AE0FE9" w:rsidRPr="001D7DFD">
        <w:rPr>
          <w:i/>
          <w:iCs/>
        </w:rPr>
        <w:t>Seller’s Book</w:t>
      </w:r>
      <w:r w:rsidR="00B0193F" w:rsidRPr="001D7DFD">
        <w:t xml:space="preserve"> será destinado a celulares</w:t>
      </w:r>
      <w:r w:rsidR="00DB654B" w:rsidRPr="001D7DFD">
        <w:t>.</w:t>
      </w:r>
    </w:p>
    <w:p w14:paraId="3B06FBA3" w14:textId="091A0900" w:rsidR="00F07546" w:rsidRPr="001D7DFD" w:rsidRDefault="00582C9B" w:rsidP="00432B89">
      <w:pPr>
        <w:spacing w:after="0" w:line="360" w:lineRule="auto"/>
        <w:ind w:firstLine="709"/>
      </w:pPr>
      <w:r w:rsidRPr="001D7DFD">
        <w:t>Para propor essa solução, essa</w:t>
      </w:r>
      <w:r w:rsidR="0008448E" w:rsidRPr="001D7DFD">
        <w:t xml:space="preserve"> pesquisa </w:t>
      </w:r>
      <w:r w:rsidRPr="001D7DFD">
        <w:t>assume uma</w:t>
      </w:r>
      <w:r w:rsidR="0008448E" w:rsidRPr="001D7DFD">
        <w:t xml:space="preserve"> natureza aplicada</w:t>
      </w:r>
      <w:r w:rsidR="001E4098" w:rsidRPr="001D7DFD">
        <w:t xml:space="preserve"> e de abordagem</w:t>
      </w:r>
      <w:r w:rsidR="004260B7" w:rsidRPr="001D7DFD">
        <w:t xml:space="preserve"> </w:t>
      </w:r>
      <w:proofErr w:type="spellStart"/>
      <w:r w:rsidR="004260B7" w:rsidRPr="001D7DFD">
        <w:t>quali</w:t>
      </w:r>
      <w:proofErr w:type="spellEnd"/>
      <w:r w:rsidR="004260B7" w:rsidRPr="001D7DFD">
        <w:t>-quantitativa</w:t>
      </w:r>
      <w:r w:rsidR="001E4098" w:rsidRPr="001D7DFD">
        <w:t xml:space="preserve">. </w:t>
      </w:r>
      <w:r w:rsidR="00830850" w:rsidRPr="001D7DFD">
        <w:t xml:space="preserve">Antes do início do desenvolvimento foi feito uma pesquisa com o público-alvo, com a finalidade de identificar os requisitos do sistema. Essa pesquisa será mais bem detalhada durante o capítulo de desenvolvimento. </w:t>
      </w:r>
      <w:r w:rsidR="001E4098" w:rsidRPr="001D7DFD">
        <w:t xml:space="preserve">O aplicativo </w:t>
      </w:r>
      <w:r w:rsidRPr="001D7DFD">
        <w:rPr>
          <w:i/>
          <w:iCs/>
        </w:rPr>
        <w:t>Seller’s Book</w:t>
      </w:r>
      <w:r w:rsidRPr="001D7DFD">
        <w:t xml:space="preserve"> </w:t>
      </w:r>
      <w:r w:rsidR="001E4098" w:rsidRPr="001D7DFD">
        <w:t xml:space="preserve">será implementado seguindo os passos da Engenharia de </w:t>
      </w:r>
      <w:r w:rsidR="001E4098" w:rsidRPr="001D7DFD">
        <w:rPr>
          <w:i/>
          <w:iCs/>
        </w:rPr>
        <w:t>Software</w:t>
      </w:r>
      <w:r w:rsidR="00586483" w:rsidRPr="001D7DFD">
        <w:t xml:space="preserve">, utilizando </w:t>
      </w:r>
      <w:r w:rsidR="00586483" w:rsidRPr="001D7DFD">
        <w:rPr>
          <w:i/>
          <w:iCs/>
        </w:rPr>
        <w:t xml:space="preserve">a </w:t>
      </w:r>
      <w:r w:rsidR="008D4C6E" w:rsidRPr="001D7DFD">
        <w:rPr>
          <w:i/>
          <w:iCs/>
        </w:rPr>
        <w:t>Unified Modeling Language</w:t>
      </w:r>
      <w:r w:rsidR="00AE0FE9" w:rsidRPr="001D7DFD">
        <w:t xml:space="preserve"> (UML)</w:t>
      </w:r>
      <w:r w:rsidR="00830850" w:rsidRPr="001D7DFD">
        <w:t>, uma linguagem</w:t>
      </w:r>
      <w:r w:rsidR="008D7A4A" w:rsidRPr="001D7DFD">
        <w:t xml:space="preserve"> para a modelagem </w:t>
      </w:r>
      <w:r w:rsidR="00830850" w:rsidRPr="001D7DFD">
        <w:t>de</w:t>
      </w:r>
      <w:r w:rsidR="008D7A4A" w:rsidRPr="001D7DFD">
        <w:t xml:space="preserve"> sistema</w:t>
      </w:r>
      <w:r w:rsidR="00830850" w:rsidRPr="001D7DFD">
        <w:t>s,</w:t>
      </w:r>
      <w:r w:rsidR="00586483" w:rsidRPr="001D7DFD">
        <w:t xml:space="preserve"> e a linguagem de programação Java</w:t>
      </w:r>
      <w:r w:rsidR="001D32D3" w:rsidRPr="001D7DFD">
        <w:t xml:space="preserve"> para</w:t>
      </w:r>
      <w:r w:rsidR="00F92F27" w:rsidRPr="001D7DFD">
        <w:t xml:space="preserve"> sua implementação</w:t>
      </w:r>
      <w:r w:rsidR="00586483" w:rsidRPr="001D7DFD">
        <w:t>.</w:t>
      </w:r>
      <w:r w:rsidR="00B177D0" w:rsidRPr="001D7DFD">
        <w:t xml:space="preserve"> </w:t>
      </w:r>
    </w:p>
    <w:p w14:paraId="6B1B6AD2" w14:textId="77777777" w:rsidR="003F65B5" w:rsidRPr="001D7DFD" w:rsidRDefault="00FA1D90" w:rsidP="001D7DFD">
      <w:pPr>
        <w:pStyle w:val="Ttulo2"/>
      </w:pPr>
      <w:bookmarkStart w:id="2" w:name="_Toc215560117"/>
      <w:bookmarkStart w:id="3" w:name="_Toc215560244"/>
      <w:bookmarkStart w:id="4" w:name="_Toc109639225"/>
      <w:r w:rsidRPr="001D7DFD">
        <w:lastRenderedPageBreak/>
        <w:t>MOTIVAÇÃO</w:t>
      </w:r>
      <w:bookmarkEnd w:id="2"/>
      <w:bookmarkEnd w:id="3"/>
      <w:bookmarkEnd w:id="4"/>
    </w:p>
    <w:p w14:paraId="75F87845" w14:textId="2BBBBB3F" w:rsidR="0002569B" w:rsidRPr="001D7DFD" w:rsidRDefault="00083692" w:rsidP="001D7DFD">
      <w:pPr>
        <w:spacing w:after="0" w:line="360" w:lineRule="auto"/>
        <w:ind w:firstLine="709"/>
        <w:rPr>
          <w:szCs w:val="24"/>
        </w:rPr>
      </w:pPr>
      <w:bookmarkStart w:id="5" w:name="_Toc85470494"/>
      <w:r w:rsidRPr="001D7DFD">
        <w:rPr>
          <w:szCs w:val="24"/>
        </w:rPr>
        <w:t>Quando se trabalha com vendas, inevitavelmente</w:t>
      </w:r>
      <w:r w:rsidR="00D96C06" w:rsidRPr="001D7DFD">
        <w:rPr>
          <w:szCs w:val="24"/>
        </w:rPr>
        <w:t>,</w:t>
      </w:r>
      <w:r w:rsidRPr="001D7DFD">
        <w:rPr>
          <w:szCs w:val="24"/>
        </w:rPr>
        <w:t xml:space="preserve"> </w:t>
      </w:r>
      <w:r w:rsidR="00D96C06" w:rsidRPr="001D7DFD">
        <w:rPr>
          <w:szCs w:val="24"/>
        </w:rPr>
        <w:t>é</w:t>
      </w:r>
      <w:r w:rsidRPr="001D7DFD">
        <w:rPr>
          <w:szCs w:val="24"/>
        </w:rPr>
        <w:t xml:space="preserve"> precis</w:t>
      </w:r>
      <w:r w:rsidR="00D96C06" w:rsidRPr="001D7DFD">
        <w:rPr>
          <w:szCs w:val="24"/>
        </w:rPr>
        <w:t>o</w:t>
      </w:r>
      <w:r w:rsidRPr="001D7DFD">
        <w:rPr>
          <w:szCs w:val="24"/>
        </w:rPr>
        <w:t xml:space="preserve"> </w:t>
      </w:r>
      <w:r w:rsidR="001D32D3" w:rsidRPr="001D7DFD">
        <w:rPr>
          <w:szCs w:val="24"/>
        </w:rPr>
        <w:t>manter</w:t>
      </w:r>
      <w:r w:rsidRPr="001D7DFD">
        <w:rPr>
          <w:szCs w:val="24"/>
        </w:rPr>
        <w:t xml:space="preserve"> um estoque para seus produtos, </w:t>
      </w:r>
      <w:r w:rsidR="001D32D3" w:rsidRPr="001D7DFD">
        <w:rPr>
          <w:szCs w:val="24"/>
        </w:rPr>
        <w:t xml:space="preserve">bem </w:t>
      </w:r>
      <w:r w:rsidR="005E2A4E" w:rsidRPr="001D7DFD">
        <w:rPr>
          <w:szCs w:val="24"/>
        </w:rPr>
        <w:t>com</w:t>
      </w:r>
      <w:r w:rsidR="00D56196" w:rsidRPr="001D7DFD">
        <w:rPr>
          <w:szCs w:val="24"/>
        </w:rPr>
        <w:t xml:space="preserve">o controlar a gerência desse </w:t>
      </w:r>
      <w:r w:rsidR="001D32D3" w:rsidRPr="001D7DFD">
        <w:rPr>
          <w:szCs w:val="24"/>
        </w:rPr>
        <w:t xml:space="preserve">estoque em relação </w:t>
      </w:r>
      <w:r w:rsidR="00D56196" w:rsidRPr="001D7DFD">
        <w:rPr>
          <w:szCs w:val="24"/>
        </w:rPr>
        <w:t>à</w:t>
      </w:r>
      <w:r w:rsidR="001D32D3" w:rsidRPr="001D7DFD">
        <w:rPr>
          <w:szCs w:val="24"/>
        </w:rPr>
        <w:t>s vendas efetivadas</w:t>
      </w:r>
      <w:r w:rsidRPr="001D7DFD">
        <w:rPr>
          <w:szCs w:val="24"/>
        </w:rPr>
        <w:t xml:space="preserve">. </w:t>
      </w:r>
      <w:r w:rsidR="0002569B" w:rsidRPr="001D7DFD">
        <w:rPr>
          <w:szCs w:val="24"/>
        </w:rPr>
        <w:t xml:space="preserve">De acordo com </w:t>
      </w:r>
      <w:r w:rsidR="0010212D" w:rsidRPr="001D7DFD">
        <w:rPr>
          <w:szCs w:val="24"/>
        </w:rPr>
        <w:t>Hervé (</w:t>
      </w:r>
      <w:r w:rsidR="00D42336" w:rsidRPr="001D7DFD">
        <w:rPr>
          <w:szCs w:val="24"/>
        </w:rPr>
        <w:t>2017) a</w:t>
      </w:r>
      <w:r w:rsidR="00630633" w:rsidRPr="001D7DFD">
        <w:rPr>
          <w:szCs w:val="24"/>
        </w:rPr>
        <w:t xml:space="preserve"> falta de </w:t>
      </w:r>
      <w:r w:rsidR="0002569B" w:rsidRPr="001D7DFD">
        <w:rPr>
          <w:szCs w:val="24"/>
        </w:rPr>
        <w:t>organização do estoque pode fazer com que o empresário perca vendas ou superlote</w:t>
      </w:r>
      <w:r w:rsidR="00D96C06" w:rsidRPr="001D7DFD">
        <w:rPr>
          <w:szCs w:val="24"/>
        </w:rPr>
        <w:t xml:space="preserve"> </w:t>
      </w:r>
      <w:r w:rsidR="0002569B" w:rsidRPr="001D7DFD">
        <w:rPr>
          <w:szCs w:val="24"/>
        </w:rPr>
        <w:t>almoxarifados</w:t>
      </w:r>
      <w:r w:rsidR="00C1003C" w:rsidRPr="001D7DFD">
        <w:rPr>
          <w:szCs w:val="24"/>
        </w:rPr>
        <w:t xml:space="preserve">. Para </w:t>
      </w:r>
      <w:r w:rsidR="0002569B" w:rsidRPr="001D7DFD">
        <w:rPr>
          <w:szCs w:val="24"/>
        </w:rPr>
        <w:t>profissionais autônomos isso significa capital parado desnecessariamente.</w:t>
      </w:r>
      <w:r w:rsidR="001019BA" w:rsidRPr="001D7DFD">
        <w:rPr>
          <w:szCs w:val="24"/>
        </w:rPr>
        <w:t xml:space="preserve"> </w:t>
      </w:r>
    </w:p>
    <w:p w14:paraId="3C2EA96B" w14:textId="73588ED7" w:rsidR="00C1003C" w:rsidRPr="001D7DFD" w:rsidRDefault="00C1003C" w:rsidP="003D4A15">
      <w:pPr>
        <w:spacing w:after="0" w:line="360" w:lineRule="auto"/>
        <w:ind w:firstLine="709"/>
        <w:rPr>
          <w:szCs w:val="24"/>
        </w:rPr>
      </w:pPr>
      <w:r w:rsidRPr="001D7DFD">
        <w:rPr>
          <w:szCs w:val="24"/>
        </w:rPr>
        <w:t>Comumente, estes profissionais</w:t>
      </w:r>
      <w:r w:rsidR="00083692" w:rsidRPr="001D7DFD">
        <w:rPr>
          <w:szCs w:val="24"/>
        </w:rPr>
        <w:t xml:space="preserve"> usam </w:t>
      </w:r>
      <w:r w:rsidRPr="001D7DFD">
        <w:rPr>
          <w:szCs w:val="24"/>
        </w:rPr>
        <w:t>d</w:t>
      </w:r>
      <w:r w:rsidR="00083692" w:rsidRPr="001D7DFD">
        <w:rPr>
          <w:szCs w:val="24"/>
        </w:rPr>
        <w:t>a própria memória</w:t>
      </w:r>
      <w:r w:rsidR="00225617" w:rsidRPr="001D7DFD">
        <w:rPr>
          <w:szCs w:val="24"/>
        </w:rPr>
        <w:t>, papéis</w:t>
      </w:r>
      <w:r w:rsidR="00083692" w:rsidRPr="001D7DFD">
        <w:rPr>
          <w:szCs w:val="24"/>
        </w:rPr>
        <w:t xml:space="preserve"> ou diversas agendas para anotar </w:t>
      </w:r>
      <w:r w:rsidR="001D32D3" w:rsidRPr="001D7DFD">
        <w:rPr>
          <w:szCs w:val="24"/>
        </w:rPr>
        <w:t>os</w:t>
      </w:r>
      <w:r w:rsidR="00083692" w:rsidRPr="001D7DFD">
        <w:rPr>
          <w:szCs w:val="24"/>
        </w:rPr>
        <w:t xml:space="preserve"> detalhe</w:t>
      </w:r>
      <w:r w:rsidR="001D32D3" w:rsidRPr="001D7DFD">
        <w:rPr>
          <w:szCs w:val="24"/>
        </w:rPr>
        <w:t>s</w:t>
      </w:r>
      <w:r w:rsidR="00083692" w:rsidRPr="001D7DFD">
        <w:rPr>
          <w:szCs w:val="24"/>
        </w:rPr>
        <w:t xml:space="preserve"> de suas vendas</w:t>
      </w:r>
      <w:r w:rsidR="00225617" w:rsidRPr="001D7DFD">
        <w:rPr>
          <w:szCs w:val="24"/>
        </w:rPr>
        <w:t xml:space="preserve"> (COSTA, 2013)</w:t>
      </w:r>
      <w:r w:rsidR="00A26025" w:rsidRPr="001D7DFD">
        <w:rPr>
          <w:szCs w:val="24"/>
        </w:rPr>
        <w:t xml:space="preserve">. Situação </w:t>
      </w:r>
      <w:r w:rsidRPr="001D7DFD">
        <w:rPr>
          <w:szCs w:val="24"/>
        </w:rPr>
        <w:t xml:space="preserve">que, por vezes, tem como um dos motivos os custos dos sistemas disponíveis no mercado que oferecem esse tipo de auxílio, os quais a maioria desses indivíduos não pode ou </w:t>
      </w:r>
      <w:r w:rsidR="00823424" w:rsidRPr="001D7DFD">
        <w:rPr>
          <w:szCs w:val="24"/>
        </w:rPr>
        <w:t xml:space="preserve">não </w:t>
      </w:r>
      <w:r w:rsidRPr="001D7DFD">
        <w:rPr>
          <w:szCs w:val="24"/>
        </w:rPr>
        <w:t>está disposta a pagar. Outras vezes, esses aplicativos podem limitar seus recursos em planos gratuitos, ou mesmo apresentar complexidade superior com a qual os profissionais podem lidar (</w:t>
      </w:r>
      <w:proofErr w:type="spellStart"/>
      <w:r w:rsidRPr="001D7DFD">
        <w:rPr>
          <w:szCs w:val="24"/>
        </w:rPr>
        <w:t>SmartPOS</w:t>
      </w:r>
      <w:proofErr w:type="spellEnd"/>
      <w:r w:rsidRPr="001D7DFD">
        <w:rPr>
          <w:szCs w:val="24"/>
        </w:rPr>
        <w:t xml:space="preserve">, 2021). </w:t>
      </w:r>
    </w:p>
    <w:p w14:paraId="1A8706EA" w14:textId="16EE03DE" w:rsidR="00AA5C27" w:rsidRPr="001D7DFD" w:rsidRDefault="00166527" w:rsidP="003D4A15">
      <w:pPr>
        <w:spacing w:after="0" w:line="360" w:lineRule="auto"/>
        <w:ind w:firstLine="709"/>
        <w:rPr>
          <w:szCs w:val="24"/>
        </w:rPr>
      </w:pPr>
      <w:r w:rsidRPr="001D7DFD">
        <w:rPr>
          <w:szCs w:val="24"/>
        </w:rPr>
        <w:t xml:space="preserve">Logo, </w:t>
      </w:r>
      <w:r w:rsidR="00373C16" w:rsidRPr="001D7DFD">
        <w:rPr>
          <w:szCs w:val="24"/>
        </w:rPr>
        <w:t>a proposta d</w:t>
      </w:r>
      <w:r w:rsidRPr="001D7DFD">
        <w:rPr>
          <w:szCs w:val="24"/>
        </w:rPr>
        <w:t>o aplicativo</w:t>
      </w:r>
      <w:r w:rsidR="00D41FBA" w:rsidRPr="001D7DFD">
        <w:rPr>
          <w:szCs w:val="24"/>
        </w:rPr>
        <w:t xml:space="preserve"> </w:t>
      </w:r>
      <w:r w:rsidR="00C17EF3" w:rsidRPr="001D7DFD">
        <w:rPr>
          <w:i/>
          <w:iCs/>
          <w:szCs w:val="24"/>
        </w:rPr>
        <w:t>Seller’s Book</w:t>
      </w:r>
      <w:r w:rsidR="002918D2" w:rsidRPr="001D7DFD">
        <w:rPr>
          <w:szCs w:val="24"/>
        </w:rPr>
        <w:t>,</w:t>
      </w:r>
      <w:r w:rsidRPr="001D7DFD">
        <w:rPr>
          <w:szCs w:val="24"/>
        </w:rPr>
        <w:t xml:space="preserve"> visa preencher esta lacuna</w:t>
      </w:r>
      <w:r w:rsidR="00C1003C" w:rsidRPr="001D7DFD">
        <w:rPr>
          <w:szCs w:val="24"/>
        </w:rPr>
        <w:t xml:space="preserve"> e oferece</w:t>
      </w:r>
      <w:r w:rsidR="00FD4A13" w:rsidRPr="001D7DFD">
        <w:rPr>
          <w:szCs w:val="24"/>
        </w:rPr>
        <w:t>r</w:t>
      </w:r>
      <w:r w:rsidR="00C1003C" w:rsidRPr="001D7DFD">
        <w:rPr>
          <w:szCs w:val="24"/>
        </w:rPr>
        <w:t xml:space="preserve"> dentro de suas funcionalidades a possibilidade</w:t>
      </w:r>
      <w:r w:rsidR="00EB0CCC" w:rsidRPr="001D7DFD">
        <w:rPr>
          <w:szCs w:val="24"/>
        </w:rPr>
        <w:t xml:space="preserve"> de </w:t>
      </w:r>
      <w:r w:rsidR="0084367A" w:rsidRPr="001D7DFD">
        <w:rPr>
          <w:szCs w:val="24"/>
        </w:rPr>
        <w:t>gerenciar</w:t>
      </w:r>
      <w:r w:rsidR="00AA5C27" w:rsidRPr="001D7DFD">
        <w:rPr>
          <w:szCs w:val="24"/>
        </w:rPr>
        <w:t xml:space="preserve"> estoque</w:t>
      </w:r>
      <w:r w:rsidR="00FD4A13" w:rsidRPr="001D7DFD">
        <w:rPr>
          <w:szCs w:val="24"/>
        </w:rPr>
        <w:t>s</w:t>
      </w:r>
      <w:r w:rsidR="00AA5C27" w:rsidRPr="001D7DFD">
        <w:rPr>
          <w:szCs w:val="24"/>
        </w:rPr>
        <w:t xml:space="preserve">, </w:t>
      </w:r>
      <w:r w:rsidR="0084367A" w:rsidRPr="001D7DFD">
        <w:rPr>
          <w:szCs w:val="24"/>
        </w:rPr>
        <w:t xml:space="preserve">gerenciar </w:t>
      </w:r>
      <w:r w:rsidR="003E1833" w:rsidRPr="001D7DFD">
        <w:rPr>
          <w:szCs w:val="24"/>
        </w:rPr>
        <w:t>vendas</w:t>
      </w:r>
      <w:r w:rsidR="00C1003C" w:rsidRPr="001D7DFD">
        <w:rPr>
          <w:szCs w:val="24"/>
        </w:rPr>
        <w:t xml:space="preserve"> e</w:t>
      </w:r>
      <w:r w:rsidR="003E1833" w:rsidRPr="001D7DFD">
        <w:rPr>
          <w:szCs w:val="24"/>
        </w:rPr>
        <w:t xml:space="preserve"> </w:t>
      </w:r>
      <w:r w:rsidR="0084367A" w:rsidRPr="001D7DFD">
        <w:rPr>
          <w:szCs w:val="24"/>
        </w:rPr>
        <w:t>gerenci</w:t>
      </w:r>
      <w:r w:rsidR="00C1003C" w:rsidRPr="001D7DFD">
        <w:rPr>
          <w:szCs w:val="24"/>
        </w:rPr>
        <w:t>ar</w:t>
      </w:r>
      <w:r w:rsidR="0084367A" w:rsidRPr="001D7DFD">
        <w:rPr>
          <w:szCs w:val="24"/>
        </w:rPr>
        <w:t xml:space="preserve"> </w:t>
      </w:r>
      <w:r w:rsidR="00EB0CCC" w:rsidRPr="001D7DFD">
        <w:rPr>
          <w:szCs w:val="24"/>
        </w:rPr>
        <w:t>de pagamentos e</w:t>
      </w:r>
      <w:r w:rsidR="003E1833" w:rsidRPr="001D7DFD">
        <w:rPr>
          <w:szCs w:val="24"/>
        </w:rPr>
        <w:t xml:space="preserve"> entregas</w:t>
      </w:r>
      <w:r w:rsidR="00BE5AF0" w:rsidRPr="001D7DFD">
        <w:rPr>
          <w:szCs w:val="24"/>
        </w:rPr>
        <w:t xml:space="preserve">. </w:t>
      </w:r>
      <w:r w:rsidR="00A13A1B" w:rsidRPr="001D7DFD">
        <w:rPr>
          <w:szCs w:val="24"/>
        </w:rPr>
        <w:t>Por exemplo, a</w:t>
      </w:r>
      <w:r w:rsidR="00BE5AF0" w:rsidRPr="001D7DFD">
        <w:rPr>
          <w:szCs w:val="24"/>
        </w:rPr>
        <w:t xml:space="preserve">o checar o estoque, o usuário </w:t>
      </w:r>
      <w:r w:rsidR="003E1833" w:rsidRPr="001D7DFD">
        <w:rPr>
          <w:szCs w:val="24"/>
        </w:rPr>
        <w:t>pode</w:t>
      </w:r>
      <w:r w:rsidR="00A13A1B" w:rsidRPr="001D7DFD">
        <w:rPr>
          <w:szCs w:val="24"/>
        </w:rPr>
        <w:t>rá</w:t>
      </w:r>
      <w:r w:rsidR="003E1833" w:rsidRPr="001D7DFD">
        <w:rPr>
          <w:szCs w:val="24"/>
        </w:rPr>
        <w:t xml:space="preserve"> alterar ou adicionar produtos</w:t>
      </w:r>
      <w:r w:rsidR="009879B8" w:rsidRPr="001D7DFD">
        <w:rPr>
          <w:szCs w:val="24"/>
        </w:rPr>
        <w:t xml:space="preserve">. </w:t>
      </w:r>
      <w:r w:rsidR="00A13A1B" w:rsidRPr="001D7DFD">
        <w:rPr>
          <w:szCs w:val="24"/>
        </w:rPr>
        <w:t>Na visualização das vendas, será possível v</w:t>
      </w:r>
      <w:r w:rsidR="001D2C28" w:rsidRPr="001D7DFD">
        <w:rPr>
          <w:szCs w:val="24"/>
        </w:rPr>
        <w:t>er</w:t>
      </w:r>
      <w:r w:rsidR="009879B8" w:rsidRPr="001D7DFD">
        <w:rPr>
          <w:szCs w:val="24"/>
        </w:rPr>
        <w:t xml:space="preserve"> o que </w:t>
      </w:r>
      <w:r w:rsidR="00A13A1B" w:rsidRPr="001D7DFD">
        <w:rPr>
          <w:szCs w:val="24"/>
        </w:rPr>
        <w:t>foi vendido</w:t>
      </w:r>
      <w:r w:rsidR="009879B8" w:rsidRPr="001D7DFD">
        <w:rPr>
          <w:szCs w:val="24"/>
        </w:rPr>
        <w:t>, para quem</w:t>
      </w:r>
      <w:r w:rsidR="001040CB" w:rsidRPr="001D7DFD">
        <w:rPr>
          <w:szCs w:val="24"/>
        </w:rPr>
        <w:t xml:space="preserve"> foi vendido</w:t>
      </w:r>
      <w:r w:rsidR="003E1833" w:rsidRPr="001D7DFD">
        <w:rPr>
          <w:szCs w:val="24"/>
        </w:rPr>
        <w:t>,</w:t>
      </w:r>
      <w:r w:rsidR="00A13A1B" w:rsidRPr="001D7DFD">
        <w:rPr>
          <w:szCs w:val="24"/>
        </w:rPr>
        <w:t xml:space="preserve"> </w:t>
      </w:r>
      <w:r w:rsidR="003E1833" w:rsidRPr="001D7DFD">
        <w:rPr>
          <w:szCs w:val="24"/>
        </w:rPr>
        <w:t xml:space="preserve">o status de pagamento e </w:t>
      </w:r>
      <w:r w:rsidR="00A13A1B" w:rsidRPr="001D7DFD">
        <w:rPr>
          <w:szCs w:val="24"/>
        </w:rPr>
        <w:t xml:space="preserve">o status de </w:t>
      </w:r>
      <w:r w:rsidR="003E1833" w:rsidRPr="001D7DFD">
        <w:rPr>
          <w:szCs w:val="24"/>
        </w:rPr>
        <w:t>entrega</w:t>
      </w:r>
      <w:r w:rsidR="009879B8" w:rsidRPr="001D7DFD">
        <w:rPr>
          <w:szCs w:val="24"/>
        </w:rPr>
        <w:t xml:space="preserve">. </w:t>
      </w:r>
      <w:r w:rsidR="00A13A1B" w:rsidRPr="001D7DFD">
        <w:rPr>
          <w:szCs w:val="24"/>
        </w:rPr>
        <w:t xml:space="preserve">Já nas </w:t>
      </w:r>
      <w:r w:rsidR="007935A2" w:rsidRPr="001D7DFD">
        <w:rPr>
          <w:szCs w:val="24"/>
        </w:rPr>
        <w:t>funcionalidades de</w:t>
      </w:r>
      <w:r w:rsidR="009879B8" w:rsidRPr="001D7DFD">
        <w:rPr>
          <w:szCs w:val="24"/>
        </w:rPr>
        <w:t xml:space="preserve"> adicionar produtos o usuário</w:t>
      </w:r>
      <w:r w:rsidR="007935A2" w:rsidRPr="001D7DFD">
        <w:rPr>
          <w:szCs w:val="24"/>
        </w:rPr>
        <w:t xml:space="preserve"> pode</w:t>
      </w:r>
      <w:r w:rsidR="00A13A1B" w:rsidRPr="001D7DFD">
        <w:rPr>
          <w:szCs w:val="24"/>
        </w:rPr>
        <w:t>rá</w:t>
      </w:r>
      <w:r w:rsidR="007935A2" w:rsidRPr="001D7DFD">
        <w:rPr>
          <w:szCs w:val="24"/>
        </w:rPr>
        <w:t xml:space="preserve"> adicion</w:t>
      </w:r>
      <w:r w:rsidR="00FD4A13" w:rsidRPr="001D7DFD">
        <w:rPr>
          <w:szCs w:val="24"/>
        </w:rPr>
        <w:t xml:space="preserve">á-los </w:t>
      </w:r>
      <w:r w:rsidR="007935A2" w:rsidRPr="001D7DFD">
        <w:rPr>
          <w:szCs w:val="24"/>
        </w:rPr>
        <w:t>informando</w:t>
      </w:r>
      <w:r w:rsidR="00A13A1B" w:rsidRPr="001D7DFD">
        <w:rPr>
          <w:szCs w:val="24"/>
        </w:rPr>
        <w:t xml:space="preserve"> os campos</w:t>
      </w:r>
      <w:r w:rsidR="007935A2" w:rsidRPr="001D7DFD">
        <w:rPr>
          <w:szCs w:val="24"/>
        </w:rPr>
        <w:t xml:space="preserve"> nome, categoria</w:t>
      </w:r>
      <w:r w:rsidR="00A13A1B" w:rsidRPr="001D7DFD">
        <w:rPr>
          <w:szCs w:val="24"/>
        </w:rPr>
        <w:t>, preço e</w:t>
      </w:r>
      <w:r w:rsidR="00F8033F" w:rsidRPr="001D7DFD">
        <w:rPr>
          <w:szCs w:val="24"/>
        </w:rPr>
        <w:t xml:space="preserve"> uma imagem que identifique o produto, enquanto a funcionalidade de </w:t>
      </w:r>
      <w:r w:rsidR="003616D3" w:rsidRPr="001D7DFD">
        <w:rPr>
          <w:szCs w:val="24"/>
        </w:rPr>
        <w:t xml:space="preserve">adicionar </w:t>
      </w:r>
      <w:r w:rsidR="00F8033F" w:rsidRPr="001D7DFD">
        <w:rPr>
          <w:szCs w:val="24"/>
        </w:rPr>
        <w:t>contará, além desses campos, com o nome e contato do cliente e o status de pagamento</w:t>
      </w:r>
      <w:r w:rsidR="003616D3" w:rsidRPr="001D7DFD">
        <w:rPr>
          <w:szCs w:val="24"/>
        </w:rPr>
        <w:t>.</w:t>
      </w:r>
    </w:p>
    <w:p w14:paraId="20304B45" w14:textId="1C03B4F4" w:rsidR="00FA1D90" w:rsidRPr="001D7DFD" w:rsidRDefault="00FA1D90" w:rsidP="001D7DFD">
      <w:pPr>
        <w:pStyle w:val="Ttulo2"/>
      </w:pPr>
      <w:bookmarkStart w:id="6" w:name="_Toc109639226"/>
      <w:r w:rsidRPr="001D7DFD">
        <w:t>Objetivos</w:t>
      </w:r>
      <w:bookmarkEnd w:id="5"/>
      <w:bookmarkEnd w:id="6"/>
    </w:p>
    <w:p w14:paraId="09441170" w14:textId="785B1329" w:rsidR="00AF1430" w:rsidRPr="001D7DFD" w:rsidRDefault="00AF1430" w:rsidP="001D7DFD">
      <w:pPr>
        <w:spacing w:after="0" w:line="360" w:lineRule="auto"/>
        <w:ind w:firstLine="709"/>
      </w:pPr>
      <w:r w:rsidRPr="001D7DFD">
        <w:t>Essa seção é destinada a apresentar os objetivos deste trabalho. A seção é dividida em duas partes objetivo geral e objetivos específicos.</w:t>
      </w:r>
    </w:p>
    <w:p w14:paraId="77C44E09" w14:textId="77777777" w:rsidR="003F65B5" w:rsidRPr="001D7DFD" w:rsidRDefault="00F46595" w:rsidP="001D7DFD">
      <w:pPr>
        <w:pStyle w:val="Ttulo2"/>
      </w:pPr>
      <w:bookmarkStart w:id="7" w:name="_Toc215560118"/>
      <w:bookmarkStart w:id="8" w:name="_Toc215560245"/>
      <w:bookmarkStart w:id="9" w:name="_Toc85470495"/>
      <w:bookmarkStart w:id="10" w:name="_Toc109639227"/>
      <w:r w:rsidRPr="001D7DFD">
        <w:t>Objetivo Geral</w:t>
      </w:r>
      <w:bookmarkEnd w:id="7"/>
      <w:bookmarkEnd w:id="8"/>
      <w:bookmarkEnd w:id="9"/>
      <w:bookmarkEnd w:id="10"/>
    </w:p>
    <w:p w14:paraId="2D37163E" w14:textId="5EDEB278" w:rsidR="00083692" w:rsidRPr="001D7DFD" w:rsidRDefault="00083692" w:rsidP="001D7DFD">
      <w:pPr>
        <w:spacing w:line="360" w:lineRule="auto"/>
        <w:ind w:firstLine="709"/>
        <w:rPr>
          <w:szCs w:val="24"/>
        </w:rPr>
      </w:pPr>
      <w:bookmarkStart w:id="11" w:name="_Toc215560119"/>
      <w:bookmarkStart w:id="12" w:name="_Toc215560246"/>
      <w:bookmarkStart w:id="13" w:name="_Toc259090583"/>
      <w:bookmarkStart w:id="14" w:name="_Toc85470496"/>
      <w:r w:rsidRPr="001D7DFD">
        <w:rPr>
          <w:szCs w:val="24"/>
        </w:rPr>
        <w:t xml:space="preserve">Desenvolver um aplicativo </w:t>
      </w:r>
      <w:r w:rsidR="00F604A6" w:rsidRPr="001D7DFD">
        <w:rPr>
          <w:szCs w:val="24"/>
        </w:rPr>
        <w:t xml:space="preserve">para dispositivos móveis </w:t>
      </w:r>
      <w:r w:rsidRPr="001D7DFD">
        <w:rPr>
          <w:szCs w:val="24"/>
        </w:rPr>
        <w:t>que auxilie no gerenciamento de estoque e</w:t>
      </w:r>
      <w:r w:rsidR="00627B1B" w:rsidRPr="001D7DFD">
        <w:rPr>
          <w:szCs w:val="24"/>
        </w:rPr>
        <w:t xml:space="preserve"> de</w:t>
      </w:r>
      <w:r w:rsidRPr="001D7DFD">
        <w:rPr>
          <w:szCs w:val="24"/>
        </w:rPr>
        <w:t xml:space="preserve"> vendas para </w:t>
      </w:r>
      <w:r w:rsidR="00E565F6" w:rsidRPr="001D7DFD">
        <w:rPr>
          <w:szCs w:val="24"/>
        </w:rPr>
        <w:t>profissionais</w:t>
      </w:r>
      <w:r w:rsidRPr="001D7DFD">
        <w:rPr>
          <w:szCs w:val="24"/>
        </w:rPr>
        <w:t xml:space="preserve"> autônomos, </w:t>
      </w:r>
      <w:r w:rsidR="009D5511" w:rsidRPr="001D7DFD">
        <w:rPr>
          <w:szCs w:val="24"/>
        </w:rPr>
        <w:t xml:space="preserve">que seja </w:t>
      </w:r>
      <w:r w:rsidR="00F604A6" w:rsidRPr="001D7DFD">
        <w:rPr>
          <w:szCs w:val="24"/>
        </w:rPr>
        <w:t xml:space="preserve">gratuito </w:t>
      </w:r>
      <w:r w:rsidRPr="001D7DFD">
        <w:rPr>
          <w:szCs w:val="24"/>
        </w:rPr>
        <w:t>e de fácil uso.</w:t>
      </w:r>
    </w:p>
    <w:p w14:paraId="067C94C0" w14:textId="77777777" w:rsidR="00F173C2" w:rsidRPr="001D7DFD" w:rsidRDefault="00F173C2" w:rsidP="001D7DFD">
      <w:pPr>
        <w:pStyle w:val="Ttulo2"/>
      </w:pPr>
      <w:bookmarkStart w:id="15" w:name="_Toc109639228"/>
      <w:r w:rsidRPr="001D7DFD">
        <w:t>Objetivos Específicos</w:t>
      </w:r>
      <w:bookmarkEnd w:id="15"/>
    </w:p>
    <w:p w14:paraId="74633535" w14:textId="73A36B25" w:rsidR="00F173C2" w:rsidRPr="001D7DFD" w:rsidRDefault="00F173C2">
      <w:pPr>
        <w:pStyle w:val="PargrafodaLista"/>
        <w:numPr>
          <w:ilvl w:val="0"/>
          <w:numId w:val="3"/>
        </w:numPr>
        <w:spacing w:line="360" w:lineRule="auto"/>
        <w:rPr>
          <w:szCs w:val="24"/>
        </w:rPr>
      </w:pPr>
      <w:r w:rsidRPr="001D7DFD">
        <w:rPr>
          <w:szCs w:val="24"/>
        </w:rPr>
        <w:t xml:space="preserve">Pesquisar as formas </w:t>
      </w:r>
      <w:r w:rsidR="00FD4A13" w:rsidRPr="001D7DFD">
        <w:rPr>
          <w:szCs w:val="24"/>
        </w:rPr>
        <w:t>pelas quais</w:t>
      </w:r>
      <w:r w:rsidRPr="001D7DFD">
        <w:rPr>
          <w:szCs w:val="24"/>
        </w:rPr>
        <w:t xml:space="preserve"> vendedores autônomos registram seus estoques e vendas</w:t>
      </w:r>
      <w:r w:rsidR="001D7DFD">
        <w:rPr>
          <w:szCs w:val="24"/>
        </w:rPr>
        <w:t>;</w:t>
      </w:r>
    </w:p>
    <w:p w14:paraId="1CFD1995" w14:textId="78DA81C9" w:rsidR="00F173C2" w:rsidRPr="001D7DFD" w:rsidRDefault="00F173C2">
      <w:pPr>
        <w:pStyle w:val="PargrafodaLista"/>
        <w:numPr>
          <w:ilvl w:val="0"/>
          <w:numId w:val="3"/>
        </w:numPr>
        <w:spacing w:line="360" w:lineRule="auto"/>
        <w:rPr>
          <w:szCs w:val="24"/>
        </w:rPr>
      </w:pPr>
      <w:r w:rsidRPr="001D7DFD">
        <w:rPr>
          <w:szCs w:val="24"/>
        </w:rPr>
        <w:lastRenderedPageBreak/>
        <w:t>Pesquisar modelos de interface de usuário</w:t>
      </w:r>
      <w:r w:rsidR="001D7DFD">
        <w:rPr>
          <w:szCs w:val="24"/>
        </w:rPr>
        <w:t>;</w:t>
      </w:r>
    </w:p>
    <w:p w14:paraId="2B5B7B92" w14:textId="55CC7584" w:rsidR="00FD4A13" w:rsidRPr="001D7DFD" w:rsidRDefault="00FD4A13">
      <w:pPr>
        <w:pStyle w:val="PargrafodaLista"/>
        <w:numPr>
          <w:ilvl w:val="0"/>
          <w:numId w:val="3"/>
        </w:numPr>
        <w:spacing w:line="360" w:lineRule="auto"/>
        <w:rPr>
          <w:szCs w:val="24"/>
        </w:rPr>
      </w:pPr>
      <w:r w:rsidRPr="001D7DFD">
        <w:rPr>
          <w:szCs w:val="24"/>
        </w:rPr>
        <w:t>Documentar o desenvolvimento utilizando diagramas de engenharia de software</w:t>
      </w:r>
      <w:r w:rsidR="001D7DFD">
        <w:rPr>
          <w:szCs w:val="24"/>
        </w:rPr>
        <w:t>;</w:t>
      </w:r>
    </w:p>
    <w:p w14:paraId="34CB2F30" w14:textId="6C10722B" w:rsidR="00F173C2" w:rsidRPr="001D7DFD" w:rsidRDefault="00F173C2">
      <w:pPr>
        <w:pStyle w:val="PargrafodaLista"/>
        <w:numPr>
          <w:ilvl w:val="0"/>
          <w:numId w:val="3"/>
        </w:numPr>
        <w:spacing w:line="360" w:lineRule="auto"/>
        <w:rPr>
          <w:szCs w:val="24"/>
        </w:rPr>
      </w:pPr>
      <w:r w:rsidRPr="001D7DFD">
        <w:rPr>
          <w:szCs w:val="24"/>
        </w:rPr>
        <w:t>Desenvolver o protótipo usando a linguagem de programação Java</w:t>
      </w:r>
      <w:r w:rsidR="001D7DFD">
        <w:rPr>
          <w:szCs w:val="24"/>
        </w:rPr>
        <w:t>;</w:t>
      </w:r>
    </w:p>
    <w:p w14:paraId="70480674" w14:textId="5F60BC09" w:rsidR="00F173C2" w:rsidRPr="001D7DFD" w:rsidRDefault="00F173C2">
      <w:pPr>
        <w:pStyle w:val="PargrafodaLista"/>
        <w:numPr>
          <w:ilvl w:val="0"/>
          <w:numId w:val="3"/>
        </w:numPr>
        <w:spacing w:line="360" w:lineRule="auto"/>
        <w:rPr>
          <w:szCs w:val="24"/>
        </w:rPr>
      </w:pPr>
      <w:r w:rsidRPr="001D7DFD">
        <w:rPr>
          <w:szCs w:val="24"/>
        </w:rPr>
        <w:t>Realizar testes de funcionalidade</w:t>
      </w:r>
      <w:r w:rsidR="001D7DFD">
        <w:rPr>
          <w:szCs w:val="24"/>
        </w:rPr>
        <w:t>;</w:t>
      </w:r>
    </w:p>
    <w:p w14:paraId="162C94FE" w14:textId="1EB5EDE3" w:rsidR="00F173C2" w:rsidRPr="001D7DFD" w:rsidRDefault="00F173C2">
      <w:pPr>
        <w:pStyle w:val="PargrafodaLista"/>
        <w:numPr>
          <w:ilvl w:val="0"/>
          <w:numId w:val="3"/>
        </w:numPr>
        <w:spacing w:line="360" w:lineRule="auto"/>
        <w:rPr>
          <w:szCs w:val="24"/>
        </w:rPr>
      </w:pPr>
      <w:r w:rsidRPr="001D7DFD">
        <w:rPr>
          <w:szCs w:val="24"/>
        </w:rPr>
        <w:t>Realizar testes unitários</w:t>
      </w:r>
      <w:r w:rsidR="001D7DFD">
        <w:rPr>
          <w:szCs w:val="24"/>
        </w:rPr>
        <w:t>;</w:t>
      </w:r>
    </w:p>
    <w:p w14:paraId="475C89B2" w14:textId="44D74C90" w:rsidR="00F173C2" w:rsidRPr="001D7DFD" w:rsidRDefault="00F173C2">
      <w:pPr>
        <w:pStyle w:val="PargrafodaLista"/>
        <w:numPr>
          <w:ilvl w:val="0"/>
          <w:numId w:val="3"/>
        </w:numPr>
        <w:spacing w:line="360" w:lineRule="auto"/>
        <w:rPr>
          <w:szCs w:val="24"/>
        </w:rPr>
      </w:pPr>
      <w:r w:rsidRPr="001D7DFD">
        <w:rPr>
          <w:szCs w:val="24"/>
        </w:rPr>
        <w:t xml:space="preserve">Realizar testes o </w:t>
      </w:r>
      <w:r w:rsidR="001D7DFD" w:rsidRPr="001D7DFD">
        <w:rPr>
          <w:i/>
          <w:iCs/>
          <w:szCs w:val="24"/>
        </w:rPr>
        <w:t>s</w:t>
      </w:r>
      <w:r w:rsidRPr="001D7DFD">
        <w:rPr>
          <w:i/>
          <w:iCs/>
          <w:szCs w:val="24"/>
        </w:rPr>
        <w:t>oftware</w:t>
      </w:r>
      <w:r w:rsidRPr="001D7DFD">
        <w:rPr>
          <w:szCs w:val="24"/>
        </w:rPr>
        <w:t xml:space="preserve"> com o público-alvo</w:t>
      </w:r>
      <w:r w:rsidR="001D7DFD">
        <w:rPr>
          <w:szCs w:val="24"/>
        </w:rPr>
        <w:t>;</w:t>
      </w:r>
    </w:p>
    <w:p w14:paraId="441B5F0F" w14:textId="77777777" w:rsidR="00F173C2" w:rsidRPr="001D7DFD" w:rsidRDefault="00F173C2" w:rsidP="00BD7679">
      <w:pPr>
        <w:pStyle w:val="PargrafodaLista"/>
        <w:numPr>
          <w:ilvl w:val="0"/>
          <w:numId w:val="3"/>
        </w:numPr>
        <w:spacing w:line="360" w:lineRule="auto"/>
        <w:rPr>
          <w:szCs w:val="24"/>
        </w:rPr>
      </w:pPr>
      <w:r w:rsidRPr="001D7DFD">
        <w:rPr>
          <w:szCs w:val="24"/>
        </w:rPr>
        <w:t>Realizar a coleta e análise dos resultados do público.</w:t>
      </w:r>
    </w:p>
    <w:p w14:paraId="22392F1E" w14:textId="16417CAF" w:rsidR="00F173C2" w:rsidRPr="001D7DFD" w:rsidRDefault="00F173C2" w:rsidP="00BD7679">
      <w:pPr>
        <w:pStyle w:val="Ttulo2"/>
      </w:pPr>
      <w:bookmarkStart w:id="16" w:name="_Toc109639229"/>
      <w:r w:rsidRPr="001D7DFD">
        <w:t>organização do texto</w:t>
      </w:r>
      <w:bookmarkEnd w:id="16"/>
    </w:p>
    <w:p w14:paraId="6958F514" w14:textId="3661CF03" w:rsidR="00F173C2" w:rsidRPr="001D7DFD" w:rsidRDefault="00C53E21" w:rsidP="00BD7679">
      <w:pPr>
        <w:spacing w:line="360" w:lineRule="auto"/>
        <w:ind w:firstLine="709"/>
      </w:pPr>
      <w:r w:rsidRPr="001D7DFD">
        <w:t xml:space="preserve">Este documento está dividido em 7 capítulos. O primeiro capítulo introduz os conceitos mais importantes para o trabalho, e estabelece os objetivos e a motivação do trabalho. O capítulo 2 traz a revisão bibliográfica, onde os tópicos mais importantes para o trabalho são explicados. No capítulo 3 há o estado da arte, onde é apresentado </w:t>
      </w:r>
      <w:r w:rsidR="0004679F" w:rsidRPr="001D7DFD">
        <w:t xml:space="preserve">aplicações semelhantes a proposta neste trabalho. O capítulo 4 apresenta a metodologia utilizada no desenvolvimento do trabalho. O capítulo 5 descreve o desenvolvimento da aplicação, desde sua modelagem, até a fase de testes. O </w:t>
      </w:r>
      <w:r w:rsidR="00D96C06" w:rsidRPr="001D7DFD">
        <w:t>capítulo</w:t>
      </w:r>
      <w:r w:rsidR="0004679F" w:rsidRPr="001D7DFD">
        <w:t xml:space="preserve"> 6 traz a </w:t>
      </w:r>
      <w:r w:rsidR="00D96C06" w:rsidRPr="001D7DFD">
        <w:t>análise</w:t>
      </w:r>
      <w:r w:rsidR="0004679F" w:rsidRPr="001D7DFD">
        <w:t xml:space="preserve"> dos resultados obtidos nos testes com usuários e do questionário de satisfação do aplicativo.</w:t>
      </w:r>
      <w:r w:rsidR="00D96C06" w:rsidRPr="001D7DFD">
        <w:t xml:space="preserve"> </w:t>
      </w:r>
      <w:r w:rsidR="0020615B" w:rsidRPr="001D7DFD">
        <w:t>Por fim, o</w:t>
      </w:r>
      <w:r w:rsidR="00D96C06" w:rsidRPr="001D7DFD">
        <w:t xml:space="preserve"> capítulo </w:t>
      </w:r>
      <w:r w:rsidR="0020615B" w:rsidRPr="001D7DFD">
        <w:t>7</w:t>
      </w:r>
      <w:r w:rsidR="00D96C06" w:rsidRPr="001D7DFD">
        <w:t xml:space="preserve"> apresent</w:t>
      </w:r>
      <w:r w:rsidR="0020615B" w:rsidRPr="001D7DFD">
        <w:t>a</w:t>
      </w:r>
      <w:r w:rsidR="00D96C06" w:rsidRPr="001D7DFD">
        <w:t xml:space="preserve"> a conclusão do trabalho.</w:t>
      </w:r>
    </w:p>
    <w:p w14:paraId="391495E4" w14:textId="3640FCDF" w:rsidR="00FE3A95" w:rsidRPr="001D7DFD" w:rsidRDefault="00FE3A95" w:rsidP="00130595">
      <w:pPr>
        <w:pStyle w:val="Ttulo1"/>
        <w:ind w:left="295" w:hanging="295"/>
      </w:pPr>
      <w:bookmarkStart w:id="17" w:name="_Toc215560125"/>
      <w:bookmarkStart w:id="18" w:name="_Toc215560252"/>
      <w:bookmarkStart w:id="19" w:name="_Toc85470500"/>
      <w:bookmarkStart w:id="20" w:name="_Toc109639230"/>
      <w:bookmarkEnd w:id="11"/>
      <w:bookmarkEnd w:id="12"/>
      <w:bookmarkEnd w:id="13"/>
      <w:bookmarkEnd w:id="14"/>
      <w:r w:rsidRPr="001D7DFD">
        <w:lastRenderedPageBreak/>
        <w:t>REVISÃO BIBLIOGRÁFICA</w:t>
      </w:r>
      <w:bookmarkEnd w:id="20"/>
    </w:p>
    <w:p w14:paraId="7631C35B" w14:textId="3C8A0E17" w:rsidR="00336CD3" w:rsidRPr="001D7DFD" w:rsidRDefault="001040CB" w:rsidP="0002226D">
      <w:pPr>
        <w:spacing w:line="360" w:lineRule="auto"/>
        <w:ind w:firstLine="709"/>
      </w:pPr>
      <w:r w:rsidRPr="001D7DFD">
        <w:t xml:space="preserve">Esta </w:t>
      </w:r>
      <w:r w:rsidR="00336CD3" w:rsidRPr="001D7DFD">
        <w:t xml:space="preserve">seção do trabalho </w:t>
      </w:r>
      <w:r w:rsidRPr="001D7DFD">
        <w:t>descreve</w:t>
      </w:r>
      <w:r w:rsidR="00336CD3" w:rsidRPr="001D7DFD">
        <w:t xml:space="preserve"> as ferramentas utilizadas para o desenvolvimento e modelagem do aplicativo.</w:t>
      </w:r>
      <w:r w:rsidR="00E565F6" w:rsidRPr="001D7DFD">
        <w:t xml:space="preserve"> Inicialmente será apresentada uma breve explicação </w:t>
      </w:r>
      <w:r w:rsidR="000F10EE" w:rsidRPr="001D7DFD">
        <w:t>dos conceitos de</w:t>
      </w:r>
      <w:r w:rsidR="00E565F6" w:rsidRPr="001D7DFD">
        <w:t xml:space="preserve"> Programação Orientada a Objetos (POO),</w:t>
      </w:r>
      <w:r w:rsidR="00B41D7D" w:rsidRPr="001D7DFD">
        <w:rPr>
          <w:color w:val="FF0000"/>
        </w:rPr>
        <w:t xml:space="preserve"> </w:t>
      </w:r>
      <w:r w:rsidR="00B41D7D" w:rsidRPr="001D7DFD">
        <w:t xml:space="preserve">seguida </w:t>
      </w:r>
      <w:r w:rsidR="000F10EE" w:rsidRPr="001D7DFD">
        <w:t xml:space="preserve">por uma explicação </w:t>
      </w:r>
      <w:r w:rsidR="00B41D7D" w:rsidRPr="001D7DFD">
        <w:t xml:space="preserve">sobre UML, </w:t>
      </w:r>
      <w:r w:rsidR="00D41FBA" w:rsidRPr="001D7DFD">
        <w:t>será falado</w:t>
      </w:r>
      <w:r w:rsidR="00597CF1" w:rsidRPr="001D7DFD">
        <w:t xml:space="preserve"> um pouco sobre Android, </w:t>
      </w:r>
      <w:r w:rsidR="00D41FBA" w:rsidRPr="001D7DFD">
        <w:t>em seguida</w:t>
      </w:r>
      <w:r w:rsidR="00597CF1" w:rsidRPr="001D7DFD">
        <w:t xml:space="preserve"> sobre Banco de dados, e</w:t>
      </w:r>
      <w:r w:rsidR="00D41FBA" w:rsidRPr="001D7DFD">
        <w:t>ntão</w:t>
      </w:r>
      <w:r w:rsidR="00597CF1" w:rsidRPr="001D7DFD">
        <w:t xml:space="preserve"> UX</w:t>
      </w:r>
      <w:r w:rsidR="00D41FBA" w:rsidRPr="001D7DFD">
        <w:t>, por fim sobre os testes.</w:t>
      </w:r>
    </w:p>
    <w:p w14:paraId="304EE2B6" w14:textId="77777777" w:rsidR="00E565F6" w:rsidRPr="001D7DFD" w:rsidRDefault="00E565F6" w:rsidP="001D7DFD">
      <w:pPr>
        <w:pStyle w:val="Ttulo2"/>
      </w:pPr>
      <w:bookmarkStart w:id="21" w:name="_Toc109639231"/>
      <w:r w:rsidRPr="001D7DFD">
        <w:t>PROGRAMAÇãO ORIENTADAS A OBJETOS (POO)</w:t>
      </w:r>
      <w:bookmarkEnd w:id="21"/>
    </w:p>
    <w:p w14:paraId="7CE50FBF" w14:textId="41C57902" w:rsidR="00DE6738" w:rsidRPr="001D7DFD" w:rsidRDefault="00DE6738" w:rsidP="006C0C0A">
      <w:pPr>
        <w:pStyle w:val="Corpodetexto"/>
        <w:spacing w:line="360" w:lineRule="auto"/>
        <w:ind w:firstLine="709"/>
      </w:pPr>
      <w:r w:rsidRPr="001D7DFD">
        <w:t>Para Santos (2013) a POO, é um paradigma da programação de computadores que usa objetos</w:t>
      </w:r>
      <w:r w:rsidR="000A7856" w:rsidRPr="001D7DFD">
        <w:t xml:space="preserve"> </w:t>
      </w:r>
      <w:r w:rsidRPr="001D7DFD">
        <w:t>criados a partir de modelos</w:t>
      </w:r>
      <w:r w:rsidR="006003F9" w:rsidRPr="001D7DFD">
        <w:t xml:space="preserve"> (muitas vezes descritos por classes)</w:t>
      </w:r>
      <w:r w:rsidRPr="001D7DFD">
        <w:t xml:space="preserve">, para representar e processar dados usando programas de computador. </w:t>
      </w:r>
      <w:bookmarkStart w:id="22" w:name="_Hlk108008355"/>
      <w:r w:rsidRPr="001D7DFD">
        <w:t>Ainda</w:t>
      </w:r>
      <w:r w:rsidR="00107A23" w:rsidRPr="001D7DFD">
        <w:t>,</w:t>
      </w:r>
      <w:r w:rsidRPr="001D7DFD">
        <w:t xml:space="preserve"> segundo o autor</w:t>
      </w:r>
      <w:r w:rsidR="00D41FBA" w:rsidRPr="001D7DFD">
        <w:t xml:space="preserve"> </w:t>
      </w:r>
      <w:r w:rsidRPr="001D7DFD">
        <w:t>os modelos e objetos da POO podem ser definidos de forma que</w:t>
      </w:r>
      <w:r w:rsidR="00107A23" w:rsidRPr="001D7DFD">
        <w:t>:</w:t>
      </w:r>
      <w:r w:rsidRPr="001D7DFD">
        <w:t xml:space="preserve"> </w:t>
      </w:r>
      <w:bookmarkEnd w:id="22"/>
    </w:p>
    <w:p w14:paraId="05B38691" w14:textId="77777777" w:rsidR="00DE6738" w:rsidRPr="001D7DFD" w:rsidRDefault="00DE6738" w:rsidP="00DE6738">
      <w:pPr>
        <w:pStyle w:val="Corpodetexto"/>
        <w:ind w:left="2268" w:firstLine="0"/>
      </w:pPr>
      <w:r w:rsidRPr="001D7DFD">
        <w:t>“modelos são representações simplificadas de objetos, pessoas, tarefas, conceitos etc. usados comummente por pessoas no seu dia a dia, independente do uso de computadores. (...) A criação e o uso de modelos é uma tarefa natural e a extensão desta abordagem à programação de computadores deu a origem ao paradigma Programação Orientada a Objetos.” (SANTOS, 2013, p.3-4).</w:t>
      </w:r>
    </w:p>
    <w:p w14:paraId="533E1B8D" w14:textId="7D3E13C1" w:rsidR="00DE6738" w:rsidRPr="001D7DFD" w:rsidRDefault="00DE6738" w:rsidP="00BD7679">
      <w:pPr>
        <w:pStyle w:val="Corpodetexto"/>
        <w:spacing w:before="240" w:line="360" w:lineRule="auto"/>
        <w:ind w:firstLine="709"/>
      </w:pPr>
      <w:r w:rsidRPr="001D7DFD">
        <w:t xml:space="preserve">Para a construção do </w:t>
      </w:r>
      <w:r w:rsidRPr="00BD7679">
        <w:rPr>
          <w:i/>
          <w:iCs/>
        </w:rPr>
        <w:t>Seller’s Book</w:t>
      </w:r>
      <w:r w:rsidRPr="001D7DFD">
        <w:t xml:space="preserve"> foi utilizada a linguagem de programação orientada a objetos Java, que, acordo com Melo</w:t>
      </w:r>
      <w:r w:rsidR="000A7856" w:rsidRPr="001D7DFD">
        <w:t xml:space="preserve"> (2021)</w:t>
      </w:r>
      <w:r w:rsidRPr="001D7DFD">
        <w:t>:</w:t>
      </w:r>
    </w:p>
    <w:p w14:paraId="10B3D6E1" w14:textId="6AD8CF88" w:rsidR="00DE6738" w:rsidRPr="001D7DFD" w:rsidRDefault="00DE6738" w:rsidP="00DE6738">
      <w:pPr>
        <w:pStyle w:val="Corpodetexto"/>
        <w:ind w:left="2268" w:firstLine="0"/>
      </w:pPr>
      <w:r w:rsidRPr="001D7DFD">
        <w:t>“Java é uma linguagem de programação e um ambiente computacional criado pela Sun Microsystems na década de 90, como linguagem de programação, o código Java é baseado em classes e orientado a objetos, com foco em segurança, portabilidade e alta performance”. (MELO, 2021).</w:t>
      </w:r>
    </w:p>
    <w:p w14:paraId="25BBF782" w14:textId="62685B48" w:rsidR="006C0C0A" w:rsidRPr="001D7DFD" w:rsidRDefault="006C0C0A" w:rsidP="00BD7679">
      <w:pPr>
        <w:pStyle w:val="Corpodetexto"/>
        <w:spacing w:before="240" w:line="360" w:lineRule="auto"/>
        <w:ind w:firstLine="709"/>
      </w:pPr>
      <w:r w:rsidRPr="001D7DFD">
        <w:t>Java</w:t>
      </w:r>
      <w:r w:rsidR="00E0268A" w:rsidRPr="001D7DFD">
        <w:t>, que</w:t>
      </w:r>
      <w:r w:rsidRPr="001D7DFD">
        <w:t xml:space="preserve"> </w:t>
      </w:r>
      <w:r w:rsidR="00E0268A" w:rsidRPr="001D7DFD">
        <w:t xml:space="preserve">pertence atualmente à Oracle, </w:t>
      </w:r>
      <w:r w:rsidR="00690AEC" w:rsidRPr="001D7DFD">
        <w:t>foi escolhido por ser uma linguagem com muitos recursos e por ter uma comunidade grande e versada, sendo o segundo idioma mais usado no GitHub</w:t>
      </w:r>
      <w:r w:rsidR="00EF2E4E" w:rsidRPr="001D7DFD">
        <w:t xml:space="preserve"> (OLIVEIRA, 2019)</w:t>
      </w:r>
      <w:r w:rsidR="00690AEC" w:rsidRPr="001D7DFD">
        <w:t xml:space="preserve">. Com uma grande comunidade existe vários </w:t>
      </w:r>
      <w:r w:rsidR="00EF2E4E" w:rsidRPr="001D7DFD">
        <w:t>materiais</w:t>
      </w:r>
      <w:r w:rsidR="00690AEC" w:rsidRPr="001D7DFD">
        <w:t xml:space="preserve"> disponíveis para o estudo e desenvolvimento do aplica</w:t>
      </w:r>
      <w:r w:rsidR="00EF2E4E" w:rsidRPr="001D7DFD">
        <w:t>tivo.</w:t>
      </w:r>
    </w:p>
    <w:p w14:paraId="4D7641A5" w14:textId="6310E66F" w:rsidR="00336CD3" w:rsidRPr="001D7DFD" w:rsidRDefault="00805B95" w:rsidP="001D7DFD">
      <w:pPr>
        <w:pStyle w:val="Ttulo2"/>
      </w:pPr>
      <w:bookmarkStart w:id="23" w:name="_Toc109639232"/>
      <w:r w:rsidRPr="00BD7679">
        <w:rPr>
          <w:i/>
          <w:iCs/>
        </w:rPr>
        <w:t>UNIFIED MODELING LANGUAGE</w:t>
      </w:r>
      <w:r w:rsidRPr="001D7DFD">
        <w:t xml:space="preserve"> (UML)</w:t>
      </w:r>
      <w:bookmarkEnd w:id="23"/>
    </w:p>
    <w:p w14:paraId="3CEA2569" w14:textId="1DF1FFCA" w:rsidR="00CA7708" w:rsidRPr="001D7DFD" w:rsidRDefault="00CA7708" w:rsidP="00CA7708">
      <w:pPr>
        <w:pStyle w:val="Corpodetexto"/>
        <w:spacing w:line="360" w:lineRule="auto"/>
        <w:ind w:firstLine="709"/>
      </w:pPr>
      <w:r w:rsidRPr="001D7DFD">
        <w:t xml:space="preserve">A </w:t>
      </w:r>
      <w:r w:rsidRPr="00BD7679">
        <w:rPr>
          <w:i/>
          <w:iCs/>
        </w:rPr>
        <w:t>Unified Modeling Language</w:t>
      </w:r>
      <w:r w:rsidRPr="001D7DFD">
        <w:t xml:space="preserve">, também conhecida como UML, é uma linguagem gráfica </w:t>
      </w:r>
      <w:bookmarkStart w:id="24" w:name="_Hlk108108515"/>
      <w:r w:rsidRPr="001D7DFD">
        <w:t xml:space="preserve">voltada para a “visualização, especificação, construção e documentação de artefatos de </w:t>
      </w:r>
      <w:r w:rsidRPr="001D7DFD">
        <w:lastRenderedPageBreak/>
        <w:t xml:space="preserve">sistemas complexos de </w:t>
      </w:r>
      <w:r w:rsidRPr="00BD7679">
        <w:rPr>
          <w:i/>
          <w:iCs/>
        </w:rPr>
        <w:t>software</w:t>
      </w:r>
      <w:r w:rsidRPr="001D7DFD">
        <w:t>” (BOOCH; RUMBAUGH; JACOBSON, 2006, p.8). Segundo Fowler (2005), a</w:t>
      </w:r>
      <w:bookmarkEnd w:id="24"/>
      <w:r w:rsidRPr="001D7DFD">
        <w:t xml:space="preserve"> UML nasceu da união de diversas lin</w:t>
      </w:r>
      <w:r w:rsidR="00002A14" w:rsidRPr="001D7DFD">
        <w:t>gu</w:t>
      </w:r>
      <w:r w:rsidRPr="001D7DFD">
        <w:t>agens gráficas de modelagem orientadas a objetos que existiam no final dos anos oitenta e início dos noventa. Para Ventura (2019), pode-se separar os digramas UML em 2 grupos</w:t>
      </w:r>
      <w:r w:rsidR="007E60E0">
        <w:t>:</w:t>
      </w:r>
    </w:p>
    <w:p w14:paraId="009F0D63" w14:textId="67EEADC4" w:rsidR="00CA7708" w:rsidRPr="001D7DFD" w:rsidRDefault="00CA7708" w:rsidP="00BD7679">
      <w:pPr>
        <w:pStyle w:val="Corpodetexto"/>
        <w:numPr>
          <w:ilvl w:val="0"/>
          <w:numId w:val="3"/>
        </w:numPr>
        <w:spacing w:after="0" w:line="360" w:lineRule="auto"/>
      </w:pPr>
      <w:r w:rsidRPr="001D7DFD">
        <w:t>Diagramas estruturais: especificam detalhes da estrutura do sistema</w:t>
      </w:r>
      <w:r w:rsidR="00A92EAE" w:rsidRPr="001D7DFD">
        <w:t>. Incluem os diagramas de c</w:t>
      </w:r>
      <w:r w:rsidR="008A5417" w:rsidRPr="001D7DFD">
        <w:t>lasses, componentes, implantação, objetos, pacote, perfil, estrutura composta</w:t>
      </w:r>
      <w:r w:rsidR="007E60E0">
        <w:t>;</w:t>
      </w:r>
    </w:p>
    <w:p w14:paraId="6D81A0CB" w14:textId="022C5045" w:rsidR="00CA7708" w:rsidRPr="001D7DFD" w:rsidRDefault="00CA7708">
      <w:pPr>
        <w:pStyle w:val="Corpodetexto"/>
        <w:numPr>
          <w:ilvl w:val="0"/>
          <w:numId w:val="3"/>
        </w:numPr>
        <w:spacing w:line="360" w:lineRule="auto"/>
      </w:pPr>
      <w:r w:rsidRPr="001D7DFD">
        <w:t xml:space="preserve">Diagramas comportamentais: especificam detalhes do comportamento do sistema. </w:t>
      </w:r>
      <w:r w:rsidR="00A92EAE" w:rsidRPr="001D7DFD">
        <w:t>São compostos pelos diagramas de c</w:t>
      </w:r>
      <w:r w:rsidR="008A5417" w:rsidRPr="001D7DFD">
        <w:t xml:space="preserve">asos de uso, atividades, </w:t>
      </w:r>
      <w:r w:rsidR="00417E87" w:rsidRPr="001D7DFD">
        <w:t>máquinas</w:t>
      </w:r>
      <w:r w:rsidR="008A5417" w:rsidRPr="001D7DFD">
        <w:t xml:space="preserve"> do estado, </w:t>
      </w:r>
      <w:r w:rsidR="00D60835" w:rsidRPr="001D7DFD">
        <w:t>sequência</w:t>
      </w:r>
      <w:r w:rsidR="008A5417" w:rsidRPr="001D7DFD">
        <w:t>, comunicação, visão geral da interação, tempo</w:t>
      </w:r>
      <w:r w:rsidR="00A92EAE" w:rsidRPr="001D7DFD">
        <w:t>.</w:t>
      </w:r>
    </w:p>
    <w:p w14:paraId="3AFB70B4" w14:textId="0E5EFF2C" w:rsidR="00CA7708" w:rsidRPr="001D7DFD" w:rsidRDefault="00CA7708" w:rsidP="00BD7679">
      <w:pPr>
        <w:pStyle w:val="Corpodetexto"/>
        <w:spacing w:after="0" w:line="360" w:lineRule="auto"/>
        <w:ind w:firstLine="709"/>
      </w:pPr>
      <w:r w:rsidRPr="001D7DFD">
        <w:t xml:space="preserve">Para a modelagem do </w:t>
      </w:r>
      <w:r w:rsidRPr="00BD7679">
        <w:rPr>
          <w:i/>
          <w:iCs/>
        </w:rPr>
        <w:t>Seller’s Book</w:t>
      </w:r>
      <w:r w:rsidRPr="001D7DFD">
        <w:t>, foram utilizados o diagrama de classes e o diagrama de casos de uso da UML e, também, o diagrama de Entidade e Relacionamento (ER), que, apesar de não ser um diagrama UML, foi utilizado para a modelagem, a fim de realizar a modelagem do banco de dados da aplicação</w:t>
      </w:r>
      <w:r w:rsidR="004B520D" w:rsidRPr="001D7DFD">
        <w:t xml:space="preserve"> (FILHO, 2011)</w:t>
      </w:r>
      <w:r w:rsidRPr="001D7DFD">
        <w:t>.</w:t>
      </w:r>
    </w:p>
    <w:p w14:paraId="6CB3167A" w14:textId="32AC3D52" w:rsidR="00505250" w:rsidRPr="001D7DFD" w:rsidRDefault="00CA7708" w:rsidP="00BD7679">
      <w:pPr>
        <w:pStyle w:val="Corpodetexto"/>
        <w:spacing w:after="0" w:line="360" w:lineRule="auto"/>
        <w:ind w:firstLine="709"/>
      </w:pPr>
      <w:r w:rsidRPr="001D7DFD">
        <w:t>O diagrama de classes é considerado o mais importante por Guedes (2018)</w:t>
      </w:r>
      <w:r w:rsidR="00A92EAE" w:rsidRPr="001D7DFD">
        <w:t>.</w:t>
      </w:r>
      <w:r w:rsidRPr="001D7DFD">
        <w:t xml:space="preserve"> </w:t>
      </w:r>
      <w:r w:rsidR="00A92EAE" w:rsidRPr="001D7DFD">
        <w:t>O</w:t>
      </w:r>
      <w:r w:rsidRPr="001D7DFD">
        <w:t xml:space="preserve"> seu foco é permitir a visualização das classes que vão compor o sistema</w:t>
      </w:r>
      <w:r w:rsidR="00A67192" w:rsidRPr="001D7DFD">
        <w:t>,</w:t>
      </w:r>
      <w:r w:rsidRPr="001D7DFD">
        <w:t xml:space="preserve"> com seus respectivos métodos, atributos</w:t>
      </w:r>
      <w:r w:rsidR="00A67192" w:rsidRPr="001D7DFD">
        <w:t>,</w:t>
      </w:r>
      <w:r w:rsidRPr="001D7DFD">
        <w:t xml:space="preserve"> e </w:t>
      </w:r>
      <w:r w:rsidR="00A67192" w:rsidRPr="001D7DFD">
        <w:t>de como ess</w:t>
      </w:r>
      <w:r w:rsidRPr="001D7DFD">
        <w:t xml:space="preserve">as classes se relacionam entre elas. </w:t>
      </w:r>
    </w:p>
    <w:p w14:paraId="28D534C5" w14:textId="19413B67" w:rsidR="002F1D69" w:rsidRPr="001D7DFD" w:rsidRDefault="00CA7708" w:rsidP="00BD7679">
      <w:pPr>
        <w:pStyle w:val="Corpodetexto"/>
        <w:spacing w:after="0" w:line="360" w:lineRule="auto"/>
        <w:ind w:firstLine="709"/>
      </w:pPr>
      <w:r w:rsidRPr="001D7DFD">
        <w:t xml:space="preserve">O diagrama de casos de uso </w:t>
      </w:r>
      <w:r w:rsidR="00D7204B" w:rsidRPr="001D7DFD">
        <w:t xml:space="preserve">é </w:t>
      </w:r>
      <w:r w:rsidRPr="001D7DFD">
        <w:t>“</w:t>
      </w:r>
      <w:r w:rsidR="00D7204B" w:rsidRPr="001D7DFD">
        <w:t>usado normalmente nas fases de Levantamento e Análise de Requisitos do sistema, onde são determinadas as necessidades do usuário” (MARTINS et al, 2006)</w:t>
      </w:r>
      <w:r w:rsidRPr="001D7DFD">
        <w:t xml:space="preserve">. </w:t>
      </w:r>
      <w:r w:rsidR="00505250" w:rsidRPr="001D7DFD">
        <w:t xml:space="preserve">A </w:t>
      </w:r>
      <w:r w:rsidR="00CE187C" w:rsidRPr="001D7DFD">
        <w:fldChar w:fldCharType="begin"/>
      </w:r>
      <w:r w:rsidR="00CE187C" w:rsidRPr="001D7DFD">
        <w:instrText xml:space="preserve"> REF _Ref108373853 \h </w:instrText>
      </w:r>
      <w:r w:rsidR="00D41FBA" w:rsidRPr="001D7DFD">
        <w:instrText xml:space="preserve"> \* MERGEFORMAT </w:instrText>
      </w:r>
      <w:r w:rsidR="00CE187C" w:rsidRPr="001D7DFD">
        <w:fldChar w:fldCharType="separate"/>
      </w:r>
      <w:r w:rsidR="00CE187C" w:rsidRPr="001D7DFD">
        <w:t xml:space="preserve">Figura </w:t>
      </w:r>
      <w:r w:rsidR="00CE187C" w:rsidRPr="001D7DFD">
        <w:rPr>
          <w:noProof/>
        </w:rPr>
        <w:t>1</w:t>
      </w:r>
      <w:r w:rsidR="00CE187C" w:rsidRPr="001D7DFD">
        <w:fldChar w:fldCharType="end"/>
      </w:r>
      <w:r w:rsidR="00505250" w:rsidRPr="001D7DFD">
        <w:t xml:space="preserve"> mostra um exemplo simples de diagrama de casos de uso</w:t>
      </w:r>
      <w:r w:rsidR="00A67192" w:rsidRPr="001D7DFD">
        <w:t>,</w:t>
      </w:r>
      <w:r w:rsidR="00505250" w:rsidRPr="001D7DFD">
        <w:t xml:space="preserve"> com </w:t>
      </w:r>
      <w:r w:rsidR="00A67192" w:rsidRPr="001D7DFD">
        <w:t xml:space="preserve">a representação de </w:t>
      </w:r>
      <w:r w:rsidR="00505250" w:rsidRPr="001D7DFD">
        <w:t xml:space="preserve">atores e </w:t>
      </w:r>
      <w:r w:rsidR="00A67192" w:rsidRPr="001D7DFD">
        <w:t>de</w:t>
      </w:r>
      <w:r w:rsidR="00622D12" w:rsidRPr="001D7DFD">
        <w:t xml:space="preserve"> casos de uso.</w:t>
      </w:r>
    </w:p>
    <w:p w14:paraId="485DE452" w14:textId="06657134" w:rsidR="00A67192" w:rsidRPr="001D7DFD" w:rsidRDefault="00A67192" w:rsidP="00A67192">
      <w:pPr>
        <w:spacing w:line="360" w:lineRule="auto"/>
        <w:ind w:firstLine="709"/>
      </w:pPr>
      <w:r w:rsidRPr="001D7DFD">
        <w:t xml:space="preserve">Na </w:t>
      </w:r>
      <w:r w:rsidRPr="001D7DFD">
        <w:fldChar w:fldCharType="begin"/>
      </w:r>
      <w:r w:rsidRPr="001D7DFD">
        <w:instrText xml:space="preserve"> REF _Ref108373853 \h  \* MERGEFORMAT </w:instrText>
      </w:r>
      <w:r w:rsidRPr="001D7DFD">
        <w:fldChar w:fldCharType="separate"/>
      </w:r>
      <w:r w:rsidRPr="001D7DFD">
        <w:t xml:space="preserve">Figura </w:t>
      </w:r>
      <w:r w:rsidRPr="001D7DFD">
        <w:rPr>
          <w:noProof/>
        </w:rPr>
        <w:t>1</w:t>
      </w:r>
      <w:r w:rsidRPr="001D7DFD">
        <w:fldChar w:fldCharType="end"/>
      </w:r>
      <w:r w:rsidRPr="001D7DFD">
        <w:t xml:space="preserve"> há dois atores que são representados por bonecos palito, que representa</w:t>
      </w:r>
      <w:r w:rsidR="00D41FBA" w:rsidRPr="001D7DFD">
        <w:t xml:space="preserve"> tudo aquilo que é externo ao sistema e que interage com ele, como por exemplo</w:t>
      </w:r>
      <w:r w:rsidRPr="001D7DFD">
        <w:t xml:space="preserve"> um usuário, sistema, dispositivo ou mesmo uma empresa que desempenha um papel no sistema. As elipses representam os casos de uso, que identificam um comportamento chave no sistema. As linhas entre os atores e os casos de uso representam uma relação (FILHO, 2011). No caso do exemplo</w:t>
      </w:r>
      <w:r w:rsidR="00C274C3" w:rsidRPr="001D7DFD">
        <w:t xml:space="preserve"> da </w:t>
      </w:r>
      <w:r w:rsidR="00C274C3" w:rsidRPr="001D7DFD">
        <w:fldChar w:fldCharType="begin"/>
      </w:r>
      <w:r w:rsidR="00C274C3" w:rsidRPr="001D7DFD">
        <w:instrText xml:space="preserve"> REF _Ref108373853 \h  \* MERGEFORMAT </w:instrText>
      </w:r>
      <w:r w:rsidR="00C274C3" w:rsidRPr="001D7DFD">
        <w:fldChar w:fldCharType="separate"/>
      </w:r>
      <w:r w:rsidR="00C274C3" w:rsidRPr="001D7DFD">
        <w:t xml:space="preserve">Figura </w:t>
      </w:r>
      <w:r w:rsidR="00C274C3" w:rsidRPr="001D7DFD">
        <w:rPr>
          <w:noProof/>
        </w:rPr>
        <w:t>1</w:t>
      </w:r>
      <w:r w:rsidR="00C274C3" w:rsidRPr="001D7DFD">
        <w:fldChar w:fldCharType="end"/>
      </w:r>
      <w:r w:rsidRPr="001D7DFD">
        <w:t xml:space="preserve">, </w:t>
      </w:r>
      <w:r w:rsidR="00C274C3" w:rsidRPr="001D7DFD">
        <w:t xml:space="preserve">o diagrama informa </w:t>
      </w:r>
      <w:r w:rsidRPr="001D7DFD">
        <w:t xml:space="preserve">que existe um relacionamento do </w:t>
      </w:r>
      <w:r w:rsidR="00C274C3" w:rsidRPr="001D7DFD">
        <w:t xml:space="preserve">ator </w:t>
      </w:r>
      <w:r w:rsidRPr="001D7DFD">
        <w:t>crítico de comida com</w:t>
      </w:r>
      <w:r w:rsidR="00133CDC" w:rsidRPr="001D7DFD">
        <w:t xml:space="preserve"> os casos de uso</w:t>
      </w:r>
      <w:r w:rsidRPr="001D7DFD">
        <w:t xml:space="preserve"> comer, beber e pagar a comida, enquanto o </w:t>
      </w:r>
      <w:r w:rsidR="00C274C3" w:rsidRPr="001D7DFD">
        <w:t xml:space="preserve">ator </w:t>
      </w:r>
      <w:r w:rsidRPr="001D7DFD">
        <w:t xml:space="preserve">cozinheiro se relaciona com </w:t>
      </w:r>
      <w:r w:rsidR="00133CDC" w:rsidRPr="001D7DFD">
        <w:t xml:space="preserve">o caso de uso </w:t>
      </w:r>
      <w:r w:rsidRPr="001D7DFD">
        <w:t>cozinhar a comida.</w:t>
      </w:r>
    </w:p>
    <w:p w14:paraId="37761705" w14:textId="77777777" w:rsidR="00A67192" w:rsidRPr="001D7DFD" w:rsidRDefault="00A67192" w:rsidP="00CA7708">
      <w:pPr>
        <w:pStyle w:val="Corpodetexto"/>
        <w:spacing w:line="360" w:lineRule="auto"/>
        <w:ind w:firstLine="709"/>
      </w:pPr>
    </w:p>
    <w:p w14:paraId="2D03EC24" w14:textId="6AE870DF" w:rsidR="00622D12" w:rsidRPr="001D7DFD" w:rsidRDefault="00622D12" w:rsidP="00BD7679">
      <w:pPr>
        <w:pStyle w:val="Legenda"/>
        <w:keepNext/>
        <w:spacing w:line="360" w:lineRule="auto"/>
      </w:pPr>
      <w:bookmarkStart w:id="25" w:name="_Ref108373853"/>
      <w:bookmarkStart w:id="26" w:name="_Toc109639165"/>
      <w:r w:rsidRPr="001D7DFD">
        <w:lastRenderedPageBreak/>
        <w:t xml:space="preserve">Figura </w:t>
      </w:r>
      <w:fldSimple w:instr=" SEQ Figura \* ARABIC ">
        <w:r w:rsidR="00152FC1">
          <w:rPr>
            <w:noProof/>
          </w:rPr>
          <w:t>1</w:t>
        </w:r>
      </w:fldSimple>
      <w:bookmarkEnd w:id="25"/>
      <w:r w:rsidRPr="001D7DFD">
        <w:t>: Diagrama de casos de uso</w:t>
      </w:r>
      <w:r w:rsidR="00C4227F" w:rsidRPr="001D7DFD">
        <w:t xml:space="preserve"> para o sistema simplificado de um restaurante</w:t>
      </w:r>
      <w:r w:rsidR="005433E2">
        <w:t>.</w:t>
      </w:r>
      <w:bookmarkEnd w:id="26"/>
    </w:p>
    <w:p w14:paraId="338BC6E8" w14:textId="5DCD40E8" w:rsidR="00622D12" w:rsidRPr="001D7DFD" w:rsidRDefault="004B520D" w:rsidP="00BD7679">
      <w:pPr>
        <w:pStyle w:val="Corpodetexto"/>
        <w:keepNext/>
        <w:spacing w:after="0" w:line="360" w:lineRule="auto"/>
        <w:ind w:firstLine="0"/>
        <w:jc w:val="center"/>
      </w:pPr>
      <w:r w:rsidRPr="001D7DFD">
        <w:rPr>
          <w:noProof/>
          <w:sz w:val="16"/>
          <w:szCs w:val="16"/>
        </w:rPr>
        <w:drawing>
          <wp:inline distT="0" distB="0" distL="0" distR="0" wp14:anchorId="263FE0E5" wp14:editId="18CB211B">
            <wp:extent cx="3729498" cy="2880000"/>
            <wp:effectExtent l="0" t="0" r="4445" b="0"/>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rotWithShape="1">
                    <a:blip r:embed="rId12" cstate="print">
                      <a:extLst>
                        <a:ext uri="{BEBA8EAE-BF5A-486C-A8C5-ECC9F3942E4B}">
                          <a14:imgProps xmlns:a14="http://schemas.microsoft.com/office/drawing/2010/main">
                            <a14:imgLayer r:embed="rId13">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rcRect t="4166" b="4386"/>
                    <a:stretch/>
                  </pic:blipFill>
                  <pic:spPr bwMode="auto">
                    <a:xfrm>
                      <a:off x="0" y="0"/>
                      <a:ext cx="3729498" cy="2880000"/>
                    </a:xfrm>
                    <a:prstGeom prst="rect">
                      <a:avLst/>
                    </a:prstGeom>
                    <a:ln>
                      <a:noFill/>
                    </a:ln>
                    <a:extLst>
                      <a:ext uri="{53640926-AAD7-44D8-BBD7-CCE9431645EC}">
                        <a14:shadowObscured xmlns:a14="http://schemas.microsoft.com/office/drawing/2010/main"/>
                      </a:ext>
                    </a:extLst>
                  </pic:spPr>
                </pic:pic>
              </a:graphicData>
            </a:graphic>
          </wp:inline>
        </w:drawing>
      </w:r>
    </w:p>
    <w:p w14:paraId="7573E18B" w14:textId="205B0998" w:rsidR="00505250" w:rsidRPr="001D7DFD" w:rsidRDefault="00622D12" w:rsidP="00BD7679">
      <w:pPr>
        <w:pStyle w:val="Legenda"/>
        <w:spacing w:line="360" w:lineRule="auto"/>
      </w:pPr>
      <w:r w:rsidRPr="001D7DFD">
        <w:t xml:space="preserve">Fonte: </w:t>
      </w:r>
      <w:r w:rsidR="004B520D" w:rsidRPr="001D7DFD">
        <w:t>Adaptado da Internet</w:t>
      </w:r>
      <w:r w:rsidR="005433E2">
        <w:t>.</w:t>
      </w:r>
    </w:p>
    <w:p w14:paraId="5B1F888D" w14:textId="623EC6F2" w:rsidR="00CA7708" w:rsidRPr="001D7DFD" w:rsidRDefault="00CA7708" w:rsidP="00BD7679">
      <w:pPr>
        <w:pStyle w:val="Corpodetexto"/>
        <w:spacing w:before="240" w:line="360" w:lineRule="auto"/>
        <w:ind w:firstLine="709"/>
      </w:pPr>
      <w:r w:rsidRPr="001D7DFD">
        <w:t>Por fim o diagrama Entidade Relacionamento é um tipo de diagrama que mostra “entidades”,</w:t>
      </w:r>
      <w:r w:rsidR="00600B36" w:rsidRPr="001D7DFD">
        <w:t xml:space="preserve"> como</w:t>
      </w:r>
      <w:r w:rsidRPr="001D7DFD">
        <w:t xml:space="preserve"> pessoas, objetos ou conceitos, </w:t>
      </w:r>
      <w:r w:rsidR="00600B36" w:rsidRPr="001D7DFD">
        <w:t xml:space="preserve">que </w:t>
      </w:r>
      <w:r w:rsidRPr="001D7DFD">
        <w:t>se relacionam entre si dentro de um sistema (Nogueira, 1988</w:t>
      </w:r>
      <w:r w:rsidR="000D5D8C" w:rsidRPr="001D7DFD">
        <w:t xml:space="preserve"> apud </w:t>
      </w:r>
      <w:r w:rsidR="005D5F84" w:rsidRPr="001D7DFD">
        <w:t>FRANK et al, 2021)</w:t>
      </w:r>
      <w:r w:rsidR="00D342BB" w:rsidRPr="001D7DFD">
        <w:t>.</w:t>
      </w:r>
      <w:r w:rsidRPr="001D7DFD">
        <w:t xml:space="preserve"> </w:t>
      </w:r>
      <w:r w:rsidR="00D342BB" w:rsidRPr="001D7DFD">
        <w:t>E</w:t>
      </w:r>
      <w:r w:rsidRPr="001D7DFD">
        <w:t xml:space="preserve">sse tipo de diagrama é normalmente </w:t>
      </w:r>
      <w:r w:rsidR="004B520D" w:rsidRPr="001D7DFD">
        <w:t>usado</w:t>
      </w:r>
      <w:r w:rsidR="00D342BB" w:rsidRPr="001D7DFD">
        <w:t xml:space="preserve"> </w:t>
      </w:r>
      <w:r w:rsidRPr="001D7DFD">
        <w:t>para modela</w:t>
      </w:r>
      <w:r w:rsidR="00D342BB" w:rsidRPr="001D7DFD">
        <w:t>r</w:t>
      </w:r>
      <w:r w:rsidRPr="001D7DFD">
        <w:t xml:space="preserve"> bancos de dados.</w:t>
      </w:r>
      <w:r w:rsidR="00F125E9" w:rsidRPr="001D7DFD">
        <w:t xml:space="preserve"> Na </w:t>
      </w:r>
      <w:r w:rsidR="00F125E9" w:rsidRPr="001D7DFD">
        <w:fldChar w:fldCharType="begin"/>
      </w:r>
      <w:r w:rsidR="00F125E9" w:rsidRPr="001D7DFD">
        <w:instrText xml:space="preserve"> REF _Ref108445619 \h </w:instrText>
      </w:r>
      <w:r w:rsidR="004B520D" w:rsidRPr="001D7DFD">
        <w:instrText xml:space="preserve"> \* MERGEFORMAT </w:instrText>
      </w:r>
      <w:r w:rsidR="00F125E9" w:rsidRPr="001D7DFD">
        <w:fldChar w:fldCharType="separate"/>
      </w:r>
      <w:r w:rsidR="00F125E9" w:rsidRPr="001D7DFD">
        <w:t xml:space="preserve">Figura </w:t>
      </w:r>
      <w:r w:rsidR="00F125E9" w:rsidRPr="001D7DFD">
        <w:rPr>
          <w:noProof/>
        </w:rPr>
        <w:t>2</w:t>
      </w:r>
      <w:r w:rsidR="00F125E9" w:rsidRPr="001D7DFD">
        <w:fldChar w:fldCharType="end"/>
      </w:r>
      <w:r w:rsidR="00F125E9" w:rsidRPr="001D7DFD">
        <w:t xml:space="preserve"> </w:t>
      </w:r>
      <w:r w:rsidR="001530CB" w:rsidRPr="001D7DFD">
        <w:t xml:space="preserve">é mostrado </w:t>
      </w:r>
      <w:r w:rsidR="00F125E9" w:rsidRPr="001D7DFD">
        <w:t>um exemplo de um diagrama de entidade relacionamento.</w:t>
      </w:r>
    </w:p>
    <w:p w14:paraId="240C95C6" w14:textId="71E07366" w:rsidR="00600B36" w:rsidRPr="001D7DFD" w:rsidRDefault="00600B36" w:rsidP="00BD7679">
      <w:pPr>
        <w:pStyle w:val="Legenda"/>
        <w:keepNext/>
        <w:spacing w:line="360" w:lineRule="auto"/>
      </w:pPr>
      <w:bookmarkStart w:id="27" w:name="_Ref108445619"/>
      <w:bookmarkStart w:id="28" w:name="_Ref108445613"/>
      <w:bookmarkStart w:id="29" w:name="_Toc109639166"/>
      <w:r w:rsidRPr="001D7DFD">
        <w:t xml:space="preserve">Figura </w:t>
      </w:r>
      <w:fldSimple w:instr=" SEQ Figura \* ARABIC ">
        <w:r w:rsidR="00152FC1">
          <w:rPr>
            <w:noProof/>
          </w:rPr>
          <w:t>2</w:t>
        </w:r>
      </w:fldSimple>
      <w:bookmarkEnd w:id="27"/>
      <w:r w:rsidRPr="001D7DFD">
        <w:t>: exemplo diagrama entidade relacionamento</w:t>
      </w:r>
      <w:bookmarkEnd w:id="28"/>
      <w:r w:rsidR="005433E2">
        <w:t>.</w:t>
      </w:r>
      <w:bookmarkEnd w:id="29"/>
    </w:p>
    <w:p w14:paraId="0354244A" w14:textId="2FD7D4E0" w:rsidR="00600B36" w:rsidRPr="001D7DFD" w:rsidRDefault="004B520D" w:rsidP="00BD7679">
      <w:pPr>
        <w:keepNext/>
        <w:spacing w:after="0" w:line="360" w:lineRule="auto"/>
        <w:ind w:firstLine="0"/>
        <w:jc w:val="center"/>
      </w:pPr>
      <w:r w:rsidRPr="001D7DFD">
        <w:rPr>
          <w:noProof/>
        </w:rPr>
        <w:drawing>
          <wp:inline distT="0" distB="0" distL="0" distR="0" wp14:anchorId="060E62A1" wp14:editId="0B54FF8B">
            <wp:extent cx="3848100" cy="3510039"/>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3864321" cy="3524835"/>
                    </a:xfrm>
                    <a:prstGeom prst="rect">
                      <a:avLst/>
                    </a:prstGeom>
                  </pic:spPr>
                </pic:pic>
              </a:graphicData>
            </a:graphic>
          </wp:inline>
        </w:drawing>
      </w:r>
    </w:p>
    <w:p w14:paraId="7F9B0527" w14:textId="72ABEEC1" w:rsidR="00F125E9" w:rsidRPr="001D7DFD" w:rsidRDefault="00600B36" w:rsidP="00BD7679">
      <w:pPr>
        <w:pStyle w:val="Legenda"/>
        <w:spacing w:line="360" w:lineRule="auto"/>
      </w:pPr>
      <w:r w:rsidRPr="001D7DFD">
        <w:t xml:space="preserve">Fonte: </w:t>
      </w:r>
      <w:r w:rsidR="004848C5" w:rsidRPr="001D7DFD">
        <w:t>Fábrica</w:t>
      </w:r>
      <w:r w:rsidR="004B520D" w:rsidRPr="001D7DFD">
        <w:t xml:space="preserve"> de </w:t>
      </w:r>
      <w:r w:rsidR="004B520D" w:rsidRPr="005433E2">
        <w:rPr>
          <w:i/>
          <w:iCs/>
        </w:rPr>
        <w:t>Software</w:t>
      </w:r>
      <w:r w:rsidR="005433E2">
        <w:t>.</w:t>
      </w:r>
    </w:p>
    <w:p w14:paraId="338662D3" w14:textId="0BB6BE2C" w:rsidR="00D17D5E" w:rsidRPr="001D7DFD" w:rsidRDefault="00F125E9" w:rsidP="00BD7679">
      <w:pPr>
        <w:spacing w:before="240" w:line="360" w:lineRule="auto"/>
        <w:ind w:firstLine="709"/>
      </w:pPr>
      <w:r w:rsidRPr="001D7DFD">
        <w:lastRenderedPageBreak/>
        <w:t>Explicando de forma resumida os componentes do diagrama</w:t>
      </w:r>
      <w:r w:rsidR="001530CB" w:rsidRPr="001D7DFD">
        <w:t>, pode-se afirmar que</w:t>
      </w:r>
      <w:r w:rsidRPr="001D7DFD">
        <w:t>:</w:t>
      </w:r>
    </w:p>
    <w:p w14:paraId="57951B06" w14:textId="52ABE942" w:rsidR="007714DB" w:rsidRPr="001D7DFD" w:rsidRDefault="00D17D5E" w:rsidP="00D975E9">
      <w:pPr>
        <w:ind w:left="2268" w:firstLine="0"/>
      </w:pPr>
      <w:r w:rsidRPr="001D7DFD">
        <w:t>“</w:t>
      </w:r>
      <w:r w:rsidR="00E8659B" w:rsidRPr="001D7DFD">
        <w:t>Entidades são representadas graficamente por retângulos, e possuem atributos, que são responsáveis por caracterizá-las, fazendo referência a dados como nome, sexo, telefone, endereço etc. O atributo definido para representar a entidade é chamado de “Chave-Primária</w:t>
      </w:r>
      <w:r w:rsidR="00F125E9" w:rsidRPr="001D7DFD">
        <w:t>”” (</w:t>
      </w:r>
      <w:r w:rsidR="004D4FA1" w:rsidRPr="001D7DFD">
        <w:t>MAGALHÃES e NETO, 2010</w:t>
      </w:r>
      <w:r w:rsidRPr="001D7DFD">
        <w:t>)</w:t>
      </w:r>
    </w:p>
    <w:p w14:paraId="7501FDFE" w14:textId="3741D29F" w:rsidR="00A7785D" w:rsidRPr="001D7DFD" w:rsidRDefault="00A7785D" w:rsidP="00D975E9">
      <w:pPr>
        <w:pStyle w:val="Ttulo2"/>
      </w:pPr>
      <w:bookmarkStart w:id="30" w:name="_Toc109639233"/>
      <w:r w:rsidRPr="001D7DFD">
        <w:t>AND</w:t>
      </w:r>
      <w:r w:rsidR="00BB76BF" w:rsidRPr="001D7DFD">
        <w:t>R</w:t>
      </w:r>
      <w:r w:rsidRPr="001D7DFD">
        <w:t>OID</w:t>
      </w:r>
      <w:bookmarkEnd w:id="30"/>
    </w:p>
    <w:p w14:paraId="7EDD3741" w14:textId="3E40517E" w:rsidR="00167881" w:rsidRPr="001D7DFD" w:rsidRDefault="009F5524" w:rsidP="00D975E9">
      <w:pPr>
        <w:pStyle w:val="Corpodetexto"/>
        <w:spacing w:line="360" w:lineRule="auto"/>
        <w:ind w:firstLine="709"/>
      </w:pPr>
      <w:r w:rsidRPr="001D7DFD">
        <w:t>O</w:t>
      </w:r>
      <w:r w:rsidR="00EC6AD2" w:rsidRPr="001D7DFD">
        <w:t xml:space="preserve"> </w:t>
      </w:r>
      <w:r w:rsidR="00046EFA" w:rsidRPr="00D975E9">
        <w:rPr>
          <w:i/>
          <w:iCs/>
        </w:rPr>
        <w:t>Seller’s Book</w:t>
      </w:r>
      <w:r w:rsidR="00046EFA" w:rsidRPr="001D7DFD">
        <w:t xml:space="preserve"> foi</w:t>
      </w:r>
      <w:r w:rsidRPr="001D7DFD">
        <w:t xml:space="preserve"> </w:t>
      </w:r>
      <w:r w:rsidR="00046EFA" w:rsidRPr="001D7DFD">
        <w:t>construído para executar</w:t>
      </w:r>
      <w:r w:rsidR="00EC6AD2" w:rsidRPr="001D7DFD">
        <w:t xml:space="preserve"> </w:t>
      </w:r>
      <w:r w:rsidRPr="001D7DFD">
        <w:t>em</w:t>
      </w:r>
      <w:r w:rsidR="00EC6AD2" w:rsidRPr="001D7DFD">
        <w:t xml:space="preserve"> </w:t>
      </w:r>
      <w:r w:rsidR="00046EFA" w:rsidRPr="001D7DFD">
        <w:t>S</w:t>
      </w:r>
      <w:r w:rsidR="00EC6AD2" w:rsidRPr="001D7DFD">
        <w:t xml:space="preserve">istema </w:t>
      </w:r>
      <w:r w:rsidR="00046EFA" w:rsidRPr="001D7DFD">
        <w:t>O</w:t>
      </w:r>
      <w:r w:rsidR="00EC6AD2" w:rsidRPr="001D7DFD">
        <w:t>peracional</w:t>
      </w:r>
      <w:r w:rsidR="00046EFA" w:rsidRPr="001D7DFD">
        <w:t xml:space="preserve"> (SO)</w:t>
      </w:r>
      <w:r w:rsidR="00EC6AD2" w:rsidRPr="001D7DFD">
        <w:t xml:space="preserve"> Android, um sistema operacional da </w:t>
      </w:r>
      <w:r w:rsidRPr="001D7DFD">
        <w:t>G</w:t>
      </w:r>
      <w:r w:rsidR="00EC6AD2" w:rsidRPr="001D7DFD">
        <w:t>oogle, presente em múltiplos aparelhos de diversas fabricantes</w:t>
      </w:r>
      <w:r w:rsidRPr="001D7DFD">
        <w:t>.</w:t>
      </w:r>
      <w:r w:rsidR="00046EFA" w:rsidRPr="001D7DFD">
        <w:t xml:space="preserve"> O Android é a plataforma mobile mais popular do mundo e é conhecido por ser baseado no núcleo do Linux (ABLESON et al, 2012). O gráfico da </w:t>
      </w:r>
      <w:r w:rsidR="00046EFA" w:rsidRPr="001D7DFD">
        <w:fldChar w:fldCharType="begin"/>
      </w:r>
      <w:r w:rsidR="00046EFA" w:rsidRPr="001D7DFD">
        <w:instrText xml:space="preserve"> REF _Ref108007430 \h </w:instrText>
      </w:r>
      <w:r w:rsidR="005907A5" w:rsidRPr="001D7DFD">
        <w:instrText xml:space="preserve"> \* MERGEFORMAT </w:instrText>
      </w:r>
      <w:r w:rsidR="00046EFA" w:rsidRPr="001D7DFD">
        <w:fldChar w:fldCharType="separate"/>
      </w:r>
      <w:r w:rsidR="005907A5" w:rsidRPr="001D7DFD">
        <w:t xml:space="preserve">Figura </w:t>
      </w:r>
      <w:r w:rsidR="005907A5" w:rsidRPr="001D7DFD">
        <w:rPr>
          <w:noProof/>
        </w:rPr>
        <w:t>3</w:t>
      </w:r>
      <w:r w:rsidR="00046EFA" w:rsidRPr="001D7DFD">
        <w:fldChar w:fldCharType="end"/>
      </w:r>
      <w:r w:rsidR="00046EFA" w:rsidRPr="001D7DFD">
        <w:t xml:space="preserve"> mostra</w:t>
      </w:r>
      <w:r w:rsidR="009F5502" w:rsidRPr="001D7DFD">
        <w:t xml:space="preserve"> a comparação de quantidade de usuários de sistemas operacionais mobile.</w:t>
      </w:r>
    </w:p>
    <w:p w14:paraId="1DAE580D" w14:textId="1E773BF9" w:rsidR="00046EFA" w:rsidRPr="001D7DFD" w:rsidRDefault="00046EFA" w:rsidP="00D975E9">
      <w:pPr>
        <w:pStyle w:val="Legenda"/>
        <w:keepNext/>
      </w:pPr>
      <w:bookmarkStart w:id="31" w:name="_Ref108007430"/>
      <w:bookmarkStart w:id="32" w:name="_Toc109639167"/>
      <w:r w:rsidRPr="001D7DFD">
        <w:t xml:space="preserve">Figura </w:t>
      </w:r>
      <w:fldSimple w:instr=" SEQ Figura \* ARABIC ">
        <w:r w:rsidR="00152FC1">
          <w:rPr>
            <w:noProof/>
          </w:rPr>
          <w:t>3</w:t>
        </w:r>
      </w:fldSimple>
      <w:bookmarkEnd w:id="31"/>
      <w:r w:rsidRPr="001D7DFD">
        <w:t xml:space="preserve">: </w:t>
      </w:r>
      <w:r w:rsidR="0002226D" w:rsidRPr="001D7DFD">
        <w:t>Gráfico</w:t>
      </w:r>
      <w:r w:rsidRPr="001D7DFD">
        <w:t xml:space="preserve"> de sistemas operacionais mais utilizados</w:t>
      </w:r>
      <w:r w:rsidR="005433E2">
        <w:t>.</w:t>
      </w:r>
      <w:bookmarkEnd w:id="32"/>
    </w:p>
    <w:p w14:paraId="7245DFA6" w14:textId="77777777" w:rsidR="007D0614" w:rsidRPr="001D7DFD" w:rsidRDefault="00922D6B" w:rsidP="00E40907">
      <w:pPr>
        <w:pStyle w:val="Corpodetexto"/>
        <w:keepNext/>
        <w:spacing w:after="0"/>
        <w:ind w:firstLine="0"/>
        <w:jc w:val="center"/>
      </w:pPr>
      <w:r w:rsidRPr="001D7DFD">
        <w:rPr>
          <w:noProof/>
        </w:rPr>
        <w:drawing>
          <wp:inline distT="0" distB="0" distL="0" distR="0" wp14:anchorId="21796295" wp14:editId="0711580D">
            <wp:extent cx="5301575" cy="3044758"/>
            <wp:effectExtent l="0" t="0" r="0" b="381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01505B0" w14:textId="6F538897" w:rsidR="007D0614" w:rsidRPr="001D7DFD" w:rsidRDefault="007D0614" w:rsidP="00D975E9">
      <w:pPr>
        <w:pStyle w:val="Legenda"/>
        <w:spacing w:after="240"/>
      </w:pPr>
      <w:r w:rsidRPr="001D7DFD">
        <w:t xml:space="preserve">Fonte: </w:t>
      </w:r>
      <w:proofErr w:type="spellStart"/>
      <w:r w:rsidR="00D975E9" w:rsidRPr="00D975E9">
        <w:rPr>
          <w:i/>
          <w:iCs/>
        </w:rPr>
        <w:t>S</w:t>
      </w:r>
      <w:r w:rsidRPr="00D975E9">
        <w:rPr>
          <w:i/>
          <w:iCs/>
        </w:rPr>
        <w:t>tatcounter</w:t>
      </w:r>
      <w:proofErr w:type="spellEnd"/>
      <w:r w:rsidR="005433E2">
        <w:rPr>
          <w:i/>
          <w:iCs/>
        </w:rPr>
        <w:t>.</w:t>
      </w:r>
    </w:p>
    <w:p w14:paraId="2722F493" w14:textId="40EA2113" w:rsidR="00A7785D" w:rsidRPr="001D7DFD" w:rsidRDefault="002F0393" w:rsidP="00D975E9">
      <w:pPr>
        <w:pStyle w:val="Corpodetexto"/>
        <w:spacing w:after="0" w:line="360" w:lineRule="auto"/>
        <w:ind w:firstLine="709"/>
      </w:pPr>
      <w:r w:rsidRPr="001D7DFD">
        <w:t xml:space="preserve">De acordo com Pereira (2009), o </w:t>
      </w:r>
      <w:r w:rsidR="00377C70" w:rsidRPr="001D7DFD">
        <w:t>Android</w:t>
      </w:r>
      <w:r w:rsidRPr="001D7DFD">
        <w:t xml:space="preserve"> foi </w:t>
      </w:r>
      <w:r w:rsidR="00377C70" w:rsidRPr="001D7DFD">
        <w:t>construído</w:t>
      </w:r>
      <w:r w:rsidRPr="001D7DFD">
        <w:t xml:space="preserve"> para permitir </w:t>
      </w:r>
      <w:r w:rsidR="00813E92" w:rsidRPr="001D7DFD">
        <w:t>a</w:t>
      </w:r>
      <w:r w:rsidRPr="001D7DFD">
        <w:t>os desenvolvedores cria</w:t>
      </w:r>
      <w:r w:rsidR="00813E92" w:rsidRPr="001D7DFD">
        <w:t>r</w:t>
      </w:r>
      <w:r w:rsidRPr="001D7DFD">
        <w:t xml:space="preserve"> aplicações que </w:t>
      </w:r>
      <w:r w:rsidR="00813E92" w:rsidRPr="001D7DFD">
        <w:t>tirem</w:t>
      </w:r>
      <w:r w:rsidRPr="001D7DFD">
        <w:t xml:space="preserve"> proveito de todas </w:t>
      </w:r>
      <w:r w:rsidR="00E82CBA" w:rsidRPr="001D7DFD">
        <w:t>as</w:t>
      </w:r>
      <w:r w:rsidRPr="001D7DFD">
        <w:t xml:space="preserve"> funcionalidades que um aparelho portátil pode oferecer. Podendo</w:t>
      </w:r>
      <w:r w:rsidR="00813E92" w:rsidRPr="001D7DFD">
        <w:t>,</w:t>
      </w:r>
      <w:r w:rsidRPr="001D7DFD">
        <w:t xml:space="preserve"> por exemplo, </w:t>
      </w:r>
      <w:r w:rsidR="00813E92" w:rsidRPr="001D7DFD">
        <w:t>construir</w:t>
      </w:r>
      <w:r w:rsidRPr="001D7DFD">
        <w:t xml:space="preserve"> uma aplicação que utiliza </w:t>
      </w:r>
      <w:r w:rsidR="00813E92" w:rsidRPr="001D7DFD">
        <w:t>recursos</w:t>
      </w:r>
      <w:r w:rsidRPr="001D7DFD">
        <w:t xml:space="preserve"> do núcleo do celular,</w:t>
      </w:r>
      <w:r w:rsidR="00813E92" w:rsidRPr="001D7DFD">
        <w:t xml:space="preserve"> tais</w:t>
      </w:r>
      <w:r w:rsidRPr="001D7DFD">
        <w:t xml:space="preserve"> como fazer uma chamada, enviar mensagem ou até </w:t>
      </w:r>
      <w:r w:rsidR="00813E92" w:rsidRPr="001D7DFD">
        <w:t xml:space="preserve">mesmo acessar </w:t>
      </w:r>
      <w:r w:rsidRPr="001D7DFD">
        <w:t>a câmera</w:t>
      </w:r>
      <w:r w:rsidR="00813E92" w:rsidRPr="001D7DFD">
        <w:t xml:space="preserve"> do aparelho</w:t>
      </w:r>
      <w:r w:rsidR="009F5502" w:rsidRPr="001D7DFD">
        <w:t>. O</w:t>
      </w:r>
      <w:r w:rsidRPr="001D7DFD">
        <w:t xml:space="preserve"> que permite </w:t>
      </w:r>
      <w:r w:rsidR="005907A5" w:rsidRPr="001D7DFD">
        <w:t>a</w:t>
      </w:r>
      <w:r w:rsidRPr="001D7DFD">
        <w:t xml:space="preserve">os desenvolvedores se adaptarem e evoluírem </w:t>
      </w:r>
      <w:r w:rsidR="00C474B3" w:rsidRPr="001D7DFD">
        <w:t xml:space="preserve">junto a </w:t>
      </w:r>
      <w:r w:rsidRPr="001D7DFD">
        <w:t>ess</w:t>
      </w:r>
      <w:r w:rsidR="009F5502" w:rsidRPr="001D7DFD">
        <w:t>es recursos</w:t>
      </w:r>
      <w:r w:rsidR="004848C5" w:rsidRPr="001D7DFD">
        <w:rPr>
          <w:color w:val="FF0000"/>
        </w:rPr>
        <w:t xml:space="preserve"> </w:t>
      </w:r>
      <w:r w:rsidR="00C474B3" w:rsidRPr="001D7DFD">
        <w:t xml:space="preserve">para construírem </w:t>
      </w:r>
      <w:r w:rsidR="00C350C4" w:rsidRPr="001D7DFD">
        <w:t>melhores aplicações</w:t>
      </w:r>
      <w:r w:rsidR="00E0401F" w:rsidRPr="001D7DFD">
        <w:t>.</w:t>
      </w:r>
    </w:p>
    <w:p w14:paraId="22A790ED" w14:textId="035E2A5B" w:rsidR="00C350C4" w:rsidRPr="001D7DFD" w:rsidRDefault="00C350C4" w:rsidP="00D975E9">
      <w:pPr>
        <w:pStyle w:val="Corpodetexto"/>
        <w:spacing w:after="0" w:line="360" w:lineRule="auto"/>
        <w:ind w:firstLine="709"/>
      </w:pPr>
      <w:r w:rsidRPr="001D7DFD">
        <w:t>Como o Android possui</w:t>
      </w:r>
      <w:r w:rsidRPr="001D7DFD">
        <w:rPr>
          <w:color w:val="FF0000"/>
        </w:rPr>
        <w:t xml:space="preserve"> </w:t>
      </w:r>
      <w:r w:rsidRPr="001D7DFD">
        <w:t xml:space="preserve">código fonte aberto, </w:t>
      </w:r>
      <w:r w:rsidR="00E40907" w:rsidRPr="001D7DFD">
        <w:t>qualquer elemento faltante, como frameworks e bibliotecas, pode</w:t>
      </w:r>
      <w:r w:rsidRPr="001D7DFD">
        <w:t xml:space="preserve"> ser </w:t>
      </w:r>
      <w:r w:rsidR="00E40907" w:rsidRPr="001D7DFD">
        <w:t>fornecido</w:t>
      </w:r>
      <w:r w:rsidRPr="001D7DFD">
        <w:t xml:space="preserve"> pela comunidade global de desenvolvedores. Por </w:t>
      </w:r>
      <w:r w:rsidRPr="001D7DFD">
        <w:lastRenderedPageBreak/>
        <w:t>exemplo, o Android não possui um interpretador de comandos (</w:t>
      </w:r>
      <w:r w:rsidR="00F125E9" w:rsidRPr="001D7DFD">
        <w:t>prompt de comando</w:t>
      </w:r>
      <w:r w:rsidRPr="001D7DFD">
        <w:t xml:space="preserve"> ou </w:t>
      </w:r>
      <w:proofErr w:type="spellStart"/>
      <w:r w:rsidRPr="00D975E9">
        <w:rPr>
          <w:i/>
          <w:iCs/>
        </w:rPr>
        <w:t>shell</w:t>
      </w:r>
      <w:proofErr w:type="spellEnd"/>
      <w:r w:rsidRPr="001D7DFD">
        <w:t>)</w:t>
      </w:r>
      <w:r w:rsidR="008450EA" w:rsidRPr="001D7DFD">
        <w:t>. Contudo, c</w:t>
      </w:r>
      <w:r w:rsidRPr="001D7DFD">
        <w:t xml:space="preserve">omo </w:t>
      </w:r>
      <w:r w:rsidR="008450EA" w:rsidRPr="001D7DFD">
        <w:t>su</w:t>
      </w:r>
      <w:r w:rsidRPr="001D7DFD">
        <w:t xml:space="preserve">a plataforma é aberta, </w:t>
      </w:r>
      <w:r w:rsidR="008450EA" w:rsidRPr="001D7DFD">
        <w:t xml:space="preserve">é possível </w:t>
      </w:r>
      <w:r w:rsidRPr="001D7DFD">
        <w:t>escrever e instalar essa funcionalidade em um dispositivo (ABLESON et al, 2012).</w:t>
      </w:r>
    </w:p>
    <w:p w14:paraId="03FC4F11" w14:textId="594DA807" w:rsidR="00890894" w:rsidRPr="001D7DFD" w:rsidRDefault="00271B2C" w:rsidP="00271B2C">
      <w:pPr>
        <w:pStyle w:val="Corpodetexto"/>
        <w:spacing w:line="360" w:lineRule="auto"/>
        <w:ind w:firstLine="709"/>
      </w:pPr>
      <w:r w:rsidRPr="001D7DFD">
        <w:t xml:space="preserve">Para desenvolver o aplicativo, foi usado o </w:t>
      </w:r>
      <w:r w:rsidR="00B361C4" w:rsidRPr="001D7DFD">
        <w:t xml:space="preserve">Ambiente </w:t>
      </w:r>
      <w:r w:rsidRPr="001D7DFD">
        <w:t xml:space="preserve">de </w:t>
      </w:r>
      <w:r w:rsidR="00B361C4" w:rsidRPr="001D7DFD">
        <w:t xml:space="preserve">Desenvolvimento Integrado </w:t>
      </w:r>
      <w:r w:rsidRPr="001D7DFD">
        <w:t>(</w:t>
      </w:r>
      <w:proofErr w:type="spellStart"/>
      <w:r w:rsidR="004848C5" w:rsidRPr="00D975E9">
        <w:rPr>
          <w:i/>
          <w:iCs/>
        </w:rPr>
        <w:t>Integrated</w:t>
      </w:r>
      <w:proofErr w:type="spellEnd"/>
      <w:r w:rsidR="004848C5" w:rsidRPr="00D975E9">
        <w:rPr>
          <w:i/>
          <w:iCs/>
        </w:rPr>
        <w:t xml:space="preserve"> </w:t>
      </w:r>
      <w:proofErr w:type="spellStart"/>
      <w:r w:rsidR="004848C5" w:rsidRPr="00D975E9">
        <w:rPr>
          <w:i/>
          <w:iCs/>
        </w:rPr>
        <w:t>Development</w:t>
      </w:r>
      <w:proofErr w:type="spellEnd"/>
      <w:r w:rsidR="004848C5" w:rsidRPr="00D975E9">
        <w:rPr>
          <w:i/>
          <w:iCs/>
        </w:rPr>
        <w:t xml:space="preserve"> </w:t>
      </w:r>
      <w:proofErr w:type="spellStart"/>
      <w:r w:rsidR="004848C5" w:rsidRPr="00D975E9">
        <w:rPr>
          <w:i/>
          <w:iCs/>
        </w:rPr>
        <w:t>Environment</w:t>
      </w:r>
      <w:proofErr w:type="spellEnd"/>
      <w:r w:rsidR="004848C5" w:rsidRPr="001D7DFD">
        <w:t xml:space="preserve"> ou </w:t>
      </w:r>
      <w:r w:rsidRPr="001D7DFD">
        <w:t xml:space="preserve">IDE) Android Studio, a ferramenta oficial do Google para desenvolvimento Android (GOOGLE DEVELOPERS, 2021). </w:t>
      </w:r>
      <w:r w:rsidR="00617B27" w:rsidRPr="001D7DFD">
        <w:t>C</w:t>
      </w:r>
      <w:r w:rsidR="00680D1B" w:rsidRPr="001D7DFD">
        <w:t xml:space="preserve">om ele, foi utilizado o Material Design, um sistema criado pela </w:t>
      </w:r>
      <w:r w:rsidR="00617B27" w:rsidRPr="001D7DFD">
        <w:t>G</w:t>
      </w:r>
      <w:r w:rsidR="00680D1B" w:rsidRPr="001D7DFD">
        <w:t xml:space="preserve">oogle para ajudar equipes de desenvolvimento a construir </w:t>
      </w:r>
      <w:proofErr w:type="spellStart"/>
      <w:r w:rsidR="00680D1B" w:rsidRPr="001D7DFD">
        <w:t>UXs</w:t>
      </w:r>
      <w:proofErr w:type="spellEnd"/>
      <w:r w:rsidR="00680D1B" w:rsidRPr="001D7DFD">
        <w:t xml:space="preserve"> digitais de alta qualidade para Android, IOS, </w:t>
      </w:r>
      <w:proofErr w:type="spellStart"/>
      <w:r w:rsidR="00680D1B" w:rsidRPr="001D7DFD">
        <w:t>Flutter</w:t>
      </w:r>
      <w:proofErr w:type="spellEnd"/>
      <w:r w:rsidR="00680D1B" w:rsidRPr="001D7DFD">
        <w:t xml:space="preserve"> e Web</w:t>
      </w:r>
      <w:r w:rsidR="00653878" w:rsidRPr="001D7DFD">
        <w:t xml:space="preserve"> (MATERIAL DESIGN</w:t>
      </w:r>
      <w:r w:rsidR="00653878" w:rsidRPr="00D975E9">
        <w:t xml:space="preserve">, </w:t>
      </w:r>
      <w:r w:rsidR="00D975E9" w:rsidRPr="00D975E9">
        <w:t>c</w:t>
      </w:r>
      <w:r w:rsidR="00653878" w:rsidRPr="00D975E9">
        <w:t>2020)</w:t>
      </w:r>
      <w:r w:rsidR="00680D1B" w:rsidRPr="00D975E9">
        <w:t>.</w:t>
      </w:r>
    </w:p>
    <w:p w14:paraId="3947B802" w14:textId="6FC8746C" w:rsidR="002B19E5" w:rsidRPr="001D7DFD" w:rsidRDefault="00307E59" w:rsidP="001D7DFD">
      <w:pPr>
        <w:pStyle w:val="Ttulo2"/>
      </w:pPr>
      <w:bookmarkStart w:id="33" w:name="_Toc109639234"/>
      <w:r w:rsidRPr="001D7DFD">
        <w:t>BANCO DE DADOS</w:t>
      </w:r>
      <w:bookmarkEnd w:id="33"/>
    </w:p>
    <w:p w14:paraId="07D4A6BD" w14:textId="50ECB3DF" w:rsidR="007E5CCD" w:rsidRPr="001D7DFD" w:rsidRDefault="00DA1270" w:rsidP="00364647">
      <w:pPr>
        <w:pStyle w:val="Corpodetexto"/>
        <w:spacing w:line="360" w:lineRule="auto"/>
        <w:ind w:firstLine="709"/>
      </w:pPr>
      <w:r w:rsidRPr="001D7DFD">
        <w:t>Um sistema de banco de dados é basicamente um sistema computadorizado de manutenção de registros. Date</w:t>
      </w:r>
      <w:r w:rsidR="005259C6" w:rsidRPr="001D7DFD">
        <w:t xml:space="preserve"> (2004)</w:t>
      </w:r>
      <w:r w:rsidRPr="001D7DFD">
        <w:t xml:space="preserve"> compara </w:t>
      </w:r>
      <w:r w:rsidR="00E86A61" w:rsidRPr="001D7DFD">
        <w:t xml:space="preserve">um </w:t>
      </w:r>
      <w:r w:rsidRPr="001D7DFD">
        <w:t>banco de dados</w:t>
      </w:r>
      <w:r w:rsidR="00E86A61" w:rsidRPr="001D7DFD">
        <w:t xml:space="preserve"> a</w:t>
      </w:r>
      <w:r w:rsidRPr="001D7DFD">
        <w:t xml:space="preserve"> um armário de arquivamento eletrônico, ou seja, </w:t>
      </w:r>
      <w:r w:rsidR="00F71C6F" w:rsidRPr="001D7DFD">
        <w:t>um repositório para uma coleção de dados computadorizados.</w:t>
      </w:r>
      <w:r w:rsidR="008C6ACC" w:rsidRPr="001D7DFD">
        <w:t xml:space="preserve"> Dados são definidos por </w:t>
      </w:r>
      <w:proofErr w:type="spellStart"/>
      <w:r w:rsidR="008C6ACC" w:rsidRPr="001D7DFD">
        <w:t>Elmasri</w:t>
      </w:r>
      <w:proofErr w:type="spellEnd"/>
      <w:r w:rsidR="008C6ACC" w:rsidRPr="001D7DFD">
        <w:t xml:space="preserve"> e </w:t>
      </w:r>
      <w:proofErr w:type="spellStart"/>
      <w:r w:rsidR="008C6ACC" w:rsidRPr="001D7DFD">
        <w:t>Navathe</w:t>
      </w:r>
      <w:proofErr w:type="spellEnd"/>
      <w:r w:rsidR="008C6ACC" w:rsidRPr="001D7DFD">
        <w:t xml:space="preserve"> (2005</w:t>
      </w:r>
      <w:r w:rsidR="009763F4" w:rsidRPr="001D7DFD">
        <w:t>, p.3</w:t>
      </w:r>
      <w:r w:rsidR="008C6ACC" w:rsidRPr="001D7DFD">
        <w:t>) como</w:t>
      </w:r>
      <w:r w:rsidR="000F3F7B">
        <w:t>:</w:t>
      </w:r>
    </w:p>
    <w:p w14:paraId="55D7737E" w14:textId="40E25D49" w:rsidR="007C36D8" w:rsidRPr="001D7DFD" w:rsidRDefault="007E5CCD" w:rsidP="00364647">
      <w:pPr>
        <w:pStyle w:val="Corpodetexto"/>
        <w:ind w:left="2268" w:firstLine="0"/>
      </w:pPr>
      <w:r w:rsidRPr="001D7DFD">
        <w:t>“fatos que podem ser gravados e que possuem um significado implícito. Por exemplo, considere nomes, números telefônicos e endereços de pessoas que você conhece. Esses dados podem ter sido escritos em uma agenda de telefones ou armazenados em um computador, por meio de programas como o Microsoft Access ou Excel. Essas informações são uma coleção de dados com um significado implícito, consequentemente, um banco de dados.”</w:t>
      </w:r>
    </w:p>
    <w:p w14:paraId="0FCD0E33" w14:textId="77FC3649" w:rsidR="00A76129" w:rsidRPr="001D7DFD" w:rsidRDefault="001E5CCD" w:rsidP="000F3F7B">
      <w:pPr>
        <w:pStyle w:val="Corpodetexto"/>
        <w:spacing w:before="240" w:line="360" w:lineRule="auto"/>
        <w:ind w:firstLine="709"/>
      </w:pPr>
      <w:r w:rsidRPr="001D7DFD">
        <w:t xml:space="preserve">Nesse trabalho foi utilizado o banco de dados </w:t>
      </w:r>
      <w:proofErr w:type="spellStart"/>
      <w:r w:rsidRPr="001D7DFD">
        <w:t>SQLite</w:t>
      </w:r>
      <w:proofErr w:type="spellEnd"/>
      <w:r w:rsidRPr="001D7DFD">
        <w:t>, que é um banco de dados embutido</w:t>
      </w:r>
      <w:r w:rsidR="00E86A61" w:rsidRPr="001D7DFD">
        <w:t xml:space="preserve">. Isso significa </w:t>
      </w:r>
      <w:r w:rsidRPr="001D7DFD">
        <w:t>que</w:t>
      </w:r>
      <w:r w:rsidR="00536E6E" w:rsidRPr="001D7DFD">
        <w:t>,</w:t>
      </w:r>
      <w:r w:rsidRPr="001D7DFD">
        <w:t xml:space="preserve"> ao invés de rodar</w:t>
      </w:r>
      <w:r w:rsidR="00E86A61" w:rsidRPr="001D7DFD">
        <w:t xml:space="preserve"> de forma</w:t>
      </w:r>
      <w:r w:rsidRPr="001D7DFD">
        <w:t xml:space="preserve"> </w:t>
      </w:r>
      <w:r w:rsidR="00834E6B" w:rsidRPr="001D7DFD">
        <w:t>independente</w:t>
      </w:r>
      <w:r w:rsidRPr="001D7DFD">
        <w:t>, ele coexiste com a</w:t>
      </w:r>
      <w:r w:rsidR="00536E6E" w:rsidRPr="001D7DFD">
        <w:t xml:space="preserve"> aplicação</w:t>
      </w:r>
      <w:r w:rsidRPr="001D7DFD">
        <w:t xml:space="preserve"> (OWENS, </w:t>
      </w:r>
      <w:r w:rsidR="00543497" w:rsidRPr="001D7DFD">
        <w:t>2006</w:t>
      </w:r>
      <w:r w:rsidRPr="001D7DFD">
        <w:t>)</w:t>
      </w:r>
      <w:r w:rsidR="00543497" w:rsidRPr="001D7DFD">
        <w:t xml:space="preserve">. </w:t>
      </w:r>
      <w:r w:rsidR="00C3038F" w:rsidRPr="001D7DFD">
        <w:t>Diferentemente da maioria dos sistemas de gerenciamento de banco de dados</w:t>
      </w:r>
      <w:r w:rsidR="001930C1" w:rsidRPr="001D7DFD">
        <w:t xml:space="preserve">, o </w:t>
      </w:r>
      <w:proofErr w:type="spellStart"/>
      <w:r w:rsidR="001930C1" w:rsidRPr="001D7DFD">
        <w:t>SQLite</w:t>
      </w:r>
      <w:proofErr w:type="spellEnd"/>
      <w:r w:rsidR="001930C1" w:rsidRPr="001D7DFD">
        <w:t xml:space="preserve"> não </w:t>
      </w:r>
      <w:r w:rsidR="00875144" w:rsidRPr="001D7DFD">
        <w:t>possui</w:t>
      </w:r>
      <w:r w:rsidR="001930C1" w:rsidRPr="001D7DFD">
        <w:t xml:space="preserve"> uma arquitetura cliente/servidor</w:t>
      </w:r>
      <w:r w:rsidR="00930BD5" w:rsidRPr="001D7DFD">
        <w:t xml:space="preserve">, </w:t>
      </w:r>
      <w:r w:rsidR="00BE71BD" w:rsidRPr="001D7DFD">
        <w:t xml:space="preserve">que tem como característica ser composta por dois </w:t>
      </w:r>
      <w:r w:rsidR="00930BD5" w:rsidRPr="001D7DFD">
        <w:t>elementos</w:t>
      </w:r>
      <w:r w:rsidR="00BE71BD" w:rsidRPr="001D7DFD">
        <w:t xml:space="preserve"> essenciais</w:t>
      </w:r>
      <w:r w:rsidR="00930BD5" w:rsidRPr="001D7DFD">
        <w:t>: estações moveis (clientes), e pontos de acesso (servidor</w:t>
      </w:r>
      <w:r w:rsidR="00BE71BD" w:rsidRPr="001D7DFD">
        <w:t>es</w:t>
      </w:r>
      <w:r w:rsidR="00930BD5" w:rsidRPr="001D7DFD">
        <w:t>)</w:t>
      </w:r>
      <w:r w:rsidR="00BE71BD" w:rsidRPr="001D7DFD">
        <w:t xml:space="preserve"> </w:t>
      </w:r>
      <w:r w:rsidR="00B20AE0" w:rsidRPr="001D7DFD">
        <w:t xml:space="preserve">(MENDES, </w:t>
      </w:r>
      <w:r w:rsidR="0097275A" w:rsidRPr="001D7DFD">
        <w:t>2020</w:t>
      </w:r>
      <w:r w:rsidR="00B20AE0" w:rsidRPr="001D7DFD">
        <w:t>)</w:t>
      </w:r>
      <w:r w:rsidR="001930C1" w:rsidRPr="001D7DFD">
        <w:t xml:space="preserve">. No </w:t>
      </w:r>
      <w:proofErr w:type="spellStart"/>
      <w:r w:rsidR="001930C1" w:rsidRPr="001D7DFD">
        <w:t>SQLite</w:t>
      </w:r>
      <w:proofErr w:type="spellEnd"/>
      <w:r w:rsidR="001930C1" w:rsidRPr="001D7DFD">
        <w:t>,</w:t>
      </w:r>
      <w:r w:rsidR="00E350F0" w:rsidRPr="001D7DFD">
        <w:t xml:space="preserve"> </w:t>
      </w:r>
      <w:r w:rsidR="009763F4" w:rsidRPr="001D7DFD">
        <w:t>o banco de dados está integrado</w:t>
      </w:r>
      <w:r w:rsidR="00E350F0" w:rsidRPr="001D7DFD">
        <w:t xml:space="preserve"> a</w:t>
      </w:r>
      <w:r w:rsidR="009763F4" w:rsidRPr="001D7DFD">
        <w:t xml:space="preserve"> aplicação que </w:t>
      </w:r>
      <w:r w:rsidR="00E350F0" w:rsidRPr="001D7DFD">
        <w:t>o utiliza</w:t>
      </w:r>
      <w:r w:rsidR="0088563F" w:rsidRPr="001D7DFD">
        <w:t>, logo, o</w:t>
      </w:r>
      <w:r w:rsidR="009763F4" w:rsidRPr="001D7DFD">
        <w:t xml:space="preserve"> único recurso compartilhado entre as aplicações é um arquivo de banco de dados no disco. </w:t>
      </w:r>
      <w:r w:rsidR="0088563F" w:rsidRPr="001D7DFD">
        <w:t>Caso seja</w:t>
      </w:r>
      <w:r w:rsidR="004848C5" w:rsidRPr="001D7DFD">
        <w:t xml:space="preserve"> </w:t>
      </w:r>
      <w:r w:rsidR="009763F4" w:rsidRPr="001D7DFD">
        <w:t xml:space="preserve">necessário copiar ou fazer um backup do arquivo, </w:t>
      </w:r>
      <w:r w:rsidR="0088563F" w:rsidRPr="001D7DFD">
        <w:t xml:space="preserve">é suficiente realizar uma cópia do </w:t>
      </w:r>
      <w:r w:rsidR="00E350F0" w:rsidRPr="001D7DFD">
        <w:t xml:space="preserve">próprio arquivo </w:t>
      </w:r>
      <w:r w:rsidR="009763F4" w:rsidRPr="001D7DFD">
        <w:t>(KREIBICH, 2010).</w:t>
      </w:r>
    </w:p>
    <w:p w14:paraId="2883A6AD" w14:textId="77777777" w:rsidR="00BE77D7" w:rsidRPr="001D7DFD" w:rsidRDefault="00BE77D7" w:rsidP="000F3F7B">
      <w:pPr>
        <w:pStyle w:val="Ttulo2"/>
      </w:pPr>
      <w:bookmarkStart w:id="34" w:name="_Toc109639235"/>
      <w:r w:rsidRPr="001D7DFD">
        <w:t>USER EXPERIENCE (UX)</w:t>
      </w:r>
      <w:bookmarkEnd w:id="34"/>
    </w:p>
    <w:p w14:paraId="5D9DFD9B" w14:textId="090CCBFF" w:rsidR="00BE77D7" w:rsidRPr="001D7DFD" w:rsidRDefault="00BE77D7" w:rsidP="000F3F7B">
      <w:pPr>
        <w:pStyle w:val="Corpodetexto"/>
        <w:spacing w:after="0" w:line="360" w:lineRule="auto"/>
        <w:ind w:firstLine="709"/>
      </w:pPr>
      <w:proofErr w:type="spellStart"/>
      <w:r w:rsidRPr="001D7DFD">
        <w:rPr>
          <w:i/>
          <w:iCs/>
        </w:rPr>
        <w:t>User</w:t>
      </w:r>
      <w:proofErr w:type="spellEnd"/>
      <w:r w:rsidRPr="001D7DFD">
        <w:rPr>
          <w:i/>
          <w:iCs/>
        </w:rPr>
        <w:t xml:space="preserve"> Experience</w:t>
      </w:r>
      <w:r w:rsidRPr="001D7DFD">
        <w:t xml:space="preserve"> (Experiência do usuário), </w:t>
      </w:r>
      <w:r w:rsidR="00E24CAD" w:rsidRPr="001D7DFD">
        <w:t xml:space="preserve">é um termo criado </w:t>
      </w:r>
      <w:r w:rsidR="00E50DB2">
        <w:t xml:space="preserve">por </w:t>
      </w:r>
      <w:r w:rsidR="00E24CAD" w:rsidRPr="001D7DFD">
        <w:t>Norman (</w:t>
      </w:r>
      <w:r w:rsidR="000F3F7B">
        <w:t>c</w:t>
      </w:r>
      <w:r w:rsidR="00E24CAD" w:rsidRPr="001D7DFD">
        <w:t xml:space="preserve">2017) que </w:t>
      </w:r>
      <w:r w:rsidRPr="001D7DFD">
        <w:t xml:space="preserve">diz respeito a percepção que o usuário de um sistema tem sobre o uso dele. O conceito em si é </w:t>
      </w:r>
      <w:r w:rsidRPr="001D7DFD">
        <w:lastRenderedPageBreak/>
        <w:t>antigo e existe desde que pessoas começaram a usar todo tipo de objetos. No decorrer dos dias nós nos tornamos usuários de divers</w:t>
      </w:r>
      <w:r w:rsidR="006638B2" w:rsidRPr="001D7DFD">
        <w:t>o</w:t>
      </w:r>
      <w:r w:rsidRPr="001D7DFD">
        <w:t>s</w:t>
      </w:r>
      <w:r w:rsidR="006638B2" w:rsidRPr="001D7DFD">
        <w:t xml:space="preserve"> recursos</w:t>
      </w:r>
      <w:r w:rsidRPr="001D7DFD">
        <w:t>, o alarme, o carro, a cadeira etc. quando você usa qualquer objeto para</w:t>
      </w:r>
      <w:r w:rsidR="006638B2" w:rsidRPr="001D7DFD">
        <w:t xml:space="preserve"> realizar um</w:t>
      </w:r>
      <w:r w:rsidRPr="001D7DFD">
        <w:t xml:space="preserve"> objetivo, você tem uma experiência. Esse princípio continua o mesmo com os produtos digitais, </w:t>
      </w:r>
      <w:r w:rsidR="00E24CAD" w:rsidRPr="001D7DFD">
        <w:t xml:space="preserve">de forma que </w:t>
      </w:r>
      <w:r w:rsidRPr="001D7DFD">
        <w:t xml:space="preserve">a experiência do usuário pode ser boa ou ruim dependendo de como ele </w:t>
      </w:r>
      <w:r w:rsidR="00E24CAD" w:rsidRPr="001D7DFD">
        <w:t xml:space="preserve">usa esses produtos </w:t>
      </w:r>
      <w:r w:rsidRPr="001D7DFD">
        <w:t xml:space="preserve">(TEIXEIRA, 2006). </w:t>
      </w:r>
    </w:p>
    <w:p w14:paraId="11171D72" w14:textId="47C40C58" w:rsidR="00BE77D7" w:rsidRPr="001D7DFD" w:rsidRDefault="00BE77D7" w:rsidP="00BE77D7">
      <w:pPr>
        <w:pStyle w:val="Corpodetexto"/>
        <w:spacing w:line="360" w:lineRule="auto"/>
        <w:ind w:firstLine="709"/>
      </w:pPr>
      <w:r w:rsidRPr="001D7DFD">
        <w:t>De acordo com Norman (</w:t>
      </w:r>
      <w:r w:rsidR="000F3F7B">
        <w:t>c</w:t>
      </w:r>
      <w:r w:rsidRPr="001D7DFD">
        <w:t>2017)</w:t>
      </w:r>
      <w:r w:rsidR="004848C5" w:rsidRPr="001D7DFD">
        <w:t xml:space="preserve"> </w:t>
      </w:r>
      <w:r w:rsidRPr="001D7DFD">
        <w:t>a experiência não diz respeito apenas ao aparelho, site ou aplicativo, ele diz que a:</w:t>
      </w:r>
    </w:p>
    <w:p w14:paraId="3ED154BD" w14:textId="77777777" w:rsidR="00BE77D7" w:rsidRPr="001D7DFD" w:rsidRDefault="00BE77D7" w:rsidP="0059347A">
      <w:pPr>
        <w:pStyle w:val="Corpodetexto"/>
        <w:ind w:left="2268" w:firstLine="0"/>
      </w:pPr>
      <w:r w:rsidRPr="001D7DFD">
        <w:t>“experiência é tudo, a forma que você experencia a vida, os objetos, máquinas ou o serviço de computador (...) experiência começa desde que você vê o produto e o compra na loja, o leva para casa e o tira da caixa para começar a usar.”</w:t>
      </w:r>
    </w:p>
    <w:p w14:paraId="7FACA495" w14:textId="5964CE85" w:rsidR="00BE77D7" w:rsidRPr="001D7DFD" w:rsidRDefault="00BE77D7" w:rsidP="000F3F7B">
      <w:pPr>
        <w:pStyle w:val="Corpodetexto"/>
        <w:spacing w:before="240" w:after="0" w:line="360" w:lineRule="auto"/>
        <w:ind w:firstLine="709"/>
      </w:pPr>
      <w:r w:rsidRPr="001D7DFD">
        <w:t>Norman e Nielsen (</w:t>
      </w:r>
      <w:r w:rsidR="000F3F7B">
        <w:t>c</w:t>
      </w:r>
      <w:r w:rsidRPr="001D7DFD">
        <w:t>2017) concordam que o primeiro requerimento para uma boa UX é corresponder as necessidades do usuário</w:t>
      </w:r>
      <w:r w:rsidR="00CE5E67" w:rsidRPr="001D7DFD">
        <w:t xml:space="preserve">, de forma </w:t>
      </w:r>
      <w:r w:rsidR="00735E7F" w:rsidRPr="001D7DFD">
        <w:t>que, deve</w:t>
      </w:r>
      <w:r w:rsidRPr="001D7DFD">
        <w:t xml:space="preserve"> ser simples e elegante para produzir </w:t>
      </w:r>
      <w:r w:rsidR="00CE5E67" w:rsidRPr="001D7DFD">
        <w:t xml:space="preserve">e </w:t>
      </w:r>
      <w:r w:rsidRPr="001D7DFD">
        <w:t xml:space="preserve">de uso satisfatório para o usuário. Para </w:t>
      </w:r>
      <w:r w:rsidR="001E0B9B" w:rsidRPr="001D7DFD">
        <w:t>obter</w:t>
      </w:r>
      <w:r w:rsidRPr="001D7DFD">
        <w:t xml:space="preserve"> uma UX de alta qualidade no produto, deve</w:t>
      </w:r>
      <w:r w:rsidR="001E0B9B" w:rsidRPr="001D7DFD">
        <w:t>-se assegurar a</w:t>
      </w:r>
      <w:r w:rsidRPr="001D7DFD">
        <w:t xml:space="preserve"> fusão de diversos serviços, incluindo engenharia, marketing, design gráfico, industrial e design de interface.</w:t>
      </w:r>
    </w:p>
    <w:p w14:paraId="69CCA2D4" w14:textId="77777777" w:rsidR="000F3F7B" w:rsidRPr="001D7DFD" w:rsidRDefault="002E3030" w:rsidP="000F3F7B">
      <w:pPr>
        <w:pStyle w:val="Corpodetexto"/>
        <w:spacing w:line="360" w:lineRule="auto"/>
        <w:ind w:firstLine="709"/>
      </w:pPr>
      <w:r w:rsidRPr="001D7DFD">
        <w:t>Para criar uma boa UX</w:t>
      </w:r>
      <w:r w:rsidR="002225BA" w:rsidRPr="001D7DFD">
        <w:t xml:space="preserve">, </w:t>
      </w:r>
      <w:r w:rsidR="00BE77D7" w:rsidRPr="001D7DFD">
        <w:t xml:space="preserve">Jacob Nielsen criou as 10 heurísticas da usabilidade, essas heurísticas se tornaram as regras de ouro do design de UX. </w:t>
      </w:r>
      <w:r w:rsidR="00C4227F" w:rsidRPr="001D7DFD">
        <w:t>Essas</w:t>
      </w:r>
      <w:r w:rsidR="00BE77D7" w:rsidRPr="001D7DFD">
        <w:t xml:space="preserve"> regras</w:t>
      </w:r>
      <w:r w:rsidR="00C4227F" w:rsidRPr="001D7DFD">
        <w:t>,</w:t>
      </w:r>
      <w:r w:rsidR="00BE77D7" w:rsidRPr="001D7DFD">
        <w:t xml:space="preserve"> criadas para ajudar a criar uma boa interface para o usuário</w:t>
      </w:r>
      <w:r w:rsidR="00C4227F" w:rsidRPr="001D7DFD">
        <w:t xml:space="preserve">, são listadas no </w:t>
      </w:r>
      <w:r w:rsidR="000F3F7B">
        <w:fldChar w:fldCharType="begin"/>
      </w:r>
      <w:r w:rsidR="000F3F7B">
        <w:instrText xml:space="preserve"> REF _Ref109593511 \h </w:instrText>
      </w:r>
      <w:r w:rsidR="000F3F7B">
        <w:fldChar w:fldCharType="separate"/>
      </w:r>
      <w:r w:rsidR="000F3F7B">
        <w:t xml:space="preserve">Quadro </w:t>
      </w:r>
      <w:r w:rsidR="000F3F7B">
        <w:rPr>
          <w:noProof/>
        </w:rPr>
        <w:t>1</w:t>
      </w:r>
      <w:r w:rsidR="000F3F7B">
        <w:fldChar w:fldCharType="end"/>
      </w:r>
      <w:r w:rsidR="00C4227F" w:rsidRPr="001D7DFD">
        <w:t>.</w:t>
      </w:r>
      <w:r w:rsidR="002225BA" w:rsidRPr="001D7DFD">
        <w:t xml:space="preserve"> </w:t>
      </w:r>
    </w:p>
    <w:p w14:paraId="182DDDFB" w14:textId="3C9B2FCC" w:rsidR="00DB2299" w:rsidRPr="001D7DFD" w:rsidRDefault="00DB2299" w:rsidP="00DB2299">
      <w:pPr>
        <w:pStyle w:val="Legenda"/>
        <w:framePr w:hSpace="141" w:wrap="around" w:vAnchor="text" w:hAnchor="page" w:x="4135" w:y="-98"/>
      </w:pPr>
    </w:p>
    <w:p w14:paraId="7FA74B3B" w14:textId="7254B78F" w:rsidR="000F3F7B" w:rsidRDefault="000F3F7B" w:rsidP="000F3F7B">
      <w:pPr>
        <w:pStyle w:val="Legenda"/>
        <w:keepNext/>
        <w:jc w:val="both"/>
      </w:pPr>
    </w:p>
    <w:p w14:paraId="67C2F0F2" w14:textId="59BE07F3" w:rsidR="000F3F7B" w:rsidRDefault="000F3F7B" w:rsidP="000F3F7B">
      <w:pPr>
        <w:pStyle w:val="Legenda"/>
        <w:keepNext/>
      </w:pPr>
      <w:bookmarkStart w:id="35" w:name="_Ref109593511"/>
      <w:bookmarkStart w:id="36" w:name="_Toc109596387"/>
      <w:r>
        <w:t xml:space="preserve">Quadro </w:t>
      </w:r>
      <w:fldSimple w:instr=" SEQ Quadro \* ARABIC ">
        <w:r w:rsidR="005433E2">
          <w:rPr>
            <w:noProof/>
          </w:rPr>
          <w:t>1</w:t>
        </w:r>
      </w:fldSimple>
      <w:bookmarkEnd w:id="35"/>
      <w:r>
        <w:t>:</w:t>
      </w:r>
      <w:r w:rsidRPr="0004189C">
        <w:t xml:space="preserve"> 10 heurísticas da usabilidade</w:t>
      </w:r>
      <w:r w:rsidR="005433E2">
        <w:t>.</w:t>
      </w:r>
      <w:bookmarkEnd w:id="36"/>
    </w:p>
    <w:tbl>
      <w:tblPr>
        <w:tblStyle w:val="TabeladeGrade6Colorida"/>
        <w:tblpPr w:leftFromText="141" w:rightFromText="141" w:vertAnchor="text" w:horzAnchor="margin" w:tblpY="188"/>
        <w:tblW w:w="9067" w:type="dxa"/>
        <w:tblLook w:val="04A0" w:firstRow="1" w:lastRow="0" w:firstColumn="1" w:lastColumn="0" w:noHBand="0" w:noVBand="1"/>
      </w:tblPr>
      <w:tblGrid>
        <w:gridCol w:w="456"/>
        <w:gridCol w:w="3249"/>
        <w:gridCol w:w="5362"/>
      </w:tblGrid>
      <w:tr w:rsidR="00DB2299" w:rsidRPr="001D7DFD" w14:paraId="55383054" w14:textId="77777777" w:rsidTr="00EC3B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099506F5" w14:textId="77777777" w:rsidR="00DB2299" w:rsidRPr="001D7DFD" w:rsidRDefault="00DB2299" w:rsidP="00DB2299">
            <w:pPr>
              <w:pStyle w:val="Corpodetexto"/>
              <w:spacing w:after="0" w:line="276" w:lineRule="auto"/>
              <w:ind w:firstLine="0"/>
              <w:jc w:val="center"/>
            </w:pPr>
            <w:r w:rsidRPr="001D7DFD">
              <w:t>#</w:t>
            </w:r>
          </w:p>
        </w:tc>
        <w:tc>
          <w:tcPr>
            <w:tcW w:w="3249" w:type="dxa"/>
          </w:tcPr>
          <w:p w14:paraId="3538A644" w14:textId="77777777" w:rsidR="00DB2299" w:rsidRPr="001D7DFD" w:rsidRDefault="00DB2299" w:rsidP="00DB2299">
            <w:pPr>
              <w:pStyle w:val="Corpodetexto"/>
              <w:spacing w:after="0" w:line="276" w:lineRule="auto"/>
              <w:ind w:firstLine="0"/>
              <w:jc w:val="center"/>
              <w:cnfStyle w:val="100000000000" w:firstRow="1" w:lastRow="0" w:firstColumn="0" w:lastColumn="0" w:oddVBand="0" w:evenVBand="0" w:oddHBand="0" w:evenHBand="0" w:firstRowFirstColumn="0" w:firstRowLastColumn="0" w:lastRowFirstColumn="0" w:lastRowLastColumn="0"/>
            </w:pPr>
            <w:r w:rsidRPr="001D7DFD">
              <w:t>Heurística</w:t>
            </w:r>
          </w:p>
        </w:tc>
        <w:tc>
          <w:tcPr>
            <w:tcW w:w="5362" w:type="dxa"/>
          </w:tcPr>
          <w:p w14:paraId="594F608F" w14:textId="77777777" w:rsidR="00DB2299" w:rsidRPr="001D7DFD" w:rsidRDefault="00DB2299" w:rsidP="00DB2299">
            <w:pPr>
              <w:pStyle w:val="Corpodetexto"/>
              <w:spacing w:after="0" w:line="276" w:lineRule="auto"/>
              <w:ind w:firstLine="0"/>
              <w:jc w:val="center"/>
              <w:cnfStyle w:val="100000000000" w:firstRow="1" w:lastRow="0" w:firstColumn="0" w:lastColumn="0" w:oddVBand="0" w:evenVBand="0" w:oddHBand="0" w:evenHBand="0" w:firstRowFirstColumn="0" w:firstRowLastColumn="0" w:lastRowFirstColumn="0" w:lastRowLastColumn="0"/>
            </w:pPr>
            <w:r w:rsidRPr="001D7DFD">
              <w:t>Descrição</w:t>
            </w:r>
          </w:p>
        </w:tc>
      </w:tr>
      <w:tr w:rsidR="00DB2299" w:rsidRPr="001D7DFD" w14:paraId="0D0EF8D5" w14:textId="77777777" w:rsidTr="00EC3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67A2F34F" w14:textId="77777777" w:rsidR="00DB2299" w:rsidRPr="001D7DFD" w:rsidRDefault="00DB2299" w:rsidP="00DB2299">
            <w:pPr>
              <w:pStyle w:val="Corpodetexto"/>
              <w:spacing w:after="0" w:line="276" w:lineRule="auto"/>
              <w:ind w:firstLine="0"/>
            </w:pPr>
            <w:r w:rsidRPr="001D7DFD">
              <w:t>1</w:t>
            </w:r>
          </w:p>
        </w:tc>
        <w:tc>
          <w:tcPr>
            <w:tcW w:w="3249" w:type="dxa"/>
          </w:tcPr>
          <w:p w14:paraId="715D1402" w14:textId="77777777" w:rsidR="00DB2299" w:rsidRPr="001D7DFD" w:rsidRDefault="00DB2299" w:rsidP="00DB2299">
            <w:pPr>
              <w:pStyle w:val="Corpodetexto"/>
              <w:spacing w:after="0" w:line="276" w:lineRule="auto"/>
              <w:ind w:firstLine="0"/>
              <w:cnfStyle w:val="000000100000" w:firstRow="0" w:lastRow="0" w:firstColumn="0" w:lastColumn="0" w:oddVBand="0" w:evenVBand="0" w:oddHBand="1" w:evenHBand="0" w:firstRowFirstColumn="0" w:firstRowLastColumn="0" w:lastRowFirstColumn="0" w:lastRowLastColumn="0"/>
            </w:pPr>
            <w:r w:rsidRPr="001D7DFD">
              <w:t>Visibilidade de status do sistema</w:t>
            </w:r>
          </w:p>
        </w:tc>
        <w:tc>
          <w:tcPr>
            <w:tcW w:w="5362" w:type="dxa"/>
          </w:tcPr>
          <w:p w14:paraId="1AD589AA" w14:textId="77777777" w:rsidR="00DB2299" w:rsidRPr="001D7DFD" w:rsidRDefault="00DB2299" w:rsidP="00DB2299">
            <w:pPr>
              <w:pStyle w:val="Corpodetexto"/>
              <w:spacing w:after="0" w:line="276" w:lineRule="auto"/>
              <w:ind w:firstLine="0"/>
              <w:cnfStyle w:val="000000100000" w:firstRow="0" w:lastRow="0" w:firstColumn="0" w:lastColumn="0" w:oddVBand="0" w:evenVBand="0" w:oddHBand="1" w:evenHBand="0" w:firstRowFirstColumn="0" w:firstRowLastColumn="0" w:lastRowFirstColumn="0" w:lastRowLastColumn="0"/>
            </w:pPr>
            <w:r w:rsidRPr="001D7DFD">
              <w:t xml:space="preserve">O sistema deve manter os usuários informados sobre o que está acontecendo, </w:t>
            </w:r>
            <w:r w:rsidRPr="001D7DFD">
              <w:rPr>
                <w:color w:val="auto"/>
              </w:rPr>
              <w:t xml:space="preserve">em </w:t>
            </w:r>
            <w:r w:rsidRPr="001D7DFD">
              <w:t>tempo real.</w:t>
            </w:r>
          </w:p>
        </w:tc>
      </w:tr>
      <w:tr w:rsidR="00DB2299" w:rsidRPr="001D7DFD" w14:paraId="19C83E28" w14:textId="77777777" w:rsidTr="00EC3B1A">
        <w:tc>
          <w:tcPr>
            <w:cnfStyle w:val="001000000000" w:firstRow="0" w:lastRow="0" w:firstColumn="1" w:lastColumn="0" w:oddVBand="0" w:evenVBand="0" w:oddHBand="0" w:evenHBand="0" w:firstRowFirstColumn="0" w:firstRowLastColumn="0" w:lastRowFirstColumn="0" w:lastRowLastColumn="0"/>
            <w:tcW w:w="456" w:type="dxa"/>
          </w:tcPr>
          <w:p w14:paraId="126CAE17" w14:textId="77777777" w:rsidR="00DB2299" w:rsidRPr="001D7DFD" w:rsidRDefault="00DB2299" w:rsidP="00DB2299">
            <w:pPr>
              <w:pStyle w:val="Corpodetexto"/>
              <w:spacing w:after="0" w:line="276" w:lineRule="auto"/>
              <w:ind w:firstLine="0"/>
            </w:pPr>
            <w:r w:rsidRPr="001D7DFD">
              <w:t>2</w:t>
            </w:r>
          </w:p>
        </w:tc>
        <w:tc>
          <w:tcPr>
            <w:tcW w:w="3249" w:type="dxa"/>
          </w:tcPr>
          <w:p w14:paraId="6E5F705C" w14:textId="77777777" w:rsidR="00DB2299" w:rsidRPr="001D7DFD" w:rsidRDefault="00DB2299" w:rsidP="00DB2299">
            <w:pPr>
              <w:pStyle w:val="Corpodetexto"/>
              <w:spacing w:after="0" w:line="276" w:lineRule="auto"/>
              <w:ind w:firstLine="0"/>
              <w:cnfStyle w:val="000000000000" w:firstRow="0" w:lastRow="0" w:firstColumn="0" w:lastColumn="0" w:oddVBand="0" w:evenVBand="0" w:oddHBand="0" w:evenHBand="0" w:firstRowFirstColumn="0" w:firstRowLastColumn="0" w:lastRowFirstColumn="0" w:lastRowLastColumn="0"/>
            </w:pPr>
            <w:r w:rsidRPr="001D7DFD">
              <w:t>Correspondência entre sistema e mundo real</w:t>
            </w:r>
          </w:p>
        </w:tc>
        <w:tc>
          <w:tcPr>
            <w:tcW w:w="5362" w:type="dxa"/>
          </w:tcPr>
          <w:p w14:paraId="5E66689D" w14:textId="77777777" w:rsidR="00DB2299" w:rsidRPr="001D7DFD" w:rsidRDefault="00DB2299" w:rsidP="00DB2299">
            <w:pPr>
              <w:pStyle w:val="Corpodetexto"/>
              <w:spacing w:after="0" w:line="276" w:lineRule="auto"/>
              <w:ind w:firstLine="0"/>
              <w:cnfStyle w:val="000000000000" w:firstRow="0" w:lastRow="0" w:firstColumn="0" w:lastColumn="0" w:oddVBand="0" w:evenVBand="0" w:oddHBand="0" w:evenHBand="0" w:firstRowFirstColumn="0" w:firstRowLastColumn="0" w:lastRowFirstColumn="0" w:lastRowLastColumn="0"/>
            </w:pPr>
            <w:r w:rsidRPr="001D7DFD">
              <w:t>O sistema deve ter a mesma linguagem que seu usuário utiliza no dia a dia.</w:t>
            </w:r>
          </w:p>
        </w:tc>
      </w:tr>
      <w:tr w:rsidR="00DB2299" w:rsidRPr="001D7DFD" w14:paraId="1B9EBA5F" w14:textId="77777777" w:rsidTr="00EC3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32054652" w14:textId="77777777" w:rsidR="00DB2299" w:rsidRPr="001D7DFD" w:rsidRDefault="00DB2299" w:rsidP="00DB2299">
            <w:pPr>
              <w:pStyle w:val="Corpodetexto"/>
              <w:spacing w:after="0" w:line="276" w:lineRule="auto"/>
              <w:ind w:firstLine="0"/>
            </w:pPr>
            <w:r w:rsidRPr="001D7DFD">
              <w:t>3</w:t>
            </w:r>
          </w:p>
        </w:tc>
        <w:tc>
          <w:tcPr>
            <w:tcW w:w="3249" w:type="dxa"/>
          </w:tcPr>
          <w:p w14:paraId="0F677DB3" w14:textId="77777777" w:rsidR="00DB2299" w:rsidRPr="001D7DFD" w:rsidRDefault="00DB2299" w:rsidP="00DB2299">
            <w:pPr>
              <w:pStyle w:val="Corpodetexto"/>
              <w:spacing w:after="0" w:line="276" w:lineRule="auto"/>
              <w:ind w:firstLine="0"/>
              <w:cnfStyle w:val="000000100000" w:firstRow="0" w:lastRow="0" w:firstColumn="0" w:lastColumn="0" w:oddVBand="0" w:evenVBand="0" w:oddHBand="1" w:evenHBand="0" w:firstRowFirstColumn="0" w:firstRowLastColumn="0" w:lastRowFirstColumn="0" w:lastRowLastColumn="0"/>
            </w:pPr>
            <w:r w:rsidRPr="001D7DFD">
              <w:t>Controle e liberdade para o usuário</w:t>
            </w:r>
          </w:p>
        </w:tc>
        <w:tc>
          <w:tcPr>
            <w:tcW w:w="5362" w:type="dxa"/>
          </w:tcPr>
          <w:p w14:paraId="104E0190" w14:textId="77777777" w:rsidR="00DB2299" w:rsidRPr="001D7DFD" w:rsidRDefault="00DB2299" w:rsidP="00DB2299">
            <w:pPr>
              <w:pStyle w:val="Corpodetexto"/>
              <w:spacing w:after="0" w:line="276" w:lineRule="auto"/>
              <w:ind w:firstLine="0"/>
              <w:cnfStyle w:val="000000100000" w:firstRow="0" w:lastRow="0" w:firstColumn="0" w:lastColumn="0" w:oddVBand="0" w:evenVBand="0" w:oddHBand="1" w:evenHBand="0" w:firstRowFirstColumn="0" w:firstRowLastColumn="0" w:lastRowFirstColumn="0" w:lastRowLastColumn="0"/>
            </w:pPr>
            <w:r w:rsidRPr="001D7DFD">
              <w:t>O sistema deve permitir que o usuário tenha liberdade para realizar o que deseja e desfazer enganos.</w:t>
            </w:r>
          </w:p>
        </w:tc>
      </w:tr>
      <w:tr w:rsidR="00DB2299" w:rsidRPr="001D7DFD" w14:paraId="645867E1" w14:textId="77777777" w:rsidTr="00EC3B1A">
        <w:tc>
          <w:tcPr>
            <w:cnfStyle w:val="001000000000" w:firstRow="0" w:lastRow="0" w:firstColumn="1" w:lastColumn="0" w:oddVBand="0" w:evenVBand="0" w:oddHBand="0" w:evenHBand="0" w:firstRowFirstColumn="0" w:firstRowLastColumn="0" w:lastRowFirstColumn="0" w:lastRowLastColumn="0"/>
            <w:tcW w:w="456" w:type="dxa"/>
          </w:tcPr>
          <w:p w14:paraId="336085CF" w14:textId="77777777" w:rsidR="00DB2299" w:rsidRPr="001D7DFD" w:rsidRDefault="00DB2299" w:rsidP="00DB2299">
            <w:pPr>
              <w:pStyle w:val="Corpodetexto"/>
              <w:spacing w:after="0" w:line="276" w:lineRule="auto"/>
              <w:ind w:firstLine="0"/>
            </w:pPr>
            <w:r w:rsidRPr="001D7DFD">
              <w:t>4</w:t>
            </w:r>
          </w:p>
        </w:tc>
        <w:tc>
          <w:tcPr>
            <w:tcW w:w="3249" w:type="dxa"/>
          </w:tcPr>
          <w:p w14:paraId="18FA31FD" w14:textId="77777777" w:rsidR="00DB2299" w:rsidRPr="001D7DFD" w:rsidRDefault="00DB2299" w:rsidP="00DB2299">
            <w:pPr>
              <w:pStyle w:val="Corpodetexto"/>
              <w:spacing w:after="0" w:line="276" w:lineRule="auto"/>
              <w:ind w:firstLine="0"/>
              <w:cnfStyle w:val="000000000000" w:firstRow="0" w:lastRow="0" w:firstColumn="0" w:lastColumn="0" w:oddVBand="0" w:evenVBand="0" w:oddHBand="0" w:evenHBand="0" w:firstRowFirstColumn="0" w:firstRowLastColumn="0" w:lastRowFirstColumn="0" w:lastRowLastColumn="0"/>
            </w:pPr>
            <w:r w:rsidRPr="001D7DFD">
              <w:t>Consistência e padronização</w:t>
            </w:r>
          </w:p>
        </w:tc>
        <w:tc>
          <w:tcPr>
            <w:tcW w:w="5362" w:type="dxa"/>
          </w:tcPr>
          <w:p w14:paraId="515C7DF1" w14:textId="77777777" w:rsidR="00DB2299" w:rsidRPr="001D7DFD" w:rsidRDefault="00DB2299" w:rsidP="00DB2299">
            <w:pPr>
              <w:pStyle w:val="Corpodetexto"/>
              <w:spacing w:after="0" w:line="276" w:lineRule="auto"/>
              <w:ind w:firstLine="0"/>
              <w:cnfStyle w:val="000000000000" w:firstRow="0" w:lastRow="0" w:firstColumn="0" w:lastColumn="0" w:oddVBand="0" w:evenVBand="0" w:oddHBand="0" w:evenHBand="0" w:firstRowFirstColumn="0" w:firstRowLastColumn="0" w:lastRowFirstColumn="0" w:lastRowLastColumn="0"/>
            </w:pPr>
            <w:r w:rsidRPr="001D7DFD">
              <w:t>A interface deve manter uma consistência, permitindo que o usuário identifique os padrões de estética.</w:t>
            </w:r>
          </w:p>
        </w:tc>
      </w:tr>
      <w:tr w:rsidR="00DB2299" w:rsidRPr="001D7DFD" w14:paraId="50975D3D" w14:textId="77777777" w:rsidTr="00EC3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2E962112" w14:textId="77777777" w:rsidR="00DB2299" w:rsidRPr="001D7DFD" w:rsidRDefault="00DB2299" w:rsidP="00DB2299">
            <w:pPr>
              <w:pStyle w:val="Corpodetexto"/>
              <w:spacing w:after="0" w:line="276" w:lineRule="auto"/>
              <w:ind w:firstLine="0"/>
            </w:pPr>
            <w:r w:rsidRPr="001D7DFD">
              <w:t>5</w:t>
            </w:r>
          </w:p>
        </w:tc>
        <w:tc>
          <w:tcPr>
            <w:tcW w:w="3249" w:type="dxa"/>
          </w:tcPr>
          <w:p w14:paraId="507F6C75" w14:textId="77777777" w:rsidR="00DB2299" w:rsidRPr="001D7DFD" w:rsidRDefault="00DB2299" w:rsidP="00DB2299">
            <w:pPr>
              <w:pStyle w:val="Corpodetexto"/>
              <w:spacing w:after="0" w:line="276" w:lineRule="auto"/>
              <w:ind w:firstLine="0"/>
              <w:cnfStyle w:val="000000100000" w:firstRow="0" w:lastRow="0" w:firstColumn="0" w:lastColumn="0" w:oddVBand="0" w:evenVBand="0" w:oddHBand="1" w:evenHBand="0" w:firstRowFirstColumn="0" w:firstRowLastColumn="0" w:lastRowFirstColumn="0" w:lastRowLastColumn="0"/>
            </w:pPr>
            <w:r w:rsidRPr="001D7DFD">
              <w:t>Prevenção de erros</w:t>
            </w:r>
          </w:p>
        </w:tc>
        <w:tc>
          <w:tcPr>
            <w:tcW w:w="5362" w:type="dxa"/>
          </w:tcPr>
          <w:p w14:paraId="437091D4" w14:textId="77777777" w:rsidR="00DB2299" w:rsidRPr="001D7DFD" w:rsidRDefault="00DB2299" w:rsidP="00DB2299">
            <w:pPr>
              <w:pStyle w:val="Corpodetexto"/>
              <w:spacing w:after="0" w:line="276" w:lineRule="auto"/>
              <w:ind w:firstLine="0"/>
              <w:cnfStyle w:val="000000100000" w:firstRow="0" w:lastRow="0" w:firstColumn="0" w:lastColumn="0" w:oddVBand="0" w:evenVBand="0" w:oddHBand="1" w:evenHBand="0" w:firstRowFirstColumn="0" w:firstRowLastColumn="0" w:lastRowFirstColumn="0" w:lastRowLastColumn="0"/>
            </w:pPr>
            <w:r w:rsidRPr="001D7DFD">
              <w:t>O sistema deve prevenir que erros ocorram.</w:t>
            </w:r>
          </w:p>
        </w:tc>
      </w:tr>
      <w:tr w:rsidR="00DB2299" w:rsidRPr="001D7DFD" w14:paraId="3E018719" w14:textId="77777777" w:rsidTr="00EC3B1A">
        <w:tc>
          <w:tcPr>
            <w:cnfStyle w:val="001000000000" w:firstRow="0" w:lastRow="0" w:firstColumn="1" w:lastColumn="0" w:oddVBand="0" w:evenVBand="0" w:oddHBand="0" w:evenHBand="0" w:firstRowFirstColumn="0" w:firstRowLastColumn="0" w:lastRowFirstColumn="0" w:lastRowLastColumn="0"/>
            <w:tcW w:w="456" w:type="dxa"/>
          </w:tcPr>
          <w:p w14:paraId="59E0C43A" w14:textId="77777777" w:rsidR="00DB2299" w:rsidRPr="001D7DFD" w:rsidRDefault="00DB2299" w:rsidP="00DB2299">
            <w:pPr>
              <w:pStyle w:val="Corpodetexto"/>
              <w:spacing w:after="0" w:line="276" w:lineRule="auto"/>
              <w:ind w:firstLine="0"/>
            </w:pPr>
            <w:r w:rsidRPr="001D7DFD">
              <w:t>6</w:t>
            </w:r>
          </w:p>
        </w:tc>
        <w:tc>
          <w:tcPr>
            <w:tcW w:w="3249" w:type="dxa"/>
          </w:tcPr>
          <w:p w14:paraId="1ED4C176" w14:textId="77777777" w:rsidR="00DB2299" w:rsidRPr="001D7DFD" w:rsidRDefault="00DB2299" w:rsidP="00DB2299">
            <w:pPr>
              <w:pStyle w:val="Corpodetexto"/>
              <w:spacing w:after="0" w:line="276" w:lineRule="auto"/>
              <w:ind w:firstLine="0"/>
              <w:cnfStyle w:val="000000000000" w:firstRow="0" w:lastRow="0" w:firstColumn="0" w:lastColumn="0" w:oddVBand="0" w:evenVBand="0" w:oddHBand="0" w:evenHBand="0" w:firstRowFirstColumn="0" w:firstRowLastColumn="0" w:lastRowFirstColumn="0" w:lastRowLastColumn="0"/>
            </w:pPr>
            <w:r w:rsidRPr="001D7DFD">
              <w:t>Reconhecimento em vez de recordação</w:t>
            </w:r>
          </w:p>
        </w:tc>
        <w:tc>
          <w:tcPr>
            <w:tcW w:w="5362" w:type="dxa"/>
          </w:tcPr>
          <w:p w14:paraId="630E7DEB" w14:textId="77777777" w:rsidR="00DB2299" w:rsidRPr="001D7DFD" w:rsidRDefault="00DB2299" w:rsidP="00DB2299">
            <w:pPr>
              <w:pStyle w:val="Corpodetexto"/>
              <w:spacing w:after="0" w:line="276" w:lineRule="auto"/>
              <w:ind w:firstLine="0"/>
              <w:cnfStyle w:val="000000000000" w:firstRow="0" w:lastRow="0" w:firstColumn="0" w:lastColumn="0" w:oddVBand="0" w:evenVBand="0" w:oddHBand="0" w:evenHBand="0" w:firstRowFirstColumn="0" w:firstRowLastColumn="0" w:lastRowFirstColumn="0" w:lastRowLastColumn="0"/>
            </w:pPr>
            <w:r w:rsidRPr="001D7DFD">
              <w:t>O sistema deve minimizar a quantidade de informação que o usuário precisa memorizar.</w:t>
            </w:r>
          </w:p>
        </w:tc>
      </w:tr>
      <w:tr w:rsidR="00DB2299" w:rsidRPr="001D7DFD" w14:paraId="3D858240" w14:textId="77777777" w:rsidTr="00EC3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5BA8A50B" w14:textId="77777777" w:rsidR="00DB2299" w:rsidRPr="001D7DFD" w:rsidRDefault="00DB2299" w:rsidP="00DB2299">
            <w:pPr>
              <w:pStyle w:val="Corpodetexto"/>
              <w:spacing w:after="0" w:line="276" w:lineRule="auto"/>
              <w:ind w:firstLine="0"/>
            </w:pPr>
            <w:r w:rsidRPr="001D7DFD">
              <w:t>7</w:t>
            </w:r>
          </w:p>
        </w:tc>
        <w:tc>
          <w:tcPr>
            <w:tcW w:w="3249" w:type="dxa"/>
          </w:tcPr>
          <w:p w14:paraId="6FD08477" w14:textId="77777777" w:rsidR="00DB2299" w:rsidRPr="001D7DFD" w:rsidRDefault="00DB2299" w:rsidP="00DB2299">
            <w:pPr>
              <w:pStyle w:val="Corpodetexto"/>
              <w:spacing w:after="0" w:line="276" w:lineRule="auto"/>
              <w:ind w:firstLine="0"/>
              <w:cnfStyle w:val="000000100000" w:firstRow="0" w:lastRow="0" w:firstColumn="0" w:lastColumn="0" w:oddVBand="0" w:evenVBand="0" w:oddHBand="1" w:evenHBand="0" w:firstRowFirstColumn="0" w:firstRowLastColumn="0" w:lastRowFirstColumn="0" w:lastRowLastColumn="0"/>
            </w:pPr>
            <w:r w:rsidRPr="001D7DFD">
              <w:t>Eficiência e flexibilidade de uso</w:t>
            </w:r>
          </w:p>
        </w:tc>
        <w:tc>
          <w:tcPr>
            <w:tcW w:w="5362" w:type="dxa"/>
          </w:tcPr>
          <w:p w14:paraId="2D76B188" w14:textId="77777777" w:rsidR="00DB2299" w:rsidRPr="001D7DFD" w:rsidRDefault="00DB2299" w:rsidP="00DB2299">
            <w:pPr>
              <w:pStyle w:val="Corpodetexto"/>
              <w:spacing w:after="0" w:line="276" w:lineRule="auto"/>
              <w:ind w:firstLine="0"/>
              <w:cnfStyle w:val="000000100000" w:firstRow="0" w:lastRow="0" w:firstColumn="0" w:lastColumn="0" w:oddVBand="0" w:evenVBand="0" w:oddHBand="1" w:evenHBand="0" w:firstRowFirstColumn="0" w:firstRowLastColumn="0" w:lastRowFirstColumn="0" w:lastRowLastColumn="0"/>
            </w:pPr>
            <w:r w:rsidRPr="001D7DFD">
              <w:t>Usuários leigos precisam de informação detalhada para realizar suas tarefas, e ferramentas para utilizar o sistema eficientemente com mais experiência.</w:t>
            </w:r>
          </w:p>
        </w:tc>
      </w:tr>
      <w:tr w:rsidR="00DB2299" w:rsidRPr="001D7DFD" w14:paraId="1146959D" w14:textId="77777777" w:rsidTr="00EC3B1A">
        <w:tc>
          <w:tcPr>
            <w:cnfStyle w:val="001000000000" w:firstRow="0" w:lastRow="0" w:firstColumn="1" w:lastColumn="0" w:oddVBand="0" w:evenVBand="0" w:oddHBand="0" w:evenHBand="0" w:firstRowFirstColumn="0" w:firstRowLastColumn="0" w:lastRowFirstColumn="0" w:lastRowLastColumn="0"/>
            <w:tcW w:w="456" w:type="dxa"/>
          </w:tcPr>
          <w:p w14:paraId="45E2B4E8" w14:textId="77777777" w:rsidR="00DB2299" w:rsidRPr="001D7DFD" w:rsidRDefault="00DB2299" w:rsidP="00DB2299">
            <w:pPr>
              <w:pStyle w:val="Corpodetexto"/>
              <w:spacing w:after="0" w:line="276" w:lineRule="auto"/>
              <w:ind w:firstLine="0"/>
            </w:pPr>
            <w:r w:rsidRPr="001D7DFD">
              <w:lastRenderedPageBreak/>
              <w:t>8</w:t>
            </w:r>
          </w:p>
        </w:tc>
        <w:tc>
          <w:tcPr>
            <w:tcW w:w="3249" w:type="dxa"/>
          </w:tcPr>
          <w:p w14:paraId="2542F216" w14:textId="77777777" w:rsidR="00DB2299" w:rsidRPr="001D7DFD" w:rsidRDefault="00DB2299" w:rsidP="00DB2299">
            <w:pPr>
              <w:pStyle w:val="Corpodetexto"/>
              <w:spacing w:after="0" w:line="276" w:lineRule="auto"/>
              <w:ind w:firstLine="0"/>
              <w:cnfStyle w:val="000000000000" w:firstRow="0" w:lastRow="0" w:firstColumn="0" w:lastColumn="0" w:oddVBand="0" w:evenVBand="0" w:oddHBand="0" w:evenHBand="0" w:firstRowFirstColumn="0" w:firstRowLastColumn="0" w:lastRowFirstColumn="0" w:lastRowLastColumn="0"/>
            </w:pPr>
            <w:r w:rsidRPr="001D7DFD">
              <w:t>Estética e design minimalista</w:t>
            </w:r>
          </w:p>
        </w:tc>
        <w:tc>
          <w:tcPr>
            <w:tcW w:w="5362" w:type="dxa"/>
          </w:tcPr>
          <w:p w14:paraId="144E0C9D" w14:textId="77777777" w:rsidR="00DB2299" w:rsidRPr="001D7DFD" w:rsidRDefault="00DB2299" w:rsidP="00DB2299">
            <w:pPr>
              <w:pStyle w:val="Corpodetexto"/>
              <w:spacing w:after="0" w:line="276" w:lineRule="auto"/>
              <w:ind w:firstLine="0"/>
              <w:cnfStyle w:val="000000000000" w:firstRow="0" w:lastRow="0" w:firstColumn="0" w:lastColumn="0" w:oddVBand="0" w:evenVBand="0" w:oddHBand="0" w:evenHBand="0" w:firstRowFirstColumn="0" w:firstRowLastColumn="0" w:lastRowFirstColumn="0" w:lastRowLastColumn="0"/>
            </w:pPr>
            <w:r w:rsidRPr="001D7DFD">
              <w:t>O conteúdo deve ser direto, manter as partes importantes em primeiro plano e as menos importantes em segundo.</w:t>
            </w:r>
          </w:p>
        </w:tc>
      </w:tr>
      <w:tr w:rsidR="00DB2299" w:rsidRPr="001D7DFD" w14:paraId="2BD9CC38" w14:textId="77777777" w:rsidTr="00EC3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5BE672D0" w14:textId="77777777" w:rsidR="00DB2299" w:rsidRPr="001D7DFD" w:rsidRDefault="00DB2299" w:rsidP="00DB2299">
            <w:pPr>
              <w:pStyle w:val="Corpodetexto"/>
              <w:spacing w:after="0" w:line="276" w:lineRule="auto"/>
              <w:ind w:firstLine="0"/>
            </w:pPr>
            <w:r w:rsidRPr="001D7DFD">
              <w:t>9</w:t>
            </w:r>
          </w:p>
        </w:tc>
        <w:tc>
          <w:tcPr>
            <w:tcW w:w="3249" w:type="dxa"/>
          </w:tcPr>
          <w:p w14:paraId="32CF7A0B" w14:textId="77777777" w:rsidR="00DB2299" w:rsidRPr="001D7DFD" w:rsidRDefault="00DB2299" w:rsidP="00DB2299">
            <w:pPr>
              <w:pStyle w:val="Corpodetexto"/>
              <w:spacing w:after="0" w:line="276" w:lineRule="auto"/>
              <w:ind w:firstLine="0"/>
              <w:cnfStyle w:val="000000100000" w:firstRow="0" w:lastRow="0" w:firstColumn="0" w:lastColumn="0" w:oddVBand="0" w:evenVBand="0" w:oddHBand="1" w:evenHBand="0" w:firstRowFirstColumn="0" w:firstRowLastColumn="0" w:lastRowFirstColumn="0" w:lastRowLastColumn="0"/>
            </w:pPr>
            <w:r w:rsidRPr="001D7DFD">
              <w:t>Auxílio do sistema ao usuário para reconhecer, diagnosticar e recuperar erros</w:t>
            </w:r>
          </w:p>
        </w:tc>
        <w:tc>
          <w:tcPr>
            <w:tcW w:w="5362" w:type="dxa"/>
          </w:tcPr>
          <w:p w14:paraId="5C89C1B9" w14:textId="77777777" w:rsidR="00DB2299" w:rsidRPr="001D7DFD" w:rsidRDefault="00DB2299" w:rsidP="00DB2299">
            <w:pPr>
              <w:pStyle w:val="Corpodetexto"/>
              <w:spacing w:after="0" w:line="276" w:lineRule="auto"/>
              <w:ind w:firstLine="0"/>
              <w:cnfStyle w:val="000000100000" w:firstRow="0" w:lastRow="0" w:firstColumn="0" w:lastColumn="0" w:oddVBand="0" w:evenVBand="0" w:oddHBand="1" w:evenHBand="0" w:firstRowFirstColumn="0" w:firstRowLastColumn="0" w:lastRowFirstColumn="0" w:lastRowLastColumn="0"/>
            </w:pPr>
            <w:r w:rsidRPr="001D7DFD">
              <w:t>Se acontecer um erro o sistema deve mostrar ao usuário qual erro e como se recuperar dele de forma objetiva.</w:t>
            </w:r>
          </w:p>
        </w:tc>
      </w:tr>
      <w:tr w:rsidR="00DB2299" w:rsidRPr="001D7DFD" w14:paraId="669E2F3C" w14:textId="77777777" w:rsidTr="00EC3B1A">
        <w:tc>
          <w:tcPr>
            <w:cnfStyle w:val="001000000000" w:firstRow="0" w:lastRow="0" w:firstColumn="1" w:lastColumn="0" w:oddVBand="0" w:evenVBand="0" w:oddHBand="0" w:evenHBand="0" w:firstRowFirstColumn="0" w:firstRowLastColumn="0" w:lastRowFirstColumn="0" w:lastRowLastColumn="0"/>
            <w:tcW w:w="456" w:type="dxa"/>
          </w:tcPr>
          <w:p w14:paraId="5D7C5D67" w14:textId="77777777" w:rsidR="00DB2299" w:rsidRPr="001D7DFD" w:rsidRDefault="00DB2299" w:rsidP="00DB2299">
            <w:pPr>
              <w:pStyle w:val="Corpodetexto"/>
              <w:spacing w:after="0" w:line="276" w:lineRule="auto"/>
              <w:ind w:firstLine="0"/>
            </w:pPr>
            <w:r w:rsidRPr="001D7DFD">
              <w:t>10</w:t>
            </w:r>
          </w:p>
        </w:tc>
        <w:tc>
          <w:tcPr>
            <w:tcW w:w="3249" w:type="dxa"/>
          </w:tcPr>
          <w:p w14:paraId="07182930" w14:textId="77777777" w:rsidR="00DB2299" w:rsidRPr="001D7DFD" w:rsidRDefault="00DB2299" w:rsidP="00DB2299">
            <w:pPr>
              <w:pStyle w:val="Corpodetexto"/>
              <w:spacing w:after="0" w:line="276" w:lineRule="auto"/>
              <w:ind w:firstLine="0"/>
              <w:cnfStyle w:val="000000000000" w:firstRow="0" w:lastRow="0" w:firstColumn="0" w:lastColumn="0" w:oddVBand="0" w:evenVBand="0" w:oddHBand="0" w:evenHBand="0" w:firstRowFirstColumn="0" w:firstRowLastColumn="0" w:lastRowFirstColumn="0" w:lastRowLastColumn="0"/>
            </w:pPr>
            <w:r w:rsidRPr="001D7DFD">
              <w:t>Ajuda e documentação</w:t>
            </w:r>
          </w:p>
        </w:tc>
        <w:tc>
          <w:tcPr>
            <w:tcW w:w="5362" w:type="dxa"/>
          </w:tcPr>
          <w:p w14:paraId="44F0D813" w14:textId="77777777" w:rsidR="00DB2299" w:rsidRPr="001D7DFD" w:rsidRDefault="00DB2299" w:rsidP="00DB2299">
            <w:pPr>
              <w:pStyle w:val="Corpodetexto"/>
              <w:keepNext/>
              <w:spacing w:after="0" w:line="276" w:lineRule="auto"/>
              <w:ind w:firstLine="0"/>
              <w:cnfStyle w:val="000000000000" w:firstRow="0" w:lastRow="0" w:firstColumn="0" w:lastColumn="0" w:oddVBand="0" w:evenVBand="0" w:oddHBand="0" w:evenHBand="0" w:firstRowFirstColumn="0" w:firstRowLastColumn="0" w:lastRowFirstColumn="0" w:lastRowLastColumn="0"/>
            </w:pPr>
            <w:r w:rsidRPr="001D7DFD">
              <w:t>Apesar de ser uma área menos acessada, é importante o usuário ter uma opção de resolver suas dúvidas dentro da aplicação.</w:t>
            </w:r>
          </w:p>
        </w:tc>
      </w:tr>
    </w:tbl>
    <w:p w14:paraId="1FD5337F" w14:textId="1C7D2F3F" w:rsidR="00DB2299" w:rsidRPr="001D7DFD" w:rsidRDefault="00EC3B1A" w:rsidP="000F3F7B">
      <w:pPr>
        <w:pStyle w:val="Corpodetexto"/>
        <w:spacing w:before="240" w:line="360" w:lineRule="auto"/>
        <w:ind w:firstLine="0"/>
        <w:jc w:val="center"/>
        <w:rPr>
          <w:bCs/>
          <w:sz w:val="20"/>
        </w:rPr>
      </w:pPr>
      <w:r w:rsidRPr="001D7DFD">
        <w:rPr>
          <w:bCs/>
          <w:sz w:val="20"/>
        </w:rPr>
        <w:t xml:space="preserve">Fonte: </w:t>
      </w:r>
      <w:r w:rsidR="0087715C" w:rsidRPr="001D7DFD">
        <w:rPr>
          <w:bCs/>
          <w:sz w:val="20"/>
        </w:rPr>
        <w:t>Jakob Nielsen</w:t>
      </w:r>
      <w:r w:rsidR="005433E2">
        <w:rPr>
          <w:bCs/>
          <w:sz w:val="20"/>
        </w:rPr>
        <w:t>.</w:t>
      </w:r>
    </w:p>
    <w:p w14:paraId="696573A2" w14:textId="5BB58466" w:rsidR="002225BA" w:rsidRPr="001D7DFD" w:rsidRDefault="002225BA" w:rsidP="00DB2299">
      <w:pPr>
        <w:pStyle w:val="Corpodetexto"/>
        <w:spacing w:line="360" w:lineRule="auto"/>
        <w:ind w:firstLine="709"/>
      </w:pPr>
      <w:r w:rsidRPr="001D7DFD">
        <w:t xml:space="preserve">Deve-se destacar que UX e </w:t>
      </w:r>
      <w:proofErr w:type="spellStart"/>
      <w:r w:rsidRPr="001D7DFD">
        <w:rPr>
          <w:i/>
          <w:iCs/>
        </w:rPr>
        <w:t>User</w:t>
      </w:r>
      <w:proofErr w:type="spellEnd"/>
      <w:r w:rsidRPr="001D7DFD">
        <w:rPr>
          <w:i/>
          <w:iCs/>
        </w:rPr>
        <w:t xml:space="preserve"> </w:t>
      </w:r>
      <w:proofErr w:type="spellStart"/>
      <w:r w:rsidRPr="001D7DFD">
        <w:rPr>
          <w:i/>
          <w:iCs/>
        </w:rPr>
        <w:t>Interfece</w:t>
      </w:r>
      <w:proofErr w:type="spellEnd"/>
      <w:r w:rsidRPr="001D7DFD">
        <w:t xml:space="preserve"> (UI) são duas abordagens diferentes, apesar de se complementarem, cada uma trabalhando para oferecer uma melhor experiência de usuário</w:t>
      </w:r>
      <w:r w:rsidR="000F3F7B">
        <w:t>:</w:t>
      </w:r>
    </w:p>
    <w:p w14:paraId="74120AFB" w14:textId="0FBBD41B" w:rsidR="002225BA" w:rsidRPr="001D7DFD" w:rsidRDefault="002225BA" w:rsidP="000F3F7B">
      <w:pPr>
        <w:pStyle w:val="Corpodetexto"/>
        <w:numPr>
          <w:ilvl w:val="0"/>
          <w:numId w:val="3"/>
        </w:numPr>
        <w:spacing w:after="0" w:line="360" w:lineRule="auto"/>
      </w:pPr>
      <w:r w:rsidRPr="001D7DFD">
        <w:t>UI: conceito que define a forma com que o usuário irá interagir com o sistema, tendo como elementos, botões, tipografia, ícones e cores.</w:t>
      </w:r>
      <w:r w:rsidR="007E60E0">
        <w:t>;</w:t>
      </w:r>
    </w:p>
    <w:p w14:paraId="77B48D6A" w14:textId="1577EE6C" w:rsidR="00BE77D7" w:rsidRPr="001D7DFD" w:rsidRDefault="002225BA">
      <w:pPr>
        <w:pStyle w:val="Corpodetexto"/>
        <w:numPr>
          <w:ilvl w:val="0"/>
          <w:numId w:val="3"/>
        </w:numPr>
        <w:spacing w:line="360" w:lineRule="auto"/>
      </w:pPr>
      <w:r w:rsidRPr="001D7DFD">
        <w:t>UX: conceito que se estende para além da experiência do usuário com o produto e inclui até mesmo as etapas anteriores ao seu uso. Ou seja, ofertar um produto relevante é fundamental, mas também é pertinente como o produto será consumido.</w:t>
      </w:r>
    </w:p>
    <w:p w14:paraId="6AE0660A" w14:textId="638F6858" w:rsidR="00BE77D7" w:rsidRPr="001D7DFD" w:rsidRDefault="00BE77D7" w:rsidP="001D7DFD">
      <w:pPr>
        <w:pStyle w:val="Ttulo2"/>
      </w:pPr>
      <w:bookmarkStart w:id="37" w:name="_Toc109639236"/>
      <w:r w:rsidRPr="001D7DFD">
        <w:t>Teste de software</w:t>
      </w:r>
      <w:bookmarkEnd w:id="37"/>
    </w:p>
    <w:p w14:paraId="5729CAC6" w14:textId="1767EA47" w:rsidR="00BE77D7" w:rsidRPr="001D7DFD" w:rsidRDefault="00D119B2" w:rsidP="007E60E0">
      <w:pPr>
        <w:spacing w:after="0" w:line="360" w:lineRule="auto"/>
        <w:ind w:firstLine="709"/>
      </w:pPr>
      <w:r w:rsidRPr="001D7DFD">
        <w:t xml:space="preserve">Uma parte importante do desenvolvimento de software, são os testes. </w:t>
      </w:r>
      <w:r w:rsidR="00B06C27" w:rsidRPr="001D7DFD">
        <w:t>Para</w:t>
      </w:r>
      <w:r w:rsidRPr="001D7DFD">
        <w:t xml:space="preserve"> Neto (2007), o teste de software é o processo de execução de um produto, que visa determinar se ele atingiu suas especificações e funcionou corretamente no ambiente para qual foi projetado</w:t>
      </w:r>
      <w:r w:rsidR="00B06C27" w:rsidRPr="001D7DFD">
        <w:t>. O teste de software tem o objetivo de revelar falhas em um produto, para identificar suas causas e poder corrigi-las.</w:t>
      </w:r>
    </w:p>
    <w:p w14:paraId="616F90DB" w14:textId="0C4C9253" w:rsidR="00361A61" w:rsidRPr="001D7DFD" w:rsidRDefault="009669C7" w:rsidP="007E60E0">
      <w:pPr>
        <w:spacing w:after="0" w:line="360" w:lineRule="auto"/>
        <w:ind w:firstLine="709"/>
      </w:pPr>
      <w:r w:rsidRPr="001D7DFD">
        <w:t>Para este trabalho foram feitos três tipos de teste</w:t>
      </w:r>
      <w:r w:rsidR="00017817" w:rsidRPr="001D7DFD">
        <w:t>:</w:t>
      </w:r>
      <w:r w:rsidRPr="001D7DFD">
        <w:t xml:space="preserve"> funcional, unitário e instrumentado.</w:t>
      </w:r>
      <w:r w:rsidR="00017817" w:rsidRPr="001D7DFD">
        <w:t xml:space="preserve"> O teste funcional é conhecido também como teste de caixa preta, por </w:t>
      </w:r>
      <w:r w:rsidR="00EB5AD4" w:rsidRPr="001D7DFD">
        <w:t>se</w:t>
      </w:r>
      <w:r w:rsidR="00017817" w:rsidRPr="001D7DFD">
        <w:t xml:space="preserve"> tratar de uma caixa com o conteúdo desconhecido, da qual vemos apenas o lado externo. Nesse tipo de teste são verificadas as funcionalidades do sistema, sem se preocupar com a implementação interna (FRANCINE et al, 2000)</w:t>
      </w:r>
      <w:r w:rsidR="00BC431A" w:rsidRPr="001D7DFD">
        <w:t xml:space="preserve">. </w:t>
      </w:r>
    </w:p>
    <w:p w14:paraId="3B4C9FD7" w14:textId="7A565BB9" w:rsidR="00361A61" w:rsidRPr="001D7DFD" w:rsidRDefault="00810828" w:rsidP="00361A61">
      <w:pPr>
        <w:spacing w:line="360" w:lineRule="auto"/>
        <w:ind w:firstLine="709"/>
      </w:pPr>
      <w:r w:rsidRPr="001D7DFD">
        <w:t>O teste unitário é o teste que busca testar cada unidade do sistema individualmente, com o objetivo de isol</w:t>
      </w:r>
      <w:r w:rsidR="00EB5AD4" w:rsidRPr="001D7DFD">
        <w:t xml:space="preserve">á-lo </w:t>
      </w:r>
      <w:r w:rsidRPr="001D7DFD">
        <w:t xml:space="preserve">para garantir que elas estejam funcionando conforme especificado (MIRANDA, 2017). </w:t>
      </w:r>
      <w:r w:rsidR="00361A61" w:rsidRPr="001D7DFD">
        <w:t>Um teste instrumentado pode ser descrito como</w:t>
      </w:r>
      <w:r w:rsidR="0097353C" w:rsidRPr="001D7DFD">
        <w:t xml:space="preserve"> um teste executado </w:t>
      </w:r>
      <w:r w:rsidR="0097353C" w:rsidRPr="001D7DFD">
        <w:lastRenderedPageBreak/>
        <w:t>diretamente no dispositivo ou emulador (instrumentos), simulando o comportamento de um usuário</w:t>
      </w:r>
      <w:r w:rsidR="00EB5AD4" w:rsidRPr="001D7DFD">
        <w:t>. E</w:t>
      </w:r>
      <w:r w:rsidR="0097353C" w:rsidRPr="001D7DFD">
        <w:t>m resumo, este teste valida a lógica gráfica do aplicativo (MARCUS, 2016).</w:t>
      </w:r>
    </w:p>
    <w:p w14:paraId="080205CE" w14:textId="69E72602" w:rsidR="00FE3A95" w:rsidRPr="001D7DFD" w:rsidRDefault="00FE3A95" w:rsidP="00261279">
      <w:pPr>
        <w:pStyle w:val="Ttulo1"/>
        <w:spacing w:line="360" w:lineRule="auto"/>
        <w:ind w:left="295" w:hanging="295"/>
      </w:pPr>
      <w:bookmarkStart w:id="38" w:name="_Toc109639237"/>
      <w:r w:rsidRPr="001D7DFD">
        <w:lastRenderedPageBreak/>
        <w:t>ESTADO DA ARTE</w:t>
      </w:r>
      <w:bookmarkEnd w:id="38"/>
    </w:p>
    <w:p w14:paraId="02C65B34" w14:textId="74614470" w:rsidR="00A54602" w:rsidRPr="001D7DFD" w:rsidRDefault="002841F8" w:rsidP="00364647">
      <w:pPr>
        <w:spacing w:line="360" w:lineRule="auto"/>
        <w:ind w:firstLine="709"/>
      </w:pPr>
      <w:r w:rsidRPr="001D7DFD">
        <w:t xml:space="preserve">Para definir os requisitos da aplicação foram pesquisados </w:t>
      </w:r>
      <w:r w:rsidR="004C4E0A" w:rsidRPr="001D7DFD">
        <w:t>sistemas com funcionalidades parecidas</w:t>
      </w:r>
      <w:r w:rsidR="00407AF1" w:rsidRPr="001D7DFD">
        <w:t xml:space="preserve"> com o </w:t>
      </w:r>
      <w:r w:rsidR="009913B2" w:rsidRPr="007E60E0">
        <w:rPr>
          <w:i/>
          <w:iCs/>
        </w:rPr>
        <w:t>Seller’s Book</w:t>
      </w:r>
      <w:r w:rsidR="004C4E0A" w:rsidRPr="001D7DFD">
        <w:t xml:space="preserve">. Foram pesquisados </w:t>
      </w:r>
      <w:r w:rsidR="008348DC" w:rsidRPr="001D7DFD">
        <w:t xml:space="preserve">os </w:t>
      </w:r>
      <w:r w:rsidR="00261279" w:rsidRPr="001D7DFD">
        <w:t xml:space="preserve">sistemas </w:t>
      </w:r>
      <w:r w:rsidR="00A44F2D" w:rsidRPr="001D7DFD">
        <w:t xml:space="preserve">informados durante a pesquisa </w:t>
      </w:r>
      <w:r w:rsidR="004848C5" w:rsidRPr="001D7DFD">
        <w:t>de levantamento</w:t>
      </w:r>
      <w:r w:rsidR="00496A0D" w:rsidRPr="001D7DFD">
        <w:t>, outros aplicativos</w:t>
      </w:r>
      <w:r w:rsidR="004764DF" w:rsidRPr="001D7DFD">
        <w:t xml:space="preserve"> e trabalhos</w:t>
      </w:r>
      <w:r w:rsidR="00496A0D" w:rsidRPr="001D7DFD">
        <w:t xml:space="preserve"> que </w:t>
      </w:r>
      <w:r w:rsidR="004764DF" w:rsidRPr="001D7DFD">
        <w:t>tem relação</w:t>
      </w:r>
      <w:r w:rsidR="00496A0D" w:rsidRPr="001D7DFD">
        <w:t xml:space="preserve"> com controle de vendas ou estoque.</w:t>
      </w:r>
    </w:p>
    <w:p w14:paraId="6C2537E3" w14:textId="4AF022BA" w:rsidR="00DB450A" w:rsidRPr="001D7DFD" w:rsidRDefault="0045126A" w:rsidP="001D7DFD">
      <w:pPr>
        <w:pStyle w:val="Ttulo2"/>
      </w:pPr>
      <w:bookmarkStart w:id="39" w:name="_Toc109639238"/>
      <w:r w:rsidRPr="001D7DFD">
        <w:t>aplicações</w:t>
      </w:r>
      <w:bookmarkEnd w:id="39"/>
    </w:p>
    <w:p w14:paraId="79712324" w14:textId="72BC13A9" w:rsidR="00430436" w:rsidRPr="001D7DFD" w:rsidRDefault="001452B1" w:rsidP="007E60E0">
      <w:pPr>
        <w:spacing w:line="360" w:lineRule="auto"/>
        <w:ind w:firstLine="709"/>
        <w:rPr>
          <w:strike/>
          <w:color w:val="FF0000"/>
        </w:rPr>
      </w:pPr>
      <w:r w:rsidRPr="001D7DFD">
        <w:t xml:space="preserve">Esta seção apresenta </w:t>
      </w:r>
      <w:r w:rsidR="00430436" w:rsidRPr="001D7DFD">
        <w:t xml:space="preserve">os aplicativos analisados </w:t>
      </w:r>
      <w:r w:rsidRPr="001D7DFD">
        <w:t>devido a sua relação com a proposta do trabalho. Esses aplicativos são o</w:t>
      </w:r>
      <w:r w:rsidR="00430436" w:rsidRPr="001D7DFD">
        <w:t xml:space="preserve"> Excel da Microsoft</w:t>
      </w:r>
      <w:r w:rsidR="002845E8" w:rsidRPr="001D7DFD">
        <w:t xml:space="preserve"> (</w:t>
      </w:r>
      <w:r w:rsidR="0056212F" w:rsidRPr="001D7DFD">
        <w:t>2016)</w:t>
      </w:r>
      <w:r w:rsidR="00430436" w:rsidRPr="001D7DFD">
        <w:t xml:space="preserve">, </w:t>
      </w:r>
      <w:r w:rsidRPr="001D7DFD">
        <w:t xml:space="preserve">o </w:t>
      </w:r>
      <w:r w:rsidR="00430436" w:rsidRPr="001D7DFD">
        <w:t xml:space="preserve">Super Revendedores </w:t>
      </w:r>
      <w:r w:rsidR="00494E85" w:rsidRPr="001D7DFD">
        <w:t xml:space="preserve">(2022) </w:t>
      </w:r>
      <w:r w:rsidR="00430436" w:rsidRPr="001D7DFD">
        <w:t xml:space="preserve">e </w:t>
      </w:r>
      <w:r w:rsidRPr="001D7DFD">
        <w:t xml:space="preserve">o </w:t>
      </w:r>
      <w:proofErr w:type="spellStart"/>
      <w:r w:rsidR="00430436" w:rsidRPr="001D7DFD">
        <w:t>Kyte</w:t>
      </w:r>
      <w:proofErr w:type="spellEnd"/>
      <w:r w:rsidR="00494E85" w:rsidRPr="001D7DFD">
        <w:t xml:space="preserve"> (2022)</w:t>
      </w:r>
      <w:r w:rsidR="00951A96" w:rsidRPr="001D7DFD">
        <w:t>.</w:t>
      </w:r>
    </w:p>
    <w:p w14:paraId="3DD29C09" w14:textId="02689484" w:rsidR="0045126A" w:rsidRPr="001D7DFD" w:rsidRDefault="0045126A" w:rsidP="001D7DFD">
      <w:pPr>
        <w:pStyle w:val="Ttulo2"/>
      </w:pPr>
      <w:bookmarkStart w:id="40" w:name="_Toc109639239"/>
      <w:r w:rsidRPr="001D7DFD">
        <w:t>Excel</w:t>
      </w:r>
      <w:bookmarkEnd w:id="40"/>
    </w:p>
    <w:p w14:paraId="53B8D4D8" w14:textId="40206CA0" w:rsidR="0045126A" w:rsidRPr="001D7DFD" w:rsidRDefault="0045126A" w:rsidP="007E60E0">
      <w:pPr>
        <w:spacing w:line="360" w:lineRule="auto"/>
        <w:ind w:firstLine="709"/>
      </w:pPr>
      <w:r w:rsidRPr="001D7DFD">
        <w:t>Microsoft Excel, é a ferramenta de planilhas da Microsoft,</w:t>
      </w:r>
      <w:r w:rsidR="00E56931" w:rsidRPr="001D7DFD">
        <w:t xml:space="preserve"> que é um tipo de programa de computador que utiliza tabelas para realização de cálculos ou apresentação de dados</w:t>
      </w:r>
      <w:r w:rsidR="0075455C" w:rsidRPr="001D7DFD">
        <w:t>, sendo capaz de gerar diferentes gráficos para os mesmos</w:t>
      </w:r>
      <w:r w:rsidRPr="001D7DFD">
        <w:t>. S</w:t>
      </w:r>
      <w:r w:rsidR="007C5BE7" w:rsidRPr="001D7DFD">
        <w:t>uas</w:t>
      </w:r>
      <w:r w:rsidRPr="001D7DFD">
        <w:t xml:space="preserve"> </w:t>
      </w:r>
      <w:r w:rsidR="007C5BE7" w:rsidRPr="001D7DFD">
        <w:t>funcionalidades</w:t>
      </w:r>
      <w:r w:rsidRPr="001D7DFD">
        <w:t xml:space="preserve"> ajudam a apresentar dados de forma atrativa, com formatação, mini gráficos e tabelas para facilitar a compreensão da informação (EXCEL, 2016). Porém</w:t>
      </w:r>
      <w:r w:rsidR="00382148" w:rsidRPr="001D7DFD">
        <w:t>, o Excel</w:t>
      </w:r>
      <w:r w:rsidRPr="001D7DFD">
        <w:t xml:space="preserve"> é um sistema pago, e</w:t>
      </w:r>
      <w:r w:rsidR="00382148" w:rsidRPr="001D7DFD">
        <w:t>,</w:t>
      </w:r>
      <w:r w:rsidRPr="001D7DFD">
        <w:t xml:space="preserve"> apesar de todas as suas funções,</w:t>
      </w:r>
      <w:r w:rsidRPr="001D7DFD">
        <w:rPr>
          <w:color w:val="FF0000"/>
        </w:rPr>
        <w:t xml:space="preserve"> </w:t>
      </w:r>
      <w:r w:rsidRPr="001D7DFD">
        <w:t xml:space="preserve">usá-las de forma eficiente </w:t>
      </w:r>
      <w:r w:rsidR="00382148" w:rsidRPr="001D7DFD">
        <w:t xml:space="preserve">requer </w:t>
      </w:r>
      <w:r w:rsidR="00A95D2E" w:rsidRPr="001D7DFD">
        <w:t>experi</w:t>
      </w:r>
      <w:r w:rsidR="00233216" w:rsidRPr="001D7DFD">
        <w:t>ê</w:t>
      </w:r>
      <w:r w:rsidR="00A95D2E" w:rsidRPr="001D7DFD">
        <w:t xml:space="preserve">ncia </w:t>
      </w:r>
      <w:r w:rsidRPr="001D7DFD">
        <w:t>ou</w:t>
      </w:r>
      <w:r w:rsidR="00A95D2E" w:rsidRPr="001D7DFD">
        <w:t xml:space="preserve"> de</w:t>
      </w:r>
      <w:r w:rsidRPr="001D7DFD">
        <w:t xml:space="preserve"> um treinamento na plataforma. </w:t>
      </w:r>
      <w:r w:rsidR="00A95D2E" w:rsidRPr="001D7DFD">
        <w:t>Como alternativa gratuita ao Excel, há ferramentas como o Google Planilhas, ou o editor de planilhas do LibreOffice, ambos com funcionalidades equivalentes às do Excel.</w:t>
      </w:r>
    </w:p>
    <w:p w14:paraId="74CA388F" w14:textId="5F221E0C" w:rsidR="0045126A" w:rsidRPr="001D7DFD" w:rsidRDefault="0045126A" w:rsidP="007E60E0">
      <w:pPr>
        <w:pStyle w:val="Legenda"/>
        <w:keepNext/>
      </w:pPr>
      <w:bookmarkStart w:id="41" w:name="_Ref108000296"/>
      <w:bookmarkStart w:id="42" w:name="_Toc109639168"/>
      <w:r w:rsidRPr="001D7DFD">
        <w:t xml:space="preserve">Figura </w:t>
      </w:r>
      <w:fldSimple w:instr=" SEQ Figura \* ARABIC ">
        <w:r w:rsidR="00152FC1">
          <w:rPr>
            <w:noProof/>
          </w:rPr>
          <w:t>4</w:t>
        </w:r>
      </w:fldSimple>
      <w:bookmarkEnd w:id="41"/>
      <w:r w:rsidRPr="001D7DFD">
        <w:t>:</w:t>
      </w:r>
      <w:r w:rsidR="007E60E0">
        <w:t xml:space="preserve"> </w:t>
      </w:r>
      <w:r w:rsidRPr="001D7DFD">
        <w:t>Interface gráfica do usuário do Excel</w:t>
      </w:r>
      <w:r w:rsidR="005433E2">
        <w:t>.</w:t>
      </w:r>
      <w:bookmarkEnd w:id="42"/>
    </w:p>
    <w:p w14:paraId="0CE8BAD7" w14:textId="77777777" w:rsidR="0045126A" w:rsidRPr="001D7DFD" w:rsidRDefault="0045126A" w:rsidP="007E60E0">
      <w:pPr>
        <w:keepNext/>
        <w:spacing w:before="240" w:line="360" w:lineRule="auto"/>
        <w:ind w:firstLine="0"/>
        <w:jc w:val="center"/>
      </w:pPr>
      <w:r w:rsidRPr="001D7DFD">
        <w:rPr>
          <w:noProof/>
        </w:rPr>
        <w:drawing>
          <wp:inline distT="0" distB="0" distL="0" distR="0" wp14:anchorId="5AB881CD" wp14:editId="7D2B517F">
            <wp:extent cx="4484538" cy="2219325"/>
            <wp:effectExtent l="0" t="0" r="0" b="0"/>
            <wp:docPr id="1" name="Imagem 1"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Aplicativo, Tabela, Excel&#10;&#10;Descrição gerada automaticamente"/>
                    <pic:cNvPicPr/>
                  </pic:nvPicPr>
                  <pic:blipFill>
                    <a:blip r:embed="rId16"/>
                    <a:stretch>
                      <a:fillRect/>
                    </a:stretch>
                  </pic:blipFill>
                  <pic:spPr>
                    <a:xfrm>
                      <a:off x="0" y="0"/>
                      <a:ext cx="4550453" cy="2251945"/>
                    </a:xfrm>
                    <a:prstGeom prst="rect">
                      <a:avLst/>
                    </a:prstGeom>
                  </pic:spPr>
                </pic:pic>
              </a:graphicData>
            </a:graphic>
          </wp:inline>
        </w:drawing>
      </w:r>
    </w:p>
    <w:p w14:paraId="57548B5E" w14:textId="11B5595C" w:rsidR="0045126A" w:rsidRPr="007E60E0" w:rsidRDefault="0045126A" w:rsidP="007E60E0">
      <w:pPr>
        <w:pStyle w:val="Legenda"/>
      </w:pPr>
      <w:r w:rsidRPr="007E60E0">
        <w:t>Fonte: Captura de tela</w:t>
      </w:r>
      <w:r w:rsidR="00E50DB2">
        <w:t xml:space="preserve"> efetuada </w:t>
      </w:r>
      <w:r w:rsidRPr="007E60E0">
        <w:t>pelo autor</w:t>
      </w:r>
      <w:r w:rsidR="005433E2">
        <w:t>.</w:t>
      </w:r>
    </w:p>
    <w:p w14:paraId="61737701" w14:textId="41B32030" w:rsidR="0045126A" w:rsidRPr="001D7DFD" w:rsidRDefault="0045126A" w:rsidP="007E60E0">
      <w:pPr>
        <w:spacing w:after="0" w:line="360" w:lineRule="auto"/>
        <w:ind w:firstLine="709"/>
      </w:pPr>
      <w:r w:rsidRPr="001D7DFD">
        <w:lastRenderedPageBreak/>
        <w:t>A interface do Excel consiste em uma planilha com</w:t>
      </w:r>
      <w:r w:rsidR="00A95D2E" w:rsidRPr="001D7DFD">
        <w:t xml:space="preserve"> </w:t>
      </w:r>
      <w:r w:rsidR="00233216" w:rsidRPr="001D7DFD">
        <w:t xml:space="preserve">aproximadamente </w:t>
      </w:r>
      <w:r w:rsidR="00A95D2E" w:rsidRPr="001D7DFD">
        <w:t xml:space="preserve">1 milhão de linhas e </w:t>
      </w:r>
      <w:r w:rsidR="00233216" w:rsidRPr="001D7DFD">
        <w:t>16 mil colunas</w:t>
      </w:r>
      <w:r w:rsidRPr="001D7DFD">
        <w:t>, que o usuário pode preencher com</w:t>
      </w:r>
      <w:r w:rsidRPr="001D7DFD">
        <w:rPr>
          <w:color w:val="FF0000"/>
        </w:rPr>
        <w:t xml:space="preserve"> </w:t>
      </w:r>
      <w:r w:rsidRPr="001D7DFD">
        <w:t xml:space="preserve">dados </w:t>
      </w:r>
      <w:r w:rsidR="00A95D2E" w:rsidRPr="001D7DFD">
        <w:t>desejados</w:t>
      </w:r>
      <w:r w:rsidRPr="001D7DFD">
        <w:t xml:space="preserve"> da forma que preferir. </w:t>
      </w:r>
      <w:r w:rsidR="00A95D2E" w:rsidRPr="001D7DFD">
        <w:t>O usuário</w:t>
      </w:r>
      <w:r w:rsidRPr="001D7DFD">
        <w:t xml:space="preserve"> pode criar funções dentro de cada célula, seja </w:t>
      </w:r>
      <w:r w:rsidR="00382148" w:rsidRPr="001D7DFD">
        <w:t>para</w:t>
      </w:r>
      <w:r w:rsidRPr="001D7DFD">
        <w:t xml:space="preserve"> cálculos simples ou complexos</w:t>
      </w:r>
      <w:r w:rsidR="007C5BE7" w:rsidRPr="001D7DFD">
        <w:t>, como comparações, buscas e filtragem de informações</w:t>
      </w:r>
      <w:r w:rsidRPr="001D7DFD">
        <w:t xml:space="preserve">. </w:t>
      </w:r>
      <w:r w:rsidR="007C5BE7" w:rsidRPr="001D7DFD">
        <w:t>N</w:t>
      </w:r>
      <w:r w:rsidRPr="001D7DFD">
        <w:t xml:space="preserve">a parte superior da interface do Excel </w:t>
      </w:r>
      <w:r w:rsidR="00A95D2E" w:rsidRPr="001D7DFD">
        <w:t xml:space="preserve">há </w:t>
      </w:r>
      <w:r w:rsidRPr="001D7DFD">
        <w:t xml:space="preserve">uma barra de ferramentas </w:t>
      </w:r>
      <w:r w:rsidR="008348DC" w:rsidRPr="001D7DFD">
        <w:t xml:space="preserve">que </w:t>
      </w:r>
      <w:r w:rsidR="007C5BE7" w:rsidRPr="001D7DFD">
        <w:t>auxilia na formatação da planilha de acordo com a necessidade do usuário.</w:t>
      </w:r>
    </w:p>
    <w:p w14:paraId="25A943BF" w14:textId="022668FF" w:rsidR="0045126A" w:rsidRPr="001D7DFD" w:rsidRDefault="0045126A" w:rsidP="00364647">
      <w:pPr>
        <w:spacing w:line="360" w:lineRule="auto"/>
        <w:ind w:firstLine="709"/>
      </w:pPr>
      <w:r w:rsidRPr="001D7DFD">
        <w:t xml:space="preserve">O Excel pode ser uma excelente ferramenta </w:t>
      </w:r>
      <w:r w:rsidR="007C5BE7" w:rsidRPr="001D7DFD">
        <w:t>para usuários experientes. P</w:t>
      </w:r>
      <w:r w:rsidRPr="001D7DFD">
        <w:t>orém</w:t>
      </w:r>
      <w:r w:rsidR="008348DC" w:rsidRPr="001D7DFD">
        <w:t>,</w:t>
      </w:r>
      <w:r w:rsidRPr="001D7DFD">
        <w:t xml:space="preserve"> para usuários sem essa experi</w:t>
      </w:r>
      <w:r w:rsidR="00233216" w:rsidRPr="001D7DFD">
        <w:t>ê</w:t>
      </w:r>
      <w:r w:rsidRPr="001D7DFD">
        <w:t>ncia</w:t>
      </w:r>
      <w:r w:rsidR="008348DC" w:rsidRPr="001D7DFD">
        <w:t>,</w:t>
      </w:r>
      <w:r w:rsidRPr="001D7DFD">
        <w:t xml:space="preserve"> essa ferramenta pode não passar de uma agenda muito sofisticada.</w:t>
      </w:r>
    </w:p>
    <w:p w14:paraId="6998BCD1" w14:textId="77777777" w:rsidR="0045126A" w:rsidRPr="001D7DFD" w:rsidRDefault="0045126A" w:rsidP="001D7DFD">
      <w:pPr>
        <w:pStyle w:val="Ttulo2"/>
      </w:pPr>
      <w:bookmarkStart w:id="43" w:name="_Toc109639240"/>
      <w:r w:rsidRPr="001D7DFD">
        <w:t>super revendedores</w:t>
      </w:r>
      <w:bookmarkEnd w:id="43"/>
    </w:p>
    <w:p w14:paraId="1ABED606" w14:textId="460CE952" w:rsidR="00067CCC" w:rsidRPr="001D7DFD" w:rsidRDefault="0045126A" w:rsidP="007E60E0">
      <w:pPr>
        <w:spacing w:after="0" w:line="360" w:lineRule="auto"/>
        <w:ind w:firstLine="709"/>
        <w:rPr>
          <w:noProof/>
        </w:rPr>
      </w:pPr>
      <w:r w:rsidRPr="001D7DFD">
        <w:t>Super revendedores é um aplicativo de gerenciamento de estoque e vendas com foco em revendedores.</w:t>
      </w:r>
      <w:r w:rsidR="007804AF" w:rsidRPr="001D7DFD">
        <w:t xml:space="preserve"> </w:t>
      </w:r>
      <w:r w:rsidR="00382148" w:rsidRPr="001D7DFD">
        <w:t>O</w:t>
      </w:r>
      <w:r w:rsidR="007804AF" w:rsidRPr="001D7DFD">
        <w:t xml:space="preserve"> aplicativo</w:t>
      </w:r>
      <w:r w:rsidR="00382148" w:rsidRPr="001D7DFD">
        <w:t xml:space="preserve"> permite</w:t>
      </w:r>
      <w:r w:rsidR="007804AF" w:rsidRPr="001D7DFD">
        <w:t xml:space="preserve"> acessar o </w:t>
      </w:r>
      <w:r w:rsidR="00BA3CA6" w:rsidRPr="001D7DFD">
        <w:t>catálogo</w:t>
      </w:r>
      <w:r w:rsidR="007804AF" w:rsidRPr="001D7DFD">
        <w:t xml:space="preserve"> de marcas de vendas, compartilhar produtos com sua lista de clientes, registrar vendas e fazer </w:t>
      </w:r>
      <w:r w:rsidR="00382148" w:rsidRPr="001D7DFD">
        <w:t xml:space="preserve">o </w:t>
      </w:r>
      <w:r w:rsidR="007804AF" w:rsidRPr="001D7DFD">
        <w:t>controle do estoque (SUPER REVENDEDORES, 2017)</w:t>
      </w:r>
      <w:r w:rsidRPr="001D7DFD">
        <w:t>. Além disso o Super Revendedores mantém os dados de custos dos produtos e dos lucros das vendas.</w:t>
      </w:r>
      <w:r w:rsidR="00396FB7" w:rsidRPr="001D7DFD">
        <w:rPr>
          <w:noProof/>
        </w:rPr>
        <w:t xml:space="preserve"> A </w:t>
      </w:r>
      <w:r w:rsidR="00067CCC" w:rsidRPr="001D7DFD">
        <w:rPr>
          <w:noProof/>
        </w:rPr>
        <w:fldChar w:fldCharType="begin"/>
      </w:r>
      <w:r w:rsidR="00067CCC" w:rsidRPr="001D7DFD">
        <w:rPr>
          <w:noProof/>
        </w:rPr>
        <w:instrText xml:space="preserve"> REF _Ref108372370 \h </w:instrText>
      </w:r>
      <w:r w:rsidR="007C5BE7" w:rsidRPr="001D7DFD">
        <w:rPr>
          <w:noProof/>
        </w:rPr>
        <w:instrText xml:space="preserve"> \* MERGEFORMAT </w:instrText>
      </w:r>
      <w:r w:rsidR="00067CCC" w:rsidRPr="001D7DFD">
        <w:rPr>
          <w:noProof/>
        </w:rPr>
      </w:r>
      <w:r w:rsidR="00067CCC" w:rsidRPr="001D7DFD">
        <w:rPr>
          <w:noProof/>
        </w:rPr>
        <w:fldChar w:fldCharType="separate"/>
      </w:r>
      <w:r w:rsidR="00A43D1A" w:rsidRPr="001D7DFD">
        <w:t xml:space="preserve">Figura </w:t>
      </w:r>
      <w:r w:rsidR="00A43D1A" w:rsidRPr="001D7DFD">
        <w:rPr>
          <w:noProof/>
        </w:rPr>
        <w:t>5</w:t>
      </w:r>
      <w:r w:rsidR="00067CCC" w:rsidRPr="001D7DFD">
        <w:rPr>
          <w:noProof/>
        </w:rPr>
        <w:fldChar w:fldCharType="end"/>
      </w:r>
      <w:r w:rsidR="00067CCC" w:rsidRPr="001D7DFD">
        <w:rPr>
          <w:noProof/>
        </w:rPr>
        <w:t xml:space="preserve"> mostra a tela inicial do aplicativo Super Revendedores.</w:t>
      </w:r>
    </w:p>
    <w:p w14:paraId="35B2DF99" w14:textId="33E8E67A" w:rsidR="00396FB7" w:rsidRPr="001D7DFD" w:rsidRDefault="00396FB7" w:rsidP="00396FB7">
      <w:pPr>
        <w:pStyle w:val="Legenda"/>
        <w:keepNext/>
      </w:pPr>
      <w:bookmarkStart w:id="44" w:name="_Ref108372370"/>
      <w:bookmarkStart w:id="45" w:name="_Ref108372363"/>
      <w:bookmarkStart w:id="46" w:name="_Toc109639169"/>
      <w:r w:rsidRPr="001D7DFD">
        <w:t xml:space="preserve">Figura </w:t>
      </w:r>
      <w:fldSimple w:instr=" SEQ Figura \* ARABIC ">
        <w:r w:rsidR="00152FC1">
          <w:rPr>
            <w:noProof/>
          </w:rPr>
          <w:t>5</w:t>
        </w:r>
      </w:fldSimple>
      <w:bookmarkEnd w:id="44"/>
      <w:r w:rsidRPr="001D7DFD">
        <w:t xml:space="preserve"> Tela inicial do Super Revendedores</w:t>
      </w:r>
      <w:bookmarkEnd w:id="45"/>
      <w:r w:rsidR="005433E2">
        <w:t>.</w:t>
      </w:r>
      <w:bookmarkEnd w:id="46"/>
    </w:p>
    <w:p w14:paraId="78C71DF8" w14:textId="77777777" w:rsidR="00067CCC" w:rsidRPr="001D7DFD" w:rsidRDefault="00396FB7" w:rsidP="007E60E0">
      <w:pPr>
        <w:keepNext/>
        <w:spacing w:before="240" w:after="0" w:line="360" w:lineRule="auto"/>
        <w:ind w:firstLine="0"/>
        <w:jc w:val="center"/>
      </w:pPr>
      <w:r w:rsidRPr="001D7DFD">
        <w:rPr>
          <w:noProof/>
        </w:rPr>
        <w:drawing>
          <wp:inline distT="0" distB="0" distL="0" distR="0" wp14:anchorId="2093781A" wp14:editId="0D1041DE">
            <wp:extent cx="1809810" cy="3780000"/>
            <wp:effectExtent l="0" t="0" r="0" b="0"/>
            <wp:docPr id="6"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Aplicativo&#10;&#10;Descrição gerada automaticamente"/>
                    <pic:cNvPicPr/>
                  </pic:nvPicPr>
                  <pic:blipFill rotWithShape="1">
                    <a:blip r:embed="rId17" cstate="print">
                      <a:extLst>
                        <a:ext uri="{BEBA8EAE-BF5A-486C-A8C5-ECC9F3942E4B}">
                          <a14:imgProps xmlns:a14="http://schemas.microsoft.com/office/drawing/2010/main">
                            <a14:imgLayer r:embed="rId18">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b="6015"/>
                    <a:stretch/>
                  </pic:blipFill>
                  <pic:spPr bwMode="auto">
                    <a:xfrm>
                      <a:off x="0" y="0"/>
                      <a:ext cx="1809810" cy="3780000"/>
                    </a:xfrm>
                    <a:prstGeom prst="rect">
                      <a:avLst/>
                    </a:prstGeom>
                    <a:ln>
                      <a:noFill/>
                    </a:ln>
                    <a:extLst>
                      <a:ext uri="{53640926-AAD7-44D8-BBD7-CCE9431645EC}">
                        <a14:shadowObscured xmlns:a14="http://schemas.microsoft.com/office/drawing/2010/main"/>
                      </a:ext>
                    </a:extLst>
                  </pic:spPr>
                </pic:pic>
              </a:graphicData>
            </a:graphic>
          </wp:inline>
        </w:drawing>
      </w:r>
    </w:p>
    <w:p w14:paraId="2390943D" w14:textId="4AF816A1" w:rsidR="0045126A" w:rsidRPr="001D7DFD" w:rsidRDefault="00067CCC" w:rsidP="00067CCC">
      <w:pPr>
        <w:pStyle w:val="Legenda"/>
      </w:pPr>
      <w:r w:rsidRPr="001D7DFD">
        <w:t>Fonte: Captura de tela efetuada pelo autor.</w:t>
      </w:r>
    </w:p>
    <w:p w14:paraId="03EBD980" w14:textId="77777777" w:rsidR="00A43D1A" w:rsidRPr="001D7DFD" w:rsidRDefault="00A43D1A" w:rsidP="007E60E0">
      <w:pPr>
        <w:spacing w:after="0" w:line="360" w:lineRule="auto"/>
        <w:ind w:firstLine="709"/>
      </w:pPr>
      <w:r w:rsidRPr="001D7DFD">
        <w:lastRenderedPageBreak/>
        <w:t>Quando o usuário adiciona produtos ele pode adicionar um produto próprio, ou pesquisar nos produtos dos catálogos de outras marcas, para o preenchimento mais rápido dos dados. Ao criar um cliente, o usuário pode adicionar o mesmo direto da lista de contatos de seu aparelho telefônico, facilitando o processo.</w:t>
      </w:r>
    </w:p>
    <w:p w14:paraId="2A88F8EE" w14:textId="03D0FFA4" w:rsidR="00A43D1A" w:rsidRPr="001D7DFD" w:rsidRDefault="00A43D1A" w:rsidP="00A43D1A">
      <w:pPr>
        <w:spacing w:line="360" w:lineRule="auto"/>
        <w:ind w:firstLine="709"/>
      </w:pPr>
      <w:r w:rsidRPr="001D7DFD">
        <w:t>Mesmo com todas essas funções o aplicativo, atualmente, possui diversas reclamações de bugs, as quais incluem</w:t>
      </w:r>
      <w:r w:rsidRPr="001D7DFD">
        <w:rPr>
          <w:color w:val="FF0000"/>
        </w:rPr>
        <w:t xml:space="preserve"> </w:t>
      </w:r>
      <w:r w:rsidRPr="001D7DFD">
        <w:t>produtos que somem do estoque ou que são duplicados. Porém, seus desenvolvedores parecem estar se esforçando para proporcionar suporte adequado ao sistema, respondendo usuários com problemas e mantendo o aplicativo atualizado.</w:t>
      </w:r>
    </w:p>
    <w:p w14:paraId="5099FD2C" w14:textId="77777777" w:rsidR="0045126A" w:rsidRPr="001D7DFD" w:rsidRDefault="0045126A" w:rsidP="001D7DFD">
      <w:pPr>
        <w:pStyle w:val="Ttulo2"/>
      </w:pPr>
      <w:bookmarkStart w:id="47" w:name="_Toc109639241"/>
      <w:r w:rsidRPr="001D7DFD">
        <w:t>kyte</w:t>
      </w:r>
      <w:bookmarkEnd w:id="47"/>
    </w:p>
    <w:p w14:paraId="3E924E9C" w14:textId="370B9DFE" w:rsidR="0045126A" w:rsidRPr="001D7DFD" w:rsidRDefault="0045126A" w:rsidP="007E60E0">
      <w:pPr>
        <w:spacing w:after="0" w:line="360" w:lineRule="auto"/>
        <w:ind w:firstLine="709"/>
        <w:rPr>
          <w:strike/>
          <w:color w:val="FF0000"/>
        </w:rPr>
      </w:pPr>
      <w:proofErr w:type="spellStart"/>
      <w:r w:rsidRPr="001D7DFD">
        <w:t>Kyte</w:t>
      </w:r>
      <w:proofErr w:type="spellEnd"/>
      <w:r w:rsidRPr="001D7DFD">
        <w:t xml:space="preserve"> é um aplicativo com funções muito semelhantes ao Super Revendedores, mas com </w:t>
      </w:r>
      <w:r w:rsidR="00DF6DBE" w:rsidRPr="001D7DFD">
        <w:t>recursos pagos por assinatura</w:t>
      </w:r>
      <w:r w:rsidRPr="001D7DFD">
        <w:t xml:space="preserve">. </w:t>
      </w:r>
      <w:r w:rsidR="00DF6DBE" w:rsidRPr="001D7DFD">
        <w:t>Dentre</w:t>
      </w:r>
      <w:r w:rsidRPr="001D7DFD">
        <w:t xml:space="preserve"> as diferenças </w:t>
      </w:r>
      <w:r w:rsidR="00ED5C93" w:rsidRPr="001D7DFD">
        <w:t>em relação a</w:t>
      </w:r>
      <w:r w:rsidRPr="001D7DFD">
        <w:t xml:space="preserve">o Super Revendedores, </w:t>
      </w:r>
      <w:r w:rsidR="00DF6DBE" w:rsidRPr="001D7DFD">
        <w:t xml:space="preserve">destaca-se que </w:t>
      </w:r>
      <w:r w:rsidR="00ED5C93" w:rsidRPr="001D7DFD">
        <w:t xml:space="preserve">os produtos do </w:t>
      </w:r>
      <w:proofErr w:type="spellStart"/>
      <w:r w:rsidR="00ED5C93" w:rsidRPr="001D7DFD">
        <w:t>Kyte</w:t>
      </w:r>
      <w:proofErr w:type="spellEnd"/>
      <w:r w:rsidR="00ED5C93" w:rsidRPr="001D7DFD">
        <w:t xml:space="preserve"> não têm</w:t>
      </w:r>
      <w:r w:rsidRPr="001D7DFD">
        <w:t xml:space="preserve"> </w:t>
      </w:r>
      <w:r w:rsidR="00ED5C93" w:rsidRPr="001D7DFD">
        <w:t xml:space="preserve">a </w:t>
      </w:r>
      <w:r w:rsidRPr="001D7DFD">
        <w:t xml:space="preserve">opção de </w:t>
      </w:r>
      <w:r w:rsidR="00ED5C93" w:rsidRPr="001D7DFD">
        <w:t xml:space="preserve">um campo </w:t>
      </w:r>
      <w:r w:rsidRPr="001D7DFD">
        <w:t>validade,</w:t>
      </w:r>
      <w:r w:rsidR="00DF6DBE" w:rsidRPr="001D7DFD">
        <w:t xml:space="preserve"> </w:t>
      </w:r>
      <w:r w:rsidR="00824EB5" w:rsidRPr="001D7DFD">
        <w:t>em contrapartida</w:t>
      </w:r>
      <w:r w:rsidR="00DF6DBE" w:rsidRPr="001D7DFD">
        <w:t xml:space="preserve">, </w:t>
      </w:r>
      <w:r w:rsidR="00D82039" w:rsidRPr="001D7DFD">
        <w:t>a ferramenta</w:t>
      </w:r>
      <w:r w:rsidR="00824EB5" w:rsidRPr="001D7DFD">
        <w:t xml:space="preserve"> </w:t>
      </w:r>
      <w:r w:rsidR="00D82039" w:rsidRPr="001D7DFD">
        <w:t xml:space="preserve">oferece </w:t>
      </w:r>
      <w:r w:rsidR="00824EB5" w:rsidRPr="001D7DFD">
        <w:t>a funcionalidade de</w:t>
      </w:r>
      <w:r w:rsidRPr="001D7DFD">
        <w:t xml:space="preserve"> adicionar um código </w:t>
      </w:r>
      <w:r w:rsidR="00824EB5" w:rsidRPr="001D7DFD">
        <w:t xml:space="preserve">de barras </w:t>
      </w:r>
      <w:r w:rsidRPr="001D7DFD">
        <w:t>do produto</w:t>
      </w:r>
      <w:r w:rsidR="00DF6DBE" w:rsidRPr="001D7DFD">
        <w:t>.</w:t>
      </w:r>
      <w:r w:rsidRPr="001D7DFD">
        <w:t xml:space="preserve"> </w:t>
      </w:r>
      <w:r w:rsidR="00DF6DBE" w:rsidRPr="001D7DFD">
        <w:t xml:space="preserve">Além disso, como o </w:t>
      </w:r>
      <w:proofErr w:type="spellStart"/>
      <w:r w:rsidRPr="001D7DFD">
        <w:t>Kyte</w:t>
      </w:r>
      <w:proofErr w:type="spellEnd"/>
      <w:r w:rsidRPr="001D7DFD">
        <w:t xml:space="preserve"> busca atender </w:t>
      </w:r>
      <w:r w:rsidR="00DF6DBE" w:rsidRPr="001D7DFD">
        <w:t xml:space="preserve">a </w:t>
      </w:r>
      <w:r w:rsidRPr="001D7DFD">
        <w:t xml:space="preserve">qualquer tipo de vendedor, o usuário pode selecionar vender o produto por fração (quilo, litro, metro etc.) </w:t>
      </w:r>
      <w:r w:rsidR="00DF6DBE" w:rsidRPr="001D7DFD">
        <w:t>ou mesmo</w:t>
      </w:r>
      <w:r w:rsidRPr="001D7DFD">
        <w:t xml:space="preserve"> por unidade.</w:t>
      </w:r>
    </w:p>
    <w:p w14:paraId="6B019215" w14:textId="4D117A47" w:rsidR="00D6185E" w:rsidRPr="001D7DFD" w:rsidRDefault="00D6185E" w:rsidP="00D6185E">
      <w:pPr>
        <w:spacing w:line="360" w:lineRule="auto"/>
        <w:ind w:firstLine="709"/>
      </w:pPr>
      <w:r w:rsidRPr="001D7DFD">
        <w:t xml:space="preserve">O </w:t>
      </w:r>
      <w:proofErr w:type="spellStart"/>
      <w:r w:rsidRPr="001D7DFD">
        <w:t>Kyte</w:t>
      </w:r>
      <w:proofErr w:type="spellEnd"/>
      <w:r w:rsidRPr="001D7DFD">
        <w:t xml:space="preserve"> possui uma barra de utilidades com todas suas funções, a qual é mostrada na </w:t>
      </w:r>
      <w:r w:rsidRPr="001D7DFD">
        <w:fldChar w:fldCharType="begin"/>
      </w:r>
      <w:r w:rsidRPr="001D7DFD">
        <w:instrText xml:space="preserve"> REF _Ref108372566 \h  \* MERGEFORMAT </w:instrText>
      </w:r>
      <w:r w:rsidRPr="001D7DFD">
        <w:fldChar w:fldCharType="separate"/>
      </w:r>
      <w:r w:rsidRPr="001D7DFD">
        <w:t xml:space="preserve">Figura </w:t>
      </w:r>
      <w:r w:rsidRPr="001D7DFD">
        <w:rPr>
          <w:noProof/>
        </w:rPr>
        <w:t>4</w:t>
      </w:r>
      <w:r w:rsidRPr="001D7DFD">
        <w:fldChar w:fldCharType="end"/>
      </w:r>
      <w:r w:rsidRPr="001D7DFD">
        <w:t>. Durantes a análise do aplicativo</w:t>
      </w:r>
      <w:r w:rsidR="00D82039" w:rsidRPr="001D7DFD">
        <w:t>,</w:t>
      </w:r>
      <w:r w:rsidRPr="001D7DFD">
        <w:t xml:space="preserve"> </w:t>
      </w:r>
      <w:r w:rsidR="00142DB9" w:rsidRPr="001D7DFD">
        <w:t>percebeu-se</w:t>
      </w:r>
      <w:r w:rsidRPr="001D7DFD">
        <w:t xml:space="preserve"> que a transição entre </w:t>
      </w:r>
      <w:r w:rsidR="00D82039" w:rsidRPr="001D7DFD">
        <w:t xml:space="preserve">as </w:t>
      </w:r>
      <w:r w:rsidRPr="001D7DFD">
        <w:t xml:space="preserve">telas do </w:t>
      </w:r>
      <w:proofErr w:type="spellStart"/>
      <w:r w:rsidRPr="001D7DFD">
        <w:t>Kyte</w:t>
      </w:r>
      <w:proofErr w:type="spellEnd"/>
      <w:r w:rsidRPr="001D7DFD">
        <w:t xml:space="preserve"> eram mais lentas do que as do Super revendedores. Além disso, </w:t>
      </w:r>
      <w:r w:rsidR="00142DB9" w:rsidRPr="001D7DFD">
        <w:t>o primeiro contato ao abrir o aplicativo não é intuitivo, devido ao excesso de botões na tela</w:t>
      </w:r>
      <w:r w:rsidR="00D82039" w:rsidRPr="001D7DFD">
        <w:t>, o</w:t>
      </w:r>
      <w:r w:rsidR="00142DB9" w:rsidRPr="001D7DFD">
        <w:t xml:space="preserve"> que dificulta descobrir e memorizar a ação de cada um</w:t>
      </w:r>
      <w:r w:rsidRPr="001D7DFD">
        <w:t xml:space="preserve">. Os recursos pagos do </w:t>
      </w:r>
      <w:proofErr w:type="spellStart"/>
      <w:r w:rsidRPr="001D7DFD">
        <w:t>Kyte</w:t>
      </w:r>
      <w:proofErr w:type="spellEnd"/>
      <w:r w:rsidRPr="001D7DFD">
        <w:t xml:space="preserve"> incluem: cria</w:t>
      </w:r>
      <w:r w:rsidR="0032718B" w:rsidRPr="001D7DFD">
        <w:t xml:space="preserve">ção de </w:t>
      </w:r>
      <w:r w:rsidRPr="001D7DFD">
        <w:t xml:space="preserve">catálogo online </w:t>
      </w:r>
      <w:r w:rsidR="0032718B" w:rsidRPr="001D7DFD">
        <w:t xml:space="preserve">para que os clientes realizem </w:t>
      </w:r>
      <w:r w:rsidRPr="001D7DFD">
        <w:t>pedidos, cadastr</w:t>
      </w:r>
      <w:r w:rsidR="0032718B" w:rsidRPr="001D7DFD">
        <w:t xml:space="preserve">o de </w:t>
      </w:r>
      <w:r w:rsidRPr="001D7DFD">
        <w:t>mais de uma conta no dispositivo, exportação de dados para o computador, cadastro ilimitado de produtos etc.</w:t>
      </w:r>
    </w:p>
    <w:p w14:paraId="093DE163" w14:textId="6879015B" w:rsidR="00067CCC" w:rsidRPr="001D7DFD" w:rsidRDefault="00067CCC" w:rsidP="007E60E0">
      <w:pPr>
        <w:pStyle w:val="Legenda"/>
        <w:keepNext/>
        <w:spacing w:after="240"/>
      </w:pPr>
      <w:bookmarkStart w:id="48" w:name="_Ref108372566"/>
      <w:bookmarkStart w:id="49" w:name="_Toc109639170"/>
      <w:r w:rsidRPr="001D7DFD">
        <w:lastRenderedPageBreak/>
        <w:t xml:space="preserve">Figura </w:t>
      </w:r>
      <w:fldSimple w:instr=" SEQ Figura \* ARABIC ">
        <w:r w:rsidR="00152FC1">
          <w:rPr>
            <w:noProof/>
          </w:rPr>
          <w:t>6</w:t>
        </w:r>
      </w:fldSimple>
      <w:bookmarkEnd w:id="48"/>
      <w:r w:rsidRPr="001D7DFD">
        <w:t xml:space="preserve">: Captura da aba de ferramentas do </w:t>
      </w:r>
      <w:proofErr w:type="spellStart"/>
      <w:r w:rsidRPr="001D7DFD">
        <w:t>Kyte</w:t>
      </w:r>
      <w:proofErr w:type="spellEnd"/>
      <w:r w:rsidR="0032718B" w:rsidRPr="001D7DFD">
        <w:t>.</w:t>
      </w:r>
      <w:bookmarkEnd w:id="49"/>
    </w:p>
    <w:p w14:paraId="1583A735" w14:textId="77777777" w:rsidR="00067CCC" w:rsidRPr="001D7DFD" w:rsidRDefault="00067CCC" w:rsidP="00067CCC">
      <w:pPr>
        <w:keepNext/>
        <w:spacing w:line="360" w:lineRule="auto"/>
        <w:ind w:firstLine="0"/>
        <w:jc w:val="center"/>
      </w:pPr>
      <w:r w:rsidRPr="001D7DFD">
        <w:rPr>
          <w:noProof/>
        </w:rPr>
        <w:drawing>
          <wp:inline distT="0" distB="0" distL="0" distR="0" wp14:anchorId="75F9D465" wp14:editId="5AB4067A">
            <wp:extent cx="1943735" cy="4076700"/>
            <wp:effectExtent l="0" t="0" r="0" b="0"/>
            <wp:docPr id="19" name="Imagem 1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Aplicativo&#10;&#10;Descrição gerada automaticamente"/>
                    <pic:cNvPicPr/>
                  </pic:nvPicPr>
                  <pic:blipFill rotWithShape="1">
                    <a:blip r:embed="rId19" cstate="print">
                      <a:extLst>
                        <a:ext uri="{BEBA8EAE-BF5A-486C-A8C5-ECC9F3942E4B}">
                          <a14:imgProps xmlns:a14="http://schemas.microsoft.com/office/drawing/2010/main">
                            <a14:imgLayer r:embed="rId20">
                              <a14:imgEffect>
                                <a14:brightnessContrast contrast="20000"/>
                              </a14:imgEffect>
                            </a14:imgLayer>
                          </a14:imgProps>
                        </a:ext>
                        <a:ext uri="{28A0092B-C50C-407E-A947-70E740481C1C}">
                          <a14:useLocalDpi xmlns:a14="http://schemas.microsoft.com/office/drawing/2010/main" val="0"/>
                        </a:ext>
                      </a:extLst>
                    </a:blip>
                    <a:srcRect b="5621"/>
                    <a:stretch/>
                  </pic:blipFill>
                  <pic:spPr bwMode="auto">
                    <a:xfrm>
                      <a:off x="0" y="0"/>
                      <a:ext cx="1943735" cy="4076700"/>
                    </a:xfrm>
                    <a:prstGeom prst="rect">
                      <a:avLst/>
                    </a:prstGeom>
                    <a:ln>
                      <a:noFill/>
                    </a:ln>
                    <a:extLst>
                      <a:ext uri="{53640926-AAD7-44D8-BBD7-CCE9431645EC}">
                        <a14:shadowObscured xmlns:a14="http://schemas.microsoft.com/office/drawing/2010/main"/>
                      </a:ext>
                    </a:extLst>
                  </pic:spPr>
                </pic:pic>
              </a:graphicData>
            </a:graphic>
          </wp:inline>
        </w:drawing>
      </w:r>
    </w:p>
    <w:p w14:paraId="5C31755B" w14:textId="5EE564F0" w:rsidR="00067CCC" w:rsidRPr="001D7DFD" w:rsidRDefault="00067CCC" w:rsidP="00067CCC">
      <w:pPr>
        <w:pStyle w:val="Legenda"/>
      </w:pPr>
      <w:r w:rsidRPr="001D7DFD">
        <w:t>Fonte: Captura efetuada pelo autor</w:t>
      </w:r>
      <w:r w:rsidR="005433E2">
        <w:t>.</w:t>
      </w:r>
    </w:p>
    <w:p w14:paraId="5F7F0374" w14:textId="56DD4FC4" w:rsidR="0045126A" w:rsidRPr="001D7DFD" w:rsidRDefault="00D6185E" w:rsidP="007E60E0">
      <w:pPr>
        <w:spacing w:before="240" w:line="360" w:lineRule="auto"/>
        <w:ind w:firstLine="709"/>
      </w:pPr>
      <w:r w:rsidRPr="001D7DFD">
        <w:t xml:space="preserve">Entretanto, o </w:t>
      </w:r>
      <w:proofErr w:type="spellStart"/>
      <w:r w:rsidR="0045126A" w:rsidRPr="001D7DFD">
        <w:t>Kyte</w:t>
      </w:r>
      <w:proofErr w:type="spellEnd"/>
      <w:r w:rsidR="0045126A" w:rsidRPr="001D7DFD">
        <w:t xml:space="preserve"> é um aplicativo</w:t>
      </w:r>
      <w:r w:rsidRPr="001D7DFD">
        <w:t xml:space="preserve"> que</w:t>
      </w:r>
      <w:r w:rsidR="0045126A" w:rsidRPr="001D7DFD">
        <w:t xml:space="preserve"> </w:t>
      </w:r>
      <w:r w:rsidR="005972A8" w:rsidRPr="001D7DFD">
        <w:t>tem o objetivo de ajudar empreendedores</w:t>
      </w:r>
      <w:r w:rsidR="00142DB9" w:rsidRPr="001D7DFD">
        <w:t xml:space="preserve">. </w:t>
      </w:r>
      <w:r w:rsidR="0045126A" w:rsidRPr="001D7DFD">
        <w:t>Seu serviço base já serve a maior parte do seu público, e seu serviço pago garante mais segurança e prioridade no atendimento com o aplicativo, além de liberar as funções online do, como a vitrine</w:t>
      </w:r>
      <w:r w:rsidR="00142DB9" w:rsidRPr="001D7DFD">
        <w:t>, o local que se coloca os produtos em destaque,</w:t>
      </w:r>
      <w:r w:rsidR="0045126A" w:rsidRPr="001D7DFD">
        <w:t xml:space="preserve"> e pedidos online</w:t>
      </w:r>
      <w:r w:rsidR="00EB648E" w:rsidRPr="001D7DFD">
        <w:t xml:space="preserve"> (KYTE, 2022).</w:t>
      </w:r>
    </w:p>
    <w:p w14:paraId="53647995" w14:textId="423F7D36" w:rsidR="00B9716A" w:rsidRPr="001D7DFD" w:rsidRDefault="00B9716A" w:rsidP="001D7DFD">
      <w:pPr>
        <w:pStyle w:val="Ttulo2"/>
      </w:pPr>
      <w:bookmarkStart w:id="50" w:name="_Toc109639242"/>
      <w:r w:rsidRPr="001D7DFD">
        <w:t>ANÁLISE comparativa dos sistemas</w:t>
      </w:r>
      <w:bookmarkEnd w:id="50"/>
    </w:p>
    <w:p w14:paraId="034A00E0" w14:textId="71FD882B" w:rsidR="00B9716A" w:rsidRPr="001D7DFD" w:rsidRDefault="00305B33" w:rsidP="005433E2">
      <w:pPr>
        <w:spacing w:after="0" w:line="360" w:lineRule="auto"/>
        <w:ind w:firstLine="709"/>
      </w:pPr>
      <w:r w:rsidRPr="001D7DFD">
        <w:t xml:space="preserve">É possível comparar o aplicativo proposto neste trabalho com os demais </w:t>
      </w:r>
      <w:r w:rsidR="00043F0B" w:rsidRPr="001D7DFD">
        <w:t>apresentados</w:t>
      </w:r>
      <w:r w:rsidRPr="001D7DFD">
        <w:t xml:space="preserve"> neste capítulo. Para isso foi construído </w:t>
      </w:r>
      <w:r w:rsidR="00043F0B" w:rsidRPr="001D7DFD">
        <w:t xml:space="preserve">a </w:t>
      </w:r>
      <w:r w:rsidR="005433E2">
        <w:fldChar w:fldCharType="begin"/>
      </w:r>
      <w:r w:rsidR="005433E2">
        <w:instrText xml:space="preserve"> REF _Ref109594123 \h </w:instrText>
      </w:r>
      <w:r w:rsidR="005433E2">
        <w:fldChar w:fldCharType="separate"/>
      </w:r>
      <w:r w:rsidR="005433E2">
        <w:t xml:space="preserve">Quadro </w:t>
      </w:r>
      <w:r w:rsidR="005433E2">
        <w:rPr>
          <w:noProof/>
        </w:rPr>
        <w:t>2</w:t>
      </w:r>
      <w:r w:rsidR="005433E2">
        <w:fldChar w:fldCharType="end"/>
      </w:r>
      <w:r w:rsidR="005433E2">
        <w:t xml:space="preserve"> </w:t>
      </w:r>
      <w:r w:rsidR="00043F0B" w:rsidRPr="001D7DFD">
        <w:t xml:space="preserve">que resume as diferenças entre o </w:t>
      </w:r>
      <w:r w:rsidR="00043F0B" w:rsidRPr="005433E2">
        <w:rPr>
          <w:i/>
          <w:iCs/>
        </w:rPr>
        <w:t>Seller’s Book</w:t>
      </w:r>
      <w:r w:rsidR="00043F0B" w:rsidRPr="001D7DFD">
        <w:t xml:space="preserve"> e os aplicativos analisados.</w:t>
      </w:r>
    </w:p>
    <w:p w14:paraId="2AB4FA09" w14:textId="06CDC664" w:rsidR="00166AC8" w:rsidRPr="001D7DFD" w:rsidRDefault="00166AC8" w:rsidP="005433E2">
      <w:pPr>
        <w:spacing w:after="0" w:line="360" w:lineRule="auto"/>
        <w:ind w:firstLine="709"/>
      </w:pPr>
      <w:r w:rsidRPr="001D7DFD">
        <w:t xml:space="preserve">Tanto o </w:t>
      </w:r>
      <w:proofErr w:type="spellStart"/>
      <w:r w:rsidRPr="001D7DFD">
        <w:t>Kyte</w:t>
      </w:r>
      <w:proofErr w:type="spellEnd"/>
      <w:r w:rsidRPr="001D7DFD">
        <w:t xml:space="preserve"> quanto o Super revendedores possuem um limite de produtos para o público não pagante, apesar de não haver informações sobre quanto é esse limite. Quanto ao Excel, depende da organização do usuário com as linhas e colunas</w:t>
      </w:r>
      <w:r w:rsidR="002D6AA5" w:rsidRPr="001D7DFD">
        <w:t>, mesmo assim é muito improvável um usuário utilizar</w:t>
      </w:r>
      <w:r w:rsidR="009F0A47" w:rsidRPr="001D7DFD">
        <w:t xml:space="preserve"> todas as mais de 16 bilhões de</w:t>
      </w:r>
      <w:r w:rsidR="002D6AA5" w:rsidRPr="001D7DFD">
        <w:t xml:space="preserve"> células</w:t>
      </w:r>
      <w:r w:rsidR="009F0A47" w:rsidRPr="001D7DFD">
        <w:t xml:space="preserve"> disponíveis n</w:t>
      </w:r>
      <w:r w:rsidR="002D6AA5" w:rsidRPr="001D7DFD">
        <w:t>o Excel.</w:t>
      </w:r>
      <w:r w:rsidR="009F0A47" w:rsidRPr="001D7DFD">
        <w:t xml:space="preserve"> No </w:t>
      </w:r>
      <w:proofErr w:type="spellStart"/>
      <w:r w:rsidR="009F0A47" w:rsidRPr="005433E2">
        <w:rPr>
          <w:i/>
          <w:iCs/>
        </w:rPr>
        <w:t>Sellers’s</w:t>
      </w:r>
      <w:proofErr w:type="spellEnd"/>
      <w:r w:rsidR="009F0A47" w:rsidRPr="005433E2">
        <w:rPr>
          <w:i/>
          <w:iCs/>
        </w:rPr>
        <w:t xml:space="preserve"> Book</w:t>
      </w:r>
      <w:r w:rsidR="009F0A47" w:rsidRPr="001D7DFD">
        <w:t>, não foi especificado nenhum limite, sendo assim, o único agente limitador dos produtos no aplicativo, é a própria memória do celular.</w:t>
      </w:r>
    </w:p>
    <w:p w14:paraId="729347B2" w14:textId="1E6686EF" w:rsidR="009F0A47" w:rsidRPr="001D7DFD" w:rsidRDefault="00E8604B" w:rsidP="005433E2">
      <w:pPr>
        <w:spacing w:after="0" w:line="360" w:lineRule="auto"/>
        <w:ind w:firstLine="709"/>
      </w:pPr>
      <w:r w:rsidRPr="001D7DFD">
        <w:lastRenderedPageBreak/>
        <w:t xml:space="preserve">Quanto </w:t>
      </w:r>
      <w:r w:rsidR="00503AC1" w:rsidRPr="001D7DFD">
        <w:t xml:space="preserve">às estatísticas de vendas, </w:t>
      </w:r>
      <w:proofErr w:type="spellStart"/>
      <w:r w:rsidR="00503AC1" w:rsidRPr="001D7DFD">
        <w:t>Kyte</w:t>
      </w:r>
      <w:proofErr w:type="spellEnd"/>
      <w:r w:rsidR="00503AC1" w:rsidRPr="001D7DFD">
        <w:t xml:space="preserve"> e Super revendedores, tornaram este um recurso premium, necessitando assinaturas pagas de seus respectivos serviços. O Excel</w:t>
      </w:r>
      <w:r w:rsidR="00651E1C" w:rsidRPr="001D7DFD">
        <w:t xml:space="preserve"> trabalha muito bem com gráficos e tabelas em geral, mas para utilizar essas funcionalidades, o usuário precisaria ter mais experiencia com a ferramenta. O </w:t>
      </w:r>
      <w:r w:rsidR="00651E1C" w:rsidRPr="002918D1">
        <w:rPr>
          <w:i/>
          <w:iCs/>
        </w:rPr>
        <w:t>Seller’s Book</w:t>
      </w:r>
      <w:r w:rsidR="00651E1C" w:rsidRPr="001D7DFD">
        <w:t xml:space="preserve"> limitou a variedade dessas informações às mais importantes</w:t>
      </w:r>
      <w:r w:rsidR="00A251C4" w:rsidRPr="001D7DFD">
        <w:t>, deixando as estatísticas mais variadas para os trabalhos futuros</w:t>
      </w:r>
      <w:r w:rsidR="00651E1C" w:rsidRPr="001D7DFD">
        <w:t>.</w:t>
      </w:r>
    </w:p>
    <w:p w14:paraId="7E041AF0" w14:textId="766D7107" w:rsidR="00E22D6C" w:rsidRPr="001D7DFD" w:rsidRDefault="00BF42C0" w:rsidP="00E22D6C">
      <w:pPr>
        <w:spacing w:line="360" w:lineRule="auto"/>
        <w:ind w:firstLine="709"/>
      </w:pPr>
      <w:r w:rsidRPr="001D7DFD">
        <w:t xml:space="preserve">Para a divulgação do estoque o </w:t>
      </w:r>
      <w:r w:rsidRPr="002918D1">
        <w:rPr>
          <w:i/>
          <w:iCs/>
        </w:rPr>
        <w:t>Seller’s Book</w:t>
      </w:r>
      <w:r w:rsidRPr="001D7DFD">
        <w:t xml:space="preserve"> pretende gerar </w:t>
      </w:r>
      <w:proofErr w:type="spellStart"/>
      <w:r w:rsidRPr="001D7DFD">
        <w:t>PDF</w:t>
      </w:r>
      <w:r w:rsidR="002918D1">
        <w:t>’</w:t>
      </w:r>
      <w:r w:rsidRPr="001D7DFD">
        <w:t>s</w:t>
      </w:r>
      <w:proofErr w:type="spellEnd"/>
      <w:r w:rsidRPr="001D7DFD">
        <w:t xml:space="preserve"> com o estoque de produtos guardados no aplicativo, para o usuário enviar aos seus clientes. Tanto o </w:t>
      </w:r>
      <w:proofErr w:type="spellStart"/>
      <w:r w:rsidRPr="001D7DFD">
        <w:t>Kyte</w:t>
      </w:r>
      <w:proofErr w:type="spellEnd"/>
      <w:r w:rsidRPr="001D7DFD">
        <w:t xml:space="preserve"> quanto o Super revendedores, utilizam de lojas </w:t>
      </w:r>
      <w:r w:rsidR="00E22D6C" w:rsidRPr="001D7DFD">
        <w:t>virtuais</w:t>
      </w:r>
      <w:r w:rsidRPr="001D7DFD">
        <w:t xml:space="preserve"> </w:t>
      </w:r>
      <w:r w:rsidR="00E22D6C" w:rsidRPr="001D7DFD">
        <w:t>para a divulgação dos estoques, porém esse é um serviço pago, graças aos servidores necessários para hospedar as lojas.</w:t>
      </w:r>
    </w:p>
    <w:p w14:paraId="4AF71495" w14:textId="4B4E0AB5" w:rsidR="005433E2" w:rsidRDefault="005433E2" w:rsidP="005433E2">
      <w:pPr>
        <w:pStyle w:val="Legenda"/>
        <w:keepNext/>
        <w:spacing w:after="240"/>
      </w:pPr>
      <w:bookmarkStart w:id="51" w:name="_Ref109594123"/>
      <w:bookmarkStart w:id="52" w:name="_Toc109596388"/>
      <w:r>
        <w:t xml:space="preserve">Quadro </w:t>
      </w:r>
      <w:fldSimple w:instr=" SEQ Quadro \* ARABIC ">
        <w:r>
          <w:rPr>
            <w:noProof/>
          </w:rPr>
          <w:t>2</w:t>
        </w:r>
      </w:fldSimple>
      <w:bookmarkEnd w:id="51"/>
      <w:r>
        <w:t xml:space="preserve">: </w:t>
      </w:r>
      <w:r w:rsidRPr="00C00669">
        <w:t>Comparação dos aplicativos</w:t>
      </w:r>
      <w:r>
        <w:t>.</w:t>
      </w:r>
      <w:bookmarkEnd w:id="52"/>
    </w:p>
    <w:tbl>
      <w:tblPr>
        <w:tblStyle w:val="TabeladeGrade6Colorida"/>
        <w:tblW w:w="9067" w:type="dxa"/>
        <w:tblLayout w:type="fixed"/>
        <w:tblLook w:val="04A0" w:firstRow="1" w:lastRow="0" w:firstColumn="1" w:lastColumn="0" w:noHBand="0" w:noVBand="1"/>
      </w:tblPr>
      <w:tblGrid>
        <w:gridCol w:w="2263"/>
        <w:gridCol w:w="2127"/>
        <w:gridCol w:w="1984"/>
        <w:gridCol w:w="2693"/>
      </w:tblGrid>
      <w:tr w:rsidR="00BE794B" w:rsidRPr="001D7DFD" w14:paraId="4167B552" w14:textId="77777777" w:rsidTr="005433E2">
        <w:trPr>
          <w:cnfStyle w:val="100000000000" w:firstRow="1" w:lastRow="0" w:firstColumn="0" w:lastColumn="0" w:oddVBand="0" w:evenVBand="0" w:oddHBand="0"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67DEC4A" w14:textId="4E151884" w:rsidR="00BE794B" w:rsidRPr="001D7DFD" w:rsidRDefault="00BE794B" w:rsidP="005433E2">
            <w:pPr>
              <w:spacing w:after="0" w:line="276" w:lineRule="auto"/>
              <w:ind w:firstLine="0"/>
              <w:jc w:val="left"/>
            </w:pPr>
            <w:r w:rsidRPr="001D7DFD">
              <w:t>APLICATIVOS</w:t>
            </w:r>
          </w:p>
        </w:tc>
        <w:tc>
          <w:tcPr>
            <w:tcW w:w="2127" w:type="dxa"/>
            <w:vAlign w:val="center"/>
          </w:tcPr>
          <w:p w14:paraId="37DEAD19" w14:textId="76F5E7AC" w:rsidR="00BE794B" w:rsidRPr="001D7DFD" w:rsidRDefault="00BE794B" w:rsidP="005433E2">
            <w:pPr>
              <w:spacing w:after="0" w:line="276" w:lineRule="auto"/>
              <w:ind w:firstLine="0"/>
              <w:jc w:val="left"/>
              <w:cnfStyle w:val="100000000000" w:firstRow="1" w:lastRow="0" w:firstColumn="0" w:lastColumn="0" w:oddVBand="0" w:evenVBand="0" w:oddHBand="0" w:evenHBand="0" w:firstRowFirstColumn="0" w:firstRowLastColumn="0" w:lastRowFirstColumn="0" w:lastRowLastColumn="0"/>
            </w:pPr>
            <w:r w:rsidRPr="001D7DFD">
              <w:t>LIMITE DE PRODUTOS</w:t>
            </w:r>
          </w:p>
        </w:tc>
        <w:tc>
          <w:tcPr>
            <w:tcW w:w="1984" w:type="dxa"/>
            <w:vAlign w:val="center"/>
          </w:tcPr>
          <w:p w14:paraId="74A3663B" w14:textId="726A0958" w:rsidR="00BE794B" w:rsidRPr="001D7DFD" w:rsidRDefault="00BE794B" w:rsidP="005433E2">
            <w:pPr>
              <w:spacing w:after="0" w:line="276" w:lineRule="auto"/>
              <w:ind w:firstLine="0"/>
              <w:jc w:val="left"/>
              <w:cnfStyle w:val="100000000000" w:firstRow="1" w:lastRow="0" w:firstColumn="0" w:lastColumn="0" w:oddVBand="0" w:evenVBand="0" w:oddHBand="0" w:evenHBand="0" w:firstRowFirstColumn="0" w:firstRowLastColumn="0" w:lastRowFirstColumn="0" w:lastRowLastColumn="0"/>
            </w:pPr>
            <w:r w:rsidRPr="001D7DFD">
              <w:t>ESTATISTICA DE VENDAS</w:t>
            </w:r>
          </w:p>
        </w:tc>
        <w:tc>
          <w:tcPr>
            <w:tcW w:w="2693" w:type="dxa"/>
            <w:vAlign w:val="center"/>
          </w:tcPr>
          <w:p w14:paraId="3B95D095" w14:textId="20BDC5A8" w:rsidR="00BE794B" w:rsidRPr="001D7DFD" w:rsidRDefault="00BE794B" w:rsidP="005433E2">
            <w:pPr>
              <w:spacing w:after="0" w:line="276" w:lineRule="auto"/>
              <w:ind w:right="40" w:firstLine="0"/>
              <w:jc w:val="left"/>
              <w:cnfStyle w:val="100000000000" w:firstRow="1" w:lastRow="0" w:firstColumn="0" w:lastColumn="0" w:oddVBand="0" w:evenVBand="0" w:oddHBand="0" w:evenHBand="0" w:firstRowFirstColumn="0" w:firstRowLastColumn="0" w:lastRowFirstColumn="0" w:lastRowLastColumn="0"/>
            </w:pPr>
            <w:r w:rsidRPr="001D7DFD">
              <w:t>DIVULGAÇÃO DO ESTOQUE</w:t>
            </w:r>
          </w:p>
        </w:tc>
      </w:tr>
      <w:tr w:rsidR="00BE794B" w:rsidRPr="001D7DFD" w14:paraId="5CB05A7B" w14:textId="77777777" w:rsidTr="005433E2">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2A3DABD" w14:textId="5C4E5D37" w:rsidR="00BE794B" w:rsidRPr="001D7DFD" w:rsidRDefault="00BE794B" w:rsidP="005433E2">
            <w:pPr>
              <w:spacing w:after="0" w:line="276" w:lineRule="auto"/>
              <w:ind w:firstLine="0"/>
              <w:jc w:val="left"/>
            </w:pPr>
            <w:r w:rsidRPr="001D7DFD">
              <w:t>SELLER’S BOOK</w:t>
            </w:r>
          </w:p>
        </w:tc>
        <w:tc>
          <w:tcPr>
            <w:tcW w:w="2127" w:type="dxa"/>
            <w:vAlign w:val="center"/>
          </w:tcPr>
          <w:p w14:paraId="230B573C" w14:textId="74BAE5CD" w:rsidR="00BE794B" w:rsidRPr="001D7DFD" w:rsidRDefault="00BE794B" w:rsidP="005433E2">
            <w:pPr>
              <w:spacing w:after="0" w:line="276" w:lineRule="auto"/>
              <w:ind w:firstLine="0"/>
              <w:jc w:val="left"/>
              <w:cnfStyle w:val="000000100000" w:firstRow="0" w:lastRow="0" w:firstColumn="0" w:lastColumn="0" w:oddVBand="0" w:evenVBand="0" w:oddHBand="1" w:evenHBand="0" w:firstRowFirstColumn="0" w:firstRowLastColumn="0" w:lastRowFirstColumn="0" w:lastRowLastColumn="0"/>
            </w:pPr>
            <w:r w:rsidRPr="001D7DFD">
              <w:t>Limitado pela memória do Smartphone</w:t>
            </w:r>
          </w:p>
        </w:tc>
        <w:tc>
          <w:tcPr>
            <w:tcW w:w="1984" w:type="dxa"/>
            <w:vAlign w:val="center"/>
          </w:tcPr>
          <w:p w14:paraId="051E52B8" w14:textId="51507D3E" w:rsidR="00BE794B" w:rsidRPr="001D7DFD" w:rsidRDefault="00BE794B" w:rsidP="005433E2">
            <w:pPr>
              <w:spacing w:after="0" w:line="276" w:lineRule="auto"/>
              <w:ind w:firstLine="0"/>
              <w:jc w:val="left"/>
              <w:cnfStyle w:val="000000100000" w:firstRow="0" w:lastRow="0" w:firstColumn="0" w:lastColumn="0" w:oddVBand="0" w:evenVBand="0" w:oddHBand="1" w:evenHBand="0" w:firstRowFirstColumn="0" w:firstRowLastColumn="0" w:lastRowFirstColumn="0" w:lastRowLastColumn="0"/>
            </w:pPr>
            <w:r w:rsidRPr="001D7DFD">
              <w:t>Valor arrecadado, em atraso e planejado no mês</w:t>
            </w:r>
          </w:p>
        </w:tc>
        <w:tc>
          <w:tcPr>
            <w:tcW w:w="2693" w:type="dxa"/>
            <w:vAlign w:val="center"/>
          </w:tcPr>
          <w:p w14:paraId="77581FFA" w14:textId="78112AFB" w:rsidR="00BE794B" w:rsidRPr="001D7DFD" w:rsidRDefault="00BE794B" w:rsidP="005433E2">
            <w:pPr>
              <w:spacing w:after="0" w:line="276" w:lineRule="auto"/>
              <w:ind w:firstLine="0"/>
              <w:jc w:val="left"/>
              <w:cnfStyle w:val="000000100000" w:firstRow="0" w:lastRow="0" w:firstColumn="0" w:lastColumn="0" w:oddVBand="0" w:evenVBand="0" w:oddHBand="1" w:evenHBand="0" w:firstRowFirstColumn="0" w:firstRowLastColumn="0" w:lastRowFirstColumn="0" w:lastRowLastColumn="0"/>
            </w:pPr>
            <w:r w:rsidRPr="001D7DFD">
              <w:t>PDF</w:t>
            </w:r>
          </w:p>
        </w:tc>
      </w:tr>
      <w:tr w:rsidR="00BE794B" w:rsidRPr="001D7DFD" w14:paraId="46ECE419" w14:textId="77777777" w:rsidTr="005433E2">
        <w:trPr>
          <w:trHeight w:val="85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48BF773" w14:textId="599A37D0" w:rsidR="00BE794B" w:rsidRPr="001D7DFD" w:rsidRDefault="00BE794B" w:rsidP="005433E2">
            <w:pPr>
              <w:spacing w:after="0" w:line="276" w:lineRule="auto"/>
              <w:ind w:firstLine="0"/>
              <w:jc w:val="left"/>
            </w:pPr>
            <w:r w:rsidRPr="001D7DFD">
              <w:t>KYTE</w:t>
            </w:r>
          </w:p>
        </w:tc>
        <w:tc>
          <w:tcPr>
            <w:tcW w:w="2127" w:type="dxa"/>
            <w:vAlign w:val="center"/>
          </w:tcPr>
          <w:p w14:paraId="38A0DDA8" w14:textId="2FB61705" w:rsidR="00BE794B" w:rsidRPr="001D7DFD" w:rsidRDefault="00BE794B" w:rsidP="005433E2">
            <w:pPr>
              <w:spacing w:after="0" w:line="276" w:lineRule="auto"/>
              <w:ind w:firstLine="0"/>
              <w:jc w:val="left"/>
              <w:cnfStyle w:val="000000000000" w:firstRow="0" w:lastRow="0" w:firstColumn="0" w:lastColumn="0" w:oddVBand="0" w:evenVBand="0" w:oddHBand="0" w:evenHBand="0" w:firstRowFirstColumn="0" w:firstRowLastColumn="0" w:lastRowFirstColumn="0" w:lastRowLastColumn="0"/>
            </w:pPr>
            <w:r w:rsidRPr="001D7DFD">
              <w:t>Produtos ilimitados para usuários premium</w:t>
            </w:r>
          </w:p>
        </w:tc>
        <w:tc>
          <w:tcPr>
            <w:tcW w:w="1984" w:type="dxa"/>
            <w:vAlign w:val="center"/>
          </w:tcPr>
          <w:p w14:paraId="0E6438A5" w14:textId="261B422F" w:rsidR="00BE794B" w:rsidRPr="001D7DFD" w:rsidRDefault="00BE794B" w:rsidP="005433E2">
            <w:pPr>
              <w:spacing w:after="0" w:line="276" w:lineRule="auto"/>
              <w:ind w:firstLine="0"/>
              <w:jc w:val="left"/>
              <w:cnfStyle w:val="000000000000" w:firstRow="0" w:lastRow="0" w:firstColumn="0" w:lastColumn="0" w:oddVBand="0" w:evenVBand="0" w:oddHBand="0" w:evenHBand="0" w:firstRowFirstColumn="0" w:firstRowLastColumn="0" w:lastRowFirstColumn="0" w:lastRowLastColumn="0"/>
            </w:pPr>
            <w:r w:rsidRPr="001D7DFD">
              <w:t>Premium</w:t>
            </w:r>
          </w:p>
        </w:tc>
        <w:tc>
          <w:tcPr>
            <w:tcW w:w="2693" w:type="dxa"/>
            <w:vAlign w:val="center"/>
          </w:tcPr>
          <w:p w14:paraId="35DDD7C7" w14:textId="264C3CB8" w:rsidR="00BE794B" w:rsidRPr="001D7DFD" w:rsidRDefault="00BE794B" w:rsidP="005433E2">
            <w:pPr>
              <w:spacing w:after="0" w:line="276" w:lineRule="auto"/>
              <w:ind w:firstLine="0"/>
              <w:jc w:val="left"/>
              <w:cnfStyle w:val="000000000000" w:firstRow="0" w:lastRow="0" w:firstColumn="0" w:lastColumn="0" w:oddVBand="0" w:evenVBand="0" w:oddHBand="0" w:evenHBand="0" w:firstRowFirstColumn="0" w:firstRowLastColumn="0" w:lastRowFirstColumn="0" w:lastRowLastColumn="0"/>
            </w:pPr>
            <w:r w:rsidRPr="001D7DFD">
              <w:t>Premium</w:t>
            </w:r>
          </w:p>
        </w:tc>
      </w:tr>
      <w:tr w:rsidR="00BE794B" w:rsidRPr="001D7DFD" w14:paraId="5531212F" w14:textId="77777777" w:rsidTr="005433E2">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8F7705F" w14:textId="02A42579" w:rsidR="00BE794B" w:rsidRPr="001D7DFD" w:rsidRDefault="00BE794B" w:rsidP="005433E2">
            <w:pPr>
              <w:spacing w:after="0" w:line="276" w:lineRule="auto"/>
              <w:ind w:firstLine="0"/>
              <w:jc w:val="left"/>
            </w:pPr>
            <w:r w:rsidRPr="001D7DFD">
              <w:t>SUPER REVENDEDORES</w:t>
            </w:r>
          </w:p>
        </w:tc>
        <w:tc>
          <w:tcPr>
            <w:tcW w:w="2127" w:type="dxa"/>
            <w:vAlign w:val="center"/>
          </w:tcPr>
          <w:p w14:paraId="179EA576" w14:textId="04A90D3D" w:rsidR="00BE794B" w:rsidRPr="001D7DFD" w:rsidRDefault="00BE794B" w:rsidP="005433E2">
            <w:pPr>
              <w:spacing w:after="0" w:line="276" w:lineRule="auto"/>
              <w:ind w:firstLine="0"/>
              <w:jc w:val="left"/>
              <w:cnfStyle w:val="000000100000" w:firstRow="0" w:lastRow="0" w:firstColumn="0" w:lastColumn="0" w:oddVBand="0" w:evenVBand="0" w:oddHBand="1" w:evenHBand="0" w:firstRowFirstColumn="0" w:firstRowLastColumn="0" w:lastRowFirstColumn="0" w:lastRowLastColumn="0"/>
            </w:pPr>
            <w:r w:rsidRPr="001D7DFD">
              <w:t>Produtos ilimitados para usuários premium</w:t>
            </w:r>
          </w:p>
        </w:tc>
        <w:tc>
          <w:tcPr>
            <w:tcW w:w="1984" w:type="dxa"/>
            <w:vAlign w:val="center"/>
          </w:tcPr>
          <w:p w14:paraId="3C3E5524" w14:textId="3684D3A1" w:rsidR="00BE794B" w:rsidRPr="001D7DFD" w:rsidRDefault="00BE794B" w:rsidP="005433E2">
            <w:pPr>
              <w:spacing w:after="0" w:line="276" w:lineRule="auto"/>
              <w:ind w:firstLine="0"/>
              <w:jc w:val="left"/>
              <w:cnfStyle w:val="000000100000" w:firstRow="0" w:lastRow="0" w:firstColumn="0" w:lastColumn="0" w:oddVBand="0" w:evenVBand="0" w:oddHBand="1" w:evenHBand="0" w:firstRowFirstColumn="0" w:firstRowLastColumn="0" w:lastRowFirstColumn="0" w:lastRowLastColumn="0"/>
            </w:pPr>
            <w:r w:rsidRPr="001D7DFD">
              <w:t>Premium</w:t>
            </w:r>
          </w:p>
        </w:tc>
        <w:tc>
          <w:tcPr>
            <w:tcW w:w="2693" w:type="dxa"/>
            <w:vAlign w:val="center"/>
          </w:tcPr>
          <w:p w14:paraId="3E55258A" w14:textId="327985F7" w:rsidR="00BE794B" w:rsidRPr="001D7DFD" w:rsidRDefault="00BE794B" w:rsidP="005433E2">
            <w:pPr>
              <w:spacing w:after="0" w:line="276" w:lineRule="auto"/>
              <w:ind w:firstLine="0"/>
              <w:jc w:val="left"/>
              <w:cnfStyle w:val="000000100000" w:firstRow="0" w:lastRow="0" w:firstColumn="0" w:lastColumn="0" w:oddVBand="0" w:evenVBand="0" w:oddHBand="1" w:evenHBand="0" w:firstRowFirstColumn="0" w:firstRowLastColumn="0" w:lastRowFirstColumn="0" w:lastRowLastColumn="0"/>
            </w:pPr>
            <w:r w:rsidRPr="001D7DFD">
              <w:t>Loja virtual Premium</w:t>
            </w:r>
          </w:p>
        </w:tc>
      </w:tr>
      <w:tr w:rsidR="00BE794B" w:rsidRPr="001D7DFD" w14:paraId="256C720E" w14:textId="77777777" w:rsidTr="005433E2">
        <w:trPr>
          <w:trHeight w:val="85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8D2F265" w14:textId="03E609E3" w:rsidR="00BE794B" w:rsidRPr="001D7DFD" w:rsidRDefault="00BE794B" w:rsidP="005433E2">
            <w:pPr>
              <w:spacing w:after="0" w:line="276" w:lineRule="auto"/>
              <w:ind w:firstLine="0"/>
              <w:jc w:val="left"/>
            </w:pPr>
            <w:r w:rsidRPr="001D7DFD">
              <w:t>EXCELL</w:t>
            </w:r>
          </w:p>
        </w:tc>
        <w:tc>
          <w:tcPr>
            <w:tcW w:w="2127" w:type="dxa"/>
            <w:vAlign w:val="center"/>
          </w:tcPr>
          <w:p w14:paraId="2FAA033B" w14:textId="4FE7642C" w:rsidR="00BE794B" w:rsidRPr="001D7DFD" w:rsidRDefault="00BE794B" w:rsidP="005433E2">
            <w:pPr>
              <w:spacing w:after="0" w:line="276" w:lineRule="auto"/>
              <w:ind w:firstLine="0"/>
              <w:jc w:val="left"/>
              <w:cnfStyle w:val="000000000000" w:firstRow="0" w:lastRow="0" w:firstColumn="0" w:lastColumn="0" w:oddVBand="0" w:evenVBand="0" w:oddHBand="0" w:evenHBand="0" w:firstRowFirstColumn="0" w:firstRowLastColumn="0" w:lastRowFirstColumn="0" w:lastRowLastColumn="0"/>
            </w:pPr>
            <w:r w:rsidRPr="001D7DFD">
              <w:t>Limitado pela organização do usuário.</w:t>
            </w:r>
          </w:p>
        </w:tc>
        <w:tc>
          <w:tcPr>
            <w:tcW w:w="1984" w:type="dxa"/>
            <w:vAlign w:val="center"/>
          </w:tcPr>
          <w:p w14:paraId="284AAF8C" w14:textId="2B802C0F" w:rsidR="00BE794B" w:rsidRPr="001D7DFD" w:rsidRDefault="00BE794B" w:rsidP="005433E2">
            <w:pPr>
              <w:spacing w:after="0" w:line="276" w:lineRule="auto"/>
              <w:ind w:firstLine="0"/>
              <w:jc w:val="left"/>
              <w:cnfStyle w:val="000000000000" w:firstRow="0" w:lastRow="0" w:firstColumn="0" w:lastColumn="0" w:oddVBand="0" w:evenVBand="0" w:oddHBand="0" w:evenHBand="0" w:firstRowFirstColumn="0" w:firstRowLastColumn="0" w:lastRowFirstColumn="0" w:lastRowLastColumn="0"/>
            </w:pPr>
            <w:r w:rsidRPr="001D7DFD">
              <w:t>Limitado pela experiencia do usuário com a ferramenta.</w:t>
            </w:r>
          </w:p>
        </w:tc>
        <w:tc>
          <w:tcPr>
            <w:tcW w:w="2693" w:type="dxa"/>
            <w:vAlign w:val="center"/>
          </w:tcPr>
          <w:p w14:paraId="543D61C7" w14:textId="218847EE" w:rsidR="00BE794B" w:rsidRPr="001D7DFD" w:rsidRDefault="00BE794B" w:rsidP="005433E2">
            <w:pPr>
              <w:spacing w:after="0" w:line="276" w:lineRule="auto"/>
              <w:ind w:firstLine="0"/>
              <w:jc w:val="left"/>
              <w:cnfStyle w:val="000000000000" w:firstRow="0" w:lastRow="0" w:firstColumn="0" w:lastColumn="0" w:oddVBand="0" w:evenVBand="0" w:oddHBand="0" w:evenHBand="0" w:firstRowFirstColumn="0" w:firstRowLastColumn="0" w:lastRowFirstColumn="0" w:lastRowLastColumn="0"/>
            </w:pPr>
            <w:r w:rsidRPr="001D7DFD">
              <w:t>PDF</w:t>
            </w:r>
          </w:p>
        </w:tc>
      </w:tr>
    </w:tbl>
    <w:p w14:paraId="2DDA26C7" w14:textId="593CE22E" w:rsidR="003F3319" w:rsidRPr="001D7DFD" w:rsidRDefault="00E22D6C" w:rsidP="005433E2">
      <w:pPr>
        <w:pStyle w:val="Legenda"/>
        <w:spacing w:before="240"/>
      </w:pPr>
      <w:r w:rsidRPr="001D7DFD">
        <w:t xml:space="preserve">Fonte: </w:t>
      </w:r>
      <w:r w:rsidR="005433E2">
        <w:t>A</w:t>
      </w:r>
      <w:r w:rsidRPr="001D7DFD">
        <w:t>utoria própria</w:t>
      </w:r>
    </w:p>
    <w:p w14:paraId="15EEB47A" w14:textId="77777777" w:rsidR="000A5AD6" w:rsidRPr="001D7DFD" w:rsidRDefault="000A5AD6" w:rsidP="000A5AD6">
      <w:pPr>
        <w:pStyle w:val="Ttulo1"/>
        <w:ind w:left="295" w:hanging="295"/>
      </w:pPr>
      <w:bookmarkStart w:id="53" w:name="_Toc109639243"/>
      <w:r w:rsidRPr="001D7DFD">
        <w:lastRenderedPageBreak/>
        <w:t>METODOLOGIA</w:t>
      </w:r>
      <w:bookmarkEnd w:id="53"/>
    </w:p>
    <w:p w14:paraId="018E67E4" w14:textId="429D3740" w:rsidR="000A5AD6" w:rsidRPr="001D7DFD" w:rsidRDefault="000A5AD6" w:rsidP="005433E2">
      <w:pPr>
        <w:spacing w:after="0" w:line="360" w:lineRule="auto"/>
        <w:ind w:firstLine="709"/>
        <w:rPr>
          <w:szCs w:val="24"/>
        </w:rPr>
      </w:pPr>
      <w:r w:rsidRPr="001D7DFD">
        <w:rPr>
          <w:szCs w:val="24"/>
        </w:rPr>
        <w:t xml:space="preserve">Esse trabalho </w:t>
      </w:r>
      <w:r w:rsidR="00E30C39" w:rsidRPr="001D7DFD">
        <w:rPr>
          <w:szCs w:val="24"/>
        </w:rPr>
        <w:t>consiste em</w:t>
      </w:r>
      <w:r w:rsidRPr="001D7DFD">
        <w:rPr>
          <w:szCs w:val="24"/>
        </w:rPr>
        <w:t xml:space="preserve"> uma pesquisa </w:t>
      </w:r>
      <w:proofErr w:type="spellStart"/>
      <w:r w:rsidRPr="001D7DFD">
        <w:rPr>
          <w:szCs w:val="24"/>
        </w:rPr>
        <w:t>quali</w:t>
      </w:r>
      <w:proofErr w:type="spellEnd"/>
      <w:r w:rsidRPr="001D7DFD">
        <w:rPr>
          <w:szCs w:val="24"/>
        </w:rPr>
        <w:t>-quantitativa, ou seja, que</w:t>
      </w:r>
      <w:r w:rsidR="00FF74D8" w:rsidRPr="001D7DFD">
        <w:rPr>
          <w:szCs w:val="24"/>
        </w:rPr>
        <w:t xml:space="preserve"> </w:t>
      </w:r>
      <w:r w:rsidRPr="001D7DFD">
        <w:rPr>
          <w:szCs w:val="24"/>
        </w:rPr>
        <w:t>“interpreta as informações quantitativas por meio de símbolos numéricos e os dados qualitativos mediante a observação, a interação participativa e a interpretação do discurso dos sujeitos (semântica)” (KNECHTEL, 2014, p. 106)</w:t>
      </w:r>
      <w:r w:rsidR="00142DB9" w:rsidRPr="001D7DFD">
        <w:rPr>
          <w:szCs w:val="24"/>
        </w:rPr>
        <w:t>,</w:t>
      </w:r>
      <w:r w:rsidR="00FF74D8" w:rsidRPr="001D7DFD">
        <w:rPr>
          <w:szCs w:val="24"/>
        </w:rPr>
        <w:t xml:space="preserve"> </w:t>
      </w:r>
      <w:r w:rsidRPr="001D7DFD">
        <w:rPr>
          <w:szCs w:val="24"/>
        </w:rPr>
        <w:t>cujo público-alvo serão vendedores autônomos. A natureza da pesquisa será aplicada,</w:t>
      </w:r>
      <w:r w:rsidR="00F12AD3" w:rsidRPr="001D7DFD">
        <w:rPr>
          <w:szCs w:val="24"/>
        </w:rPr>
        <w:t xml:space="preserve"> o</w:t>
      </w:r>
      <w:r w:rsidRPr="001D7DFD">
        <w:rPr>
          <w:szCs w:val="24"/>
        </w:rPr>
        <w:t xml:space="preserve"> que segundo</w:t>
      </w:r>
      <w:r w:rsidR="00F12AD3" w:rsidRPr="001D7DFD">
        <w:rPr>
          <w:szCs w:val="24"/>
        </w:rPr>
        <w:t>,</w:t>
      </w:r>
      <w:r w:rsidRPr="001D7DFD">
        <w:rPr>
          <w:szCs w:val="24"/>
        </w:rPr>
        <w:t xml:space="preserve"> </w:t>
      </w:r>
      <w:proofErr w:type="spellStart"/>
      <w:r w:rsidRPr="001D7DFD">
        <w:rPr>
          <w:szCs w:val="24"/>
        </w:rPr>
        <w:t>Gerhardt</w:t>
      </w:r>
      <w:proofErr w:type="spellEnd"/>
      <w:r w:rsidRPr="001D7DFD">
        <w:rPr>
          <w:szCs w:val="24"/>
        </w:rPr>
        <w:t xml:space="preserve"> e Silveira (2009, p. 35),</w:t>
      </w:r>
      <w:r w:rsidR="00F12AD3" w:rsidRPr="001D7DFD">
        <w:rPr>
          <w:szCs w:val="24"/>
        </w:rPr>
        <w:t xml:space="preserve"> denota</w:t>
      </w:r>
      <w:r w:rsidRPr="001D7DFD">
        <w:rPr>
          <w:szCs w:val="24"/>
        </w:rPr>
        <w:t xml:space="preserve"> uma pesquisa que procura “gerar conhecimento para aplicação prática, levando à solução de problemas específicos”. </w:t>
      </w:r>
    </w:p>
    <w:p w14:paraId="4F3458D0" w14:textId="43FF989F" w:rsidR="000A5AD6" w:rsidRPr="001D7DFD" w:rsidRDefault="000A5AD6" w:rsidP="005433E2">
      <w:pPr>
        <w:spacing w:after="0" w:line="360" w:lineRule="auto"/>
        <w:ind w:firstLine="709"/>
        <w:rPr>
          <w:szCs w:val="24"/>
        </w:rPr>
      </w:pPr>
      <w:r w:rsidRPr="001D7DFD">
        <w:rPr>
          <w:szCs w:val="24"/>
        </w:rPr>
        <w:t xml:space="preserve">Inicialmente </w:t>
      </w:r>
      <w:r w:rsidR="00F12AD3" w:rsidRPr="001D7DFD">
        <w:rPr>
          <w:szCs w:val="24"/>
        </w:rPr>
        <w:t>foi</w:t>
      </w:r>
      <w:r w:rsidRPr="001D7DFD">
        <w:rPr>
          <w:szCs w:val="24"/>
        </w:rPr>
        <w:t xml:space="preserve"> feit</w:t>
      </w:r>
      <w:r w:rsidR="00E30C39" w:rsidRPr="001D7DFD">
        <w:rPr>
          <w:szCs w:val="24"/>
        </w:rPr>
        <w:t>a</w:t>
      </w:r>
      <w:r w:rsidRPr="001D7DFD">
        <w:rPr>
          <w:szCs w:val="24"/>
        </w:rPr>
        <w:t xml:space="preserve"> uma entrevista com uma vendedora de cosméticos a fim de procurar identificar requisitos de interesse para o sistema. Em seguida, </w:t>
      </w:r>
      <w:r w:rsidR="00F12AD3" w:rsidRPr="001D7DFD">
        <w:rPr>
          <w:szCs w:val="24"/>
        </w:rPr>
        <w:t>foi</w:t>
      </w:r>
      <w:r w:rsidRPr="001D7DFD">
        <w:rPr>
          <w:szCs w:val="24"/>
        </w:rPr>
        <w:t xml:space="preserve"> elaborado um questionário a partir dessas informações, que </w:t>
      </w:r>
      <w:r w:rsidR="00F12AD3" w:rsidRPr="001D7DFD">
        <w:rPr>
          <w:szCs w:val="24"/>
        </w:rPr>
        <w:t>foi</w:t>
      </w:r>
      <w:r w:rsidRPr="001D7DFD">
        <w:rPr>
          <w:szCs w:val="24"/>
        </w:rPr>
        <w:t xml:space="preserve"> aplicado a um grupo de vendedores, a fim de identificar quais funcionalidades eles buscam em um aplicativo</w:t>
      </w:r>
      <w:r w:rsidR="000B3F9F" w:rsidRPr="001D7DFD">
        <w:rPr>
          <w:szCs w:val="24"/>
        </w:rPr>
        <w:t xml:space="preserve"> com esta proposta</w:t>
      </w:r>
      <w:r w:rsidR="00D36C3A" w:rsidRPr="001D7DFD">
        <w:rPr>
          <w:szCs w:val="24"/>
        </w:rPr>
        <w:t>, e assim criar os requisitos do sistema</w:t>
      </w:r>
      <w:r w:rsidRPr="001D7DFD">
        <w:rPr>
          <w:szCs w:val="24"/>
        </w:rPr>
        <w:t>.</w:t>
      </w:r>
    </w:p>
    <w:p w14:paraId="26400C3E" w14:textId="248390C9" w:rsidR="000A5AD6" w:rsidRPr="001D7DFD" w:rsidRDefault="000A5AD6" w:rsidP="005433E2">
      <w:pPr>
        <w:spacing w:after="0" w:line="360" w:lineRule="auto"/>
        <w:ind w:firstLine="709"/>
        <w:rPr>
          <w:szCs w:val="24"/>
        </w:rPr>
      </w:pPr>
      <w:r w:rsidRPr="001D7DFD">
        <w:rPr>
          <w:szCs w:val="24"/>
        </w:rPr>
        <w:t xml:space="preserve">Em seguida </w:t>
      </w:r>
      <w:r w:rsidR="00F12AD3" w:rsidRPr="001D7DFD">
        <w:rPr>
          <w:szCs w:val="24"/>
        </w:rPr>
        <w:t>foi</w:t>
      </w:r>
      <w:r w:rsidRPr="001D7DFD">
        <w:rPr>
          <w:szCs w:val="24"/>
        </w:rPr>
        <w:t xml:space="preserve"> feito o processo de Engenharia de Software, criando os diagramas UML para o sistema. Inicialmente, </w:t>
      </w:r>
      <w:r w:rsidR="00D36C3A" w:rsidRPr="001D7DFD">
        <w:rPr>
          <w:szCs w:val="24"/>
        </w:rPr>
        <w:t>foi</w:t>
      </w:r>
      <w:r w:rsidRPr="001D7DFD">
        <w:rPr>
          <w:szCs w:val="24"/>
        </w:rPr>
        <w:t xml:space="preserve"> feito o diagrama de casos de uso, que descreve as funcionalidades do sistema, e o diagrama de classes, para representar a estrutura de classes que servem de modelo para os objetos do sistema.</w:t>
      </w:r>
    </w:p>
    <w:p w14:paraId="29F41CFB" w14:textId="77777777" w:rsidR="00846757" w:rsidRPr="005433E2" w:rsidRDefault="000A5AD6" w:rsidP="005433E2">
      <w:pPr>
        <w:spacing w:after="0" w:line="360" w:lineRule="auto"/>
        <w:ind w:firstLine="709"/>
        <w:rPr>
          <w:szCs w:val="24"/>
        </w:rPr>
      </w:pPr>
      <w:r w:rsidRPr="001D7DFD">
        <w:rPr>
          <w:szCs w:val="24"/>
        </w:rPr>
        <w:t>Com os diagramas concluídos</w:t>
      </w:r>
      <w:r w:rsidRPr="005433E2">
        <w:rPr>
          <w:szCs w:val="24"/>
        </w:rPr>
        <w:t xml:space="preserve"> </w:t>
      </w:r>
      <w:r w:rsidRPr="001D7DFD">
        <w:rPr>
          <w:szCs w:val="24"/>
        </w:rPr>
        <w:t>o desenvolvimento do sistema segui</w:t>
      </w:r>
      <w:r w:rsidR="00D36C3A" w:rsidRPr="001D7DFD">
        <w:rPr>
          <w:szCs w:val="24"/>
        </w:rPr>
        <w:t>u</w:t>
      </w:r>
      <w:r w:rsidRPr="001D7DFD">
        <w:rPr>
          <w:szCs w:val="24"/>
        </w:rPr>
        <w:t xml:space="preserve"> para a fase de implementação, em que </w:t>
      </w:r>
      <w:r w:rsidR="00D36C3A" w:rsidRPr="001D7DFD">
        <w:rPr>
          <w:szCs w:val="24"/>
        </w:rPr>
        <w:t>foi adotad</w:t>
      </w:r>
      <w:r w:rsidR="000B3F9F" w:rsidRPr="001D7DFD">
        <w:rPr>
          <w:szCs w:val="24"/>
        </w:rPr>
        <w:t>a</w:t>
      </w:r>
      <w:r w:rsidRPr="001D7DFD">
        <w:rPr>
          <w:szCs w:val="24"/>
        </w:rPr>
        <w:t xml:space="preserve"> a linguagem de programação Java</w:t>
      </w:r>
      <w:r w:rsidR="00D36C3A" w:rsidRPr="001D7DFD">
        <w:rPr>
          <w:szCs w:val="24"/>
        </w:rPr>
        <w:t xml:space="preserve"> </w:t>
      </w:r>
      <w:r w:rsidRPr="001D7DFD">
        <w:rPr>
          <w:szCs w:val="24"/>
        </w:rPr>
        <w:t>e o banco de dados</w:t>
      </w:r>
      <w:r w:rsidR="00D36C3A" w:rsidRPr="001D7DFD">
        <w:rPr>
          <w:szCs w:val="24"/>
        </w:rPr>
        <w:t xml:space="preserve"> </w:t>
      </w:r>
      <w:proofErr w:type="spellStart"/>
      <w:r w:rsidRPr="001D7DFD">
        <w:rPr>
          <w:szCs w:val="24"/>
        </w:rPr>
        <w:t>SQL</w:t>
      </w:r>
      <w:r w:rsidR="00D36C3A" w:rsidRPr="001D7DFD">
        <w:rPr>
          <w:szCs w:val="24"/>
        </w:rPr>
        <w:t>ite</w:t>
      </w:r>
      <w:proofErr w:type="spellEnd"/>
      <w:r w:rsidRPr="001D7DFD">
        <w:rPr>
          <w:szCs w:val="24"/>
        </w:rPr>
        <w:t xml:space="preserve">, para construir o </w:t>
      </w:r>
      <w:r w:rsidR="00D13527" w:rsidRPr="001D7DFD">
        <w:rPr>
          <w:szCs w:val="24"/>
        </w:rPr>
        <w:t>aplicativo</w:t>
      </w:r>
      <w:r w:rsidRPr="001D7DFD">
        <w:rPr>
          <w:szCs w:val="24"/>
        </w:rPr>
        <w:t xml:space="preserve"> para o SO móvel do Google, </w:t>
      </w:r>
      <w:r w:rsidR="000B3F9F" w:rsidRPr="001D7DFD">
        <w:rPr>
          <w:szCs w:val="24"/>
        </w:rPr>
        <w:t xml:space="preserve">o </w:t>
      </w:r>
      <w:r w:rsidRPr="001D7DFD">
        <w:rPr>
          <w:szCs w:val="24"/>
        </w:rPr>
        <w:t>Android</w:t>
      </w:r>
      <w:r w:rsidRPr="005433E2">
        <w:rPr>
          <w:szCs w:val="24"/>
        </w:rPr>
        <w:t xml:space="preserve">. </w:t>
      </w:r>
    </w:p>
    <w:p w14:paraId="2EB4EB11" w14:textId="5902AE15" w:rsidR="000B3F9F" w:rsidRPr="005433E2" w:rsidRDefault="009A3A68" w:rsidP="005433E2">
      <w:pPr>
        <w:spacing w:after="0" w:line="360" w:lineRule="auto"/>
        <w:ind w:firstLine="709"/>
        <w:rPr>
          <w:szCs w:val="24"/>
        </w:rPr>
      </w:pPr>
      <w:r w:rsidRPr="005433E2">
        <w:rPr>
          <w:szCs w:val="24"/>
        </w:rPr>
        <w:t xml:space="preserve">Para o processo de desenvolvimento, foi adotado o modelo incremental, </w:t>
      </w:r>
      <w:r w:rsidR="004E1B46" w:rsidRPr="005433E2">
        <w:rPr>
          <w:szCs w:val="24"/>
        </w:rPr>
        <w:t xml:space="preserve">que </w:t>
      </w:r>
      <w:r w:rsidR="00B9716A" w:rsidRPr="005433E2">
        <w:rPr>
          <w:szCs w:val="24"/>
        </w:rPr>
        <w:t xml:space="preserve">se </w:t>
      </w:r>
      <w:r w:rsidR="004E1B46" w:rsidRPr="005433E2">
        <w:rPr>
          <w:szCs w:val="24"/>
        </w:rPr>
        <w:t>base</w:t>
      </w:r>
      <w:r w:rsidR="00B9716A" w:rsidRPr="005433E2">
        <w:rPr>
          <w:szCs w:val="24"/>
        </w:rPr>
        <w:t>ia</w:t>
      </w:r>
      <w:r w:rsidR="004E1B46" w:rsidRPr="005433E2">
        <w:rPr>
          <w:szCs w:val="24"/>
        </w:rPr>
        <w:t xml:space="preserve"> na ideia de desenvolver uma </w:t>
      </w:r>
      <w:r w:rsidR="00B9716A" w:rsidRPr="005433E2">
        <w:rPr>
          <w:szCs w:val="24"/>
        </w:rPr>
        <w:t>versão</w:t>
      </w:r>
      <w:r w:rsidR="004E1B46" w:rsidRPr="005433E2">
        <w:rPr>
          <w:szCs w:val="24"/>
        </w:rPr>
        <w:t xml:space="preserve"> inicial</w:t>
      </w:r>
      <w:r w:rsidR="00B9716A" w:rsidRPr="005433E2">
        <w:rPr>
          <w:szCs w:val="24"/>
        </w:rPr>
        <w:t xml:space="preserve"> do sistema</w:t>
      </w:r>
      <w:r w:rsidR="004E1B46" w:rsidRPr="005433E2">
        <w:rPr>
          <w:szCs w:val="24"/>
        </w:rPr>
        <w:t xml:space="preserve">, expô-la aos comentários dos usuários e continuar </w:t>
      </w:r>
      <w:r w:rsidR="00B9716A" w:rsidRPr="005433E2">
        <w:rPr>
          <w:szCs w:val="24"/>
        </w:rPr>
        <w:t>o desenvolvimento através</w:t>
      </w:r>
      <w:r w:rsidR="004E1B46" w:rsidRPr="005433E2">
        <w:rPr>
          <w:szCs w:val="24"/>
        </w:rPr>
        <w:t xml:space="preserve"> de várias versões</w:t>
      </w:r>
      <w:r w:rsidR="00B9716A" w:rsidRPr="005433E2">
        <w:rPr>
          <w:szCs w:val="24"/>
        </w:rPr>
        <w:t xml:space="preserve"> (incrementos), que serão também validados pelos usuários,</w:t>
      </w:r>
      <w:r w:rsidR="004E1B46" w:rsidRPr="005433E2">
        <w:rPr>
          <w:szCs w:val="24"/>
        </w:rPr>
        <w:t xml:space="preserve"> até que um sistema adequado seja desenvolvido (SOMMERVILLE, p.35, </w:t>
      </w:r>
      <w:r w:rsidR="00CE2991" w:rsidRPr="005433E2">
        <w:rPr>
          <w:szCs w:val="24"/>
        </w:rPr>
        <w:t>2011)</w:t>
      </w:r>
    </w:p>
    <w:p w14:paraId="02225BF4" w14:textId="09F8DA76" w:rsidR="000A5AD6" w:rsidRPr="001D7DFD" w:rsidRDefault="000A5AD6" w:rsidP="005433E2">
      <w:pPr>
        <w:spacing w:after="0" w:line="360" w:lineRule="auto"/>
        <w:ind w:firstLine="709"/>
        <w:rPr>
          <w:szCs w:val="24"/>
        </w:rPr>
      </w:pPr>
      <w:r w:rsidRPr="001D7DFD">
        <w:rPr>
          <w:szCs w:val="24"/>
        </w:rPr>
        <w:t>O</w:t>
      </w:r>
      <w:r w:rsidRPr="005433E2">
        <w:rPr>
          <w:szCs w:val="24"/>
        </w:rPr>
        <w:t xml:space="preserve"> </w:t>
      </w:r>
      <w:r w:rsidRPr="001D7DFD">
        <w:rPr>
          <w:szCs w:val="24"/>
        </w:rPr>
        <w:t xml:space="preserve">primeiro foco do desenvolvimento do aplicativo </w:t>
      </w:r>
      <w:r w:rsidR="00D36C3A" w:rsidRPr="001D7DFD">
        <w:rPr>
          <w:szCs w:val="24"/>
        </w:rPr>
        <w:t>foi</w:t>
      </w:r>
      <w:r w:rsidRPr="001D7DFD">
        <w:rPr>
          <w:szCs w:val="24"/>
        </w:rPr>
        <w:t xml:space="preserve"> a interface de usuário e</w:t>
      </w:r>
      <w:r w:rsidR="000B3F9F" w:rsidRPr="001D7DFD">
        <w:rPr>
          <w:szCs w:val="24"/>
        </w:rPr>
        <w:t xml:space="preserve"> sua consistência com a proposta da</w:t>
      </w:r>
      <w:r w:rsidRPr="001D7DFD">
        <w:rPr>
          <w:szCs w:val="24"/>
        </w:rPr>
        <w:t xml:space="preserve"> UX, </w:t>
      </w:r>
      <w:r w:rsidR="000B3F9F" w:rsidRPr="001D7DFD">
        <w:rPr>
          <w:szCs w:val="24"/>
        </w:rPr>
        <w:t xml:space="preserve">a qual foi </w:t>
      </w:r>
      <w:r w:rsidR="00B25121" w:rsidRPr="001D7DFD">
        <w:rPr>
          <w:szCs w:val="24"/>
        </w:rPr>
        <w:t>construíd</w:t>
      </w:r>
      <w:r w:rsidR="000B3F9F" w:rsidRPr="001D7DFD">
        <w:rPr>
          <w:szCs w:val="24"/>
        </w:rPr>
        <w:t>a</w:t>
      </w:r>
      <w:r w:rsidR="00B25121" w:rsidRPr="001D7DFD">
        <w:rPr>
          <w:szCs w:val="24"/>
        </w:rPr>
        <w:t xml:space="preserve"> dentro do próprio ambiente de programação Android, o Android Studio</w:t>
      </w:r>
      <w:r w:rsidR="00C97B0F" w:rsidRPr="001D7DFD">
        <w:rPr>
          <w:szCs w:val="24"/>
        </w:rPr>
        <w:t xml:space="preserve"> (2013)</w:t>
      </w:r>
      <w:r w:rsidRPr="001D7DFD">
        <w:rPr>
          <w:szCs w:val="24"/>
        </w:rPr>
        <w:t>. Ess</w:t>
      </w:r>
      <w:r w:rsidR="00B25121" w:rsidRPr="001D7DFD">
        <w:rPr>
          <w:szCs w:val="24"/>
        </w:rPr>
        <w:t>a interface foi</w:t>
      </w:r>
      <w:r w:rsidRPr="001D7DFD">
        <w:rPr>
          <w:szCs w:val="24"/>
        </w:rPr>
        <w:t xml:space="preserve"> validad</w:t>
      </w:r>
      <w:r w:rsidR="00B25121" w:rsidRPr="001D7DFD">
        <w:rPr>
          <w:szCs w:val="24"/>
        </w:rPr>
        <w:t>a</w:t>
      </w:r>
      <w:r w:rsidRPr="001D7DFD">
        <w:rPr>
          <w:szCs w:val="24"/>
        </w:rPr>
        <w:t xml:space="preserve"> por dois </w:t>
      </w:r>
      <w:r w:rsidR="00142DB9" w:rsidRPr="001D7DFD">
        <w:rPr>
          <w:szCs w:val="24"/>
        </w:rPr>
        <w:t>vendedores autônomos</w:t>
      </w:r>
      <w:r w:rsidRPr="001D7DFD">
        <w:rPr>
          <w:szCs w:val="24"/>
        </w:rPr>
        <w:t xml:space="preserve">, a fim de obter uma interface mais intuitiva. Em seguida </w:t>
      </w:r>
      <w:r w:rsidR="00B25121" w:rsidRPr="001D7DFD">
        <w:rPr>
          <w:szCs w:val="24"/>
        </w:rPr>
        <w:t>foi</w:t>
      </w:r>
      <w:r w:rsidRPr="001D7DFD">
        <w:rPr>
          <w:szCs w:val="24"/>
        </w:rPr>
        <w:t xml:space="preserve"> feito o desenvolvimento do </w:t>
      </w:r>
      <w:proofErr w:type="spellStart"/>
      <w:r w:rsidRPr="00F5668E">
        <w:rPr>
          <w:i/>
          <w:iCs/>
          <w:szCs w:val="24"/>
        </w:rPr>
        <w:t>back-end</w:t>
      </w:r>
      <w:proofErr w:type="spellEnd"/>
      <w:r w:rsidRPr="001D7DFD">
        <w:rPr>
          <w:szCs w:val="24"/>
        </w:rPr>
        <w:t xml:space="preserve"> (EWALLY, 2021), a estrutura que possibilita a operação do sistema, começando pelo desenvolvimento do banco de dados, e depois, do próprio sistema, </w:t>
      </w:r>
      <w:r w:rsidRPr="001D7DFD">
        <w:rPr>
          <w:szCs w:val="24"/>
        </w:rPr>
        <w:lastRenderedPageBreak/>
        <w:t>acompanhado por testes unitários, que consiste</w:t>
      </w:r>
      <w:r w:rsidR="000B3F9F" w:rsidRPr="001D7DFD">
        <w:rPr>
          <w:szCs w:val="24"/>
        </w:rPr>
        <w:t>m</w:t>
      </w:r>
      <w:r w:rsidRPr="001D7DFD">
        <w:rPr>
          <w:szCs w:val="24"/>
        </w:rPr>
        <w:t xml:space="preserve"> em verificar o comportamento das menores unidade da aplicação (DIGITÉ</w:t>
      </w:r>
      <w:r w:rsidR="00890BE3" w:rsidRPr="001D7DFD">
        <w:rPr>
          <w:szCs w:val="24"/>
        </w:rPr>
        <w:t>, 2022</w:t>
      </w:r>
      <w:r w:rsidRPr="001D7DFD">
        <w:rPr>
          <w:szCs w:val="24"/>
        </w:rPr>
        <w:t>).</w:t>
      </w:r>
    </w:p>
    <w:p w14:paraId="7B2E404E" w14:textId="61357953" w:rsidR="000A5AD6" w:rsidRPr="005433E2" w:rsidRDefault="003D14CE" w:rsidP="005433E2">
      <w:pPr>
        <w:spacing w:after="0" w:line="360" w:lineRule="auto"/>
        <w:ind w:firstLine="709"/>
        <w:rPr>
          <w:szCs w:val="24"/>
        </w:rPr>
      </w:pPr>
      <w:r w:rsidRPr="005433E2">
        <w:rPr>
          <w:szCs w:val="24"/>
        </w:rPr>
        <w:t>Durante todo o desenvolvimento do aplicativo foram feitos diversos testes funcionais n</w:t>
      </w:r>
      <w:r w:rsidR="000A5AD6" w:rsidRPr="005433E2">
        <w:rPr>
          <w:szCs w:val="24"/>
        </w:rPr>
        <w:t>o aplicativo,</w:t>
      </w:r>
      <w:r w:rsidRPr="005433E2">
        <w:rPr>
          <w:szCs w:val="24"/>
        </w:rPr>
        <w:t xml:space="preserve"> que são os testes que</w:t>
      </w:r>
      <w:r w:rsidR="000A5AD6" w:rsidRPr="005433E2">
        <w:rPr>
          <w:szCs w:val="24"/>
        </w:rPr>
        <w:t xml:space="preserve"> “a validação de software que determinada funcionalidade é verificada, sem levar em conta a estrutura do código-fonte” (SOARES, 2021).</w:t>
      </w:r>
      <w:r w:rsidR="005D37D3" w:rsidRPr="005433E2">
        <w:rPr>
          <w:szCs w:val="24"/>
        </w:rPr>
        <w:t xml:space="preserve"> E no fim do desenvolvimento foram feitos testes unitários e instrumentados, buscando erros menores no sistema.</w:t>
      </w:r>
      <w:r w:rsidR="000A5AD6" w:rsidRPr="005433E2">
        <w:rPr>
          <w:szCs w:val="24"/>
        </w:rPr>
        <w:t xml:space="preserve"> Concluídos os testes e as correções do sistema, </w:t>
      </w:r>
      <w:r w:rsidR="008B545F" w:rsidRPr="005433E2">
        <w:rPr>
          <w:szCs w:val="24"/>
        </w:rPr>
        <w:t>ele</w:t>
      </w:r>
      <w:r w:rsidR="000A5AD6" w:rsidRPr="005433E2">
        <w:rPr>
          <w:szCs w:val="24"/>
        </w:rPr>
        <w:t xml:space="preserve"> </w:t>
      </w:r>
      <w:r w:rsidR="00740322" w:rsidRPr="005433E2">
        <w:rPr>
          <w:szCs w:val="24"/>
        </w:rPr>
        <w:t>foi</w:t>
      </w:r>
      <w:r w:rsidR="000A5AD6" w:rsidRPr="005433E2">
        <w:rPr>
          <w:szCs w:val="24"/>
        </w:rPr>
        <w:t xml:space="preserve"> entregue para a entrevistada, para ser submetido a validação do usuário em vista de </w:t>
      </w:r>
      <w:r w:rsidR="00740322" w:rsidRPr="005433E2">
        <w:rPr>
          <w:szCs w:val="24"/>
        </w:rPr>
        <w:t xml:space="preserve">validar se o mesmo está de fato de acordo com suas necessidades, </w:t>
      </w:r>
      <w:r w:rsidR="000A5AD6" w:rsidRPr="005433E2">
        <w:rPr>
          <w:szCs w:val="24"/>
        </w:rPr>
        <w:t xml:space="preserve">identificar problemas não encontrados anteriormente e </w:t>
      </w:r>
      <w:r w:rsidR="00740322" w:rsidRPr="005433E2">
        <w:rPr>
          <w:szCs w:val="24"/>
        </w:rPr>
        <w:t xml:space="preserve">também </w:t>
      </w:r>
      <w:r w:rsidR="000A5AD6" w:rsidRPr="005433E2">
        <w:rPr>
          <w:szCs w:val="24"/>
        </w:rPr>
        <w:t>melhorias adicionais ao sistema. Após esta etapa, pretende-se disponibilizar o sistema para o público em geral.</w:t>
      </w:r>
      <w:bookmarkStart w:id="54" w:name="_Toc215560127"/>
      <w:bookmarkStart w:id="55" w:name="_Toc215560254"/>
    </w:p>
    <w:p w14:paraId="4973AAF8" w14:textId="71AC637B" w:rsidR="000A5AD6" w:rsidRPr="001D7DFD" w:rsidRDefault="000A5AD6" w:rsidP="00BF1FD9">
      <w:pPr>
        <w:pStyle w:val="Ttulo1"/>
        <w:spacing w:line="360" w:lineRule="auto"/>
        <w:ind w:left="295" w:hanging="295"/>
      </w:pPr>
      <w:bookmarkStart w:id="56" w:name="_Toc109639244"/>
      <w:bookmarkEnd w:id="54"/>
      <w:bookmarkEnd w:id="55"/>
      <w:r w:rsidRPr="001D7DFD">
        <w:lastRenderedPageBreak/>
        <w:t>DESENVOLVIMENTO</w:t>
      </w:r>
      <w:bookmarkEnd w:id="56"/>
    </w:p>
    <w:p w14:paraId="7D71528D" w14:textId="39417196" w:rsidR="0023482B" w:rsidRPr="001D7DFD" w:rsidRDefault="0023482B" w:rsidP="00364647">
      <w:pPr>
        <w:spacing w:line="360" w:lineRule="auto"/>
        <w:ind w:firstLine="709"/>
      </w:pPr>
      <w:r w:rsidRPr="001D7DFD">
        <w:t>Nesse capítulo é detalhado o processo de desenvolvimento do aplicativo desde a modelagem até</w:t>
      </w:r>
      <w:r w:rsidR="00D13527" w:rsidRPr="001D7DFD">
        <w:t xml:space="preserve"> os</w:t>
      </w:r>
      <w:r w:rsidRPr="001D7DFD">
        <w:t xml:space="preserve"> testes finais do sistema.</w:t>
      </w:r>
    </w:p>
    <w:p w14:paraId="22CF309E" w14:textId="4593A284" w:rsidR="000A5AD6" w:rsidRPr="001D7DFD" w:rsidRDefault="00DB450A" w:rsidP="001D7DFD">
      <w:pPr>
        <w:pStyle w:val="Ttulo2"/>
      </w:pPr>
      <w:bookmarkStart w:id="57" w:name="_Toc109639245"/>
      <w:r w:rsidRPr="001D7DFD">
        <w:t>MODELAGEM</w:t>
      </w:r>
      <w:bookmarkEnd w:id="57"/>
    </w:p>
    <w:p w14:paraId="520EC0B8" w14:textId="1E32E34E" w:rsidR="00D13527" w:rsidRPr="001D7DFD" w:rsidRDefault="00BF1FD9" w:rsidP="005A5007">
      <w:pPr>
        <w:spacing w:after="0" w:line="360" w:lineRule="auto"/>
        <w:ind w:firstLine="709"/>
      </w:pPr>
      <w:r w:rsidRPr="001D7DFD">
        <w:t xml:space="preserve">Antes de começar o desenvolvimento do aplicativo </w:t>
      </w:r>
      <w:r w:rsidR="00D13527" w:rsidRPr="001D7DFD">
        <w:t>houve</w:t>
      </w:r>
      <w:r w:rsidR="005000C3" w:rsidRPr="001D7DFD">
        <w:t xml:space="preserve"> a modelagem e planejamento do sistema. Começando pel</w:t>
      </w:r>
      <w:r w:rsidR="00824EB5" w:rsidRPr="001D7DFD">
        <w:t xml:space="preserve">o levantamento e </w:t>
      </w:r>
      <w:r w:rsidR="005000C3" w:rsidRPr="001D7DFD">
        <w:t xml:space="preserve">análise de </w:t>
      </w:r>
      <w:r w:rsidR="008D3F36" w:rsidRPr="001D7DFD">
        <w:t>requisitos,</w:t>
      </w:r>
      <w:r w:rsidR="00824EB5" w:rsidRPr="001D7DFD">
        <w:t xml:space="preserve"> que teve como base a pesquisa de levantamento</w:t>
      </w:r>
      <w:r w:rsidR="005000C3" w:rsidRPr="001D7DFD">
        <w:t xml:space="preserve">, fase </w:t>
      </w:r>
      <w:r w:rsidR="0050178F" w:rsidRPr="001D7DFD">
        <w:t>na</w:t>
      </w:r>
      <w:r w:rsidR="005000C3" w:rsidRPr="001D7DFD">
        <w:t xml:space="preserve"> qual </w:t>
      </w:r>
      <w:r w:rsidR="0050178F" w:rsidRPr="001D7DFD">
        <w:t>se analisou</w:t>
      </w:r>
      <w:r w:rsidR="005000C3" w:rsidRPr="001D7DFD">
        <w:t xml:space="preserve"> o que o aplicativo precisa</w:t>
      </w:r>
      <w:r w:rsidR="0050178F" w:rsidRPr="001D7DFD">
        <w:t>ria</w:t>
      </w:r>
      <w:r w:rsidR="005000C3" w:rsidRPr="001D7DFD">
        <w:t xml:space="preserve"> fazer.</w:t>
      </w:r>
      <w:r w:rsidR="00D13527" w:rsidRPr="001D7DFD">
        <w:t xml:space="preserve"> Para isso</w:t>
      </w:r>
      <w:r w:rsidR="0050178F" w:rsidRPr="001D7DFD">
        <w:t>,</w:t>
      </w:r>
      <w:r w:rsidR="00D13527" w:rsidRPr="001D7DFD">
        <w:t xml:space="preserve"> fo</w:t>
      </w:r>
      <w:r w:rsidR="00DD6C3F" w:rsidRPr="001D7DFD">
        <w:t>ram</w:t>
      </w:r>
      <w:r w:rsidR="00D13527" w:rsidRPr="001D7DFD">
        <w:t xml:space="preserve"> utilizad</w:t>
      </w:r>
      <w:r w:rsidR="00DD6C3F" w:rsidRPr="001D7DFD">
        <w:t>as</w:t>
      </w:r>
      <w:r w:rsidR="00D13527" w:rsidRPr="001D7DFD">
        <w:t xml:space="preserve"> as respostas do questionário aplicado no grupo de autônomos. </w:t>
      </w:r>
      <w:r w:rsidR="00DD6C3F" w:rsidRPr="001D7DFD">
        <w:t>Além do CRUD</w:t>
      </w:r>
      <w:r w:rsidR="008D3F36" w:rsidRPr="001D7DFD">
        <w:t xml:space="preserve"> (</w:t>
      </w:r>
      <w:proofErr w:type="spellStart"/>
      <w:r w:rsidR="008D3F36" w:rsidRPr="005A5007">
        <w:rPr>
          <w:i/>
          <w:iCs/>
        </w:rPr>
        <w:t>Create</w:t>
      </w:r>
      <w:proofErr w:type="spellEnd"/>
      <w:r w:rsidR="008D3F36" w:rsidRPr="005A5007">
        <w:rPr>
          <w:i/>
          <w:iCs/>
        </w:rPr>
        <w:t xml:space="preserve">, </w:t>
      </w:r>
      <w:proofErr w:type="spellStart"/>
      <w:r w:rsidR="008D3F36" w:rsidRPr="005A5007">
        <w:rPr>
          <w:i/>
          <w:iCs/>
        </w:rPr>
        <w:t>Read</w:t>
      </w:r>
      <w:proofErr w:type="spellEnd"/>
      <w:r w:rsidR="008D3F36" w:rsidRPr="005A5007">
        <w:rPr>
          <w:i/>
          <w:iCs/>
        </w:rPr>
        <w:t>, Update, Delete</w:t>
      </w:r>
      <w:r w:rsidR="00C073B9" w:rsidRPr="001D7DFD">
        <w:t>)</w:t>
      </w:r>
      <w:r w:rsidR="0050178F" w:rsidRPr="001D7DFD">
        <w:t>, que comporta</w:t>
      </w:r>
      <w:r w:rsidR="008D3F36" w:rsidRPr="001D7DFD">
        <w:t xml:space="preserve"> as </w:t>
      </w:r>
      <w:r w:rsidR="00C073B9" w:rsidRPr="001D7DFD">
        <w:t xml:space="preserve">quatro </w:t>
      </w:r>
      <w:r w:rsidR="0050178F" w:rsidRPr="001D7DFD">
        <w:t>operações</w:t>
      </w:r>
      <w:r w:rsidR="008D3F36" w:rsidRPr="001D7DFD">
        <w:t xml:space="preserve"> básicas </w:t>
      </w:r>
      <w:r w:rsidR="00C073B9" w:rsidRPr="001D7DFD">
        <w:t>usadas em banco de dados (criação, consulta, atualização e deleção de dados)</w:t>
      </w:r>
      <w:r w:rsidR="00DD6C3F" w:rsidRPr="001D7DFD">
        <w:t xml:space="preserve"> para </w:t>
      </w:r>
      <w:r w:rsidR="0050178F" w:rsidRPr="001D7DFD">
        <w:t xml:space="preserve">a manutenção </w:t>
      </w:r>
      <w:r w:rsidR="00DD6C3F" w:rsidRPr="001D7DFD">
        <w:t>d</w:t>
      </w:r>
      <w:r w:rsidR="0050178F" w:rsidRPr="001D7DFD">
        <w:t>os</w:t>
      </w:r>
      <w:r w:rsidR="00DD6C3F" w:rsidRPr="001D7DFD">
        <w:t xml:space="preserve"> clientes e produtos</w:t>
      </w:r>
      <w:r w:rsidR="0050178F" w:rsidRPr="001D7DFD">
        <w:t xml:space="preserve"> do sistema</w:t>
      </w:r>
      <w:r w:rsidR="00DD6C3F" w:rsidRPr="001D7DFD">
        <w:t>, o</w:t>
      </w:r>
      <w:r w:rsidR="004856C9" w:rsidRPr="001D7DFD">
        <w:t xml:space="preserve">s requisitos </w:t>
      </w:r>
      <w:r w:rsidR="0050178F" w:rsidRPr="001D7DFD">
        <w:t>identificados</w:t>
      </w:r>
      <w:r w:rsidR="004856C9" w:rsidRPr="001D7DFD">
        <w:t xml:space="preserve"> a partir dessa pesquisa foram os de geração de PDF e </w:t>
      </w:r>
      <w:r w:rsidR="0050178F" w:rsidRPr="001D7DFD">
        <w:t xml:space="preserve">o de </w:t>
      </w:r>
      <w:r w:rsidR="004856C9" w:rsidRPr="001D7DFD">
        <w:t xml:space="preserve">lembrete de cobrança. Os resultados da pesquisa </w:t>
      </w:r>
      <w:r w:rsidR="00EA6FE2" w:rsidRPr="001D7DFD">
        <w:t xml:space="preserve">de levantamento </w:t>
      </w:r>
      <w:r w:rsidR="004856C9" w:rsidRPr="001D7DFD">
        <w:t>pode</w:t>
      </w:r>
      <w:r w:rsidR="00105CDA" w:rsidRPr="001D7DFD">
        <w:t>m</w:t>
      </w:r>
      <w:r w:rsidR="004856C9" w:rsidRPr="001D7DFD">
        <w:t xml:space="preserve"> ser </w:t>
      </w:r>
      <w:r w:rsidR="00060D94" w:rsidRPr="001D7DFD">
        <w:t>vistos</w:t>
      </w:r>
      <w:r w:rsidR="004856C9" w:rsidRPr="001D7DFD">
        <w:t xml:space="preserve"> com mais detalhes no Apêndice A, </w:t>
      </w:r>
      <w:r w:rsidR="00E62046" w:rsidRPr="001D7DFD">
        <w:t>enquanto</w:t>
      </w:r>
      <w:r w:rsidR="004856C9" w:rsidRPr="001D7DFD">
        <w:t xml:space="preserve"> a </w:t>
      </w:r>
      <w:r w:rsidR="00060D94" w:rsidRPr="001D7DFD">
        <w:t xml:space="preserve">relação </w:t>
      </w:r>
      <w:r w:rsidR="004856C9" w:rsidRPr="001D7DFD">
        <w:t>de requisitos pode ser encontrada no Apêndice B.</w:t>
      </w:r>
    </w:p>
    <w:p w14:paraId="4BCE8E60" w14:textId="16337A39" w:rsidR="00E00FF1" w:rsidRPr="001D7DFD" w:rsidRDefault="004856C9" w:rsidP="005A5007">
      <w:pPr>
        <w:spacing w:after="0" w:line="360" w:lineRule="auto"/>
        <w:ind w:firstLine="709"/>
      </w:pPr>
      <w:r w:rsidRPr="001D7DFD">
        <w:t>A análise de requisitos</w:t>
      </w:r>
      <w:r w:rsidR="005000C3" w:rsidRPr="001D7DFD">
        <w:t>, foi usad</w:t>
      </w:r>
      <w:r w:rsidRPr="001D7DFD">
        <w:t>a</w:t>
      </w:r>
      <w:r w:rsidR="005000C3" w:rsidRPr="001D7DFD">
        <w:t xml:space="preserve"> como base </w:t>
      </w:r>
      <w:r w:rsidRPr="001D7DFD">
        <w:t>para a criação do</w:t>
      </w:r>
      <w:r w:rsidR="005000C3" w:rsidRPr="001D7DFD">
        <w:t xml:space="preserve"> diagrama UML de Casos de Uso.</w:t>
      </w:r>
      <w:r w:rsidR="00890BE3" w:rsidRPr="001D7DFD">
        <w:t xml:space="preserve"> C</w:t>
      </w:r>
      <w:r w:rsidR="0072510E" w:rsidRPr="001D7DFD">
        <w:t>uja</w:t>
      </w:r>
      <w:r w:rsidR="009B15D7" w:rsidRPr="001D7DFD">
        <w:t xml:space="preserve"> versão final pode ser observada na</w:t>
      </w:r>
      <w:r w:rsidR="00364647" w:rsidRPr="001D7DFD">
        <w:t xml:space="preserve"> </w:t>
      </w:r>
      <w:r w:rsidR="00364647" w:rsidRPr="001D7DFD">
        <w:fldChar w:fldCharType="begin"/>
      </w:r>
      <w:r w:rsidR="00364647" w:rsidRPr="001D7DFD">
        <w:instrText xml:space="preserve"> REF _Ref108007977 \h </w:instrText>
      </w:r>
      <w:r w:rsidR="001D7DFD">
        <w:instrText xml:space="preserve"> \* MERGEFORMAT </w:instrText>
      </w:r>
      <w:r w:rsidR="00364647" w:rsidRPr="001D7DFD">
        <w:fldChar w:fldCharType="separate"/>
      </w:r>
      <w:r w:rsidR="00364647" w:rsidRPr="001D7DFD">
        <w:t xml:space="preserve">Figura </w:t>
      </w:r>
      <w:r w:rsidR="00364647" w:rsidRPr="001D7DFD">
        <w:rPr>
          <w:noProof/>
        </w:rPr>
        <w:t>3</w:t>
      </w:r>
      <w:r w:rsidR="00364647" w:rsidRPr="001D7DFD">
        <w:fldChar w:fldCharType="end"/>
      </w:r>
      <w:r w:rsidR="00364647" w:rsidRPr="001D7DFD">
        <w:t>.</w:t>
      </w:r>
    </w:p>
    <w:p w14:paraId="17BEC9B6" w14:textId="77777777" w:rsidR="00105CDA" w:rsidRPr="001D7DFD" w:rsidRDefault="00105CDA" w:rsidP="005A5007">
      <w:pPr>
        <w:spacing w:after="0" w:line="360" w:lineRule="auto"/>
        <w:ind w:firstLine="709"/>
      </w:pPr>
      <w:r w:rsidRPr="001D7DFD">
        <w:t>A partir do diagrama de casos de uso foi escrita a especificação de casos de uso. Essa especificação detalha o fluxo de funcionamento de cada caso de uso. O documento pode ser encontrado na integra no Apêndice C. De forma breve, o [CdU001] “Manter produtos” representa as funções de criação, remoção, edição e visualização dos produtos salvos no sistema. O [CdU002] “Manter clientes” e o [CdU003] “Controle de vendas” representam as mesmas funções descritas em [CdU001], mas a partir do contexto dos clientes das vendas, respectivamente.</w:t>
      </w:r>
    </w:p>
    <w:p w14:paraId="0D4D0AE2" w14:textId="5CB6861A" w:rsidR="00105CDA" w:rsidRPr="001D7DFD" w:rsidRDefault="00105CDA" w:rsidP="005A5007">
      <w:pPr>
        <w:spacing w:after="0" w:line="360" w:lineRule="auto"/>
        <w:ind w:firstLine="1134"/>
      </w:pPr>
      <w:r w:rsidRPr="001D7DFD">
        <w:t>O [CdU004] “Estatísticas de vendas” representa a visualização dos dados gerais do valor arrecadado pelo usuário no mês corrente. O [CdU005] “Notificar Pagamento” é o único caso de uso em que o usuário não é o ator principal, pois</w:t>
      </w:r>
      <w:r w:rsidRPr="001D7DFD">
        <w:rPr>
          <w:color w:val="FF0000"/>
        </w:rPr>
        <w:t xml:space="preserve"> </w:t>
      </w:r>
      <w:r w:rsidRPr="001D7DFD">
        <w:t xml:space="preserve">representa a notificação gerada pela API dentro do sistema </w:t>
      </w:r>
      <w:proofErr w:type="spellStart"/>
      <w:r w:rsidRPr="001D7DFD">
        <w:rPr>
          <w:i/>
          <w:iCs/>
        </w:rPr>
        <w:t>WorkManager</w:t>
      </w:r>
      <w:proofErr w:type="spellEnd"/>
      <w:r w:rsidRPr="001D7DFD">
        <w:t xml:space="preserve">, que avisa duas vezes por dia se há um pagamento vencendo naquele dia ou se há algum pagamento em atraso. O [CdU006] “Manter Promoção” representa o caso de uso que cria uma promoção para um produto, atribuindo um preço temporário para ele. O [CdU007] “Manter Kit” representa o caso de uso que cria um conjunto </w:t>
      </w:r>
      <w:r w:rsidRPr="001D7DFD">
        <w:lastRenderedPageBreak/>
        <w:t>de produtos vendido em um pacote com valor próprio. O [CdU008] “Gerar PDF” representa a função que geraria um PDF com o catálogo de produtos para o usuário enviar para seus clientes saberem seu estoque.</w:t>
      </w:r>
    </w:p>
    <w:p w14:paraId="7C9D4C53" w14:textId="0F727621" w:rsidR="0062363A" w:rsidRPr="001D7DFD" w:rsidRDefault="0062363A" w:rsidP="005A5007">
      <w:pPr>
        <w:pStyle w:val="Legenda"/>
        <w:keepNext/>
        <w:spacing w:before="240"/>
      </w:pPr>
      <w:bookmarkStart w:id="58" w:name="_Ref108007977"/>
      <w:bookmarkStart w:id="59" w:name="_Toc109639171"/>
      <w:r w:rsidRPr="001D7DFD">
        <w:t xml:space="preserve">Figura </w:t>
      </w:r>
      <w:fldSimple w:instr=" SEQ Figura \* ARABIC ">
        <w:r w:rsidR="00152FC1">
          <w:rPr>
            <w:noProof/>
          </w:rPr>
          <w:t>7</w:t>
        </w:r>
      </w:fldSimple>
      <w:bookmarkEnd w:id="58"/>
      <w:r w:rsidRPr="001D7DFD">
        <w:t>: Diagrama de casos de uso.</w:t>
      </w:r>
      <w:bookmarkEnd w:id="59"/>
    </w:p>
    <w:p w14:paraId="0C7B283D" w14:textId="0F0E6676" w:rsidR="0062363A" w:rsidRPr="001D7DFD" w:rsidRDefault="00890BE3" w:rsidP="005A5007">
      <w:pPr>
        <w:keepNext/>
        <w:spacing w:after="0" w:line="360" w:lineRule="auto"/>
        <w:ind w:firstLine="0"/>
        <w:jc w:val="center"/>
      </w:pPr>
      <w:r w:rsidRPr="001D7DFD">
        <w:rPr>
          <w:noProof/>
        </w:rPr>
        <w:drawing>
          <wp:inline distT="0" distB="0" distL="0" distR="0" wp14:anchorId="367D6E19" wp14:editId="2E0A997F">
            <wp:extent cx="5190727" cy="4295775"/>
            <wp:effectExtent l="0" t="0" r="0" b="0"/>
            <wp:docPr id="24" name="Imagem 24"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Diagrama, Esquemático&#10;&#10;Descrição gerada automaticamente"/>
                    <pic:cNvPicPr/>
                  </pic:nvPicPr>
                  <pic:blipFill rotWithShape="1">
                    <a:blip r:embed="rId21">
                      <a:extLst>
                        <a:ext uri="{BEBA8EAE-BF5A-486C-A8C5-ECC9F3942E4B}">
                          <a14:imgProps xmlns:a14="http://schemas.microsoft.com/office/drawing/2010/main">
                            <a14:imgLayer r:embed="rId22">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l="17465" t="9150"/>
                    <a:stretch/>
                  </pic:blipFill>
                  <pic:spPr bwMode="auto">
                    <a:xfrm>
                      <a:off x="0" y="0"/>
                      <a:ext cx="5202492" cy="4305511"/>
                    </a:xfrm>
                    <a:prstGeom prst="rect">
                      <a:avLst/>
                    </a:prstGeom>
                    <a:ln>
                      <a:noFill/>
                    </a:ln>
                    <a:extLst>
                      <a:ext uri="{53640926-AAD7-44D8-BBD7-CCE9431645EC}">
                        <a14:shadowObscured xmlns:a14="http://schemas.microsoft.com/office/drawing/2010/main"/>
                      </a:ext>
                    </a:extLst>
                  </pic:spPr>
                </pic:pic>
              </a:graphicData>
            </a:graphic>
          </wp:inline>
        </w:drawing>
      </w:r>
    </w:p>
    <w:p w14:paraId="1D1956D1" w14:textId="3CD81BC3" w:rsidR="009B15D7" w:rsidRPr="001D7DFD" w:rsidRDefault="0090578F" w:rsidP="005A5007">
      <w:pPr>
        <w:pStyle w:val="Legenda"/>
        <w:spacing w:after="240"/>
      </w:pPr>
      <w:r w:rsidRPr="001D7DFD">
        <w:t xml:space="preserve">Fonte: </w:t>
      </w:r>
      <w:r w:rsidR="005A5007">
        <w:t>A</w:t>
      </w:r>
      <w:r w:rsidRPr="001D7DFD">
        <w:t>utoria própria</w:t>
      </w:r>
      <w:r w:rsidR="005A5007">
        <w:t>.</w:t>
      </w:r>
    </w:p>
    <w:p w14:paraId="65A2B367" w14:textId="4FE4889D" w:rsidR="00BB0753" w:rsidRPr="001D7DFD" w:rsidRDefault="005C7A36" w:rsidP="005A5007">
      <w:pPr>
        <w:spacing w:after="0" w:line="360" w:lineRule="auto"/>
        <w:ind w:firstLine="709"/>
      </w:pPr>
      <w:r w:rsidRPr="001D7DFD">
        <w:t>O próximo passo tomado, foi criar o diagrama ER</w:t>
      </w:r>
      <w:r w:rsidR="00882BA1" w:rsidRPr="001D7DFD">
        <w:t xml:space="preserve"> para o banco de dados</w:t>
      </w:r>
      <w:r w:rsidR="00EA50D8" w:rsidRPr="001D7DFD">
        <w:t xml:space="preserve"> </w:t>
      </w:r>
      <w:r w:rsidR="005D7E11" w:rsidRPr="001D7DFD">
        <w:t xml:space="preserve">que também sofreu alterações durante o desenvolvimento. A </w:t>
      </w:r>
      <w:r w:rsidR="00E81C41" w:rsidRPr="001D7DFD">
        <w:fldChar w:fldCharType="begin"/>
      </w:r>
      <w:r w:rsidR="00E81C41" w:rsidRPr="001D7DFD">
        <w:instrText xml:space="preserve"> REF _Ref108000351 \h </w:instrText>
      </w:r>
      <w:r w:rsidR="001D7DFD">
        <w:instrText xml:space="preserve"> \* MERGEFORMAT </w:instrText>
      </w:r>
      <w:r w:rsidR="00E81C41" w:rsidRPr="001D7DFD">
        <w:fldChar w:fldCharType="separate"/>
      </w:r>
      <w:r w:rsidR="00E81C41" w:rsidRPr="001D7DFD">
        <w:t xml:space="preserve">Figura </w:t>
      </w:r>
      <w:r w:rsidR="00E81C41" w:rsidRPr="001D7DFD">
        <w:rPr>
          <w:noProof/>
        </w:rPr>
        <w:t>4</w:t>
      </w:r>
      <w:r w:rsidR="00E81C41" w:rsidRPr="001D7DFD">
        <w:fldChar w:fldCharType="end"/>
      </w:r>
      <w:r w:rsidR="00E81C41" w:rsidRPr="001D7DFD">
        <w:t xml:space="preserve"> </w:t>
      </w:r>
      <w:r w:rsidR="005D7E11" w:rsidRPr="001D7DFD">
        <w:t>mostra a versão final do diagrama</w:t>
      </w:r>
      <w:r w:rsidR="00EA50D8" w:rsidRPr="001D7DFD">
        <w:t>.</w:t>
      </w:r>
    </w:p>
    <w:p w14:paraId="0559B71B" w14:textId="21C12F64" w:rsidR="00105CDA" w:rsidRPr="001D7DFD" w:rsidRDefault="00105CDA" w:rsidP="005A5007">
      <w:pPr>
        <w:spacing w:after="0" w:line="360" w:lineRule="auto"/>
        <w:ind w:firstLine="709"/>
      </w:pPr>
      <w:r w:rsidRPr="001D7DFD">
        <w:t xml:space="preserve">Note que o diagrama possui </w:t>
      </w:r>
      <w:r w:rsidR="00FA040F" w:rsidRPr="001D7DFD">
        <w:t xml:space="preserve">redundância de </w:t>
      </w:r>
      <w:r w:rsidRPr="001D7DFD">
        <w:t>dados onde pod</w:t>
      </w:r>
      <w:r w:rsidR="00FA040F" w:rsidRPr="001D7DFD">
        <w:t>er</w:t>
      </w:r>
      <w:r w:rsidRPr="001D7DFD">
        <w:t xml:space="preserve">ia haver </w:t>
      </w:r>
      <w:r w:rsidR="00FA040F" w:rsidRPr="001D7DFD">
        <w:t xml:space="preserve">uso de </w:t>
      </w:r>
      <w:r w:rsidRPr="001D7DFD">
        <w:t xml:space="preserve">chaves estrangeiras. Essa escolha foi </w:t>
      </w:r>
      <w:r w:rsidR="006519B1" w:rsidRPr="001D7DFD">
        <w:t>tomada</w:t>
      </w:r>
      <w:r w:rsidRPr="001D7DFD">
        <w:t xml:space="preserve"> para evitar que</w:t>
      </w:r>
      <w:r w:rsidR="006519B1" w:rsidRPr="001D7DFD">
        <w:t>,</w:t>
      </w:r>
      <w:r w:rsidRPr="001D7DFD">
        <w:t xml:space="preserve"> quando um produto ou um cliente fossem apagados, o sistema </w:t>
      </w:r>
      <w:r w:rsidR="006519B1" w:rsidRPr="001D7DFD">
        <w:t>excluísse</w:t>
      </w:r>
      <w:r w:rsidRPr="001D7DFD">
        <w:t xml:space="preserve"> a venda ou o item </w:t>
      </w:r>
      <w:r w:rsidR="006519B1" w:rsidRPr="001D7DFD">
        <w:t xml:space="preserve">do </w:t>
      </w:r>
      <w:r w:rsidRPr="001D7DFD">
        <w:t xml:space="preserve">pedido </w:t>
      </w:r>
      <w:r w:rsidR="006519B1" w:rsidRPr="001D7DFD">
        <w:t xml:space="preserve">que está </w:t>
      </w:r>
      <w:r w:rsidRPr="001D7DFD">
        <w:t>relacionado a ele</w:t>
      </w:r>
      <w:r w:rsidR="006519B1" w:rsidRPr="001D7DFD">
        <w:t>.</w:t>
      </w:r>
      <w:r w:rsidR="00890BE3" w:rsidRPr="001D7DFD">
        <w:t xml:space="preserve"> </w:t>
      </w:r>
      <w:r w:rsidR="006519B1" w:rsidRPr="001D7DFD">
        <w:t>A</w:t>
      </w:r>
      <w:r w:rsidR="00890BE3" w:rsidRPr="001D7DFD">
        <w:t xml:space="preserve">lém </w:t>
      </w:r>
      <w:r w:rsidR="006519B1" w:rsidRPr="001D7DFD">
        <w:t xml:space="preserve">disso, a abordagem também permite </w:t>
      </w:r>
      <w:r w:rsidR="00890BE3" w:rsidRPr="001D7DFD">
        <w:t xml:space="preserve">manter </w:t>
      </w:r>
      <w:r w:rsidR="0083356E" w:rsidRPr="001D7DFD">
        <w:t>o histórico de valores pagos pelo cliente</w:t>
      </w:r>
      <w:r w:rsidR="006519B1" w:rsidRPr="001D7DFD">
        <w:t xml:space="preserve"> por cada produto. De forma que</w:t>
      </w:r>
      <w:r w:rsidR="0083356E" w:rsidRPr="001D7DFD">
        <w:t xml:space="preserve"> a alteração do preço de um produto não mud</w:t>
      </w:r>
      <w:r w:rsidR="006519B1" w:rsidRPr="001D7DFD">
        <w:t xml:space="preserve">e </w:t>
      </w:r>
      <w:r w:rsidR="0083356E" w:rsidRPr="001D7DFD">
        <w:t>o “histórico” de pagamento do cliente</w:t>
      </w:r>
      <w:r w:rsidRPr="001D7DFD">
        <w:t xml:space="preserve">. Ao final do desenvolvimento foi criado também o diagrama de classes, através do aplicativo </w:t>
      </w:r>
      <w:r w:rsidR="002504DC" w:rsidRPr="001D7DFD">
        <w:t>V</w:t>
      </w:r>
      <w:r w:rsidRPr="001D7DFD">
        <w:t xml:space="preserve">isual </w:t>
      </w:r>
      <w:proofErr w:type="spellStart"/>
      <w:r w:rsidR="002504DC" w:rsidRPr="001D7DFD">
        <w:t>P</w:t>
      </w:r>
      <w:r w:rsidRPr="001D7DFD">
        <w:t>aradigm</w:t>
      </w:r>
      <w:proofErr w:type="spellEnd"/>
      <w:r w:rsidR="002504DC" w:rsidRPr="001D7DFD">
        <w:t xml:space="preserve"> (</w:t>
      </w:r>
      <w:r w:rsidR="002066AA" w:rsidRPr="001D7DFD">
        <w:t>https://www.visual-paradigm.com</w:t>
      </w:r>
      <w:r w:rsidR="002504DC" w:rsidRPr="001D7DFD">
        <w:t>)</w:t>
      </w:r>
      <w:r w:rsidRPr="001D7DFD">
        <w:t xml:space="preserve">, que </w:t>
      </w:r>
      <w:r w:rsidR="006519B1" w:rsidRPr="001D7DFD">
        <w:t xml:space="preserve">está disponível </w:t>
      </w:r>
      <w:r w:rsidRPr="001D7DFD">
        <w:t>no Apêndice D.</w:t>
      </w:r>
    </w:p>
    <w:p w14:paraId="03A8FF60" w14:textId="77777777" w:rsidR="00105CDA" w:rsidRPr="001D7DFD" w:rsidRDefault="00105CDA" w:rsidP="00364647">
      <w:pPr>
        <w:spacing w:line="360" w:lineRule="auto"/>
        <w:ind w:firstLine="709"/>
      </w:pPr>
    </w:p>
    <w:p w14:paraId="52296497" w14:textId="1050ED72" w:rsidR="00EA50D8" w:rsidRPr="001D7DFD" w:rsidRDefault="00EA50D8" w:rsidP="00EA50D8">
      <w:pPr>
        <w:pStyle w:val="Legenda"/>
        <w:keepNext/>
      </w:pPr>
      <w:bookmarkStart w:id="60" w:name="_Ref108000351"/>
      <w:bookmarkStart w:id="61" w:name="_Toc109639172"/>
      <w:r w:rsidRPr="001D7DFD">
        <w:lastRenderedPageBreak/>
        <w:t xml:space="preserve">Figura </w:t>
      </w:r>
      <w:fldSimple w:instr=" SEQ Figura \* ARABIC ">
        <w:r w:rsidR="00152FC1">
          <w:rPr>
            <w:noProof/>
          </w:rPr>
          <w:t>8</w:t>
        </w:r>
      </w:fldSimple>
      <w:bookmarkEnd w:id="60"/>
      <w:r w:rsidRPr="001D7DFD">
        <w:t>: Diagrama Entidade-Relacionamento</w:t>
      </w:r>
      <w:r w:rsidR="005A5007">
        <w:t>.</w:t>
      </w:r>
      <w:bookmarkEnd w:id="61"/>
    </w:p>
    <w:p w14:paraId="227156E4" w14:textId="2F2C7EE2" w:rsidR="00EA50D8" w:rsidRPr="001D7DFD" w:rsidRDefault="00136146" w:rsidP="00EA50D8">
      <w:pPr>
        <w:keepNext/>
        <w:spacing w:line="360" w:lineRule="auto"/>
        <w:ind w:firstLine="0"/>
        <w:jc w:val="center"/>
      </w:pPr>
      <w:r w:rsidRPr="001D7DFD">
        <w:rPr>
          <w:noProof/>
        </w:rPr>
        <w:drawing>
          <wp:inline distT="0" distB="0" distL="0" distR="0" wp14:anchorId="4D45E5A7" wp14:editId="6F5FAD40">
            <wp:extent cx="5241405" cy="3088257"/>
            <wp:effectExtent l="0" t="0" r="0" b="0"/>
            <wp:docPr id="9"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Diagrama&#10;&#10;Descrição gerada automaticamente"/>
                    <pic:cNvPicPr/>
                  </pic:nvPicPr>
                  <pic:blipFill>
                    <a:blip r:embed="rId23">
                      <a:extLst>
                        <a:ext uri="{BEBA8EAE-BF5A-486C-A8C5-ECC9F3942E4B}">
                          <a14:imgProps xmlns:a14="http://schemas.microsoft.com/office/drawing/2010/main">
                            <a14:imgLayer r:embed="rId24">
                              <a14:imgEffect>
                                <a14:sharpenSoften amount="25000"/>
                              </a14:imgEffect>
                              <a14:imgEffect>
                                <a14:brightnessContrast contrast="-20000"/>
                              </a14:imgEffect>
                            </a14:imgLayer>
                          </a14:imgProps>
                        </a:ext>
                      </a:extLst>
                    </a:blip>
                    <a:stretch>
                      <a:fillRect/>
                    </a:stretch>
                  </pic:blipFill>
                  <pic:spPr>
                    <a:xfrm>
                      <a:off x="0" y="0"/>
                      <a:ext cx="5276486" cy="3108927"/>
                    </a:xfrm>
                    <a:prstGeom prst="rect">
                      <a:avLst/>
                    </a:prstGeom>
                  </pic:spPr>
                </pic:pic>
              </a:graphicData>
            </a:graphic>
          </wp:inline>
        </w:drawing>
      </w:r>
    </w:p>
    <w:p w14:paraId="3604E861" w14:textId="5C14D110" w:rsidR="00EA50D8" w:rsidRPr="001D7DFD" w:rsidRDefault="0090578F" w:rsidP="00EA50D8">
      <w:pPr>
        <w:pStyle w:val="Legenda"/>
      </w:pPr>
      <w:r w:rsidRPr="001D7DFD">
        <w:t xml:space="preserve">Fonte: </w:t>
      </w:r>
      <w:r w:rsidR="005A5007">
        <w:t>A</w:t>
      </w:r>
      <w:r w:rsidRPr="001D7DFD">
        <w:t>utoria própria</w:t>
      </w:r>
      <w:r w:rsidR="005A5007">
        <w:t>.</w:t>
      </w:r>
    </w:p>
    <w:p w14:paraId="12B1B8A6" w14:textId="364D1ACB" w:rsidR="00DB450A" w:rsidRPr="001D7DFD" w:rsidRDefault="00DB450A" w:rsidP="001D7DFD">
      <w:pPr>
        <w:pStyle w:val="Ttulo2"/>
      </w:pPr>
      <w:bookmarkStart w:id="62" w:name="_Toc109639246"/>
      <w:r w:rsidRPr="001D7DFD">
        <w:t>IMPLEMENTAÇÃO</w:t>
      </w:r>
      <w:bookmarkEnd w:id="62"/>
    </w:p>
    <w:p w14:paraId="645C7A0E" w14:textId="2AE309A8" w:rsidR="00B903D9" w:rsidRPr="001D7DFD" w:rsidRDefault="00B903D9" w:rsidP="005A5007">
      <w:pPr>
        <w:spacing w:after="0" w:line="360" w:lineRule="auto"/>
        <w:ind w:firstLine="709"/>
      </w:pPr>
      <w:r w:rsidRPr="001D7DFD">
        <w:t xml:space="preserve">Antes do início da implementação foi decidido que, em </w:t>
      </w:r>
      <w:r w:rsidR="00002E06" w:rsidRPr="001D7DFD">
        <w:t>razão</w:t>
      </w:r>
      <w:r w:rsidRPr="001D7DFD">
        <w:t xml:space="preserve"> do tempo disponível para o desenvolvimento do sistema, os casos de uso: “Manter kits de produtos”, “Manter Promoção” e “Gerar PDF dos produtos”</w:t>
      </w:r>
      <w:r w:rsidR="00002E06" w:rsidRPr="001D7DFD">
        <w:t xml:space="preserve"> não seriam implementados.</w:t>
      </w:r>
    </w:p>
    <w:p w14:paraId="5F097623" w14:textId="0D59D9D0" w:rsidR="00E81C41" w:rsidRPr="001D7DFD" w:rsidRDefault="00BE1D4B" w:rsidP="005A5007">
      <w:pPr>
        <w:spacing w:after="0" w:line="360" w:lineRule="auto"/>
        <w:ind w:firstLine="709"/>
      </w:pPr>
      <w:r w:rsidRPr="001D7DFD">
        <w:t xml:space="preserve">O primeiro passo no desenvolvimento foi criar as telas do aplicativo. Utilizando as ferramentas de edição de XML do Android Studio, as telas foram feitas </w:t>
      </w:r>
      <w:r w:rsidR="00E81C41" w:rsidRPr="001D7DFD">
        <w:t>sem maiores dificuldades</w:t>
      </w:r>
      <w:r w:rsidRPr="001D7DFD">
        <w:t>, e pouca escrita de código.</w:t>
      </w:r>
      <w:r w:rsidR="00DC640E" w:rsidRPr="001D7DFD">
        <w:t xml:space="preserve"> </w:t>
      </w:r>
      <w:r w:rsidR="00E81C41" w:rsidRPr="001D7DFD">
        <w:t xml:space="preserve">A </w:t>
      </w:r>
      <w:r w:rsidR="00E81C41" w:rsidRPr="001D7DFD">
        <w:fldChar w:fldCharType="begin"/>
      </w:r>
      <w:r w:rsidR="00E81C41" w:rsidRPr="001D7DFD">
        <w:instrText xml:space="preserve"> REF _Ref108000370 \h </w:instrText>
      </w:r>
      <w:r w:rsidR="001D7DFD">
        <w:instrText xml:space="preserve"> \* MERGEFORMAT </w:instrText>
      </w:r>
      <w:r w:rsidR="00E81C41" w:rsidRPr="001D7DFD">
        <w:fldChar w:fldCharType="separate"/>
      </w:r>
      <w:r w:rsidR="00DC640E" w:rsidRPr="001D7DFD">
        <w:t>Figura 9</w:t>
      </w:r>
      <w:r w:rsidR="00E81C41" w:rsidRPr="001D7DFD">
        <w:fldChar w:fldCharType="end"/>
      </w:r>
      <w:r w:rsidR="00E81C41" w:rsidRPr="001D7DFD">
        <w:t xml:space="preserve"> mostra a tela principal do aplicativo com o conteúdo vazio.</w:t>
      </w:r>
    </w:p>
    <w:p w14:paraId="752FBA31" w14:textId="1F4223AA" w:rsidR="00DC640E" w:rsidRPr="001D7DFD" w:rsidRDefault="00DC640E" w:rsidP="005A5007">
      <w:pPr>
        <w:spacing w:after="0" w:line="360" w:lineRule="auto"/>
        <w:ind w:firstLine="709"/>
      </w:pPr>
      <w:r w:rsidRPr="001D7DFD">
        <w:t xml:space="preserve">Na parte superior da tela existe uma </w:t>
      </w:r>
      <w:proofErr w:type="spellStart"/>
      <w:r w:rsidRPr="005A5007">
        <w:rPr>
          <w:i/>
          <w:iCs/>
        </w:rPr>
        <w:t>ToolBar</w:t>
      </w:r>
      <w:proofErr w:type="spellEnd"/>
      <w:r w:rsidRPr="005A5007">
        <w:t xml:space="preserve"> </w:t>
      </w:r>
      <w:r w:rsidRPr="001D7DFD">
        <w:t xml:space="preserve">(indicada pelo número 1), um componente que serve para substituir a </w:t>
      </w:r>
      <w:proofErr w:type="spellStart"/>
      <w:r w:rsidRPr="005A5007">
        <w:rPr>
          <w:i/>
          <w:iCs/>
        </w:rPr>
        <w:t>ActionBar</w:t>
      </w:r>
      <w:proofErr w:type="spellEnd"/>
      <w:r w:rsidRPr="001D7DFD">
        <w:t xml:space="preserve">. A </w:t>
      </w:r>
      <w:proofErr w:type="spellStart"/>
      <w:r w:rsidRPr="005A5007">
        <w:rPr>
          <w:i/>
          <w:iCs/>
        </w:rPr>
        <w:t>ActionBar</w:t>
      </w:r>
      <w:proofErr w:type="spellEnd"/>
      <w:r w:rsidRPr="005A5007">
        <w:t xml:space="preserve"> </w:t>
      </w:r>
      <w:r w:rsidRPr="001D7DFD">
        <w:t xml:space="preserve">é uma barra que existe por padrão no aplicativo, ela normalmente mostra o nome do aplicativo e um menu, que normalmente leva a opções extras, a </w:t>
      </w:r>
      <w:proofErr w:type="spellStart"/>
      <w:r w:rsidRPr="005A5007">
        <w:rPr>
          <w:i/>
          <w:iCs/>
        </w:rPr>
        <w:t>ActionBar</w:t>
      </w:r>
      <w:proofErr w:type="spellEnd"/>
      <w:r w:rsidRPr="001D7DFD">
        <w:t xml:space="preserve"> pode se comportar diferente a depender da versão do Android, foi preferido usar a </w:t>
      </w:r>
      <w:proofErr w:type="spellStart"/>
      <w:r w:rsidRPr="005A5007">
        <w:rPr>
          <w:i/>
          <w:iCs/>
        </w:rPr>
        <w:t>ToolBar</w:t>
      </w:r>
      <w:proofErr w:type="spellEnd"/>
      <w:r w:rsidR="00FD1798" w:rsidRPr="005A5007">
        <w:t xml:space="preserve"> </w:t>
      </w:r>
      <w:r w:rsidR="00FD1798" w:rsidRPr="001D7DFD">
        <w:t>(1)</w:t>
      </w:r>
      <w:r w:rsidRPr="001D7DFD">
        <w:t xml:space="preserve"> que apresenta os mesmos recursos em todas as versões da </w:t>
      </w:r>
      <w:proofErr w:type="spellStart"/>
      <w:r w:rsidRPr="005A5007">
        <w:rPr>
          <w:i/>
          <w:iCs/>
        </w:rPr>
        <w:t>ToolBar</w:t>
      </w:r>
      <w:proofErr w:type="spellEnd"/>
      <w:r w:rsidR="00FD1798" w:rsidRPr="005A5007">
        <w:t xml:space="preserve"> </w:t>
      </w:r>
      <w:r w:rsidR="00FD1798" w:rsidRPr="001D7DFD">
        <w:t>(1)</w:t>
      </w:r>
      <w:r w:rsidRPr="001D7DFD">
        <w:t>. Além dela ser compatível com o Material Design do Google.</w:t>
      </w:r>
    </w:p>
    <w:p w14:paraId="4306D0E7" w14:textId="0A57873F" w:rsidR="00DC640E" w:rsidRPr="001D7DFD" w:rsidRDefault="00DC640E" w:rsidP="005A5007">
      <w:pPr>
        <w:spacing w:after="0" w:line="360" w:lineRule="auto"/>
        <w:ind w:firstLine="709"/>
      </w:pPr>
      <w:r w:rsidRPr="001D7DFD">
        <w:t xml:space="preserve">Antes de poder explicar os fragmentos do Android, deve-se primeiro explicar as </w:t>
      </w:r>
      <w:proofErr w:type="spellStart"/>
      <w:r w:rsidRPr="005A5007">
        <w:rPr>
          <w:i/>
          <w:iCs/>
        </w:rPr>
        <w:t>Activitys</w:t>
      </w:r>
      <w:proofErr w:type="spellEnd"/>
      <w:r w:rsidRPr="001D7DFD">
        <w:t xml:space="preserve">. As </w:t>
      </w:r>
      <w:proofErr w:type="spellStart"/>
      <w:r w:rsidRPr="005A5007">
        <w:rPr>
          <w:i/>
          <w:iCs/>
        </w:rPr>
        <w:t>Activitys</w:t>
      </w:r>
      <w:proofErr w:type="spellEnd"/>
      <w:r w:rsidRPr="001D7DFD">
        <w:t xml:space="preserve"> são um componente crucial de um aplicativo (app) para Android, e a maneira como as atividades são lançadas e reunidas é uma parte fundamental do modelo de aplicativo da plataforma. </w:t>
      </w:r>
      <w:r w:rsidRPr="008134FF">
        <w:t>Diferente</w:t>
      </w:r>
      <w:r w:rsidRPr="001D7DFD">
        <w:t xml:space="preserve"> d</w:t>
      </w:r>
      <w:r w:rsidR="00934224" w:rsidRPr="001D7DFD">
        <w:t>a convenção de muitas linguagens estruturadas ou OO, em que os sistemas</w:t>
      </w:r>
      <w:r w:rsidRPr="001D7DFD">
        <w:t xml:space="preserve"> são executados através do método “</w:t>
      </w:r>
      <w:proofErr w:type="spellStart"/>
      <w:proofErr w:type="gramStart"/>
      <w:r w:rsidRPr="001D7DFD">
        <w:rPr>
          <w:i/>
          <w:iCs/>
        </w:rPr>
        <w:t>main</w:t>
      </w:r>
      <w:proofErr w:type="spellEnd"/>
      <w:r w:rsidRPr="001D7DFD">
        <w:t>(</w:t>
      </w:r>
      <w:proofErr w:type="gramEnd"/>
      <w:r w:rsidRPr="001D7DFD">
        <w:t xml:space="preserve">)”, o sistema Android inicia o código </w:t>
      </w:r>
      <w:r w:rsidRPr="001D7DFD">
        <w:lastRenderedPageBreak/>
        <w:t xml:space="preserve">em uma instância </w:t>
      </w:r>
      <w:proofErr w:type="spellStart"/>
      <w:r w:rsidRPr="001D7DFD">
        <w:rPr>
          <w:i/>
          <w:iCs/>
        </w:rPr>
        <w:t>Activity</w:t>
      </w:r>
      <w:proofErr w:type="spellEnd"/>
      <w:r w:rsidRPr="001D7DFD">
        <w:t xml:space="preserve"> invocando métodos de </w:t>
      </w:r>
      <w:proofErr w:type="spellStart"/>
      <w:r w:rsidRPr="001D7DFD">
        <w:rPr>
          <w:i/>
          <w:iCs/>
        </w:rPr>
        <w:t>callback</w:t>
      </w:r>
      <w:proofErr w:type="spellEnd"/>
      <w:r w:rsidRPr="001D7DFD">
        <w:t xml:space="preserve"> que correspondem a estágios específicos do ciclo de vida (ANDROID DEVELOPERS, 2019).</w:t>
      </w:r>
    </w:p>
    <w:p w14:paraId="1F036CAB" w14:textId="76A9AE57" w:rsidR="00856846" w:rsidRPr="001D7DFD" w:rsidRDefault="00856846" w:rsidP="00E8100B">
      <w:pPr>
        <w:pStyle w:val="Legenda"/>
        <w:keepNext/>
        <w:spacing w:before="240" w:after="240"/>
      </w:pPr>
      <w:bookmarkStart w:id="63" w:name="_Ref108000370"/>
      <w:bookmarkStart w:id="64" w:name="_Toc109639173"/>
      <w:r w:rsidRPr="001D7DFD">
        <w:t xml:space="preserve">Figura </w:t>
      </w:r>
      <w:fldSimple w:instr=" SEQ Figura \* ARABIC ">
        <w:r w:rsidR="00152FC1">
          <w:rPr>
            <w:noProof/>
          </w:rPr>
          <w:t>9</w:t>
        </w:r>
      </w:fldSimple>
      <w:bookmarkEnd w:id="63"/>
      <w:r w:rsidRPr="001D7DFD">
        <w:t>: Tela Principal do aplicativo</w:t>
      </w:r>
      <w:r w:rsidR="00E8100B">
        <w:t>.</w:t>
      </w:r>
      <w:bookmarkEnd w:id="64"/>
    </w:p>
    <w:p w14:paraId="4AAC77B4" w14:textId="58596C2E" w:rsidR="00856846" w:rsidRPr="001D7DFD" w:rsidRDefault="008A4B02" w:rsidP="008A4B02">
      <w:pPr>
        <w:keepNext/>
        <w:spacing w:line="360" w:lineRule="auto"/>
        <w:ind w:firstLine="0"/>
        <w:jc w:val="center"/>
      </w:pPr>
      <w:r w:rsidRPr="001D7DFD">
        <w:rPr>
          <w:noProof/>
        </w:rPr>
        <mc:AlternateContent>
          <mc:Choice Requires="wps">
            <w:drawing>
              <wp:anchor distT="0" distB="0" distL="114300" distR="114300" simplePos="0" relativeHeight="251663360" behindDoc="0" locked="0" layoutInCell="1" allowOverlap="1" wp14:anchorId="34B91412" wp14:editId="3B43B40E">
                <wp:simplePos x="0" y="0"/>
                <wp:positionH relativeFrom="column">
                  <wp:posOffset>653415</wp:posOffset>
                </wp:positionH>
                <wp:positionV relativeFrom="paragraph">
                  <wp:posOffset>478790</wp:posOffset>
                </wp:positionV>
                <wp:extent cx="609600" cy="323850"/>
                <wp:effectExtent l="0" t="0" r="0" b="0"/>
                <wp:wrapNone/>
                <wp:docPr id="16" name="Caixa de Texto 16"/>
                <wp:cNvGraphicFramePr/>
                <a:graphic xmlns:a="http://schemas.openxmlformats.org/drawingml/2006/main">
                  <a:graphicData uri="http://schemas.microsoft.com/office/word/2010/wordprocessingShape">
                    <wps:wsp>
                      <wps:cNvSpPr txBox="1"/>
                      <wps:spPr>
                        <a:xfrm>
                          <a:off x="0" y="0"/>
                          <a:ext cx="609600" cy="323850"/>
                        </a:xfrm>
                        <a:prstGeom prst="rect">
                          <a:avLst/>
                        </a:prstGeom>
                        <a:noFill/>
                        <a:ln w="6350">
                          <a:noFill/>
                        </a:ln>
                      </wps:spPr>
                      <wps:txbx>
                        <w:txbxContent>
                          <w:p w14:paraId="447A2978" w14:textId="77777777" w:rsidR="008A4B02" w:rsidRDefault="008A4B02" w:rsidP="008A4B02">
                            <w:r>
                              <w:t>2</w:t>
                            </w:r>
                          </w:p>
                          <w:p w14:paraId="1D95CA3F" w14:textId="77777777" w:rsidR="008A4B02" w:rsidRDefault="008A4B02" w:rsidP="008A4B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B91412" id="_x0000_t202" coordsize="21600,21600" o:spt="202" path="m,l,21600r21600,l21600,xe">
                <v:stroke joinstyle="miter"/>
                <v:path gradientshapeok="t" o:connecttype="rect"/>
              </v:shapetype>
              <v:shape id="Caixa de Texto 16" o:spid="_x0000_s1026" type="#_x0000_t202" style="position:absolute;left:0;text-align:left;margin-left:51.45pt;margin-top:37.7pt;width:48pt;height: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" filled="f" stroked="f" strokeweight=".5pt">
                <v:textbox>
                  <w:txbxContent>
                    <w:p w14:paraId="447A2978" w14:textId="77777777" w:rsidR="008A4B02" w:rsidRDefault="008A4B02" w:rsidP="008A4B02">
                      <w:r>
                        <w:t>2</w:t>
                      </w:r>
                    </w:p>
                    <w:p w14:paraId="1D95CA3F" w14:textId="77777777" w:rsidR="008A4B02" w:rsidRDefault="008A4B02" w:rsidP="008A4B02"/>
                  </w:txbxContent>
                </v:textbox>
              </v:shape>
            </w:pict>
          </mc:Fallback>
        </mc:AlternateContent>
      </w:r>
      <w:r w:rsidRPr="001D7DFD">
        <w:rPr>
          <w:noProof/>
        </w:rPr>
        <mc:AlternateContent>
          <mc:Choice Requires="wps">
            <w:drawing>
              <wp:anchor distT="0" distB="0" distL="114300" distR="114300" simplePos="0" relativeHeight="251664384" behindDoc="0" locked="0" layoutInCell="1" allowOverlap="1" wp14:anchorId="2F5F5BCC" wp14:editId="78516B5C">
                <wp:simplePos x="0" y="0"/>
                <wp:positionH relativeFrom="column">
                  <wp:posOffset>653415</wp:posOffset>
                </wp:positionH>
                <wp:positionV relativeFrom="paragraph">
                  <wp:posOffset>993140</wp:posOffset>
                </wp:positionV>
                <wp:extent cx="609600" cy="323850"/>
                <wp:effectExtent l="0" t="0" r="0" b="0"/>
                <wp:wrapNone/>
                <wp:docPr id="17" name="Caixa de Texto 17"/>
                <wp:cNvGraphicFramePr/>
                <a:graphic xmlns:a="http://schemas.openxmlformats.org/drawingml/2006/main">
                  <a:graphicData uri="http://schemas.microsoft.com/office/word/2010/wordprocessingShape">
                    <wps:wsp>
                      <wps:cNvSpPr txBox="1"/>
                      <wps:spPr>
                        <a:xfrm>
                          <a:off x="0" y="0"/>
                          <a:ext cx="609600" cy="323850"/>
                        </a:xfrm>
                        <a:prstGeom prst="rect">
                          <a:avLst/>
                        </a:prstGeom>
                        <a:noFill/>
                        <a:ln w="6350">
                          <a:noFill/>
                        </a:ln>
                      </wps:spPr>
                      <wps:txbx>
                        <w:txbxContent>
                          <w:p w14:paraId="167C8AB6" w14:textId="77777777" w:rsidR="008A4B02" w:rsidRDefault="008A4B02" w:rsidP="008A4B02">
                            <w:pPr>
                              <w:rPr>
                                <w:color w:val="000000" w:themeColor="text1"/>
                              </w:rPr>
                            </w:pPr>
                            <w:r>
                              <w:rPr>
                                <w:color w:val="000000" w:themeColor="text1"/>
                              </w:rPr>
                              <w:t>3</w:t>
                            </w:r>
                          </w:p>
                          <w:p w14:paraId="42E227F5" w14:textId="77777777" w:rsidR="008A4B02" w:rsidRDefault="008A4B02" w:rsidP="008A4B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F5BCC" id="Caixa de Texto 17" o:spid="_x0000_s1027" type="#_x0000_t202" style="position:absolute;left:0;text-align:left;margin-left:51.45pt;margin-top:78.2pt;width:48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" filled="f" stroked="f" strokeweight=".5pt">
                <v:textbox>
                  <w:txbxContent>
                    <w:p w14:paraId="167C8AB6" w14:textId="77777777" w:rsidR="008A4B02" w:rsidRDefault="008A4B02" w:rsidP="008A4B02">
                      <w:pPr>
                        <w:rPr>
                          <w:color w:val="000000" w:themeColor="text1"/>
                        </w:rPr>
                      </w:pPr>
                      <w:r>
                        <w:rPr>
                          <w:color w:val="000000" w:themeColor="text1"/>
                        </w:rPr>
                        <w:t>3</w:t>
                      </w:r>
                    </w:p>
                    <w:p w14:paraId="42E227F5" w14:textId="77777777" w:rsidR="008A4B02" w:rsidRDefault="008A4B02" w:rsidP="008A4B02"/>
                  </w:txbxContent>
                </v:textbox>
              </v:shape>
            </w:pict>
          </mc:Fallback>
        </mc:AlternateContent>
      </w:r>
      <w:r w:rsidRPr="001D7DFD">
        <w:rPr>
          <w:noProof/>
        </w:rPr>
        <mc:AlternateContent>
          <mc:Choice Requires="wps">
            <w:drawing>
              <wp:anchor distT="0" distB="0" distL="114300" distR="114300" simplePos="0" relativeHeight="251662336" behindDoc="0" locked="0" layoutInCell="1" allowOverlap="1" wp14:anchorId="6690A8D9" wp14:editId="56AA738F">
                <wp:simplePos x="0" y="0"/>
                <wp:positionH relativeFrom="column">
                  <wp:posOffset>643890</wp:posOffset>
                </wp:positionH>
                <wp:positionV relativeFrom="paragraph">
                  <wp:posOffset>97790</wp:posOffset>
                </wp:positionV>
                <wp:extent cx="609600" cy="323850"/>
                <wp:effectExtent l="0" t="0" r="0" b="0"/>
                <wp:wrapNone/>
                <wp:docPr id="13" name="Caixa de Texto 13"/>
                <wp:cNvGraphicFramePr/>
                <a:graphic xmlns:a="http://schemas.openxmlformats.org/drawingml/2006/main">
                  <a:graphicData uri="http://schemas.microsoft.com/office/word/2010/wordprocessingShape">
                    <wps:wsp>
                      <wps:cNvSpPr txBox="1"/>
                      <wps:spPr>
                        <a:xfrm>
                          <a:off x="0" y="0"/>
                          <a:ext cx="609600" cy="323850"/>
                        </a:xfrm>
                        <a:prstGeom prst="rect">
                          <a:avLst/>
                        </a:prstGeom>
                        <a:noFill/>
                        <a:ln w="6350">
                          <a:noFill/>
                        </a:ln>
                      </wps:spPr>
                      <wps:txbx>
                        <w:txbxContent>
                          <w:p w14:paraId="6985AF2D" w14:textId="77777777" w:rsidR="008A4B02" w:rsidRDefault="008A4B02" w:rsidP="008A4B02">
                            <w:r>
                              <w:rPr>
                                <w:color w:val="000000" w:themeColor="text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0A8D9" id="Caixa de Texto 13" o:spid="_x0000_s1028" type="#_x0000_t202" style="position:absolute;left:0;text-align:left;margin-left:50.7pt;margin-top:7.7pt;width:48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" filled="f" stroked="f" strokeweight=".5pt">
                <v:textbox>
                  <w:txbxContent>
                    <w:p w14:paraId="6985AF2D" w14:textId="77777777" w:rsidR="008A4B02" w:rsidRDefault="008A4B02" w:rsidP="008A4B02">
                      <w:r>
                        <w:rPr>
                          <w:color w:val="000000" w:themeColor="text1"/>
                        </w:rPr>
                        <w:t>1</w:t>
                      </w:r>
                    </w:p>
                  </w:txbxContent>
                </v:textbox>
              </v:shape>
            </w:pict>
          </mc:Fallback>
        </mc:AlternateContent>
      </w:r>
      <w:r w:rsidRPr="001D7DFD">
        <w:rPr>
          <w:noProof/>
        </w:rPr>
        <mc:AlternateContent>
          <mc:Choice Requires="wps">
            <w:drawing>
              <wp:anchor distT="0" distB="0" distL="114300" distR="114300" simplePos="0" relativeHeight="251660288" behindDoc="0" locked="0" layoutInCell="1" allowOverlap="1" wp14:anchorId="64200FE9" wp14:editId="3D0F4B1E">
                <wp:simplePos x="0" y="0"/>
                <wp:positionH relativeFrom="column">
                  <wp:posOffset>1081405</wp:posOffset>
                </wp:positionH>
                <wp:positionV relativeFrom="paragraph">
                  <wp:posOffset>631190</wp:posOffset>
                </wp:positionV>
                <wp:extent cx="540000" cy="0"/>
                <wp:effectExtent l="0" t="0" r="0" b="0"/>
                <wp:wrapNone/>
                <wp:docPr id="18" name="Conector reto 18"/>
                <wp:cNvGraphicFramePr/>
                <a:graphic xmlns:a="http://schemas.openxmlformats.org/drawingml/2006/main">
                  <a:graphicData uri="http://schemas.microsoft.com/office/word/2010/wordprocessingShape">
                    <wps:wsp>
                      <wps:cNvCnPr/>
                      <wps:spPr>
                        <a:xfrm flipH="1">
                          <a:off x="0" y="0"/>
                          <a:ext cx="5400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6829DB" id="Conector reto 18"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15pt,49.7pt" to="127.6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" strokecolor="black [3040]" strokeweight="1.5pt"/>
            </w:pict>
          </mc:Fallback>
        </mc:AlternateContent>
      </w:r>
      <w:r w:rsidRPr="001D7DFD">
        <w:rPr>
          <w:noProof/>
        </w:rPr>
        <mc:AlternateContent>
          <mc:Choice Requires="wps">
            <w:drawing>
              <wp:anchor distT="0" distB="0" distL="114300" distR="114300" simplePos="0" relativeHeight="251661312" behindDoc="0" locked="0" layoutInCell="1" allowOverlap="1" wp14:anchorId="0EC17FD7" wp14:editId="30520897">
                <wp:simplePos x="0" y="0"/>
                <wp:positionH relativeFrom="column">
                  <wp:posOffset>1101090</wp:posOffset>
                </wp:positionH>
                <wp:positionV relativeFrom="paragraph">
                  <wp:posOffset>1145540</wp:posOffset>
                </wp:positionV>
                <wp:extent cx="657225" cy="0"/>
                <wp:effectExtent l="0" t="0" r="0" b="0"/>
                <wp:wrapNone/>
                <wp:docPr id="12" name="Conector reto 12"/>
                <wp:cNvGraphicFramePr/>
                <a:graphic xmlns:a="http://schemas.openxmlformats.org/drawingml/2006/main">
                  <a:graphicData uri="http://schemas.microsoft.com/office/word/2010/wordprocessingShape">
                    <wps:wsp>
                      <wps:cNvCnPr/>
                      <wps:spPr>
                        <a:xfrm flipH="1">
                          <a:off x="0" y="0"/>
                          <a:ext cx="65722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316755" id="Conector reto 12"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86.7pt,90.2pt" to="138.45pt,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" strokecolor="black [3040]" strokeweight="1.5pt"/>
            </w:pict>
          </mc:Fallback>
        </mc:AlternateContent>
      </w:r>
      <w:r w:rsidRPr="001D7DFD">
        <w:rPr>
          <w:noProof/>
        </w:rPr>
        <mc:AlternateContent>
          <mc:Choice Requires="wps">
            <w:drawing>
              <wp:anchor distT="0" distB="0" distL="114300" distR="114300" simplePos="0" relativeHeight="251659264" behindDoc="0" locked="0" layoutInCell="1" allowOverlap="1" wp14:anchorId="56204625" wp14:editId="2F2FE99C">
                <wp:simplePos x="0" y="0"/>
                <wp:positionH relativeFrom="column">
                  <wp:posOffset>1101090</wp:posOffset>
                </wp:positionH>
                <wp:positionV relativeFrom="paragraph">
                  <wp:posOffset>240665</wp:posOffset>
                </wp:positionV>
                <wp:extent cx="657225" cy="0"/>
                <wp:effectExtent l="0" t="0" r="0" b="0"/>
                <wp:wrapNone/>
                <wp:docPr id="7" name="Conector reto 7"/>
                <wp:cNvGraphicFramePr/>
                <a:graphic xmlns:a="http://schemas.openxmlformats.org/drawingml/2006/main">
                  <a:graphicData uri="http://schemas.microsoft.com/office/word/2010/wordprocessingShape">
                    <wps:wsp>
                      <wps:cNvCnPr/>
                      <wps:spPr>
                        <a:xfrm flipH="1">
                          <a:off x="0" y="0"/>
                          <a:ext cx="65722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E94C1D" id="Conector reto 7" o:spid="_x0000_s1026"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from="86.7pt,18.95pt" to="138.4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" strokecolor="black [3040]" strokeweight="1.5pt"/>
            </w:pict>
          </mc:Fallback>
        </mc:AlternateContent>
      </w:r>
      <w:r w:rsidRPr="001D7DFD">
        <w:rPr>
          <w:noProof/>
        </w:rPr>
        <w:drawing>
          <wp:inline distT="0" distB="0" distL="0" distR="0" wp14:anchorId="5C21DC4A" wp14:editId="4EF70CF1">
            <wp:extent cx="2495344" cy="4320000"/>
            <wp:effectExtent l="0" t="0" r="635" b="4445"/>
            <wp:docPr id="5" name="Imagem 5"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Forma&#10;&#10;Descrição gerada automaticamente"/>
                    <pic:cNvPicPr/>
                  </pic:nvPicPr>
                  <pic:blipFill>
                    <a:blip r:embed="rId25"/>
                    <a:stretch>
                      <a:fillRect/>
                    </a:stretch>
                  </pic:blipFill>
                  <pic:spPr>
                    <a:xfrm>
                      <a:off x="0" y="0"/>
                      <a:ext cx="2495344" cy="4320000"/>
                    </a:xfrm>
                    <a:prstGeom prst="rect">
                      <a:avLst/>
                    </a:prstGeom>
                  </pic:spPr>
                </pic:pic>
              </a:graphicData>
            </a:graphic>
          </wp:inline>
        </w:drawing>
      </w:r>
    </w:p>
    <w:p w14:paraId="334B3971" w14:textId="498A9854" w:rsidR="00BE1D4B" w:rsidRPr="001D7DFD" w:rsidRDefault="0090578F" w:rsidP="00856846">
      <w:pPr>
        <w:pStyle w:val="Legenda"/>
      </w:pPr>
      <w:r w:rsidRPr="001D7DFD">
        <w:t xml:space="preserve">Fonte: </w:t>
      </w:r>
      <w:r w:rsidR="00E8100B">
        <w:t>A</w:t>
      </w:r>
      <w:r w:rsidRPr="001D7DFD">
        <w:t>utoria própria</w:t>
      </w:r>
      <w:r w:rsidR="00E8100B">
        <w:t>.</w:t>
      </w:r>
    </w:p>
    <w:p w14:paraId="533F4F30" w14:textId="027CF950" w:rsidR="007369E9" w:rsidRPr="001D7DFD" w:rsidRDefault="007369E9" w:rsidP="003E1C0B">
      <w:pPr>
        <w:spacing w:before="240" w:after="0" w:line="360" w:lineRule="auto"/>
        <w:ind w:firstLine="709"/>
      </w:pPr>
      <w:r w:rsidRPr="001D7DFD">
        <w:t xml:space="preserve">Fragmentos no Android Studio funcionam igual </w:t>
      </w:r>
      <w:r w:rsidR="00934224" w:rsidRPr="001D7DFD">
        <w:t>à</w:t>
      </w:r>
      <w:r w:rsidRPr="001D7DFD">
        <w:t xml:space="preserve">s </w:t>
      </w:r>
      <w:proofErr w:type="spellStart"/>
      <w:r w:rsidRPr="001D7DFD">
        <w:rPr>
          <w:i/>
          <w:iCs/>
        </w:rPr>
        <w:t>Activitys</w:t>
      </w:r>
      <w:proofErr w:type="spellEnd"/>
      <w:r w:rsidRPr="001D7DFD">
        <w:t xml:space="preserve">, as telas do sistema, mas os fragmentos podem ser colocados dentro de </w:t>
      </w:r>
      <w:proofErr w:type="spellStart"/>
      <w:r w:rsidRPr="001D7DFD">
        <w:rPr>
          <w:i/>
          <w:iCs/>
        </w:rPr>
        <w:t>Activitys</w:t>
      </w:r>
      <w:proofErr w:type="spellEnd"/>
      <w:r w:rsidRPr="001D7DFD">
        <w:rPr>
          <w:i/>
          <w:iCs/>
        </w:rPr>
        <w:t xml:space="preserve"> </w:t>
      </w:r>
      <w:r w:rsidRPr="001D7DFD">
        <w:t xml:space="preserve">ou </w:t>
      </w:r>
      <w:r w:rsidR="00934224" w:rsidRPr="001D7DFD">
        <w:t xml:space="preserve">de </w:t>
      </w:r>
      <w:r w:rsidRPr="001D7DFD">
        <w:t>outros fragmentos.</w:t>
      </w:r>
      <w:r w:rsidR="002D0FC9" w:rsidRPr="001D7DFD">
        <w:t xml:space="preserve"> Assim, é possível combinar </w:t>
      </w:r>
      <w:r w:rsidR="004B78CE" w:rsidRPr="001D7DFD">
        <w:t xml:space="preserve">vários fragmentos em uma única atividade para criar uma UI com vários painéis e reutilizar o fragmento em diversas </w:t>
      </w:r>
      <w:proofErr w:type="spellStart"/>
      <w:r w:rsidR="004B78CE" w:rsidRPr="001D7DFD">
        <w:rPr>
          <w:i/>
          <w:iCs/>
        </w:rPr>
        <w:t>Activitys</w:t>
      </w:r>
      <w:proofErr w:type="spellEnd"/>
      <w:r w:rsidR="004B78CE" w:rsidRPr="001D7DFD">
        <w:rPr>
          <w:i/>
          <w:iCs/>
        </w:rPr>
        <w:t xml:space="preserve"> </w:t>
      </w:r>
      <w:r w:rsidR="004B78CE" w:rsidRPr="001D7DFD">
        <w:t>(ANDROID DEVELOPERS, 2021).</w:t>
      </w:r>
      <w:r w:rsidRPr="001D7DFD">
        <w:t xml:space="preserve"> Simplificando, fragmentos são telas que podem ser colocadas dentro de outras telas.</w:t>
      </w:r>
    </w:p>
    <w:p w14:paraId="61B1B1D9" w14:textId="6F0A0FB7" w:rsidR="003A7966" w:rsidRPr="001D7DFD" w:rsidRDefault="003A7966" w:rsidP="003E1C0B">
      <w:pPr>
        <w:spacing w:after="0" w:line="360" w:lineRule="auto"/>
        <w:ind w:firstLine="709"/>
      </w:pPr>
      <w:r w:rsidRPr="001D7DFD">
        <w:t xml:space="preserve">Abaixo da </w:t>
      </w:r>
      <w:proofErr w:type="spellStart"/>
      <w:r w:rsidRPr="001D7DFD">
        <w:rPr>
          <w:i/>
          <w:iCs/>
        </w:rPr>
        <w:t>ToolBar</w:t>
      </w:r>
      <w:proofErr w:type="spellEnd"/>
      <w:r w:rsidR="00FD1798" w:rsidRPr="001D7DFD">
        <w:rPr>
          <w:i/>
          <w:iCs/>
        </w:rPr>
        <w:t xml:space="preserve"> </w:t>
      </w:r>
      <w:r w:rsidR="00FD1798" w:rsidRPr="001D7DFD">
        <w:t>(1)</w:t>
      </w:r>
      <w:r w:rsidR="00303871" w:rsidRPr="001D7DFD">
        <w:t xml:space="preserve"> </w:t>
      </w:r>
      <w:r w:rsidR="00934224" w:rsidRPr="001D7DFD">
        <w:t>há</w:t>
      </w:r>
      <w:r w:rsidRPr="001D7DFD">
        <w:t xml:space="preserve"> um </w:t>
      </w:r>
      <w:proofErr w:type="spellStart"/>
      <w:r w:rsidRPr="001D7DFD">
        <w:rPr>
          <w:i/>
          <w:iCs/>
        </w:rPr>
        <w:t>TabLayout</w:t>
      </w:r>
      <w:proofErr w:type="spellEnd"/>
      <w:r w:rsidRPr="001D7DFD">
        <w:t xml:space="preserve"> </w:t>
      </w:r>
      <w:r w:rsidR="008A4B02" w:rsidRPr="001D7DFD">
        <w:t>(</w:t>
      </w:r>
      <w:r w:rsidR="00FD1798" w:rsidRPr="001D7DFD">
        <w:t xml:space="preserve">indicado pelo número </w:t>
      </w:r>
      <w:r w:rsidR="008A4B02" w:rsidRPr="001D7DFD">
        <w:t xml:space="preserve">2) </w:t>
      </w:r>
      <w:r w:rsidRPr="001D7DFD">
        <w:t xml:space="preserve">e um </w:t>
      </w:r>
      <w:r w:rsidRPr="001D7DFD">
        <w:rPr>
          <w:i/>
          <w:iCs/>
        </w:rPr>
        <w:t>ViewPager2</w:t>
      </w:r>
      <w:r w:rsidR="007A0DE5" w:rsidRPr="001D7DFD">
        <w:t xml:space="preserve"> (</w:t>
      </w:r>
      <w:r w:rsidR="00FD1798" w:rsidRPr="001D7DFD">
        <w:t xml:space="preserve">indicado pelo número </w:t>
      </w:r>
      <w:r w:rsidR="008A4B02" w:rsidRPr="001D7DFD">
        <w:t>3</w:t>
      </w:r>
      <w:r w:rsidR="007A0DE5" w:rsidRPr="001D7DFD">
        <w:t xml:space="preserve">). Esses dois componentes foram usados </w:t>
      </w:r>
      <w:r w:rsidR="00C16CA8" w:rsidRPr="001D7DFD">
        <w:t xml:space="preserve">em conjunto para construir em um mesmo ambiente diferentes telas com o uso dos fragmentos. </w:t>
      </w:r>
      <w:r w:rsidR="007A0DE5" w:rsidRPr="001D7DFD">
        <w:t xml:space="preserve">O motivo de usar o </w:t>
      </w:r>
      <w:proofErr w:type="spellStart"/>
      <w:r w:rsidR="007A0DE5" w:rsidRPr="001D7DFD">
        <w:rPr>
          <w:i/>
          <w:iCs/>
        </w:rPr>
        <w:t>TabLayout</w:t>
      </w:r>
      <w:proofErr w:type="spellEnd"/>
      <w:r w:rsidR="007A0DE5" w:rsidRPr="001D7DFD">
        <w:t xml:space="preserve"> </w:t>
      </w:r>
      <w:r w:rsidR="00FD1798" w:rsidRPr="001D7DFD">
        <w:t xml:space="preserve">(2) </w:t>
      </w:r>
      <w:r w:rsidR="00934224" w:rsidRPr="001D7DFD">
        <w:t>consiste em</w:t>
      </w:r>
      <w:r w:rsidR="007A0DE5" w:rsidRPr="001D7DFD">
        <w:t xml:space="preserve"> que o usuário possa saber onde ele </w:t>
      </w:r>
      <w:r w:rsidR="007F6215" w:rsidRPr="001D7DFD">
        <w:t>está</w:t>
      </w:r>
      <w:r w:rsidR="007A0DE5" w:rsidRPr="001D7DFD">
        <w:t xml:space="preserve"> no sistema</w:t>
      </w:r>
      <w:r w:rsidR="007F6215" w:rsidRPr="001D7DFD">
        <w:t xml:space="preserve"> </w:t>
      </w:r>
      <w:r w:rsidR="00934224" w:rsidRPr="001D7DFD">
        <w:t>ao visualizar</w:t>
      </w:r>
      <w:r w:rsidR="007369E9" w:rsidRPr="001D7DFD">
        <w:t xml:space="preserve"> o componente</w:t>
      </w:r>
      <w:r w:rsidR="007F6215" w:rsidRPr="001D7DFD">
        <w:t xml:space="preserve">, que </w:t>
      </w:r>
      <w:r w:rsidR="007369E9" w:rsidRPr="001D7DFD">
        <w:t>indica</w:t>
      </w:r>
      <w:r w:rsidR="007F6215" w:rsidRPr="001D7DFD">
        <w:t xml:space="preserve"> se ele</w:t>
      </w:r>
      <w:r w:rsidR="007369E9" w:rsidRPr="001D7DFD">
        <w:t xml:space="preserve"> se encontra</w:t>
      </w:r>
      <w:r w:rsidR="007F6215" w:rsidRPr="001D7DFD">
        <w:t xml:space="preserve"> na tela de início, </w:t>
      </w:r>
      <w:r w:rsidR="00934224" w:rsidRPr="001D7DFD">
        <w:t xml:space="preserve">de </w:t>
      </w:r>
      <w:r w:rsidR="007F6215" w:rsidRPr="001D7DFD">
        <w:t xml:space="preserve">produtos, </w:t>
      </w:r>
      <w:r w:rsidR="00934224" w:rsidRPr="001D7DFD">
        <w:t xml:space="preserve">de </w:t>
      </w:r>
      <w:r w:rsidR="007F6215" w:rsidRPr="001D7DFD">
        <w:t xml:space="preserve">vendas ou </w:t>
      </w:r>
      <w:r w:rsidR="00934224" w:rsidRPr="001D7DFD">
        <w:t xml:space="preserve">de </w:t>
      </w:r>
      <w:r w:rsidR="007F6215" w:rsidRPr="001D7DFD">
        <w:t xml:space="preserve">clientes. </w:t>
      </w:r>
      <w:r w:rsidR="007369E9" w:rsidRPr="001D7DFD">
        <w:t>O</w:t>
      </w:r>
      <w:r w:rsidR="007F6215" w:rsidRPr="001D7DFD">
        <w:t xml:space="preserve"> </w:t>
      </w:r>
      <w:r w:rsidR="007F6215" w:rsidRPr="001D7DFD">
        <w:rPr>
          <w:i/>
          <w:iCs/>
        </w:rPr>
        <w:t>ViewPager2</w:t>
      </w:r>
      <w:r w:rsidR="00FD1798" w:rsidRPr="001D7DFD">
        <w:rPr>
          <w:i/>
          <w:iCs/>
        </w:rPr>
        <w:t xml:space="preserve"> </w:t>
      </w:r>
      <w:r w:rsidR="00FD1798" w:rsidRPr="001D7DFD">
        <w:t>(3)</w:t>
      </w:r>
      <w:r w:rsidR="007F6215" w:rsidRPr="001D7DFD">
        <w:rPr>
          <w:i/>
          <w:iCs/>
        </w:rPr>
        <w:t xml:space="preserve"> </w:t>
      </w:r>
      <w:r w:rsidR="007F6215" w:rsidRPr="001D7DFD">
        <w:t xml:space="preserve">é a segunda versão do </w:t>
      </w:r>
      <w:proofErr w:type="spellStart"/>
      <w:r w:rsidR="007F6215" w:rsidRPr="001D7DFD">
        <w:rPr>
          <w:i/>
          <w:iCs/>
        </w:rPr>
        <w:t>ViewPager</w:t>
      </w:r>
      <w:proofErr w:type="spellEnd"/>
      <w:r w:rsidR="007369E9" w:rsidRPr="001D7DFD">
        <w:t xml:space="preserve">, </w:t>
      </w:r>
      <w:r w:rsidR="007F6215" w:rsidRPr="001D7DFD">
        <w:t xml:space="preserve">componente que permite </w:t>
      </w:r>
      <w:r w:rsidR="007369E9" w:rsidRPr="001D7DFD">
        <w:t>a</w:t>
      </w:r>
      <w:r w:rsidR="007F6215" w:rsidRPr="001D7DFD">
        <w:t xml:space="preserve">o usuário alterar entre fragmentos </w:t>
      </w:r>
      <w:r w:rsidR="00934224" w:rsidRPr="001D7DFD">
        <w:t>ao arrastar seu</w:t>
      </w:r>
      <w:r w:rsidR="007369E9" w:rsidRPr="001D7DFD">
        <w:t xml:space="preserve"> dedo</w:t>
      </w:r>
      <w:r w:rsidR="00934224" w:rsidRPr="001D7DFD">
        <w:t xml:space="preserve"> para o lado</w:t>
      </w:r>
      <w:r w:rsidR="007369E9" w:rsidRPr="001D7DFD">
        <w:t xml:space="preserve"> na tela</w:t>
      </w:r>
      <w:r w:rsidR="007F6215" w:rsidRPr="001D7DFD">
        <w:t>.</w:t>
      </w:r>
    </w:p>
    <w:p w14:paraId="37D316BF" w14:textId="0E96B492" w:rsidR="007369E9" w:rsidRPr="001D7DFD" w:rsidRDefault="007369E9" w:rsidP="003E1C0B">
      <w:pPr>
        <w:spacing w:after="0" w:line="360" w:lineRule="auto"/>
        <w:ind w:firstLine="709"/>
      </w:pPr>
      <w:r w:rsidRPr="001D7DFD">
        <w:lastRenderedPageBreak/>
        <w:t xml:space="preserve">A </w:t>
      </w:r>
      <w:r w:rsidRPr="001D7DFD">
        <w:fldChar w:fldCharType="begin"/>
      </w:r>
      <w:r w:rsidRPr="001D7DFD">
        <w:instrText xml:space="preserve"> REF _Ref108000320 </w:instrText>
      </w:r>
      <w:r w:rsidR="0083356E" w:rsidRPr="001D7DFD">
        <w:instrText xml:space="preserve"> \* MERGEFORMAT </w:instrText>
      </w:r>
      <w:r w:rsidRPr="001D7DFD">
        <w:fldChar w:fldCharType="separate"/>
      </w:r>
      <w:r w:rsidR="00F0531F" w:rsidRPr="001D7DFD">
        <w:t xml:space="preserve">Figura </w:t>
      </w:r>
      <w:r w:rsidR="00F0531F" w:rsidRPr="001D7DFD">
        <w:rPr>
          <w:noProof/>
        </w:rPr>
        <w:t>10</w:t>
      </w:r>
      <w:r w:rsidRPr="001D7DFD">
        <w:rPr>
          <w:noProof/>
        </w:rPr>
        <w:fldChar w:fldCharType="end"/>
      </w:r>
      <w:r w:rsidRPr="001D7DFD">
        <w:t xml:space="preserve"> mostra o fragmento de produtos</w:t>
      </w:r>
      <w:r w:rsidR="002A77F4" w:rsidRPr="001D7DFD">
        <w:t xml:space="preserve">. Na </w:t>
      </w:r>
      <w:r w:rsidRPr="001D7DFD">
        <w:t>parte esquerda</w:t>
      </w:r>
      <w:r w:rsidR="00F0531F" w:rsidRPr="001D7DFD">
        <w:t xml:space="preserve">, </w:t>
      </w:r>
      <w:r w:rsidR="002A77F4" w:rsidRPr="001D7DFD">
        <w:t xml:space="preserve">a tela é </w:t>
      </w:r>
      <w:r w:rsidRPr="001D7DFD">
        <w:t>mos</w:t>
      </w:r>
      <w:r w:rsidR="002A77F4" w:rsidRPr="001D7DFD">
        <w:t>trada</w:t>
      </w:r>
      <w:r w:rsidRPr="001D7DFD">
        <w:t xml:space="preserve"> com todos os produtos </w:t>
      </w:r>
      <w:r w:rsidR="002A77F4" w:rsidRPr="001D7DFD">
        <w:t>listados, sem exibir detalhes</w:t>
      </w:r>
      <w:r w:rsidR="00F0531F" w:rsidRPr="001D7DFD">
        <w:t>. N</w:t>
      </w:r>
      <w:r w:rsidRPr="001D7DFD">
        <w:t xml:space="preserve">a </w:t>
      </w:r>
      <w:r w:rsidR="002A77F4" w:rsidRPr="001D7DFD">
        <w:t xml:space="preserve">parte </w:t>
      </w:r>
      <w:r w:rsidRPr="001D7DFD">
        <w:t>direita</w:t>
      </w:r>
      <w:r w:rsidR="00F0531F" w:rsidRPr="001D7DFD">
        <w:t>,</w:t>
      </w:r>
      <w:r w:rsidRPr="001D7DFD">
        <w:t xml:space="preserve"> com os produtos após </w:t>
      </w:r>
      <w:r w:rsidR="00F0531F" w:rsidRPr="001D7DFD">
        <w:t xml:space="preserve">a seleção </w:t>
      </w:r>
      <w:r w:rsidRPr="001D7DFD">
        <w:t>do usuário</w:t>
      </w:r>
      <w:r w:rsidR="002A77F4" w:rsidRPr="001D7DFD">
        <w:t>, com todos os detalhes a mostra</w:t>
      </w:r>
      <w:r w:rsidRPr="001D7DFD">
        <w:t>.</w:t>
      </w:r>
    </w:p>
    <w:p w14:paraId="1E39FF87" w14:textId="41A7D39D" w:rsidR="00D374A1" w:rsidRPr="001D7DFD" w:rsidRDefault="00D374A1" w:rsidP="003E1C0B">
      <w:pPr>
        <w:pStyle w:val="Legenda"/>
        <w:keepNext/>
        <w:spacing w:before="240" w:after="240"/>
      </w:pPr>
      <w:bookmarkStart w:id="65" w:name="_Ref108000320"/>
      <w:bookmarkStart w:id="66" w:name="_Ref108000265"/>
      <w:bookmarkStart w:id="67" w:name="_Toc109639174"/>
      <w:r w:rsidRPr="001D7DFD">
        <w:t xml:space="preserve">Figura </w:t>
      </w:r>
      <w:fldSimple w:instr=" SEQ Figura \* ARABIC ">
        <w:r w:rsidR="00152FC1">
          <w:rPr>
            <w:noProof/>
          </w:rPr>
          <w:t>10</w:t>
        </w:r>
      </w:fldSimple>
      <w:bookmarkEnd w:id="65"/>
      <w:r w:rsidRPr="001D7DFD">
        <w:t>: Imagens do fragmento de produtos</w:t>
      </w:r>
      <w:bookmarkEnd w:id="66"/>
      <w:r w:rsidR="003E1C0B">
        <w:t>.</w:t>
      </w:r>
      <w:bookmarkEnd w:id="67"/>
    </w:p>
    <w:p w14:paraId="0150C8ED" w14:textId="77777777" w:rsidR="003C36EA" w:rsidRPr="001D7DFD" w:rsidRDefault="003C36EA" w:rsidP="003E1C0B">
      <w:pPr>
        <w:keepNext/>
        <w:spacing w:line="360" w:lineRule="auto"/>
        <w:ind w:firstLine="0"/>
        <w:jc w:val="center"/>
      </w:pPr>
      <w:r w:rsidRPr="001D7DFD">
        <w:rPr>
          <w:noProof/>
        </w:rPr>
        <w:drawing>
          <wp:inline distT="0" distB="0" distL="0" distR="0" wp14:anchorId="3B9A9D0D" wp14:editId="36D09CB7">
            <wp:extent cx="4077000" cy="4320000"/>
            <wp:effectExtent l="0" t="0" r="0" b="4445"/>
            <wp:docPr id="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Aplicativo&#10;&#10;Descrição gerada automaticamente"/>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Lst>
                    </a:blip>
                    <a:stretch>
                      <a:fillRect/>
                    </a:stretch>
                  </pic:blipFill>
                  <pic:spPr>
                    <a:xfrm>
                      <a:off x="0" y="0"/>
                      <a:ext cx="4077000" cy="4320000"/>
                    </a:xfrm>
                    <a:prstGeom prst="rect">
                      <a:avLst/>
                    </a:prstGeom>
                  </pic:spPr>
                </pic:pic>
              </a:graphicData>
            </a:graphic>
          </wp:inline>
        </w:drawing>
      </w:r>
    </w:p>
    <w:p w14:paraId="15AB48A9" w14:textId="47D1EDC9" w:rsidR="00990781" w:rsidRPr="001D7DFD" w:rsidRDefault="0090578F" w:rsidP="003C36EA">
      <w:pPr>
        <w:pStyle w:val="Legenda"/>
        <w:rPr>
          <w:noProof/>
        </w:rPr>
      </w:pPr>
      <w:r w:rsidRPr="001D7DFD">
        <w:t xml:space="preserve">Fonte: </w:t>
      </w:r>
      <w:r w:rsidR="003E1C0B">
        <w:t>A</w:t>
      </w:r>
      <w:r w:rsidRPr="001D7DFD">
        <w:t>utoria própria</w:t>
      </w:r>
      <w:r w:rsidR="003E1C0B">
        <w:t>.</w:t>
      </w:r>
    </w:p>
    <w:p w14:paraId="4FCAC4F6" w14:textId="77777777" w:rsidR="002A77F4" w:rsidRPr="001D7DFD" w:rsidRDefault="002A77F4" w:rsidP="002A77F4"/>
    <w:p w14:paraId="0C42A41B" w14:textId="50F2CC38" w:rsidR="002A77F4" w:rsidRPr="001D7DFD" w:rsidRDefault="002A77F4" w:rsidP="003E1C0B">
      <w:pPr>
        <w:spacing w:after="0" w:line="360" w:lineRule="auto"/>
        <w:ind w:firstLine="709"/>
      </w:pPr>
      <w:r w:rsidRPr="001D7DFD">
        <w:t>Quando expandid</w:t>
      </w:r>
      <w:r w:rsidR="00F0531F" w:rsidRPr="001D7DFD">
        <w:t>a</w:t>
      </w:r>
      <w:r w:rsidR="00170E8F" w:rsidRPr="001D7DFD">
        <w:t>, a visão do produto também mostra botões para edição e remoção do produto</w:t>
      </w:r>
      <w:r w:rsidRPr="001D7DFD">
        <w:t xml:space="preserve">. Quando o usuário estiver prestes a salvar sua edição ou remover o produto, </w:t>
      </w:r>
      <w:r w:rsidR="00170E8F" w:rsidRPr="001D7DFD">
        <w:t xml:space="preserve">ele é alertado pelo sistema, que solicita a confirmação da operação, </w:t>
      </w:r>
      <w:r w:rsidRPr="001D7DFD">
        <w:t>conforme a heurística da usabilidade de prevenção de erros</w:t>
      </w:r>
      <w:r w:rsidR="009C4E30" w:rsidRPr="001D7DFD">
        <w:t xml:space="preserve"> listada no</w:t>
      </w:r>
      <w:r w:rsidR="003E1C0B">
        <w:t xml:space="preserve"> </w:t>
      </w:r>
      <w:r w:rsidR="003E1C0B">
        <w:fldChar w:fldCharType="begin"/>
      </w:r>
      <w:r w:rsidR="003E1C0B">
        <w:instrText xml:space="preserve"> REF _Ref109593511 \h </w:instrText>
      </w:r>
      <w:r w:rsidR="003E1C0B">
        <w:fldChar w:fldCharType="separate"/>
      </w:r>
      <w:r w:rsidR="003E1C0B">
        <w:t xml:space="preserve">Quadro </w:t>
      </w:r>
      <w:r w:rsidR="003E1C0B">
        <w:rPr>
          <w:noProof/>
        </w:rPr>
        <w:t>1</w:t>
      </w:r>
      <w:r w:rsidR="003E1C0B">
        <w:fldChar w:fldCharType="end"/>
      </w:r>
      <w:r w:rsidR="009C4E30" w:rsidRPr="001D7DFD">
        <w:t>.</w:t>
      </w:r>
    </w:p>
    <w:p w14:paraId="33168765" w14:textId="797E378A" w:rsidR="005E46C6" w:rsidRPr="001D7DFD" w:rsidRDefault="00E0470C" w:rsidP="003E1C0B">
      <w:pPr>
        <w:spacing w:after="0" w:line="360" w:lineRule="auto"/>
        <w:ind w:firstLine="709"/>
      </w:pPr>
      <w:r w:rsidRPr="001D7DFD">
        <w:t xml:space="preserve">Para a listagem dos produtos foi usado o componente </w:t>
      </w:r>
      <w:proofErr w:type="spellStart"/>
      <w:r w:rsidRPr="001D7DFD">
        <w:rPr>
          <w:i/>
          <w:iCs/>
        </w:rPr>
        <w:t>RecyclerView</w:t>
      </w:r>
      <w:proofErr w:type="spellEnd"/>
      <w:r w:rsidRPr="001D7DFD">
        <w:t xml:space="preserve"> do Android, que é um componente que possibilita construir listas personalizadas no aplicativo. O </w:t>
      </w:r>
      <w:proofErr w:type="spellStart"/>
      <w:r w:rsidRPr="001D7DFD">
        <w:rPr>
          <w:i/>
          <w:iCs/>
        </w:rPr>
        <w:t>RecyclerView</w:t>
      </w:r>
      <w:proofErr w:type="spellEnd"/>
      <w:r w:rsidRPr="001D7DFD">
        <w:rPr>
          <w:i/>
          <w:iCs/>
        </w:rPr>
        <w:t xml:space="preserve"> </w:t>
      </w:r>
      <w:r w:rsidRPr="001D7DFD">
        <w:t xml:space="preserve">possui o diferencial de otimização da lista, que permite carregar apenas o conteúdo mostrado na tela, e guardar na memória de acesso rápido os próximos produtos, reciclando os já vistos quando exibidos novamente no componente. </w:t>
      </w:r>
    </w:p>
    <w:p w14:paraId="45051498" w14:textId="2EC55B52" w:rsidR="005E46C6" w:rsidRPr="001D7DFD" w:rsidRDefault="00FC3B8F" w:rsidP="003E1C0B">
      <w:pPr>
        <w:spacing w:after="0" w:line="360" w:lineRule="auto"/>
        <w:ind w:firstLine="709"/>
      </w:pPr>
      <w:r w:rsidRPr="001D7DFD">
        <w:lastRenderedPageBreak/>
        <w:t xml:space="preserve">Para usar o </w:t>
      </w:r>
      <w:proofErr w:type="spellStart"/>
      <w:r w:rsidRPr="001D7DFD">
        <w:rPr>
          <w:i/>
          <w:iCs/>
        </w:rPr>
        <w:t>RecyclerView</w:t>
      </w:r>
      <w:proofErr w:type="spellEnd"/>
      <w:r w:rsidRPr="001D7DFD">
        <w:rPr>
          <w:i/>
          <w:iCs/>
        </w:rPr>
        <w:t xml:space="preserve"> </w:t>
      </w:r>
      <w:r w:rsidRPr="001D7DFD">
        <w:t xml:space="preserve">foi necessário usar duas outras classes, </w:t>
      </w:r>
      <w:proofErr w:type="spellStart"/>
      <w:r w:rsidRPr="001D7DFD">
        <w:rPr>
          <w:i/>
          <w:iCs/>
        </w:rPr>
        <w:t>Adapter</w:t>
      </w:r>
      <w:proofErr w:type="spellEnd"/>
      <w:r w:rsidRPr="001D7DFD">
        <w:t xml:space="preserve"> e </w:t>
      </w:r>
      <w:proofErr w:type="spellStart"/>
      <w:r w:rsidRPr="001D7DFD">
        <w:rPr>
          <w:i/>
          <w:iCs/>
        </w:rPr>
        <w:t>ViewHolder</w:t>
      </w:r>
      <w:proofErr w:type="spellEnd"/>
      <w:r w:rsidRPr="001D7DFD">
        <w:t xml:space="preserve">. </w:t>
      </w:r>
      <w:r w:rsidR="00E0470C" w:rsidRPr="001D7DFD">
        <w:t xml:space="preserve">O </w:t>
      </w:r>
      <w:proofErr w:type="spellStart"/>
      <w:r w:rsidRPr="001D7DFD">
        <w:rPr>
          <w:i/>
          <w:iCs/>
        </w:rPr>
        <w:t>ViewHolder</w:t>
      </w:r>
      <w:proofErr w:type="spellEnd"/>
      <w:r w:rsidRPr="001D7DFD">
        <w:t xml:space="preserve"> é uma classe que serve para conectar o XML</w:t>
      </w:r>
      <w:r w:rsidR="00E0470C" w:rsidRPr="001D7DFD">
        <w:t xml:space="preserve"> </w:t>
      </w:r>
      <w:r w:rsidR="009C4E30" w:rsidRPr="001D7DFD">
        <w:t>responsável por alimentar itens para uma lista, como aquelas da tela de Produtos e de Clientes. O</w:t>
      </w:r>
      <w:r w:rsidR="00E5724E" w:rsidRPr="001D7DFD">
        <w:t xml:space="preserve">s atributos dessa classe apontam para os </w:t>
      </w:r>
      <w:proofErr w:type="spellStart"/>
      <w:r w:rsidR="00E5724E" w:rsidRPr="001D7DFD">
        <w:rPr>
          <w:i/>
          <w:iCs/>
        </w:rPr>
        <w:t>Views</w:t>
      </w:r>
      <w:proofErr w:type="spellEnd"/>
      <w:r w:rsidR="00E5724E" w:rsidRPr="001D7DFD">
        <w:t xml:space="preserve"> do XML</w:t>
      </w:r>
      <w:r w:rsidR="005F6D0C" w:rsidRPr="001D7DFD">
        <w:t xml:space="preserve"> que precisam ser preenchidos. Os </w:t>
      </w:r>
      <w:proofErr w:type="spellStart"/>
      <w:r w:rsidR="005F6D0C" w:rsidRPr="001D7DFD">
        <w:rPr>
          <w:i/>
          <w:iCs/>
        </w:rPr>
        <w:t>Views</w:t>
      </w:r>
      <w:proofErr w:type="spellEnd"/>
      <w:r w:rsidR="005F6D0C" w:rsidRPr="001D7DFD">
        <w:t xml:space="preserve"> são componentes visuais da tela que são especializados em diferentes elementos, como imagens, campos de entrada, etc. Por fim, o</w:t>
      </w:r>
      <w:r w:rsidRPr="001D7DFD">
        <w:t xml:space="preserve"> </w:t>
      </w:r>
      <w:proofErr w:type="spellStart"/>
      <w:r w:rsidRPr="001D7DFD">
        <w:rPr>
          <w:i/>
          <w:iCs/>
        </w:rPr>
        <w:t>Adapter</w:t>
      </w:r>
      <w:proofErr w:type="spellEnd"/>
      <w:r w:rsidRPr="001D7DFD">
        <w:t xml:space="preserve"> </w:t>
      </w:r>
      <w:r w:rsidR="005F6D0C" w:rsidRPr="001D7DFD">
        <w:t xml:space="preserve">é utilizado </w:t>
      </w:r>
      <w:r w:rsidRPr="001D7DFD">
        <w:t xml:space="preserve">para </w:t>
      </w:r>
      <w:r w:rsidR="001C6969" w:rsidRPr="001D7DFD">
        <w:t>preencher cada linha da</w:t>
      </w:r>
      <w:r w:rsidR="005F6D0C" w:rsidRPr="001D7DFD">
        <w:t>s</w:t>
      </w:r>
      <w:r w:rsidR="001C6969" w:rsidRPr="001D7DFD">
        <w:t xml:space="preserve"> lista</w:t>
      </w:r>
      <w:r w:rsidR="005F6D0C" w:rsidRPr="001D7DFD">
        <w:t>s em tela</w:t>
      </w:r>
      <w:r w:rsidR="001C6969" w:rsidRPr="001D7DFD">
        <w:t xml:space="preserve"> com os dados corretos. </w:t>
      </w:r>
      <w:r w:rsidR="005F6D0C" w:rsidRPr="001D7DFD">
        <w:t xml:space="preserve">Em outras palavras, </w:t>
      </w:r>
      <w:r w:rsidR="001C6969" w:rsidRPr="001D7DFD">
        <w:t xml:space="preserve">o </w:t>
      </w:r>
      <w:proofErr w:type="spellStart"/>
      <w:r w:rsidR="001C6969" w:rsidRPr="001D7DFD">
        <w:rPr>
          <w:i/>
          <w:iCs/>
        </w:rPr>
        <w:t>Adapter</w:t>
      </w:r>
      <w:proofErr w:type="spellEnd"/>
      <w:r w:rsidR="001C6969" w:rsidRPr="001D7DFD">
        <w:t xml:space="preserve"> </w:t>
      </w:r>
      <w:r w:rsidR="00BD7C02" w:rsidRPr="001D7DFD">
        <w:t>recebe</w:t>
      </w:r>
      <w:r w:rsidR="001C6969" w:rsidRPr="001D7DFD">
        <w:t xml:space="preserve"> os dados do Banco de dados </w:t>
      </w:r>
      <w:r w:rsidR="00BD7C02" w:rsidRPr="001D7DFD">
        <w:t xml:space="preserve">e utiliza o </w:t>
      </w:r>
      <w:proofErr w:type="spellStart"/>
      <w:r w:rsidR="00BD7C02" w:rsidRPr="001D7DFD">
        <w:rPr>
          <w:i/>
          <w:iCs/>
        </w:rPr>
        <w:t>ViewHolder</w:t>
      </w:r>
      <w:proofErr w:type="spellEnd"/>
      <w:r w:rsidR="00BD7C02" w:rsidRPr="001D7DFD">
        <w:t xml:space="preserve"> para preencher </w:t>
      </w:r>
      <w:r w:rsidR="005F6D0C" w:rsidRPr="001D7DFD">
        <w:t>esses</w:t>
      </w:r>
      <w:r w:rsidR="00BD7C02" w:rsidRPr="001D7DFD">
        <w:t xml:space="preserve"> dados no</w:t>
      </w:r>
      <w:r w:rsidR="00E5724E" w:rsidRPr="001D7DFD">
        <w:t xml:space="preserve"> modelo</w:t>
      </w:r>
      <w:r w:rsidR="00BD7C02" w:rsidRPr="001D7DFD">
        <w:t xml:space="preserve"> </w:t>
      </w:r>
      <w:r w:rsidR="00E5724E" w:rsidRPr="001D7DFD">
        <w:t xml:space="preserve">XML do </w:t>
      </w:r>
      <w:r w:rsidR="00BD7C02" w:rsidRPr="001D7DFD">
        <w:t xml:space="preserve">item da lista, </w:t>
      </w:r>
      <w:r w:rsidR="005F6D0C" w:rsidRPr="001D7DFD">
        <w:t xml:space="preserve">que </w:t>
      </w:r>
      <w:r w:rsidR="00BD7C02" w:rsidRPr="001D7DFD">
        <w:t>então envia o item</w:t>
      </w:r>
      <w:r w:rsidR="00FA7FA3" w:rsidRPr="001D7DFD">
        <w:t xml:space="preserve"> para a lista do </w:t>
      </w:r>
      <w:proofErr w:type="spellStart"/>
      <w:r w:rsidR="00FA7FA3" w:rsidRPr="001D7DFD">
        <w:rPr>
          <w:i/>
          <w:iCs/>
        </w:rPr>
        <w:t>RecyclerView</w:t>
      </w:r>
      <w:proofErr w:type="spellEnd"/>
      <w:r w:rsidR="00BD7C02" w:rsidRPr="001D7DFD">
        <w:t xml:space="preserve">. Esse processo se repete </w:t>
      </w:r>
      <w:r w:rsidR="005F6D0C" w:rsidRPr="001D7DFD">
        <w:t xml:space="preserve">até que cada </w:t>
      </w:r>
      <w:r w:rsidR="00BD7C02" w:rsidRPr="001D7DFD">
        <w:t>registro recebido do banco de dados</w:t>
      </w:r>
      <w:r w:rsidR="005F6D0C" w:rsidRPr="001D7DFD">
        <w:t xml:space="preserve"> seja incluído </w:t>
      </w:r>
      <w:r w:rsidR="001C1D47" w:rsidRPr="001D7DFD">
        <w:t>em sua lista</w:t>
      </w:r>
      <w:r w:rsidR="00BD7C02" w:rsidRPr="001D7DFD">
        <w:t>.</w:t>
      </w:r>
    </w:p>
    <w:p w14:paraId="5833179B" w14:textId="206ABB2F" w:rsidR="00C353B9" w:rsidRPr="001D7DFD" w:rsidRDefault="00E0470C" w:rsidP="003E1C0B">
      <w:pPr>
        <w:spacing w:after="0" w:line="360" w:lineRule="auto"/>
        <w:ind w:firstLine="709"/>
      </w:pPr>
      <w:r w:rsidRPr="001D7DFD">
        <w:t xml:space="preserve">Na parte superior do fragmento há uma barra de pesquisa para a busca do nome ou marca do produto. </w:t>
      </w:r>
      <w:r w:rsidR="00FA7FA3" w:rsidRPr="001D7DFD">
        <w:t xml:space="preserve">No fragmento de produtos também </w:t>
      </w:r>
      <w:r w:rsidR="00C353B9" w:rsidRPr="001D7DFD">
        <w:t>há</w:t>
      </w:r>
      <w:r w:rsidR="00FA7FA3" w:rsidRPr="001D7DFD">
        <w:t xml:space="preserve"> um botão “+” </w:t>
      </w:r>
      <w:r w:rsidR="00C353B9" w:rsidRPr="001D7DFD">
        <w:t>localizado no</w:t>
      </w:r>
      <w:r w:rsidR="00FA7FA3" w:rsidRPr="001D7DFD">
        <w:t xml:space="preserve"> canto inferior direito. Esse botão serve para adicionar um produto </w:t>
      </w:r>
      <w:r w:rsidR="00C353B9" w:rsidRPr="001D7DFD">
        <w:t>à</w:t>
      </w:r>
      <w:r w:rsidR="00FA7FA3" w:rsidRPr="001D7DFD">
        <w:t xml:space="preserve"> lista </w:t>
      </w:r>
      <w:r w:rsidR="00C353B9" w:rsidRPr="001D7DFD">
        <w:t>e, consequentemente,</w:t>
      </w:r>
      <w:r w:rsidR="00FA7FA3" w:rsidRPr="001D7DFD">
        <w:t xml:space="preserve"> ao banco de dados. </w:t>
      </w:r>
      <w:r w:rsidR="00C87601" w:rsidRPr="001D7DFD">
        <w:t xml:space="preserve">Quando pressionado, o sistema </w:t>
      </w:r>
      <w:r w:rsidR="00C353B9" w:rsidRPr="001D7DFD">
        <w:t xml:space="preserve">abre </w:t>
      </w:r>
      <w:r w:rsidR="001C1D47" w:rsidRPr="001D7DFD">
        <w:t xml:space="preserve">a </w:t>
      </w:r>
      <w:r w:rsidR="00C87601" w:rsidRPr="001D7DFD">
        <w:t>caixa de diálogo personalizada para a adição de produtos.</w:t>
      </w:r>
      <w:r w:rsidR="00C353B9" w:rsidRPr="001D7DFD">
        <w:t xml:space="preserve"> </w:t>
      </w:r>
    </w:p>
    <w:p w14:paraId="758E19F8" w14:textId="15D9E3A2" w:rsidR="00C353B9" w:rsidRPr="001D7DFD" w:rsidRDefault="00C353B9" w:rsidP="003E1C0B">
      <w:pPr>
        <w:spacing w:after="0" w:line="360" w:lineRule="auto"/>
        <w:ind w:firstLine="709"/>
      </w:pPr>
      <w:r w:rsidRPr="001D7DFD">
        <w:t xml:space="preserve">O fragmento dos Clientes, mostrado na </w:t>
      </w:r>
      <w:r w:rsidRPr="001D7DFD">
        <w:fldChar w:fldCharType="begin"/>
      </w:r>
      <w:r w:rsidRPr="001D7DFD">
        <w:instrText xml:space="preserve"> REF _Ref108000469 </w:instrText>
      </w:r>
      <w:r w:rsidR="0083356E" w:rsidRPr="001D7DFD">
        <w:instrText xml:space="preserve"> \* MERGEFORMAT </w:instrText>
      </w:r>
      <w:r w:rsidRPr="001D7DFD">
        <w:fldChar w:fldCharType="separate"/>
      </w:r>
      <w:r w:rsidR="003E1C0B" w:rsidRPr="001D7DFD">
        <w:t xml:space="preserve">Figura </w:t>
      </w:r>
      <w:r w:rsidR="003E1C0B" w:rsidRPr="001D7DFD">
        <w:rPr>
          <w:noProof/>
        </w:rPr>
        <w:t>11</w:t>
      </w:r>
      <w:r w:rsidRPr="001D7DFD">
        <w:rPr>
          <w:noProof/>
        </w:rPr>
        <w:fldChar w:fldCharType="end"/>
      </w:r>
      <w:r w:rsidRPr="001D7DFD">
        <w:t>, funciona de forma idêntica ao fragmento de produtos, com</w:t>
      </w:r>
      <w:r w:rsidR="001C1D47" w:rsidRPr="001D7DFD">
        <w:t xml:space="preserve"> a</w:t>
      </w:r>
      <w:r w:rsidRPr="001D7DFD">
        <w:t xml:space="preserve"> única diferença que</w:t>
      </w:r>
      <w:r w:rsidR="001C1D47" w:rsidRPr="001D7DFD">
        <w:t>,</w:t>
      </w:r>
      <w:r w:rsidRPr="001D7DFD">
        <w:t xml:space="preserve"> quando o cliente tem algum pagamento atrasado, </w:t>
      </w:r>
      <w:r w:rsidR="001C1D47" w:rsidRPr="001D7DFD">
        <w:t xml:space="preserve">esta informação é </w:t>
      </w:r>
      <w:r w:rsidRPr="001D7DFD">
        <w:t>mostra</w:t>
      </w:r>
      <w:r w:rsidR="001C1D47" w:rsidRPr="001D7DFD">
        <w:t>da</w:t>
      </w:r>
      <w:r w:rsidRPr="001D7DFD">
        <w:t xml:space="preserve"> para o usuário.</w:t>
      </w:r>
    </w:p>
    <w:p w14:paraId="0A276A15" w14:textId="7F15BF99" w:rsidR="001C1D47" w:rsidRPr="001D7DFD" w:rsidRDefault="001C1D47" w:rsidP="003E1C0B">
      <w:pPr>
        <w:spacing w:after="0" w:line="360" w:lineRule="auto"/>
        <w:ind w:firstLine="709"/>
      </w:pPr>
      <w:r w:rsidRPr="001D7DFD">
        <w:t xml:space="preserve">O terceiro fragmento criado foi o de vendas, na </w:t>
      </w:r>
      <w:r w:rsidRPr="001D7DFD">
        <w:fldChar w:fldCharType="begin"/>
      </w:r>
      <w:r w:rsidRPr="001D7DFD">
        <w:instrText xml:space="preserve"> REF _Ref108000450 \h  \* MERGEFORMAT </w:instrText>
      </w:r>
      <w:r w:rsidRPr="001D7DFD">
        <w:fldChar w:fldCharType="separate"/>
      </w:r>
      <w:r w:rsidRPr="001D7DFD">
        <w:t xml:space="preserve">Figura </w:t>
      </w:r>
      <w:r w:rsidRPr="001D7DFD">
        <w:rPr>
          <w:noProof/>
        </w:rPr>
        <w:t>12</w:t>
      </w:r>
      <w:r w:rsidRPr="001D7DFD">
        <w:fldChar w:fldCharType="end"/>
      </w:r>
      <w:r w:rsidRPr="001D7DFD">
        <w:t>. O fragmento de vendas possui como diferença dos outros fragmentos, o campo de exibição do valor total da venda e o símbolo que informa se a venda está paga (um cifrão verde) ou não (um cifrão cortado vermelho). Quando tocado para exibir mais detalhes, a venda mostra também uma lista dos produtos vendidos. Além disso, a tela possui um botão de pagar, que quando pressionado muda o estado do pagamento da venda.</w:t>
      </w:r>
    </w:p>
    <w:p w14:paraId="40DC31FD" w14:textId="40594E3F" w:rsidR="001C1D47" w:rsidRPr="001D7DFD" w:rsidRDefault="001C1D47" w:rsidP="003E1C0B">
      <w:pPr>
        <w:spacing w:after="0" w:line="360" w:lineRule="auto"/>
        <w:ind w:firstLine="709"/>
      </w:pPr>
      <w:r w:rsidRPr="001D7DFD">
        <w:t xml:space="preserve">Diferentemente do fragmento de clientes e do de produtos, quando pressionado o botão “+”, o sistema não irá abrir uma caixa de diálogo e sim </w:t>
      </w:r>
      <w:r w:rsidR="00576843" w:rsidRPr="001D7DFD">
        <w:t>a</w:t>
      </w:r>
      <w:r w:rsidRPr="001D7DFD">
        <w:t xml:space="preserve"> tela mostrada na </w:t>
      </w:r>
      <w:r w:rsidRPr="001D7DFD">
        <w:fldChar w:fldCharType="begin"/>
      </w:r>
      <w:r w:rsidRPr="001D7DFD">
        <w:instrText xml:space="preserve"> REF _Ref108000429 \h </w:instrText>
      </w:r>
      <w:r w:rsidR="0083356E" w:rsidRPr="001D7DFD">
        <w:instrText xml:space="preserve"> \* MERGEFORMAT </w:instrText>
      </w:r>
      <w:r w:rsidRPr="001D7DFD">
        <w:fldChar w:fldCharType="separate"/>
      </w:r>
      <w:r w:rsidRPr="001D7DFD">
        <w:t xml:space="preserve">Figura </w:t>
      </w:r>
      <w:r w:rsidRPr="001D7DFD">
        <w:rPr>
          <w:noProof/>
        </w:rPr>
        <w:t>13</w:t>
      </w:r>
      <w:r w:rsidRPr="001D7DFD">
        <w:fldChar w:fldCharType="end"/>
      </w:r>
      <w:r w:rsidRPr="001D7DFD">
        <w:t xml:space="preserve">. Essa escolha foi feita porque, para criar uma venda são necessários mais passos se comparado com criação de um cliente ou produto. No caso de adição de vendas é necessário selecionar um cliente, um grupo de produtos para a venda e a data prevista para o pagamento. Fazer todos esses passos dentro do fragmento tornaria o processo </w:t>
      </w:r>
      <w:r w:rsidR="00576843" w:rsidRPr="001D7DFD">
        <w:t>muito</w:t>
      </w:r>
      <w:r w:rsidRPr="001D7DFD">
        <w:t xml:space="preserve"> complexo e </w:t>
      </w:r>
      <w:r w:rsidR="00576843" w:rsidRPr="001D7DFD">
        <w:t xml:space="preserve">mais </w:t>
      </w:r>
      <w:r w:rsidRPr="001D7DFD">
        <w:t>aberto a falhas.</w:t>
      </w:r>
    </w:p>
    <w:p w14:paraId="4E505DB1" w14:textId="088351EE" w:rsidR="001A7BDE" w:rsidRPr="001D7DFD" w:rsidRDefault="001A7BDE" w:rsidP="001A7BDE">
      <w:pPr>
        <w:pStyle w:val="Legenda"/>
        <w:keepNext/>
      </w:pPr>
      <w:bookmarkStart w:id="68" w:name="_Ref108000469"/>
      <w:bookmarkStart w:id="69" w:name="_Toc109639175"/>
      <w:r w:rsidRPr="001D7DFD">
        <w:lastRenderedPageBreak/>
        <w:t xml:space="preserve">Figura </w:t>
      </w:r>
      <w:fldSimple w:instr=" SEQ Figura \* ARABIC ">
        <w:r w:rsidR="00152FC1">
          <w:rPr>
            <w:noProof/>
          </w:rPr>
          <w:t>11</w:t>
        </w:r>
      </w:fldSimple>
      <w:bookmarkEnd w:id="68"/>
      <w:r w:rsidRPr="001D7DFD">
        <w:t>: Fragmento de Cliente</w:t>
      </w:r>
      <w:r w:rsidR="003E1C0B">
        <w:t>.</w:t>
      </w:r>
      <w:bookmarkEnd w:id="69"/>
    </w:p>
    <w:p w14:paraId="2FB1220C" w14:textId="77777777" w:rsidR="001A7BDE" w:rsidRPr="001D7DFD" w:rsidRDefault="001A7BDE" w:rsidP="003E1C0B">
      <w:pPr>
        <w:keepNext/>
        <w:spacing w:before="240" w:line="360" w:lineRule="auto"/>
        <w:ind w:firstLine="0"/>
        <w:jc w:val="center"/>
      </w:pPr>
      <w:r w:rsidRPr="001D7DFD">
        <w:rPr>
          <w:noProof/>
        </w:rPr>
        <w:drawing>
          <wp:inline distT="0" distB="0" distL="0" distR="0" wp14:anchorId="4B67E804" wp14:editId="021E0C88">
            <wp:extent cx="4102185" cy="4320000"/>
            <wp:effectExtent l="0" t="0" r="0" b="4445"/>
            <wp:docPr id="11" name="Imagem 1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Aplicativo&#10;&#10;Descrição gerada automaticamente"/>
                    <pic:cNvPicPr/>
                  </pic:nvPicPr>
                  <pic:blipFill rotWithShape="1">
                    <a:blip r:embed="rId28">
                      <a:extLst>
                        <a:ext uri="{BEBA8EAE-BF5A-486C-A8C5-ECC9F3942E4B}">
                          <a14:imgProps xmlns:a14="http://schemas.microsoft.com/office/drawing/2010/main">
                            <a14:imgLayer r:embed="rId29">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t="1435" b="1025"/>
                    <a:stretch/>
                  </pic:blipFill>
                  <pic:spPr bwMode="auto">
                    <a:xfrm>
                      <a:off x="0" y="0"/>
                      <a:ext cx="4102185" cy="4320000"/>
                    </a:xfrm>
                    <a:prstGeom prst="rect">
                      <a:avLst/>
                    </a:prstGeom>
                    <a:ln>
                      <a:noFill/>
                    </a:ln>
                    <a:extLst>
                      <a:ext uri="{53640926-AAD7-44D8-BBD7-CCE9431645EC}">
                        <a14:shadowObscured xmlns:a14="http://schemas.microsoft.com/office/drawing/2010/main"/>
                      </a:ext>
                    </a:extLst>
                  </pic:spPr>
                </pic:pic>
              </a:graphicData>
            </a:graphic>
          </wp:inline>
        </w:drawing>
      </w:r>
    </w:p>
    <w:p w14:paraId="634C3BE1" w14:textId="1252CDF9" w:rsidR="00BD3737" w:rsidRPr="001D7DFD" w:rsidRDefault="0090578F" w:rsidP="001A7BDE">
      <w:pPr>
        <w:pStyle w:val="Legenda"/>
      </w:pPr>
      <w:r w:rsidRPr="001D7DFD">
        <w:t xml:space="preserve">Fonte: </w:t>
      </w:r>
      <w:r w:rsidR="003E1C0B">
        <w:t>A</w:t>
      </w:r>
      <w:r w:rsidRPr="001D7DFD">
        <w:t>utoria própria</w:t>
      </w:r>
      <w:r w:rsidR="003E1C0B">
        <w:t>.</w:t>
      </w:r>
    </w:p>
    <w:p w14:paraId="550FDE30" w14:textId="77777777" w:rsidR="0059347A" w:rsidRPr="001D7DFD" w:rsidRDefault="0059347A" w:rsidP="0059347A"/>
    <w:p w14:paraId="57E27FD3" w14:textId="260E7797" w:rsidR="001C1D47" w:rsidRPr="001D7DFD" w:rsidRDefault="001C1D47" w:rsidP="003E1C0B">
      <w:pPr>
        <w:spacing w:after="0" w:line="360" w:lineRule="auto"/>
        <w:ind w:firstLine="709"/>
      </w:pPr>
      <w:r w:rsidRPr="001D7DFD">
        <w:t xml:space="preserve">A </w:t>
      </w:r>
      <w:r w:rsidRPr="001D7DFD">
        <w:fldChar w:fldCharType="begin"/>
      </w:r>
      <w:r w:rsidRPr="001D7DFD">
        <w:instrText xml:space="preserve"> REF _Ref108000429 </w:instrText>
      </w:r>
      <w:r w:rsidR="0083356E" w:rsidRPr="001D7DFD">
        <w:instrText xml:space="preserve"> \* MERGEFORMAT </w:instrText>
      </w:r>
      <w:r w:rsidRPr="001D7DFD">
        <w:fldChar w:fldCharType="separate"/>
      </w:r>
      <w:r w:rsidR="00576843" w:rsidRPr="001D7DFD">
        <w:t xml:space="preserve">Figura </w:t>
      </w:r>
      <w:r w:rsidR="00576843" w:rsidRPr="001D7DFD">
        <w:rPr>
          <w:noProof/>
        </w:rPr>
        <w:t>13</w:t>
      </w:r>
      <w:r w:rsidRPr="001D7DFD">
        <w:fldChar w:fldCharType="end"/>
      </w:r>
      <w:r w:rsidRPr="001D7DFD">
        <w:t xml:space="preserve"> mostra as </w:t>
      </w:r>
      <w:proofErr w:type="spellStart"/>
      <w:r w:rsidR="00576843" w:rsidRPr="001D7DFD">
        <w:rPr>
          <w:i/>
          <w:iCs/>
        </w:rPr>
        <w:t>A</w:t>
      </w:r>
      <w:r w:rsidRPr="001D7DFD">
        <w:rPr>
          <w:i/>
          <w:iCs/>
        </w:rPr>
        <w:t>ctivitys</w:t>
      </w:r>
      <w:proofErr w:type="spellEnd"/>
      <w:r w:rsidRPr="001D7DFD">
        <w:t xml:space="preserve"> de criação de venda. Na esquerda há a parte de seleção de cliente, com uma barra de busca para auxiliar o usuário a encontrar o cliente desejado. Na direita, há a seleção de produtos. Ela é dividida em duas </w:t>
      </w:r>
      <w:proofErr w:type="spellStart"/>
      <w:r w:rsidRPr="001D7DFD">
        <w:rPr>
          <w:i/>
          <w:iCs/>
        </w:rPr>
        <w:t>RecyclerViews</w:t>
      </w:r>
      <w:proofErr w:type="spellEnd"/>
      <w:r w:rsidRPr="001D7DFD">
        <w:t xml:space="preserve">, a parte de baixo, que mostra a lista completa de produtos no sistema, e a de cima, que mostra os produtos adicionados </w:t>
      </w:r>
      <w:r w:rsidR="00576843" w:rsidRPr="001D7DFD">
        <w:t>ao</w:t>
      </w:r>
      <w:r w:rsidRPr="001D7DFD">
        <w:t xml:space="preserve"> “carrinho” de venda. Quando o usuário salva a venda, o sistema mostra uma caixa de diálogo perguntando a data que o cliente deve efetuar o pagamento. Essa data será usada para notificar o usuário no dia </w:t>
      </w:r>
      <w:r w:rsidR="00576843" w:rsidRPr="001D7DFD">
        <w:t xml:space="preserve">em </w:t>
      </w:r>
      <w:r w:rsidRPr="001D7DFD">
        <w:t>que o cliente deve realizar o pagamento.</w:t>
      </w:r>
    </w:p>
    <w:p w14:paraId="274E93C7" w14:textId="140EA284" w:rsidR="001C1D47" w:rsidRPr="001D7DFD" w:rsidRDefault="001C1D47" w:rsidP="001C1D47">
      <w:pPr>
        <w:spacing w:line="360" w:lineRule="auto"/>
        <w:ind w:firstLine="709"/>
      </w:pPr>
      <w:r w:rsidRPr="001D7DFD">
        <w:t xml:space="preserve">O último fragmento criado foi o fragmento de início, mostrado na </w:t>
      </w:r>
      <w:r w:rsidRPr="001D7DFD">
        <w:fldChar w:fldCharType="begin"/>
      </w:r>
      <w:r w:rsidRPr="001D7DFD">
        <w:instrText xml:space="preserve"> REF _Ref108000411 \h </w:instrText>
      </w:r>
      <w:r w:rsidR="0083356E" w:rsidRPr="001D7DFD">
        <w:instrText xml:space="preserve"> \* MERGEFORMAT </w:instrText>
      </w:r>
      <w:r w:rsidRPr="001D7DFD">
        <w:fldChar w:fldCharType="separate"/>
      </w:r>
      <w:r w:rsidRPr="001D7DFD">
        <w:t xml:space="preserve">Figura </w:t>
      </w:r>
      <w:r w:rsidRPr="001D7DFD">
        <w:rPr>
          <w:noProof/>
        </w:rPr>
        <w:t>14</w:t>
      </w:r>
      <w:r w:rsidRPr="001D7DFD">
        <w:fldChar w:fldCharType="end"/>
      </w:r>
      <w:r w:rsidRPr="001D7DFD">
        <w:t>. Esse fragmento tem o intuito de mostrar dados importantes assim que o usuário abre o aplicativo</w:t>
      </w:r>
      <w:r w:rsidR="00576843" w:rsidRPr="001D7DFD">
        <w:t>. No topo do fragmento é mostrada a logo do aplicativo junto com o nome do mesmo. Logo abaixo, é mostrado o valor arrecadado no mês, os valores em atraso, e o valor previsto para pagamento dentro do mês. Na parte inferior do fragmento há os dados dos próximos pagamentos previstos</w:t>
      </w:r>
    </w:p>
    <w:p w14:paraId="20F49C69" w14:textId="1269D851" w:rsidR="00DF4246" w:rsidRPr="001D7DFD" w:rsidRDefault="00DF4246" w:rsidP="003E1C0B">
      <w:pPr>
        <w:pStyle w:val="Legenda"/>
        <w:keepNext/>
        <w:spacing w:after="240"/>
      </w:pPr>
      <w:bookmarkStart w:id="70" w:name="_Ref108000450"/>
      <w:bookmarkStart w:id="71" w:name="_Toc109639176"/>
      <w:r w:rsidRPr="001D7DFD">
        <w:lastRenderedPageBreak/>
        <w:t xml:space="preserve">Figura </w:t>
      </w:r>
      <w:fldSimple w:instr=" SEQ Figura \* ARABIC ">
        <w:r w:rsidR="00152FC1">
          <w:rPr>
            <w:noProof/>
          </w:rPr>
          <w:t>12</w:t>
        </w:r>
      </w:fldSimple>
      <w:bookmarkEnd w:id="70"/>
      <w:r w:rsidRPr="001D7DFD">
        <w:t>: Fragmento de vendas</w:t>
      </w:r>
      <w:r w:rsidR="003E1C0B">
        <w:t>.</w:t>
      </w:r>
      <w:bookmarkEnd w:id="71"/>
    </w:p>
    <w:p w14:paraId="1AEB1499" w14:textId="77777777" w:rsidR="00DF4246" w:rsidRPr="001D7DFD" w:rsidRDefault="00DF4246" w:rsidP="00DF4246">
      <w:pPr>
        <w:keepNext/>
        <w:spacing w:line="360" w:lineRule="auto"/>
        <w:ind w:firstLine="0"/>
        <w:jc w:val="center"/>
      </w:pPr>
      <w:r w:rsidRPr="001D7DFD">
        <w:rPr>
          <w:noProof/>
        </w:rPr>
        <w:drawing>
          <wp:inline distT="0" distB="0" distL="0" distR="0" wp14:anchorId="159B56BB" wp14:editId="71D943DA">
            <wp:extent cx="4101726" cy="4320000"/>
            <wp:effectExtent l="0" t="0" r="0" b="4445"/>
            <wp:docPr id="10" name="Imagem 1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Aplicativo&#10;&#10;Descrição gerada automaticamente"/>
                    <pic:cNvPicPr/>
                  </pic:nvPicPr>
                  <pic:blipFill rotWithShape="1">
                    <a:blip r:embed="rId30">
                      <a:extLst>
                        <a:ext uri="{BEBA8EAE-BF5A-486C-A8C5-ECC9F3942E4B}">
                          <a14:imgProps xmlns:a14="http://schemas.microsoft.com/office/drawing/2010/main">
                            <a14:imgLayer r:embed="rId31">
                              <a14:imgEffect>
                                <a14:sharpenSoften amount="25000"/>
                              </a14:imgEffect>
                              <a14:imgEffect>
                                <a14:brightnessContrast contrast="20000"/>
                              </a14:imgEffect>
                            </a14:imgLayer>
                          </a14:imgProps>
                        </a:ext>
                      </a:extLst>
                    </a:blip>
                    <a:srcRect t="628"/>
                    <a:stretch/>
                  </pic:blipFill>
                  <pic:spPr bwMode="auto">
                    <a:xfrm>
                      <a:off x="0" y="0"/>
                      <a:ext cx="4101726" cy="4320000"/>
                    </a:xfrm>
                    <a:prstGeom prst="rect">
                      <a:avLst/>
                    </a:prstGeom>
                    <a:ln>
                      <a:noFill/>
                    </a:ln>
                    <a:extLst>
                      <a:ext uri="{53640926-AAD7-44D8-BBD7-CCE9431645EC}">
                        <a14:shadowObscured xmlns:a14="http://schemas.microsoft.com/office/drawing/2010/main"/>
                      </a:ext>
                    </a:extLst>
                  </pic:spPr>
                </pic:pic>
              </a:graphicData>
            </a:graphic>
          </wp:inline>
        </w:drawing>
      </w:r>
    </w:p>
    <w:p w14:paraId="570AD6B5" w14:textId="5AE7A0E0" w:rsidR="00DF4246" w:rsidRPr="001D7DFD" w:rsidRDefault="0090578F" w:rsidP="00DF4246">
      <w:pPr>
        <w:pStyle w:val="Legenda"/>
      </w:pPr>
      <w:r w:rsidRPr="001D7DFD">
        <w:t xml:space="preserve">Fonte: </w:t>
      </w:r>
      <w:r w:rsidR="003E1C0B">
        <w:t>A</w:t>
      </w:r>
      <w:r w:rsidRPr="001D7DFD">
        <w:t>utoria própria</w:t>
      </w:r>
      <w:r w:rsidR="003E1C0B">
        <w:t>.</w:t>
      </w:r>
    </w:p>
    <w:p w14:paraId="0F0ECEF1" w14:textId="77777777" w:rsidR="0059347A" w:rsidRPr="001D7DFD" w:rsidRDefault="0059347A" w:rsidP="0059347A"/>
    <w:p w14:paraId="794974C0" w14:textId="77777777" w:rsidR="00DA21B3" w:rsidRPr="001D7DFD" w:rsidRDefault="001C1D47" w:rsidP="003E1C0B">
      <w:pPr>
        <w:spacing w:after="0" w:line="360" w:lineRule="auto"/>
        <w:ind w:firstLine="709"/>
      </w:pPr>
      <w:r w:rsidRPr="001D7DFD">
        <w:t xml:space="preserve">Após a construção das telas e escrita do código relacionado a elas, foi desenvolvida a parte de notificação do sistema. Para isso foi utilizada a API </w:t>
      </w:r>
      <w:proofErr w:type="spellStart"/>
      <w:r w:rsidRPr="001D7DFD">
        <w:rPr>
          <w:i/>
          <w:iCs/>
        </w:rPr>
        <w:t>NotificationCompat</w:t>
      </w:r>
      <w:proofErr w:type="spellEnd"/>
      <w:r w:rsidRPr="001D7DFD">
        <w:rPr>
          <w:i/>
          <w:iCs/>
        </w:rPr>
        <w:t>,</w:t>
      </w:r>
      <w:r w:rsidRPr="001D7DFD">
        <w:t xml:space="preserve"> que serve para criar notificações. Contudo, para poder cria-las mesmo sem a aplicação aberta, foi utilizada a API </w:t>
      </w:r>
      <w:proofErr w:type="spellStart"/>
      <w:r w:rsidRPr="001D7DFD">
        <w:rPr>
          <w:i/>
          <w:iCs/>
        </w:rPr>
        <w:t>WorkManager</w:t>
      </w:r>
      <w:proofErr w:type="spellEnd"/>
      <w:r w:rsidRPr="001D7DFD">
        <w:t xml:space="preserve">. Essa API serve para executar um código após um tempo definido no sistema. </w:t>
      </w:r>
    </w:p>
    <w:p w14:paraId="2C1A4B8F" w14:textId="0CE99D6F" w:rsidR="001C1D47" w:rsidRPr="001D7DFD" w:rsidRDefault="001C1D47" w:rsidP="001C1D47">
      <w:pPr>
        <w:spacing w:line="360" w:lineRule="auto"/>
        <w:ind w:firstLine="709"/>
      </w:pPr>
      <w:r w:rsidRPr="001D7DFD">
        <w:t xml:space="preserve">O </w:t>
      </w:r>
      <w:proofErr w:type="spellStart"/>
      <w:r w:rsidRPr="001D7DFD">
        <w:rPr>
          <w:i/>
          <w:iCs/>
        </w:rPr>
        <w:t>WorkManager</w:t>
      </w:r>
      <w:proofErr w:type="spellEnd"/>
      <w:r w:rsidRPr="001D7DFD">
        <w:t xml:space="preserve"> não possui precisão de tempo para acionar o código, isso porque ele disputa aquele tempo com outras aplicações. Como o </w:t>
      </w:r>
      <w:proofErr w:type="spellStart"/>
      <w:r w:rsidRPr="001D7DFD">
        <w:rPr>
          <w:i/>
          <w:iCs/>
        </w:rPr>
        <w:t>WorkManager</w:t>
      </w:r>
      <w:proofErr w:type="spellEnd"/>
      <w:r w:rsidRPr="001D7DFD">
        <w:t xml:space="preserve"> é impreciso, e poderia começar a disparar a notificação tarde demais em um dia, ele foi programado para acionar o código que verifica se o sistema deve notificar o pagamento, a cada 12 horas, desde o momento que o aplicativo foi aberto pela primeira vez. Outra opção seria utilizar a classe </w:t>
      </w:r>
      <w:proofErr w:type="spellStart"/>
      <w:r w:rsidRPr="001D7DFD">
        <w:rPr>
          <w:i/>
          <w:iCs/>
        </w:rPr>
        <w:t>AlarmManager</w:t>
      </w:r>
      <w:proofErr w:type="spellEnd"/>
      <w:r w:rsidRPr="001D7DFD">
        <w:t xml:space="preserve"> no Android que é capaz de realizar a mesma tarefa de forma mais precisa, porém, ao custo do maior uso da bateria do aparelho.</w:t>
      </w:r>
    </w:p>
    <w:p w14:paraId="1A0C83E4" w14:textId="08261B7B" w:rsidR="00B37F52" w:rsidRPr="001D7DFD" w:rsidRDefault="00B37F52" w:rsidP="003E1C0B">
      <w:pPr>
        <w:pStyle w:val="Legenda"/>
        <w:keepNext/>
        <w:spacing w:after="240"/>
      </w:pPr>
      <w:bookmarkStart w:id="72" w:name="_Ref108000429"/>
      <w:bookmarkStart w:id="73" w:name="_Toc109639177"/>
      <w:r w:rsidRPr="001D7DFD">
        <w:lastRenderedPageBreak/>
        <w:t xml:space="preserve">Figura </w:t>
      </w:r>
      <w:fldSimple w:instr=" SEQ Figura \* ARABIC ">
        <w:r w:rsidR="00152FC1">
          <w:rPr>
            <w:noProof/>
          </w:rPr>
          <w:t>13</w:t>
        </w:r>
      </w:fldSimple>
      <w:bookmarkEnd w:id="72"/>
      <w:r w:rsidRPr="001D7DFD">
        <w:t xml:space="preserve">: Imagem das </w:t>
      </w:r>
      <w:proofErr w:type="spellStart"/>
      <w:r w:rsidR="00DA21B3" w:rsidRPr="001D7DFD">
        <w:rPr>
          <w:i/>
          <w:iCs/>
        </w:rPr>
        <w:t>A</w:t>
      </w:r>
      <w:r w:rsidRPr="001D7DFD">
        <w:rPr>
          <w:i/>
          <w:iCs/>
        </w:rPr>
        <w:t>ctivitys</w:t>
      </w:r>
      <w:proofErr w:type="spellEnd"/>
      <w:r w:rsidRPr="001D7DFD">
        <w:t xml:space="preserve"> de criação de venda</w:t>
      </w:r>
      <w:r w:rsidR="007647B5">
        <w:t>.</w:t>
      </w:r>
      <w:bookmarkEnd w:id="73"/>
    </w:p>
    <w:p w14:paraId="1273F293" w14:textId="77777777" w:rsidR="00B37F52" w:rsidRPr="001D7DFD" w:rsidRDefault="00B37F52" w:rsidP="00B37F52">
      <w:pPr>
        <w:keepNext/>
        <w:spacing w:line="360" w:lineRule="auto"/>
        <w:ind w:firstLine="0"/>
        <w:jc w:val="center"/>
      </w:pPr>
      <w:r w:rsidRPr="001D7DFD">
        <w:rPr>
          <w:noProof/>
        </w:rPr>
        <w:drawing>
          <wp:inline distT="0" distB="0" distL="0" distR="0" wp14:anchorId="57408B34" wp14:editId="0CBD1FEA">
            <wp:extent cx="3897491" cy="4140000"/>
            <wp:effectExtent l="0" t="0" r="8255" b="0"/>
            <wp:docPr id="14" name="Imagem 1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Aplicativo&#10;&#10;Descrição gerada automaticamente"/>
                    <pic:cNvPicPr/>
                  </pic:nvPicPr>
                  <pic:blipFill>
                    <a:blip r:embed="rId32">
                      <a:extLst>
                        <a:ext uri="{BEBA8EAE-BF5A-486C-A8C5-ECC9F3942E4B}">
                          <a14:imgProps xmlns:a14="http://schemas.microsoft.com/office/drawing/2010/main">
                            <a14:imgLayer r:embed="rId33">
                              <a14:imgEffect>
                                <a14:sharpenSoften amount="25000"/>
                              </a14:imgEffect>
                              <a14:imgEffect>
                                <a14:brightnessContrast contrast="20000"/>
                              </a14:imgEffect>
                            </a14:imgLayer>
                          </a14:imgProps>
                        </a:ext>
                      </a:extLst>
                    </a:blip>
                    <a:stretch>
                      <a:fillRect/>
                    </a:stretch>
                  </pic:blipFill>
                  <pic:spPr>
                    <a:xfrm>
                      <a:off x="0" y="0"/>
                      <a:ext cx="3897491" cy="4140000"/>
                    </a:xfrm>
                    <a:prstGeom prst="rect">
                      <a:avLst/>
                    </a:prstGeom>
                  </pic:spPr>
                </pic:pic>
              </a:graphicData>
            </a:graphic>
          </wp:inline>
        </w:drawing>
      </w:r>
    </w:p>
    <w:p w14:paraId="329200A7" w14:textId="3B128405" w:rsidR="00B37F52" w:rsidRPr="001D7DFD" w:rsidRDefault="0090578F" w:rsidP="00B37F52">
      <w:pPr>
        <w:pStyle w:val="Legenda"/>
      </w:pPr>
      <w:r w:rsidRPr="001D7DFD">
        <w:t xml:space="preserve">Fonte: </w:t>
      </w:r>
      <w:r w:rsidR="007647B5">
        <w:t>A</w:t>
      </w:r>
      <w:r w:rsidRPr="001D7DFD">
        <w:t>utoria própria</w:t>
      </w:r>
      <w:r w:rsidR="007647B5">
        <w:t>.</w:t>
      </w:r>
    </w:p>
    <w:p w14:paraId="0C4951C8" w14:textId="6BA32ED1" w:rsidR="008C36C3" w:rsidRPr="001D7DFD" w:rsidRDefault="008C36C3" w:rsidP="007647B5">
      <w:pPr>
        <w:pStyle w:val="Legenda"/>
        <w:keepNext/>
        <w:spacing w:before="240" w:after="240"/>
      </w:pPr>
      <w:bookmarkStart w:id="74" w:name="_Ref108000411"/>
      <w:bookmarkStart w:id="75" w:name="_Toc109639178"/>
      <w:r w:rsidRPr="001D7DFD">
        <w:t xml:space="preserve">Figura </w:t>
      </w:r>
      <w:fldSimple w:instr=" SEQ Figura \* ARABIC ">
        <w:r w:rsidR="00152FC1">
          <w:rPr>
            <w:noProof/>
          </w:rPr>
          <w:t>14</w:t>
        </w:r>
      </w:fldSimple>
      <w:bookmarkEnd w:id="74"/>
      <w:r w:rsidRPr="001D7DFD">
        <w:t>: Fragmento de início</w:t>
      </w:r>
      <w:r w:rsidR="007647B5">
        <w:t>.</w:t>
      </w:r>
      <w:bookmarkEnd w:id="75"/>
    </w:p>
    <w:p w14:paraId="5C46F723" w14:textId="77777777" w:rsidR="008C36C3" w:rsidRPr="001D7DFD" w:rsidRDefault="008C36C3" w:rsidP="008C36C3">
      <w:pPr>
        <w:keepNext/>
        <w:spacing w:line="360" w:lineRule="auto"/>
        <w:ind w:firstLine="0"/>
        <w:jc w:val="center"/>
      </w:pPr>
      <w:r w:rsidRPr="001D7DFD">
        <w:rPr>
          <w:noProof/>
        </w:rPr>
        <w:drawing>
          <wp:inline distT="0" distB="0" distL="0" distR="0" wp14:anchorId="1232AE34" wp14:editId="7081B6A1">
            <wp:extent cx="1916795" cy="3348000"/>
            <wp:effectExtent l="0" t="0" r="7620" b="5080"/>
            <wp:docPr id="15" name="Imagem 1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Interface gráfica do usuário, Texto, Aplicativo&#10;&#10;Descrição gerada automaticamente"/>
                    <pic:cNvPicPr/>
                  </pic:nvPicPr>
                  <pic:blipFill>
                    <a:blip r:embed="rId34"/>
                    <a:stretch>
                      <a:fillRect/>
                    </a:stretch>
                  </pic:blipFill>
                  <pic:spPr>
                    <a:xfrm>
                      <a:off x="0" y="0"/>
                      <a:ext cx="1916795" cy="3348000"/>
                    </a:xfrm>
                    <a:prstGeom prst="rect">
                      <a:avLst/>
                    </a:prstGeom>
                  </pic:spPr>
                </pic:pic>
              </a:graphicData>
            </a:graphic>
          </wp:inline>
        </w:drawing>
      </w:r>
    </w:p>
    <w:p w14:paraId="4EF4043D" w14:textId="0746632D" w:rsidR="008C36C3" w:rsidRPr="001D7DFD" w:rsidRDefault="0090578F" w:rsidP="008C36C3">
      <w:pPr>
        <w:pStyle w:val="Legenda"/>
      </w:pPr>
      <w:r w:rsidRPr="001D7DFD">
        <w:t xml:space="preserve">Fonte: </w:t>
      </w:r>
      <w:r w:rsidR="007647B5">
        <w:t>A</w:t>
      </w:r>
      <w:r w:rsidRPr="001D7DFD">
        <w:t>utoria própria</w:t>
      </w:r>
      <w:r w:rsidR="007647B5">
        <w:t>.</w:t>
      </w:r>
    </w:p>
    <w:p w14:paraId="27D0499A" w14:textId="3199B48F" w:rsidR="00DB450A" w:rsidRPr="001D7DFD" w:rsidRDefault="00DB450A" w:rsidP="001D7DFD">
      <w:pPr>
        <w:pStyle w:val="Ttulo2"/>
      </w:pPr>
      <w:bookmarkStart w:id="76" w:name="_Toc109639247"/>
      <w:r w:rsidRPr="001D7DFD">
        <w:lastRenderedPageBreak/>
        <w:t>TESTES</w:t>
      </w:r>
      <w:bookmarkEnd w:id="76"/>
    </w:p>
    <w:p w14:paraId="5F5857B1" w14:textId="05CFA42C" w:rsidR="00824887" w:rsidRPr="001D7DFD" w:rsidRDefault="00653878" w:rsidP="007647B5">
      <w:pPr>
        <w:spacing w:after="0" w:line="360" w:lineRule="auto"/>
        <w:ind w:firstLine="709"/>
      </w:pPr>
      <w:r w:rsidRPr="001D7DFD">
        <w:t>Durante todo o processo de desenvolvimento foram feitos diversos testes funcionais no aplicativo</w:t>
      </w:r>
      <w:r w:rsidR="00401E9C" w:rsidRPr="001D7DFD">
        <w:t>, executando e testando manualmente as</w:t>
      </w:r>
      <w:r w:rsidR="00DA21B3" w:rsidRPr="001D7DFD">
        <w:t xml:space="preserve"> suas</w:t>
      </w:r>
      <w:r w:rsidR="00401E9C" w:rsidRPr="001D7DFD">
        <w:t xml:space="preserve"> funcionalidades. </w:t>
      </w:r>
      <w:r w:rsidR="00C65922" w:rsidRPr="001D7DFD">
        <w:t xml:space="preserve">Para executar a aplicação </w:t>
      </w:r>
      <w:r w:rsidR="00DA21B3" w:rsidRPr="001D7DFD">
        <w:t>em modo de</w:t>
      </w:r>
      <w:r w:rsidR="00C65922" w:rsidRPr="001D7DFD">
        <w:t xml:space="preserve"> teste foi necessário fazer o download de um driver do Google.</w:t>
      </w:r>
    </w:p>
    <w:p w14:paraId="70B0AAD0" w14:textId="10D72986" w:rsidR="009A5C79" w:rsidRPr="001D7DFD" w:rsidRDefault="00401E9C" w:rsidP="007647B5">
      <w:pPr>
        <w:spacing w:after="0" w:line="360" w:lineRule="auto"/>
        <w:ind w:firstLine="709"/>
      </w:pPr>
      <w:r w:rsidRPr="001D7DFD">
        <w:t xml:space="preserve">Também foram feitos testes unitários, porém, devido à natureza do aplicativo e do desenvolvimento Android, que utiliza </w:t>
      </w:r>
      <w:proofErr w:type="spellStart"/>
      <w:r w:rsidR="00172A45" w:rsidRPr="00985C9A">
        <w:rPr>
          <w:i/>
          <w:iCs/>
        </w:rPr>
        <w:t>Context</w:t>
      </w:r>
      <w:proofErr w:type="spellEnd"/>
      <w:r w:rsidR="00172A45" w:rsidRPr="001D7DFD">
        <w:t>, uma classe abstrata que permite acesso a recursos e classes especificas de aplicativo</w:t>
      </w:r>
      <w:r w:rsidR="00716662" w:rsidRPr="001D7DFD">
        <w:t xml:space="preserve"> </w:t>
      </w:r>
      <w:r w:rsidR="00CF07A6" w:rsidRPr="001D7DFD">
        <w:t xml:space="preserve">e </w:t>
      </w:r>
      <w:r w:rsidR="00716662" w:rsidRPr="001D7DFD">
        <w:t xml:space="preserve">que só é acessada durante a </w:t>
      </w:r>
      <w:r w:rsidR="00CF07A6" w:rsidRPr="001D7DFD">
        <w:t xml:space="preserve">sua </w:t>
      </w:r>
      <w:r w:rsidR="00716662" w:rsidRPr="001D7DFD">
        <w:t>execução</w:t>
      </w:r>
      <w:r w:rsidR="0083356E" w:rsidRPr="001D7DFD">
        <w:t>.</w:t>
      </w:r>
      <w:r w:rsidR="00716662" w:rsidRPr="001D7DFD">
        <w:t xml:space="preserve"> Por isso </w:t>
      </w:r>
      <w:r w:rsidR="0032531E" w:rsidRPr="001D7DFD">
        <w:t>os testes</w:t>
      </w:r>
      <w:r w:rsidR="00716662" w:rsidRPr="001D7DFD">
        <w:t xml:space="preserve"> unitários foram usados em funções mais simples do sistema como</w:t>
      </w:r>
      <w:r w:rsidR="0032531E" w:rsidRPr="001D7DFD">
        <w:t xml:space="preserve"> cálculos dos valores das vendas.</w:t>
      </w:r>
    </w:p>
    <w:p w14:paraId="6E83BA15" w14:textId="6FCC462B" w:rsidR="000732B4" w:rsidRPr="001D7DFD" w:rsidRDefault="0032531E" w:rsidP="007647B5">
      <w:pPr>
        <w:spacing w:after="0" w:line="360" w:lineRule="auto"/>
        <w:ind w:firstLine="709"/>
      </w:pPr>
      <w:r w:rsidRPr="001D7DFD">
        <w:t xml:space="preserve">Para testar funções mais complexas do aplicativo, foram feitos os testes instrumentados, executando-os </w:t>
      </w:r>
      <w:r w:rsidR="00CF07A6" w:rsidRPr="001D7DFD">
        <w:t>não através do emulador do Android Studio, mas</w:t>
      </w:r>
      <w:r w:rsidRPr="001D7DFD">
        <w:t xml:space="preserve"> através d</w:t>
      </w:r>
      <w:r w:rsidR="00CF07A6" w:rsidRPr="001D7DFD">
        <w:t xml:space="preserve">e um </w:t>
      </w:r>
      <w:r w:rsidRPr="001D7DFD">
        <w:t>smartphone. Através deste teste</w:t>
      </w:r>
      <w:r w:rsidR="00CF07A6" w:rsidRPr="001D7DFD">
        <w:t>,</w:t>
      </w:r>
      <w:r w:rsidRPr="001D7DFD">
        <w:t xml:space="preserve"> foi possível o acesso a classe </w:t>
      </w:r>
      <w:proofErr w:type="spellStart"/>
      <w:r w:rsidRPr="00985C9A">
        <w:rPr>
          <w:i/>
          <w:iCs/>
        </w:rPr>
        <w:t>Context</w:t>
      </w:r>
      <w:proofErr w:type="spellEnd"/>
      <w:r w:rsidRPr="007647B5">
        <w:t>,</w:t>
      </w:r>
      <w:r w:rsidRPr="001D7DFD">
        <w:t xml:space="preserve"> o que </w:t>
      </w:r>
      <w:r w:rsidR="00CF07A6" w:rsidRPr="001D7DFD">
        <w:t>permitiu</w:t>
      </w:r>
      <w:r w:rsidRPr="001D7DFD">
        <w:t xml:space="preserve"> fazer testes com </w:t>
      </w:r>
      <w:r w:rsidR="00CF07A6" w:rsidRPr="001D7DFD">
        <w:t xml:space="preserve">as </w:t>
      </w:r>
      <w:r w:rsidRPr="001D7DFD">
        <w:t>funções mais importantes do aplicativo. Estes testes foram feitos principalmente com o</w:t>
      </w:r>
      <w:r w:rsidR="00824887" w:rsidRPr="001D7DFD">
        <w:t xml:space="preserve"> as funções do</w:t>
      </w:r>
      <w:r w:rsidRPr="001D7DFD">
        <w:t xml:space="preserve"> banco de dados</w:t>
      </w:r>
      <w:r w:rsidR="00824887" w:rsidRPr="001D7DFD">
        <w:t>,</w:t>
      </w:r>
      <w:r w:rsidRPr="001D7DFD">
        <w:t xml:space="preserve"> para garantir</w:t>
      </w:r>
      <w:r w:rsidR="00824887" w:rsidRPr="001D7DFD">
        <w:t xml:space="preserve"> que todos os dados estavam sendo guardados e regatados de forma correta.</w:t>
      </w:r>
      <w:r w:rsidR="000732B4" w:rsidRPr="001D7DFD">
        <w:t xml:space="preserve"> Conforme foram feitos os testes os erros</w:t>
      </w:r>
      <w:r w:rsidR="00CF07A6" w:rsidRPr="001D7DFD">
        <w:t xml:space="preserve"> detectados foram corrigidos.</w:t>
      </w:r>
    </w:p>
    <w:p w14:paraId="28ADCE46" w14:textId="7F077331" w:rsidR="000732B4" w:rsidRPr="001D7DFD" w:rsidRDefault="000732B4" w:rsidP="007647B5">
      <w:pPr>
        <w:spacing w:after="0" w:line="360" w:lineRule="auto"/>
        <w:ind w:firstLine="709"/>
      </w:pPr>
      <w:r w:rsidRPr="001D7DFD">
        <w:t>Após a finalização dos testes, o aplicativo foi envidado via e-mail para os autônomos que tinha</w:t>
      </w:r>
      <w:r w:rsidR="00190B56" w:rsidRPr="001D7DFD">
        <w:t>m</w:t>
      </w:r>
      <w:r w:rsidRPr="001D7DFD">
        <w:t xml:space="preserve"> o desejo de </w:t>
      </w:r>
      <w:r w:rsidR="00190B56" w:rsidRPr="001D7DFD">
        <w:t>testá-lo e em seguida para grupos de vendedores autônomos. Junto</w:t>
      </w:r>
      <w:r w:rsidR="0025429A" w:rsidRPr="001D7DFD">
        <w:t>,</w:t>
      </w:r>
      <w:r w:rsidR="00190B56" w:rsidRPr="001D7DFD">
        <w:t xml:space="preserve"> foi enviado um novo questionário </w:t>
      </w:r>
      <w:r w:rsidR="0025429A" w:rsidRPr="001D7DFD">
        <w:t>para</w:t>
      </w:r>
      <w:r w:rsidR="00190B56" w:rsidRPr="001D7DFD">
        <w:t xml:space="preserve"> descobrir </w:t>
      </w:r>
      <w:r w:rsidR="0025429A" w:rsidRPr="001D7DFD">
        <w:t xml:space="preserve">a impressão dos </w:t>
      </w:r>
      <w:r w:rsidR="00190B56" w:rsidRPr="001D7DFD">
        <w:t xml:space="preserve">usuários </w:t>
      </w:r>
      <w:r w:rsidR="0025429A" w:rsidRPr="001D7DFD">
        <w:t>sobre o</w:t>
      </w:r>
      <w:r w:rsidR="00190B56" w:rsidRPr="001D7DFD">
        <w:t xml:space="preserve"> aplicativo</w:t>
      </w:r>
      <w:r w:rsidR="0025429A" w:rsidRPr="001D7DFD">
        <w:t>. Este questionário está</w:t>
      </w:r>
      <w:r w:rsidR="00190B56" w:rsidRPr="001D7DFD">
        <w:t xml:space="preserve"> incluído no </w:t>
      </w:r>
      <w:r w:rsidR="0034490F" w:rsidRPr="001D7DFD">
        <w:t>A</w:t>
      </w:r>
      <w:r w:rsidR="00190B56" w:rsidRPr="001D7DFD">
        <w:t>pêndice E.</w:t>
      </w:r>
    </w:p>
    <w:p w14:paraId="5C1D8F3C" w14:textId="7E361A07" w:rsidR="000A5AD6" w:rsidRPr="001D7DFD" w:rsidRDefault="000A5AD6" w:rsidP="000A5AD6">
      <w:pPr>
        <w:pStyle w:val="Ttulo1"/>
        <w:ind w:left="295" w:hanging="295"/>
      </w:pPr>
      <w:bookmarkStart w:id="77" w:name="_Toc109639248"/>
      <w:r w:rsidRPr="001D7DFD">
        <w:lastRenderedPageBreak/>
        <w:t>RESULTADOS</w:t>
      </w:r>
      <w:bookmarkEnd w:id="77"/>
    </w:p>
    <w:p w14:paraId="3BEC9032" w14:textId="2D447871" w:rsidR="004352C7" w:rsidRPr="001D7DFD" w:rsidRDefault="00E20192" w:rsidP="00D46B0C">
      <w:pPr>
        <w:spacing w:after="0" w:line="360" w:lineRule="auto"/>
        <w:ind w:firstLine="709"/>
      </w:pPr>
      <w:r w:rsidRPr="001D7DFD">
        <w:t xml:space="preserve">Nesse capítulo será apresentado os resultados obtidos através da pesquisa com os usuários finais. </w:t>
      </w:r>
      <w:r w:rsidR="0034490F" w:rsidRPr="001D7DFD">
        <w:t>A</w:t>
      </w:r>
      <w:r w:rsidRPr="001D7DFD">
        <w:t xml:space="preserve"> pesquisa foi realizada através de um questionário </w:t>
      </w:r>
      <w:proofErr w:type="spellStart"/>
      <w:r w:rsidRPr="001D7DFD">
        <w:t>quali</w:t>
      </w:r>
      <w:proofErr w:type="spellEnd"/>
      <w:r w:rsidRPr="001D7DFD">
        <w:t xml:space="preserve">-quantitativo </w:t>
      </w:r>
      <w:r w:rsidR="0081300B" w:rsidRPr="001D7DFD">
        <w:t xml:space="preserve">disponível no Apêndice E que foi </w:t>
      </w:r>
      <w:r w:rsidRPr="001D7DFD">
        <w:t xml:space="preserve">aplicado </w:t>
      </w:r>
      <w:r w:rsidR="0034490F" w:rsidRPr="001D7DFD">
        <w:t>a</w:t>
      </w:r>
      <w:r w:rsidRPr="001D7DFD">
        <w:t xml:space="preserve"> usuários que testaram o sistema. </w:t>
      </w:r>
      <w:r w:rsidR="0034490F" w:rsidRPr="001D7DFD">
        <w:t>Neste momento, aplicativo não está disponível na loja de aplicativos do Google, tendo sido disponibilizado para download no Google Drive por meio de link de compartilhamento. Este link, foi enviado por e-mail para os vendedores autônomos que indicaram interesse em testar o aplicativo na pesquisa de levantamento prelimina</w:t>
      </w:r>
      <w:r w:rsidR="002324CA" w:rsidRPr="001D7DFD">
        <w:t>r e em grupos de vendedores de cosméticos. Infelizmente, houve baixa adesão do público a testagem, mesmo após novos compartilhamentos</w:t>
      </w:r>
      <w:r w:rsidR="0096349A" w:rsidRPr="001D7DFD">
        <w:t xml:space="preserve"> ao longo do período de um mês</w:t>
      </w:r>
      <w:r w:rsidR="002324CA" w:rsidRPr="001D7DFD">
        <w:t>. Por esse motivo, para aumentar a quantidade de testes, o aplicativo foi compartilhado também com pessoas fora do ramo de vendedores autônomos.</w:t>
      </w:r>
      <w:r w:rsidR="00736579" w:rsidRPr="001D7DFD">
        <w:t xml:space="preserve"> Ao todo, foram coletadas 1 respostas entre profissionais e público geral após esta abordagem. </w:t>
      </w:r>
    </w:p>
    <w:p w14:paraId="1CD12454" w14:textId="2CC6B0D1" w:rsidR="00A96E12" w:rsidRPr="001D7DFD" w:rsidRDefault="00CF25EB" w:rsidP="00A96E12">
      <w:pPr>
        <w:spacing w:line="360" w:lineRule="auto"/>
        <w:ind w:firstLine="709"/>
      </w:pPr>
      <w:r w:rsidRPr="001D7DFD">
        <w:t xml:space="preserve">O questionário </w:t>
      </w:r>
      <w:r w:rsidR="00652F99" w:rsidRPr="001D7DFD">
        <w:t xml:space="preserve">de avaliação do aplicativo </w:t>
      </w:r>
      <w:r w:rsidRPr="001D7DFD">
        <w:t xml:space="preserve">consistiu em 12 questões </w:t>
      </w:r>
      <w:r w:rsidR="00996D67" w:rsidRPr="001D7DFD">
        <w:t xml:space="preserve">objetivas de caráter </w:t>
      </w:r>
      <w:r w:rsidRPr="001D7DFD">
        <w:t>quantitativ</w:t>
      </w:r>
      <w:r w:rsidR="00996D67" w:rsidRPr="001D7DFD">
        <w:t xml:space="preserve">o </w:t>
      </w:r>
      <w:r w:rsidRPr="001D7DFD">
        <w:t xml:space="preserve">e uma questão opcional </w:t>
      </w:r>
      <w:r w:rsidR="00686B92" w:rsidRPr="001D7DFD">
        <w:t>destinada a</w:t>
      </w:r>
      <w:r w:rsidRPr="001D7DFD">
        <w:t xml:space="preserve"> sugestões para o aplicativo, que ser</w:t>
      </w:r>
      <w:r w:rsidR="00686B92" w:rsidRPr="001D7DFD">
        <w:t xml:space="preserve">á </w:t>
      </w:r>
      <w:r w:rsidR="009F6D3E" w:rsidRPr="001D7DFD">
        <w:t>melhor</w:t>
      </w:r>
      <w:r w:rsidRPr="001D7DFD">
        <w:t xml:space="preserve"> abordada durante o capítulo de trabalhos futuros. </w:t>
      </w:r>
      <w:r w:rsidR="00A96E12" w:rsidRPr="001D7DFD">
        <w:t>As questões quantitativas foram separadas em: três perguntas demográficas, que busca</w:t>
      </w:r>
      <w:r w:rsidR="00686B92" w:rsidRPr="001D7DFD">
        <w:t>m</w:t>
      </w:r>
      <w:r w:rsidR="00A96E12" w:rsidRPr="001D7DFD">
        <w:t xml:space="preserve"> informações de quem está respondendo (idade, sexo e o que vende), cinco perguntas sobre UX, e três perguntas </w:t>
      </w:r>
      <w:r w:rsidR="00B92C2B" w:rsidRPr="001D7DFD">
        <w:t xml:space="preserve">gerais </w:t>
      </w:r>
      <w:r w:rsidR="00A96E12" w:rsidRPr="001D7DFD">
        <w:t>sobre o aplicativo.</w:t>
      </w:r>
    </w:p>
    <w:p w14:paraId="54CBAC7B" w14:textId="6A268E1C" w:rsidR="00DB450A" w:rsidRPr="001D7DFD" w:rsidRDefault="0081300B" w:rsidP="001D7DFD">
      <w:pPr>
        <w:pStyle w:val="Ttulo2"/>
      </w:pPr>
      <w:bookmarkStart w:id="78" w:name="_Toc109639249"/>
      <w:r w:rsidRPr="001D7DFD">
        <w:t>Elaboração do questionário</w:t>
      </w:r>
      <w:bookmarkEnd w:id="78"/>
    </w:p>
    <w:p w14:paraId="091D59C9" w14:textId="2C2F789B" w:rsidR="005B0609" w:rsidRPr="001D7DFD" w:rsidRDefault="005B0609" w:rsidP="007647B5">
      <w:pPr>
        <w:spacing w:after="0" w:line="360" w:lineRule="auto"/>
        <w:ind w:firstLine="709"/>
        <w:rPr>
          <w:color w:val="000000" w:themeColor="text1"/>
        </w:rPr>
      </w:pPr>
      <w:r w:rsidRPr="001D7DFD">
        <w:rPr>
          <w:color w:val="000000" w:themeColor="text1"/>
        </w:rPr>
        <w:t>O questionário começou com</w:t>
      </w:r>
      <w:r w:rsidR="00172923" w:rsidRPr="001D7DFD">
        <w:rPr>
          <w:color w:val="000000" w:themeColor="text1"/>
        </w:rPr>
        <w:t xml:space="preserve"> </w:t>
      </w:r>
      <w:r w:rsidRPr="001D7DFD">
        <w:rPr>
          <w:color w:val="000000" w:themeColor="text1"/>
        </w:rPr>
        <w:t xml:space="preserve">as </w:t>
      </w:r>
      <w:r w:rsidR="0059347A" w:rsidRPr="001D7DFD">
        <w:rPr>
          <w:color w:val="000000" w:themeColor="text1"/>
        </w:rPr>
        <w:t>3</w:t>
      </w:r>
      <w:r w:rsidR="008024DD" w:rsidRPr="001D7DFD">
        <w:rPr>
          <w:color w:val="000000" w:themeColor="text1"/>
        </w:rPr>
        <w:t xml:space="preserve"> </w:t>
      </w:r>
      <w:r w:rsidRPr="001D7DFD">
        <w:rPr>
          <w:color w:val="000000" w:themeColor="text1"/>
        </w:rPr>
        <w:t xml:space="preserve">perguntas demográficas que </w:t>
      </w:r>
      <w:r w:rsidR="00815879" w:rsidRPr="001D7DFD">
        <w:rPr>
          <w:color w:val="000000" w:themeColor="text1"/>
        </w:rPr>
        <w:t>visam</w:t>
      </w:r>
      <w:r w:rsidRPr="001D7DFD">
        <w:rPr>
          <w:color w:val="000000" w:themeColor="text1"/>
        </w:rPr>
        <w:t xml:space="preserve"> </w:t>
      </w:r>
      <w:r w:rsidR="00E0712C" w:rsidRPr="001D7DFD">
        <w:rPr>
          <w:color w:val="000000" w:themeColor="text1"/>
        </w:rPr>
        <w:t xml:space="preserve">identificar o perfil dos respondentes com </w:t>
      </w:r>
      <w:r w:rsidR="00172923" w:rsidRPr="001D7DFD">
        <w:rPr>
          <w:color w:val="000000" w:themeColor="text1"/>
        </w:rPr>
        <w:t>indagações</w:t>
      </w:r>
      <w:r w:rsidR="00E0712C" w:rsidRPr="001D7DFD">
        <w:rPr>
          <w:color w:val="000000" w:themeColor="text1"/>
        </w:rPr>
        <w:t xml:space="preserve"> sobre </w:t>
      </w:r>
      <w:r w:rsidR="00172923" w:rsidRPr="001D7DFD">
        <w:rPr>
          <w:color w:val="000000" w:themeColor="text1"/>
        </w:rPr>
        <w:t xml:space="preserve">sua </w:t>
      </w:r>
      <w:r w:rsidR="00E0712C" w:rsidRPr="001D7DFD">
        <w:rPr>
          <w:color w:val="000000" w:themeColor="text1"/>
        </w:rPr>
        <w:t xml:space="preserve">idade sexo e o </w:t>
      </w:r>
      <w:r w:rsidR="00172923" w:rsidRPr="001D7DFD">
        <w:rPr>
          <w:color w:val="000000" w:themeColor="text1"/>
        </w:rPr>
        <w:t>tipo de vendas com que trabalha.</w:t>
      </w:r>
    </w:p>
    <w:p w14:paraId="28E9D25B" w14:textId="22C029FD" w:rsidR="00B92C2B" w:rsidRPr="001D7DFD" w:rsidRDefault="00815879" w:rsidP="007647B5">
      <w:pPr>
        <w:spacing w:line="360" w:lineRule="auto"/>
        <w:ind w:firstLine="709"/>
      </w:pPr>
      <w:r w:rsidRPr="001D7DFD">
        <w:t xml:space="preserve">Além dessas, há </w:t>
      </w:r>
      <w:r w:rsidR="00337888" w:rsidRPr="001D7DFD">
        <w:t xml:space="preserve">cinco perguntas </w:t>
      </w:r>
      <w:r w:rsidR="00996D67" w:rsidRPr="001D7DFD">
        <w:t xml:space="preserve">objetivas </w:t>
      </w:r>
      <w:r w:rsidR="00337888" w:rsidRPr="001D7DFD">
        <w:t xml:space="preserve">relacionadas a UX buscaram identificar a qualidade da experiencia do usuário utilizando </w:t>
      </w:r>
      <w:r w:rsidR="00686B92" w:rsidRPr="001D7DFD">
        <w:t xml:space="preserve">o aplicativo. </w:t>
      </w:r>
      <w:r w:rsidR="00091B37" w:rsidRPr="001D7DFD">
        <w:t xml:space="preserve">Para isso, elaboraram-se </w:t>
      </w:r>
      <w:r w:rsidR="00337888" w:rsidRPr="001D7DFD">
        <w:t xml:space="preserve">perguntas relacionadas a cinco das dez heurísticas de Nielsen, conforme </w:t>
      </w:r>
      <w:r w:rsidR="00091B37" w:rsidRPr="001D7DFD">
        <w:t xml:space="preserve">mostra </w:t>
      </w:r>
      <w:r w:rsidR="00337888" w:rsidRPr="001D7DFD">
        <w:t xml:space="preserve">o </w:t>
      </w:r>
      <w:r w:rsidR="007647B5">
        <w:fldChar w:fldCharType="begin"/>
      </w:r>
      <w:r w:rsidR="007647B5">
        <w:instrText xml:space="preserve"> REF _Ref109595006 \h  \* MERGEFORMAT </w:instrText>
      </w:r>
      <w:r w:rsidR="007647B5">
        <w:fldChar w:fldCharType="separate"/>
      </w:r>
      <w:r w:rsidR="007647B5" w:rsidRPr="001D7DFD">
        <w:t xml:space="preserve">Quadro </w:t>
      </w:r>
      <w:r w:rsidR="007647B5">
        <w:rPr>
          <w:noProof/>
        </w:rPr>
        <w:t>3</w:t>
      </w:r>
      <w:r w:rsidR="007647B5">
        <w:fldChar w:fldCharType="end"/>
      </w:r>
      <w:r w:rsidR="00337888" w:rsidRPr="001D7DFD">
        <w:t>.</w:t>
      </w:r>
    </w:p>
    <w:p w14:paraId="13FE269D" w14:textId="3D0B4BB8" w:rsidR="00337888" w:rsidRPr="001D7DFD" w:rsidRDefault="00337888" w:rsidP="007647B5">
      <w:pPr>
        <w:pStyle w:val="Legenda"/>
        <w:keepNext/>
        <w:spacing w:line="276" w:lineRule="auto"/>
      </w:pPr>
      <w:bookmarkStart w:id="79" w:name="_Ref109595006"/>
      <w:bookmarkStart w:id="80" w:name="_Toc109596389"/>
      <w:r w:rsidRPr="001D7DFD">
        <w:t xml:space="preserve">Quadro </w:t>
      </w:r>
      <w:fldSimple w:instr=" SEQ Quadro \* ARABIC ">
        <w:r w:rsidR="005433E2">
          <w:rPr>
            <w:noProof/>
          </w:rPr>
          <w:t>3</w:t>
        </w:r>
      </w:fldSimple>
      <w:bookmarkEnd w:id="79"/>
      <w:r w:rsidRPr="001D7DFD">
        <w:t>: Perguntas sobre UX do questionário de satisfação</w:t>
      </w:r>
      <w:r w:rsidR="007647B5">
        <w:t>.</w:t>
      </w:r>
      <w:bookmarkEnd w:id="80"/>
    </w:p>
    <w:tbl>
      <w:tblPr>
        <w:tblStyle w:val="TabeladeGrade6Colorida"/>
        <w:tblW w:w="0" w:type="auto"/>
        <w:tblLook w:val="04A0" w:firstRow="1" w:lastRow="0" w:firstColumn="1" w:lastColumn="0" w:noHBand="0" w:noVBand="1"/>
      </w:tblPr>
      <w:tblGrid>
        <w:gridCol w:w="3261"/>
        <w:gridCol w:w="5794"/>
      </w:tblGrid>
      <w:tr w:rsidR="00091B37" w:rsidRPr="001D7DFD" w14:paraId="10E50041" w14:textId="77777777" w:rsidTr="007647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36384B76" w14:textId="7289FA74" w:rsidR="00091B37" w:rsidRPr="001D7DFD" w:rsidRDefault="00091B37" w:rsidP="007647B5">
            <w:pPr>
              <w:spacing w:after="0"/>
              <w:ind w:firstLine="0"/>
              <w:jc w:val="left"/>
              <w:rPr>
                <w:sz w:val="22"/>
                <w:szCs w:val="18"/>
              </w:rPr>
            </w:pPr>
            <w:r w:rsidRPr="001D7DFD">
              <w:rPr>
                <w:sz w:val="22"/>
                <w:szCs w:val="18"/>
              </w:rPr>
              <w:t>Heurística</w:t>
            </w:r>
          </w:p>
        </w:tc>
        <w:tc>
          <w:tcPr>
            <w:tcW w:w="5794" w:type="dxa"/>
          </w:tcPr>
          <w:p w14:paraId="28B3B2F4" w14:textId="325A2E0D" w:rsidR="00091B37" w:rsidRPr="001D7DFD" w:rsidRDefault="00091B37" w:rsidP="007647B5">
            <w:pPr>
              <w:spacing w:after="0"/>
              <w:ind w:firstLine="0"/>
              <w:jc w:val="left"/>
              <w:cnfStyle w:val="100000000000" w:firstRow="1" w:lastRow="0" w:firstColumn="0" w:lastColumn="0" w:oddVBand="0" w:evenVBand="0" w:oddHBand="0" w:evenHBand="0" w:firstRowFirstColumn="0" w:firstRowLastColumn="0" w:lastRowFirstColumn="0" w:lastRowLastColumn="0"/>
              <w:rPr>
                <w:sz w:val="22"/>
                <w:szCs w:val="18"/>
              </w:rPr>
            </w:pPr>
            <w:r w:rsidRPr="001D7DFD">
              <w:rPr>
                <w:sz w:val="22"/>
                <w:szCs w:val="18"/>
              </w:rPr>
              <w:t>Pergunta</w:t>
            </w:r>
          </w:p>
        </w:tc>
      </w:tr>
      <w:tr w:rsidR="00091B37" w:rsidRPr="001D7DFD" w14:paraId="4D8B2341" w14:textId="77777777" w:rsidTr="00764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3C476746" w14:textId="48A57094" w:rsidR="00091B37" w:rsidRPr="001D7DFD" w:rsidRDefault="00091B37" w:rsidP="007647B5">
            <w:pPr>
              <w:spacing w:after="0"/>
              <w:ind w:firstLine="0"/>
              <w:jc w:val="left"/>
              <w:rPr>
                <w:b w:val="0"/>
                <w:bCs w:val="0"/>
                <w:sz w:val="22"/>
                <w:szCs w:val="18"/>
              </w:rPr>
            </w:pPr>
            <w:r w:rsidRPr="001D7DFD">
              <w:rPr>
                <w:b w:val="0"/>
                <w:bCs w:val="0"/>
                <w:sz w:val="22"/>
                <w:szCs w:val="18"/>
              </w:rPr>
              <w:t>Visibilidade de status do sistema</w:t>
            </w:r>
          </w:p>
        </w:tc>
        <w:tc>
          <w:tcPr>
            <w:tcW w:w="5794" w:type="dxa"/>
          </w:tcPr>
          <w:p w14:paraId="1A51C1F9" w14:textId="0DDCBF07" w:rsidR="00091B37" w:rsidRPr="001D7DFD" w:rsidRDefault="00091B37" w:rsidP="007647B5">
            <w:pPr>
              <w:spacing w:after="0"/>
              <w:ind w:firstLine="0"/>
              <w:jc w:val="left"/>
              <w:cnfStyle w:val="000000100000" w:firstRow="0" w:lastRow="0" w:firstColumn="0" w:lastColumn="0" w:oddVBand="0" w:evenVBand="0" w:oddHBand="1" w:evenHBand="0" w:firstRowFirstColumn="0" w:firstRowLastColumn="0" w:lastRowFirstColumn="0" w:lastRowLastColumn="0"/>
              <w:rPr>
                <w:sz w:val="22"/>
                <w:szCs w:val="18"/>
              </w:rPr>
            </w:pPr>
            <w:r w:rsidRPr="001D7DFD">
              <w:rPr>
                <w:sz w:val="22"/>
                <w:szCs w:val="18"/>
              </w:rPr>
              <w:t>As funcionalidades do sistema estão dispostas de forma visível e de fácil utilização?</w:t>
            </w:r>
          </w:p>
        </w:tc>
      </w:tr>
      <w:tr w:rsidR="00091B37" w:rsidRPr="001D7DFD" w14:paraId="4ADA4E8E" w14:textId="77777777" w:rsidTr="007647B5">
        <w:tc>
          <w:tcPr>
            <w:cnfStyle w:val="001000000000" w:firstRow="0" w:lastRow="0" w:firstColumn="1" w:lastColumn="0" w:oddVBand="0" w:evenVBand="0" w:oddHBand="0" w:evenHBand="0" w:firstRowFirstColumn="0" w:firstRowLastColumn="0" w:lastRowFirstColumn="0" w:lastRowLastColumn="0"/>
            <w:tcW w:w="3261" w:type="dxa"/>
          </w:tcPr>
          <w:p w14:paraId="6DD45E7C" w14:textId="68991A2D" w:rsidR="00091B37" w:rsidRPr="001D7DFD" w:rsidRDefault="00091B37" w:rsidP="007647B5">
            <w:pPr>
              <w:spacing w:after="0"/>
              <w:ind w:firstLine="0"/>
              <w:jc w:val="left"/>
              <w:rPr>
                <w:b w:val="0"/>
                <w:bCs w:val="0"/>
                <w:sz w:val="22"/>
                <w:szCs w:val="18"/>
              </w:rPr>
            </w:pPr>
            <w:r w:rsidRPr="001D7DFD">
              <w:rPr>
                <w:b w:val="0"/>
                <w:bCs w:val="0"/>
                <w:sz w:val="22"/>
                <w:szCs w:val="18"/>
              </w:rPr>
              <w:t>Consistência e padronização</w:t>
            </w:r>
          </w:p>
        </w:tc>
        <w:tc>
          <w:tcPr>
            <w:tcW w:w="5794" w:type="dxa"/>
          </w:tcPr>
          <w:p w14:paraId="0739AE24" w14:textId="548E17BF" w:rsidR="00091B37" w:rsidRPr="001D7DFD" w:rsidRDefault="00091B37" w:rsidP="007647B5">
            <w:pPr>
              <w:spacing w:after="0"/>
              <w:ind w:firstLine="0"/>
              <w:jc w:val="left"/>
              <w:cnfStyle w:val="000000000000" w:firstRow="0" w:lastRow="0" w:firstColumn="0" w:lastColumn="0" w:oddVBand="0" w:evenVBand="0" w:oddHBand="0" w:evenHBand="0" w:firstRowFirstColumn="0" w:firstRowLastColumn="0" w:lastRowFirstColumn="0" w:lastRowLastColumn="0"/>
              <w:rPr>
                <w:sz w:val="22"/>
                <w:szCs w:val="18"/>
              </w:rPr>
            </w:pPr>
            <w:r w:rsidRPr="001D7DFD">
              <w:rPr>
                <w:sz w:val="22"/>
                <w:szCs w:val="18"/>
              </w:rPr>
              <w:t>O quanto a consistência da disposição dos elementos na tela do sistema (botões, caixas de texto etc.) facilitou o seu uso do sistema?</w:t>
            </w:r>
          </w:p>
        </w:tc>
      </w:tr>
      <w:tr w:rsidR="00091B37" w:rsidRPr="001D7DFD" w14:paraId="40D9B460" w14:textId="77777777" w:rsidTr="00764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34046F42" w14:textId="6A31EDB3" w:rsidR="00091B37" w:rsidRPr="001D7DFD" w:rsidRDefault="00091B37" w:rsidP="007647B5">
            <w:pPr>
              <w:spacing w:after="0"/>
              <w:ind w:firstLine="0"/>
              <w:jc w:val="left"/>
              <w:rPr>
                <w:b w:val="0"/>
                <w:bCs w:val="0"/>
                <w:sz w:val="22"/>
                <w:szCs w:val="18"/>
              </w:rPr>
            </w:pPr>
            <w:r w:rsidRPr="001D7DFD">
              <w:rPr>
                <w:b w:val="0"/>
                <w:bCs w:val="0"/>
                <w:sz w:val="22"/>
                <w:szCs w:val="18"/>
              </w:rPr>
              <w:t>Prevenção de erros</w:t>
            </w:r>
          </w:p>
        </w:tc>
        <w:tc>
          <w:tcPr>
            <w:tcW w:w="5794" w:type="dxa"/>
          </w:tcPr>
          <w:p w14:paraId="292D105E" w14:textId="1878DAC6" w:rsidR="00091B37" w:rsidRPr="001D7DFD" w:rsidRDefault="00091B37" w:rsidP="007647B5">
            <w:pPr>
              <w:spacing w:after="0"/>
              <w:ind w:firstLine="0"/>
              <w:jc w:val="left"/>
              <w:cnfStyle w:val="000000100000" w:firstRow="0" w:lastRow="0" w:firstColumn="0" w:lastColumn="0" w:oddVBand="0" w:evenVBand="0" w:oddHBand="1" w:evenHBand="0" w:firstRowFirstColumn="0" w:firstRowLastColumn="0" w:lastRowFirstColumn="0" w:lastRowLastColumn="0"/>
              <w:rPr>
                <w:sz w:val="22"/>
                <w:szCs w:val="18"/>
              </w:rPr>
            </w:pPr>
            <w:r w:rsidRPr="001D7DFD">
              <w:rPr>
                <w:sz w:val="22"/>
                <w:szCs w:val="18"/>
              </w:rPr>
              <w:t>Quão provável você acha que pode de apagar algum dado importante do sistema sem querer?</w:t>
            </w:r>
          </w:p>
        </w:tc>
      </w:tr>
      <w:tr w:rsidR="00091B37" w:rsidRPr="001D7DFD" w14:paraId="52BE1443" w14:textId="77777777" w:rsidTr="007647B5">
        <w:tc>
          <w:tcPr>
            <w:cnfStyle w:val="001000000000" w:firstRow="0" w:lastRow="0" w:firstColumn="1" w:lastColumn="0" w:oddVBand="0" w:evenVBand="0" w:oddHBand="0" w:evenHBand="0" w:firstRowFirstColumn="0" w:firstRowLastColumn="0" w:lastRowFirstColumn="0" w:lastRowLastColumn="0"/>
            <w:tcW w:w="3261" w:type="dxa"/>
          </w:tcPr>
          <w:p w14:paraId="7AE992A0" w14:textId="6F6DA33C" w:rsidR="00091B37" w:rsidRPr="001D7DFD" w:rsidRDefault="00091B37" w:rsidP="007647B5">
            <w:pPr>
              <w:spacing w:after="0"/>
              <w:ind w:firstLine="0"/>
              <w:jc w:val="left"/>
              <w:rPr>
                <w:b w:val="0"/>
                <w:bCs w:val="0"/>
                <w:sz w:val="22"/>
                <w:szCs w:val="18"/>
              </w:rPr>
            </w:pPr>
            <w:r w:rsidRPr="001D7DFD">
              <w:rPr>
                <w:b w:val="0"/>
                <w:bCs w:val="0"/>
                <w:sz w:val="22"/>
                <w:szCs w:val="18"/>
              </w:rPr>
              <w:t>Eficiência e flexibilidade de uso</w:t>
            </w:r>
          </w:p>
        </w:tc>
        <w:tc>
          <w:tcPr>
            <w:tcW w:w="5794" w:type="dxa"/>
          </w:tcPr>
          <w:p w14:paraId="6DAAF677" w14:textId="5C1C35AC" w:rsidR="00091B37" w:rsidRPr="001D7DFD" w:rsidRDefault="00091B37" w:rsidP="007647B5">
            <w:pPr>
              <w:spacing w:after="0"/>
              <w:ind w:firstLine="0"/>
              <w:jc w:val="left"/>
              <w:cnfStyle w:val="000000000000" w:firstRow="0" w:lastRow="0" w:firstColumn="0" w:lastColumn="0" w:oddVBand="0" w:evenVBand="0" w:oddHBand="0" w:evenHBand="0" w:firstRowFirstColumn="0" w:firstRowLastColumn="0" w:lastRowFirstColumn="0" w:lastRowLastColumn="0"/>
              <w:rPr>
                <w:sz w:val="22"/>
                <w:szCs w:val="18"/>
              </w:rPr>
            </w:pPr>
            <w:r w:rsidRPr="001D7DFD">
              <w:rPr>
                <w:sz w:val="22"/>
                <w:szCs w:val="18"/>
              </w:rPr>
              <w:t>Você aprendeu a usar o aplicativo em quanto tempo?</w:t>
            </w:r>
          </w:p>
        </w:tc>
      </w:tr>
      <w:tr w:rsidR="00091B37" w:rsidRPr="001D7DFD" w14:paraId="36D40A4F" w14:textId="77777777" w:rsidTr="00764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11C30DE" w14:textId="4143F182" w:rsidR="00091B37" w:rsidRPr="001D7DFD" w:rsidRDefault="00091B37" w:rsidP="007647B5">
            <w:pPr>
              <w:spacing w:after="0"/>
              <w:ind w:firstLine="0"/>
              <w:jc w:val="left"/>
              <w:rPr>
                <w:b w:val="0"/>
                <w:bCs w:val="0"/>
                <w:sz w:val="22"/>
                <w:szCs w:val="18"/>
              </w:rPr>
            </w:pPr>
            <w:r w:rsidRPr="001D7DFD">
              <w:rPr>
                <w:b w:val="0"/>
                <w:bCs w:val="0"/>
                <w:sz w:val="22"/>
                <w:szCs w:val="18"/>
              </w:rPr>
              <w:t>Estética e design minimalista</w:t>
            </w:r>
          </w:p>
        </w:tc>
        <w:tc>
          <w:tcPr>
            <w:tcW w:w="5794" w:type="dxa"/>
          </w:tcPr>
          <w:p w14:paraId="118BAF62" w14:textId="6694E2E3" w:rsidR="00091B37" w:rsidRPr="001D7DFD" w:rsidRDefault="00091B37" w:rsidP="007647B5">
            <w:pPr>
              <w:spacing w:after="0"/>
              <w:ind w:firstLine="0"/>
              <w:jc w:val="left"/>
              <w:cnfStyle w:val="000000100000" w:firstRow="0" w:lastRow="0" w:firstColumn="0" w:lastColumn="0" w:oddVBand="0" w:evenVBand="0" w:oddHBand="1" w:evenHBand="0" w:firstRowFirstColumn="0" w:firstRowLastColumn="0" w:lastRowFirstColumn="0" w:lastRowLastColumn="0"/>
              <w:rPr>
                <w:sz w:val="22"/>
                <w:szCs w:val="18"/>
              </w:rPr>
            </w:pPr>
            <w:r w:rsidRPr="001D7DFD">
              <w:rPr>
                <w:sz w:val="22"/>
                <w:szCs w:val="18"/>
              </w:rPr>
              <w:t>O que você achou da estética do aplicativo?</w:t>
            </w:r>
          </w:p>
        </w:tc>
      </w:tr>
    </w:tbl>
    <w:p w14:paraId="10426AC8" w14:textId="5955AA8D" w:rsidR="000A1A8C" w:rsidRPr="001D7DFD" w:rsidRDefault="0090578F" w:rsidP="007647B5">
      <w:pPr>
        <w:spacing w:after="240"/>
        <w:ind w:firstLine="0"/>
        <w:jc w:val="center"/>
        <w:rPr>
          <w:sz w:val="20"/>
        </w:rPr>
      </w:pPr>
      <w:r w:rsidRPr="001D7DFD">
        <w:rPr>
          <w:sz w:val="20"/>
        </w:rPr>
        <w:t xml:space="preserve">Fonte: </w:t>
      </w:r>
      <w:r w:rsidR="007647B5">
        <w:rPr>
          <w:sz w:val="20"/>
        </w:rPr>
        <w:t>A</w:t>
      </w:r>
      <w:r w:rsidRPr="001D7DFD">
        <w:rPr>
          <w:sz w:val="20"/>
        </w:rPr>
        <w:t>utoria própria</w:t>
      </w:r>
      <w:r w:rsidR="007647B5">
        <w:rPr>
          <w:sz w:val="20"/>
        </w:rPr>
        <w:t>.</w:t>
      </w:r>
    </w:p>
    <w:p w14:paraId="6E1F4141" w14:textId="4C0F361C" w:rsidR="003E57E8" w:rsidRPr="001D7DFD" w:rsidRDefault="00AC4B55" w:rsidP="007647B5">
      <w:pPr>
        <w:spacing w:after="0" w:line="360" w:lineRule="auto"/>
        <w:ind w:firstLine="709"/>
      </w:pPr>
      <w:r w:rsidRPr="001D7DFD">
        <w:lastRenderedPageBreak/>
        <w:t xml:space="preserve">Nestas perguntas </w:t>
      </w:r>
      <w:r w:rsidR="00815879" w:rsidRPr="001D7DFD">
        <w:t>foi</w:t>
      </w:r>
      <w:r w:rsidRPr="001D7DFD">
        <w:t xml:space="preserve"> utilizada</w:t>
      </w:r>
      <w:r w:rsidR="00815879" w:rsidRPr="001D7DFD">
        <w:t xml:space="preserve"> a</w:t>
      </w:r>
      <w:r w:rsidRPr="001D7DFD">
        <w:t xml:space="preserve"> escala </w:t>
      </w:r>
      <w:r w:rsidR="005D37D3" w:rsidRPr="001D7DFD">
        <w:t xml:space="preserve">de </w:t>
      </w:r>
      <w:proofErr w:type="spellStart"/>
      <w:r w:rsidR="005D37D3" w:rsidRPr="001D7DFD">
        <w:t>Likert</w:t>
      </w:r>
      <w:proofErr w:type="spellEnd"/>
      <w:r w:rsidR="005D37D3" w:rsidRPr="001D7DFD">
        <w:rPr>
          <w:rStyle w:val="Refdecomentrio"/>
          <w:sz w:val="24"/>
          <w:szCs w:val="24"/>
        </w:rPr>
        <w:t>, que é a escala onde o respondente diz seu grau de concordância ou discordância sobre algo numa escala de 1 a 5 (</w:t>
      </w:r>
      <w:r w:rsidR="00056621" w:rsidRPr="001D7DFD">
        <w:rPr>
          <w:rStyle w:val="Refdecomentrio"/>
          <w:sz w:val="24"/>
          <w:szCs w:val="24"/>
        </w:rPr>
        <w:t>AGUIAR, et al, 2011</w:t>
      </w:r>
      <w:r w:rsidR="005D37D3" w:rsidRPr="001D7DFD">
        <w:rPr>
          <w:rStyle w:val="Refdecomentrio"/>
          <w:sz w:val="24"/>
          <w:szCs w:val="24"/>
        </w:rPr>
        <w:t>),</w:t>
      </w:r>
      <w:r w:rsidR="005D37D3" w:rsidRPr="001D7DFD">
        <w:rPr>
          <w:rStyle w:val="Refdecomentrio"/>
        </w:rPr>
        <w:t xml:space="preserve"> </w:t>
      </w:r>
      <w:r w:rsidR="005D37D3" w:rsidRPr="001D7DFD">
        <w:rPr>
          <w:rStyle w:val="Refdecomentrio"/>
          <w:sz w:val="24"/>
          <w:szCs w:val="24"/>
        </w:rPr>
        <w:t>c</w:t>
      </w:r>
      <w:r w:rsidRPr="001D7DFD">
        <w:t>orrespondendo a</w:t>
      </w:r>
      <w:r w:rsidR="0062797F" w:rsidRPr="001D7DFD">
        <w:t>o</w:t>
      </w:r>
      <w:r w:rsidRPr="001D7DFD">
        <w:t xml:space="preserve"> quão </w:t>
      </w:r>
      <w:r w:rsidR="00632E64" w:rsidRPr="001D7DFD">
        <w:t>bom</w:t>
      </w:r>
      <w:r w:rsidRPr="001D7DFD">
        <w:t xml:space="preserve"> ou </w:t>
      </w:r>
      <w:r w:rsidR="00632E64" w:rsidRPr="001D7DFD">
        <w:t>ruim</w:t>
      </w:r>
      <w:r w:rsidRPr="001D7DFD">
        <w:t xml:space="preserve"> </w:t>
      </w:r>
      <w:r w:rsidR="0062797F" w:rsidRPr="001D7DFD">
        <w:t>foi a percepção do usuário a respeito do sistema em relação a</w:t>
      </w:r>
      <w:r w:rsidRPr="001D7DFD">
        <w:t xml:space="preserve"> respectiva questão. </w:t>
      </w:r>
      <w:r w:rsidR="00632E64" w:rsidRPr="001D7DFD">
        <w:t>Não foram feitas questões relacionadas a todas as heurísticas</w:t>
      </w:r>
      <w:r w:rsidR="00011681" w:rsidRPr="001D7DFD">
        <w:t xml:space="preserve"> para </w:t>
      </w:r>
      <w:r w:rsidR="0062797F" w:rsidRPr="001D7DFD">
        <w:t>evitar de</w:t>
      </w:r>
      <w:r w:rsidR="00011681" w:rsidRPr="001D7DFD">
        <w:t xml:space="preserve"> tornar o questionário muito longo. Essas heurísticas foram escolhidas por serem consideradas as mais importantes para este sistema</w:t>
      </w:r>
      <w:r w:rsidR="0062797F" w:rsidRPr="001D7DFD">
        <w:t xml:space="preserve"> em virtude de sua proposta e </w:t>
      </w:r>
      <w:r w:rsidR="005B0609" w:rsidRPr="001D7DFD">
        <w:t>público-alvo</w:t>
      </w:r>
      <w:r w:rsidR="0062797F" w:rsidRPr="001D7DFD">
        <w:t>.</w:t>
      </w:r>
    </w:p>
    <w:p w14:paraId="12F425CD" w14:textId="200FE163" w:rsidR="0041213D" w:rsidRPr="001D7DFD" w:rsidRDefault="00011681" w:rsidP="007D6AB2">
      <w:pPr>
        <w:spacing w:line="360" w:lineRule="auto"/>
        <w:ind w:firstLine="709"/>
      </w:pPr>
      <w:r w:rsidRPr="001D7DFD">
        <w:t xml:space="preserve">Na seção final do questionário foi perguntado </w:t>
      </w:r>
      <w:r w:rsidR="0081300B" w:rsidRPr="001D7DFD">
        <w:t>qual a impressão d</w:t>
      </w:r>
      <w:r w:rsidRPr="001D7DFD">
        <w:t xml:space="preserve">os usuários do aplicativo como um todo e se eles acham que o </w:t>
      </w:r>
      <w:r w:rsidRPr="007647B5">
        <w:rPr>
          <w:i/>
          <w:iCs/>
        </w:rPr>
        <w:t>Seller’s Book</w:t>
      </w:r>
      <w:r w:rsidRPr="001D7DFD">
        <w:t xml:space="preserve"> pode substituir a agenda ou</w:t>
      </w:r>
      <w:r w:rsidR="0081300B" w:rsidRPr="001D7DFD">
        <w:t xml:space="preserve"> o</w:t>
      </w:r>
      <w:r w:rsidRPr="001D7DFD">
        <w:t xml:space="preserve"> livro de anotações do vendedor, além</w:t>
      </w:r>
      <w:r w:rsidR="0041213D" w:rsidRPr="001D7DFD">
        <w:t xml:space="preserve"> de </w:t>
      </w:r>
      <w:r w:rsidR="0081300B" w:rsidRPr="001D7DFD">
        <w:t xml:space="preserve">indagar se ele </w:t>
      </w:r>
      <w:r w:rsidR="0041213D" w:rsidRPr="001D7DFD">
        <w:t>recomendaria o aplicativo</w:t>
      </w:r>
      <w:r w:rsidR="0081300B" w:rsidRPr="001D7DFD">
        <w:t xml:space="preserve"> para outros</w:t>
      </w:r>
      <w:r w:rsidR="0041213D" w:rsidRPr="001D7DFD">
        <w:t xml:space="preserve">. A única pergunta qualitativa buscou </w:t>
      </w:r>
      <w:r w:rsidR="0081300B" w:rsidRPr="001D7DFD">
        <w:t xml:space="preserve">coletar </w:t>
      </w:r>
      <w:r w:rsidR="0041213D" w:rsidRPr="001D7DFD">
        <w:t xml:space="preserve">sugestões para trabalhos futuros no aplicativo, para </w:t>
      </w:r>
      <w:r w:rsidR="0081300B" w:rsidRPr="001D7DFD">
        <w:t xml:space="preserve">o </w:t>
      </w:r>
      <w:r w:rsidR="0041213D" w:rsidRPr="001D7DFD">
        <w:t>aprimoramento do mesmo.</w:t>
      </w:r>
    </w:p>
    <w:p w14:paraId="50398B5F" w14:textId="3BFE6DD5" w:rsidR="00DB450A" w:rsidRPr="001D7DFD" w:rsidRDefault="00B57C09" w:rsidP="001D7DFD">
      <w:pPr>
        <w:pStyle w:val="Ttulo2"/>
      </w:pPr>
      <w:bookmarkStart w:id="81" w:name="_Toc109639250"/>
      <w:r w:rsidRPr="001D7DFD">
        <w:t xml:space="preserve">Análise de </w:t>
      </w:r>
      <w:r w:rsidR="00DB450A" w:rsidRPr="001D7DFD">
        <w:t>resultados</w:t>
      </w:r>
      <w:bookmarkEnd w:id="81"/>
    </w:p>
    <w:p w14:paraId="64D7F469" w14:textId="541F862E" w:rsidR="00F42F76" w:rsidRPr="001D7DFD" w:rsidRDefault="002D4A19" w:rsidP="007647B5">
      <w:pPr>
        <w:spacing w:line="360" w:lineRule="auto"/>
        <w:ind w:firstLine="709"/>
        <w:rPr>
          <w:color w:val="000000" w:themeColor="text1"/>
        </w:rPr>
      </w:pPr>
      <w:r w:rsidRPr="001D7DFD">
        <w:rPr>
          <w:color w:val="000000" w:themeColor="text1"/>
        </w:rPr>
        <w:t xml:space="preserve">Ao analisar os dados demográfico notou-se que o </w:t>
      </w:r>
      <w:r w:rsidR="008024DD" w:rsidRPr="001D7DFD">
        <w:rPr>
          <w:color w:val="000000" w:themeColor="text1"/>
        </w:rPr>
        <w:t>público</w:t>
      </w:r>
      <w:r w:rsidRPr="001D7DFD">
        <w:rPr>
          <w:color w:val="000000" w:themeColor="text1"/>
        </w:rPr>
        <w:t xml:space="preserve"> respondente do segundo questionário é</w:t>
      </w:r>
      <w:r w:rsidRPr="001D7DFD">
        <w:rPr>
          <w:color w:val="FF0000"/>
        </w:rPr>
        <w:t xml:space="preserve"> </w:t>
      </w:r>
      <w:r w:rsidRPr="001D7DFD">
        <w:rPr>
          <w:color w:val="000000" w:themeColor="text1"/>
        </w:rPr>
        <w:t xml:space="preserve">diferente do público do questionário original. Isso ocorreu por causa da </w:t>
      </w:r>
      <w:r w:rsidR="00765792" w:rsidRPr="001D7DFD">
        <w:rPr>
          <w:color w:val="000000" w:themeColor="text1"/>
        </w:rPr>
        <w:t>baixa adesão</w:t>
      </w:r>
      <w:r w:rsidRPr="001D7DFD">
        <w:rPr>
          <w:color w:val="000000" w:themeColor="text1"/>
        </w:rPr>
        <w:t xml:space="preserve"> do público-alvo do aplicativo</w:t>
      </w:r>
      <w:r w:rsidR="00765792" w:rsidRPr="001D7DFD">
        <w:rPr>
          <w:color w:val="000000" w:themeColor="text1"/>
        </w:rPr>
        <w:t xml:space="preserve"> à testagem e resposta ao questionário</w:t>
      </w:r>
      <w:r w:rsidRPr="001D7DFD">
        <w:rPr>
          <w:color w:val="000000" w:themeColor="text1"/>
        </w:rPr>
        <w:t xml:space="preserve">, </w:t>
      </w:r>
      <w:r w:rsidR="00765792" w:rsidRPr="001D7DFD">
        <w:rPr>
          <w:color w:val="000000" w:themeColor="text1"/>
        </w:rPr>
        <w:t>de forma que</w:t>
      </w:r>
      <w:r w:rsidRPr="001D7DFD">
        <w:rPr>
          <w:color w:val="000000" w:themeColor="text1"/>
        </w:rPr>
        <w:t xml:space="preserve"> a pesquisa </w:t>
      </w:r>
      <w:r w:rsidR="00765792" w:rsidRPr="001D7DFD">
        <w:rPr>
          <w:color w:val="000000" w:themeColor="text1"/>
        </w:rPr>
        <w:t>teve</w:t>
      </w:r>
      <w:r w:rsidRPr="001D7DFD">
        <w:rPr>
          <w:color w:val="000000" w:themeColor="text1"/>
        </w:rPr>
        <w:t xml:space="preserve"> que recorrer a respondentes diferentes do grupo original.</w:t>
      </w:r>
      <w:r w:rsidR="00C10754" w:rsidRPr="001D7DFD">
        <w:rPr>
          <w:color w:val="000000" w:themeColor="text1"/>
        </w:rPr>
        <w:t xml:space="preserve"> O grupo original </w:t>
      </w:r>
      <w:r w:rsidR="00765792" w:rsidRPr="001D7DFD">
        <w:rPr>
          <w:color w:val="000000" w:themeColor="text1"/>
        </w:rPr>
        <w:t xml:space="preserve">de participantes </w:t>
      </w:r>
      <w:r w:rsidR="00C10754" w:rsidRPr="001D7DFD">
        <w:rPr>
          <w:color w:val="000000" w:themeColor="text1"/>
        </w:rPr>
        <w:t>era</w:t>
      </w:r>
      <w:r w:rsidR="00765792" w:rsidRPr="001D7DFD">
        <w:rPr>
          <w:color w:val="000000" w:themeColor="text1"/>
        </w:rPr>
        <w:t xml:space="preserve"> formado</w:t>
      </w:r>
      <w:r w:rsidR="00C10754" w:rsidRPr="001D7DFD">
        <w:rPr>
          <w:color w:val="000000" w:themeColor="text1"/>
        </w:rPr>
        <w:t xml:space="preserve">, na maioria, </w:t>
      </w:r>
      <w:r w:rsidR="00765792" w:rsidRPr="001D7DFD">
        <w:rPr>
          <w:color w:val="000000" w:themeColor="text1"/>
        </w:rPr>
        <w:t xml:space="preserve">por </w:t>
      </w:r>
      <w:r w:rsidR="00C10754" w:rsidRPr="001D7DFD">
        <w:rPr>
          <w:color w:val="000000" w:themeColor="text1"/>
        </w:rPr>
        <w:t>mulheres entre 40 e 50 anos</w:t>
      </w:r>
      <w:r w:rsidR="008024DD" w:rsidRPr="001D7DFD">
        <w:rPr>
          <w:color w:val="000000" w:themeColor="text1"/>
        </w:rPr>
        <w:t xml:space="preserve"> (APÊND</w:t>
      </w:r>
      <w:r w:rsidR="007B06E1" w:rsidRPr="001D7DFD">
        <w:rPr>
          <w:color w:val="000000" w:themeColor="text1"/>
        </w:rPr>
        <w:t>ICE F</w:t>
      </w:r>
      <w:r w:rsidR="008024DD" w:rsidRPr="001D7DFD">
        <w:rPr>
          <w:color w:val="000000" w:themeColor="text1"/>
        </w:rPr>
        <w:t>)</w:t>
      </w:r>
      <w:r w:rsidR="00765792" w:rsidRPr="001D7DFD">
        <w:rPr>
          <w:color w:val="000000" w:themeColor="text1"/>
        </w:rPr>
        <w:t xml:space="preserve">. Já </w:t>
      </w:r>
      <w:r w:rsidR="00C10754" w:rsidRPr="001D7DFD">
        <w:rPr>
          <w:color w:val="000000" w:themeColor="text1"/>
        </w:rPr>
        <w:t xml:space="preserve">o grupo da pesquisa de satisfação é </w:t>
      </w:r>
      <w:r w:rsidR="00765792" w:rsidRPr="001D7DFD">
        <w:rPr>
          <w:color w:val="000000" w:themeColor="text1"/>
        </w:rPr>
        <w:t xml:space="preserve">composto na </w:t>
      </w:r>
      <w:r w:rsidR="00C10754" w:rsidRPr="001D7DFD">
        <w:rPr>
          <w:color w:val="000000" w:themeColor="text1"/>
        </w:rPr>
        <w:t>maioria homens de 20 a 30 anos</w:t>
      </w:r>
      <w:r w:rsidR="008024DD" w:rsidRPr="001D7DFD">
        <w:rPr>
          <w:color w:val="FF0000"/>
        </w:rPr>
        <w:t xml:space="preserve"> </w:t>
      </w:r>
      <w:r w:rsidR="008024DD" w:rsidRPr="001D7DFD">
        <w:rPr>
          <w:color w:val="000000" w:themeColor="text1"/>
        </w:rPr>
        <w:t xml:space="preserve">como pode ser visto na </w:t>
      </w:r>
      <w:r w:rsidR="008024DD" w:rsidRPr="001D7DFD">
        <w:rPr>
          <w:color w:val="000000" w:themeColor="text1"/>
        </w:rPr>
        <w:fldChar w:fldCharType="begin"/>
      </w:r>
      <w:r w:rsidR="008024DD" w:rsidRPr="001D7DFD">
        <w:rPr>
          <w:color w:val="000000" w:themeColor="text1"/>
        </w:rPr>
        <w:instrText xml:space="preserve"> REF _Ref109300307 \h </w:instrText>
      </w:r>
      <w:r w:rsidR="00D34CA0" w:rsidRPr="001D7DFD">
        <w:rPr>
          <w:color w:val="000000" w:themeColor="text1"/>
        </w:rPr>
        <w:instrText xml:space="preserve"> \* MERGEFORMAT </w:instrText>
      </w:r>
      <w:r w:rsidR="008024DD" w:rsidRPr="001D7DFD">
        <w:rPr>
          <w:color w:val="000000" w:themeColor="text1"/>
        </w:rPr>
      </w:r>
      <w:r w:rsidR="008024DD" w:rsidRPr="001D7DFD">
        <w:rPr>
          <w:color w:val="000000" w:themeColor="text1"/>
        </w:rPr>
        <w:fldChar w:fldCharType="separate"/>
      </w:r>
      <w:r w:rsidR="007647B5" w:rsidRPr="001D7DFD">
        <w:t xml:space="preserve">Figura </w:t>
      </w:r>
      <w:r w:rsidR="007647B5">
        <w:rPr>
          <w:noProof/>
        </w:rPr>
        <w:t>15</w:t>
      </w:r>
      <w:r w:rsidR="008024DD" w:rsidRPr="001D7DFD">
        <w:rPr>
          <w:color w:val="000000" w:themeColor="text1"/>
        </w:rPr>
        <w:fldChar w:fldCharType="end"/>
      </w:r>
      <w:r w:rsidR="008024DD" w:rsidRPr="001D7DFD">
        <w:rPr>
          <w:color w:val="000000" w:themeColor="text1"/>
        </w:rPr>
        <w:t xml:space="preserve"> e na </w:t>
      </w:r>
      <w:r w:rsidR="008024DD" w:rsidRPr="001D7DFD">
        <w:rPr>
          <w:color w:val="000000" w:themeColor="text1"/>
        </w:rPr>
        <w:fldChar w:fldCharType="begin"/>
      </w:r>
      <w:r w:rsidR="008024DD" w:rsidRPr="001D7DFD">
        <w:rPr>
          <w:color w:val="000000" w:themeColor="text1"/>
        </w:rPr>
        <w:instrText xml:space="preserve"> REF _Ref109300310 \h </w:instrText>
      </w:r>
      <w:r w:rsidR="00D34CA0" w:rsidRPr="001D7DFD">
        <w:rPr>
          <w:color w:val="000000" w:themeColor="text1"/>
        </w:rPr>
        <w:instrText xml:space="preserve"> \* MERGEFORMAT </w:instrText>
      </w:r>
      <w:r w:rsidR="008024DD" w:rsidRPr="001D7DFD">
        <w:rPr>
          <w:color w:val="000000" w:themeColor="text1"/>
        </w:rPr>
      </w:r>
      <w:r w:rsidR="008024DD" w:rsidRPr="001D7DFD">
        <w:rPr>
          <w:color w:val="000000" w:themeColor="text1"/>
        </w:rPr>
        <w:fldChar w:fldCharType="separate"/>
      </w:r>
      <w:r w:rsidR="007647B5" w:rsidRPr="001D7DFD">
        <w:t xml:space="preserve">Figura </w:t>
      </w:r>
      <w:r w:rsidR="007647B5" w:rsidRPr="001D7DFD">
        <w:rPr>
          <w:noProof/>
        </w:rPr>
        <w:t>16</w:t>
      </w:r>
      <w:r w:rsidR="008024DD" w:rsidRPr="001D7DFD">
        <w:rPr>
          <w:color w:val="000000" w:themeColor="text1"/>
        </w:rPr>
        <w:fldChar w:fldCharType="end"/>
      </w:r>
      <w:r w:rsidR="00C10754" w:rsidRPr="001D7DFD">
        <w:rPr>
          <w:color w:val="000000" w:themeColor="text1"/>
        </w:rPr>
        <w:t>.</w:t>
      </w:r>
      <w:r w:rsidR="004179F3" w:rsidRPr="001D7DFD">
        <w:rPr>
          <w:color w:val="000000" w:themeColor="text1"/>
        </w:rPr>
        <w:t xml:space="preserve"> </w:t>
      </w:r>
      <w:r w:rsidR="00F42F76" w:rsidRPr="001D7DFD">
        <w:rPr>
          <w:color w:val="000000" w:themeColor="text1"/>
        </w:rPr>
        <w:t xml:space="preserve">Dentro deste público houve também alguns </w:t>
      </w:r>
      <w:r w:rsidR="00765792" w:rsidRPr="001D7DFD">
        <w:rPr>
          <w:color w:val="000000" w:themeColor="text1"/>
        </w:rPr>
        <w:t xml:space="preserve">que se declararam </w:t>
      </w:r>
      <w:r w:rsidR="00F42F76" w:rsidRPr="001D7DFD">
        <w:rPr>
          <w:color w:val="000000" w:themeColor="text1"/>
        </w:rPr>
        <w:t xml:space="preserve">vendedores como mostra o gráfico da </w:t>
      </w:r>
      <w:r w:rsidR="00C35D4C" w:rsidRPr="001D7DFD">
        <w:rPr>
          <w:color w:val="000000" w:themeColor="text1"/>
        </w:rPr>
        <w:fldChar w:fldCharType="begin"/>
      </w:r>
      <w:r w:rsidR="00C35D4C" w:rsidRPr="001D7DFD">
        <w:rPr>
          <w:color w:val="000000" w:themeColor="text1"/>
        </w:rPr>
        <w:instrText xml:space="preserve"> REF _Ref109300317 \h </w:instrText>
      </w:r>
      <w:r w:rsidR="00D34CA0" w:rsidRPr="001D7DFD">
        <w:rPr>
          <w:color w:val="000000" w:themeColor="text1"/>
        </w:rPr>
        <w:instrText xml:space="preserve"> \* MERGEFORMAT </w:instrText>
      </w:r>
      <w:r w:rsidR="00C35D4C" w:rsidRPr="001D7DFD">
        <w:rPr>
          <w:color w:val="000000" w:themeColor="text1"/>
        </w:rPr>
      </w:r>
      <w:r w:rsidR="00C35D4C" w:rsidRPr="001D7DFD">
        <w:rPr>
          <w:color w:val="000000" w:themeColor="text1"/>
        </w:rPr>
        <w:fldChar w:fldCharType="separate"/>
      </w:r>
      <w:r w:rsidR="007647B5" w:rsidRPr="001D7DFD">
        <w:t xml:space="preserve">Figura </w:t>
      </w:r>
      <w:r w:rsidR="007647B5" w:rsidRPr="001D7DFD">
        <w:rPr>
          <w:noProof/>
        </w:rPr>
        <w:t>17</w:t>
      </w:r>
      <w:r w:rsidR="00C35D4C" w:rsidRPr="001D7DFD">
        <w:rPr>
          <w:color w:val="000000" w:themeColor="text1"/>
        </w:rPr>
        <w:fldChar w:fldCharType="end"/>
      </w:r>
      <w:r w:rsidR="00F42F76" w:rsidRPr="001D7DFD">
        <w:rPr>
          <w:color w:val="000000" w:themeColor="text1"/>
        </w:rPr>
        <w:t>.</w:t>
      </w:r>
    </w:p>
    <w:p w14:paraId="7188619A" w14:textId="59B50CAD" w:rsidR="004179F3" w:rsidRPr="001D7DFD" w:rsidRDefault="004179F3" w:rsidP="007647B5">
      <w:pPr>
        <w:pStyle w:val="Legenda"/>
        <w:keepNext/>
        <w:spacing w:line="360" w:lineRule="auto"/>
      </w:pPr>
      <w:bookmarkStart w:id="82" w:name="_Ref109300307"/>
      <w:bookmarkStart w:id="83" w:name="_Toc109639179"/>
      <w:r w:rsidRPr="001D7DFD">
        <w:t xml:space="preserve">Figura </w:t>
      </w:r>
      <w:fldSimple w:instr=" SEQ Figura \* ARABIC ">
        <w:r w:rsidR="00152FC1">
          <w:rPr>
            <w:noProof/>
          </w:rPr>
          <w:t>15</w:t>
        </w:r>
      </w:fldSimple>
      <w:bookmarkEnd w:id="82"/>
      <w:r w:rsidRPr="001D7DFD">
        <w:t>: Idade dos respondentes do questionário de satisfação</w:t>
      </w:r>
      <w:r w:rsidR="007647B5">
        <w:t>.</w:t>
      </w:r>
      <w:bookmarkEnd w:id="83"/>
    </w:p>
    <w:p w14:paraId="43172ECE" w14:textId="77777777" w:rsidR="004179F3" w:rsidRPr="001D7DFD" w:rsidRDefault="00C10754" w:rsidP="0090578F">
      <w:pPr>
        <w:keepNext/>
        <w:spacing w:after="0"/>
        <w:ind w:firstLine="0"/>
        <w:jc w:val="center"/>
      </w:pPr>
      <w:r w:rsidRPr="001D7DFD">
        <w:rPr>
          <w:noProof/>
          <w:color w:val="000000" w:themeColor="text1"/>
        </w:rPr>
        <w:drawing>
          <wp:inline distT="0" distB="0" distL="0" distR="0" wp14:anchorId="31F7B80E" wp14:editId="1EE976DB">
            <wp:extent cx="4648200" cy="2581275"/>
            <wp:effectExtent l="0" t="0" r="0" b="0"/>
            <wp:docPr id="133" name="Gráfico 1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74D72C1" w14:textId="3C3C449D" w:rsidR="00C10754" w:rsidRPr="001D7DFD" w:rsidRDefault="0090578F" w:rsidP="0090578F">
      <w:pPr>
        <w:pStyle w:val="Legenda"/>
        <w:spacing w:after="240"/>
      </w:pPr>
      <w:r w:rsidRPr="001D7DFD">
        <w:t xml:space="preserve">Fonte: </w:t>
      </w:r>
      <w:r w:rsidR="007647B5">
        <w:t>A</w:t>
      </w:r>
      <w:r w:rsidRPr="001D7DFD">
        <w:t>utoria própria</w:t>
      </w:r>
      <w:r w:rsidR="007647B5">
        <w:t>.</w:t>
      </w:r>
    </w:p>
    <w:p w14:paraId="16599C51" w14:textId="62F6A67A" w:rsidR="0028329B" w:rsidRPr="001D7DFD" w:rsidRDefault="0028329B" w:rsidP="00DC79A5">
      <w:pPr>
        <w:spacing w:line="360" w:lineRule="auto"/>
        <w:ind w:firstLine="709"/>
        <w:rPr>
          <w:color w:val="000000" w:themeColor="text1"/>
        </w:rPr>
      </w:pPr>
      <w:r w:rsidRPr="001D7DFD">
        <w:rPr>
          <w:color w:val="000000" w:themeColor="text1"/>
        </w:rPr>
        <w:lastRenderedPageBreak/>
        <w:t xml:space="preserve">Apesar de haver diferença no perfil dos grupos </w:t>
      </w:r>
      <w:r w:rsidR="00C80786" w:rsidRPr="001D7DFD">
        <w:rPr>
          <w:color w:val="000000" w:themeColor="text1"/>
        </w:rPr>
        <w:t xml:space="preserve">de </w:t>
      </w:r>
      <w:r w:rsidRPr="001D7DFD">
        <w:rPr>
          <w:color w:val="000000" w:themeColor="text1"/>
        </w:rPr>
        <w:t>responde</w:t>
      </w:r>
      <w:r w:rsidR="00C80786" w:rsidRPr="001D7DFD">
        <w:rPr>
          <w:color w:val="000000" w:themeColor="text1"/>
        </w:rPr>
        <w:t>ntes</w:t>
      </w:r>
      <w:r w:rsidRPr="001D7DFD">
        <w:rPr>
          <w:color w:val="000000" w:themeColor="text1"/>
        </w:rPr>
        <w:t>, pode-se afirmar que se tratando de experiencia do usuário e sistema</w:t>
      </w:r>
      <w:r w:rsidR="00C80786" w:rsidRPr="001D7DFD">
        <w:rPr>
          <w:color w:val="000000" w:themeColor="text1"/>
        </w:rPr>
        <w:t xml:space="preserve">, a sua avaliação ainda é </w:t>
      </w:r>
      <w:r w:rsidR="00313D69" w:rsidRPr="001D7DFD">
        <w:rPr>
          <w:color w:val="000000" w:themeColor="text1"/>
        </w:rPr>
        <w:t>válida</w:t>
      </w:r>
      <w:r w:rsidR="00C80786" w:rsidRPr="001D7DFD">
        <w:rPr>
          <w:color w:val="000000" w:themeColor="text1"/>
        </w:rPr>
        <w:t>.</w:t>
      </w:r>
      <w:r w:rsidR="00313D69" w:rsidRPr="001D7DFD">
        <w:rPr>
          <w:color w:val="000000" w:themeColor="text1"/>
        </w:rPr>
        <w:t xml:space="preserve"> Além disso os resultados adquiridos neste questionário pode ser confrontado com os obtidos pela testagem com o público-alvo uma vez que haja maior adesão.</w:t>
      </w:r>
    </w:p>
    <w:p w14:paraId="13B2359B" w14:textId="4084F7B6" w:rsidR="00EC684E" w:rsidRPr="001D7DFD" w:rsidRDefault="00EC684E" w:rsidP="00DC79A5">
      <w:pPr>
        <w:pStyle w:val="Legenda"/>
        <w:keepNext/>
        <w:spacing w:line="360" w:lineRule="auto"/>
      </w:pPr>
      <w:bookmarkStart w:id="84" w:name="_Ref109300310"/>
      <w:bookmarkStart w:id="85" w:name="_Toc109639180"/>
      <w:r w:rsidRPr="001D7DFD">
        <w:t xml:space="preserve">Figura </w:t>
      </w:r>
      <w:fldSimple w:instr=" SEQ Figura \* ARABIC ">
        <w:r w:rsidR="00152FC1">
          <w:rPr>
            <w:noProof/>
          </w:rPr>
          <w:t>16</w:t>
        </w:r>
      </w:fldSimple>
      <w:bookmarkEnd w:id="84"/>
      <w:r w:rsidRPr="001D7DFD">
        <w:t>: Gênero dos respondentes</w:t>
      </w:r>
      <w:r w:rsidR="00DC79A5">
        <w:t>.</w:t>
      </w:r>
      <w:bookmarkEnd w:id="85"/>
    </w:p>
    <w:p w14:paraId="36BF3468" w14:textId="77777777" w:rsidR="00EC684E" w:rsidRPr="001D7DFD" w:rsidRDefault="00EC684E" w:rsidP="00EC684E">
      <w:pPr>
        <w:keepNext/>
        <w:ind w:firstLine="0"/>
        <w:jc w:val="center"/>
        <w:rPr>
          <w:sz w:val="20"/>
        </w:rPr>
      </w:pPr>
      <w:r w:rsidRPr="001D7DFD">
        <w:rPr>
          <w:noProof/>
          <w:sz w:val="20"/>
        </w:rPr>
        <w:drawing>
          <wp:inline distT="0" distB="0" distL="0" distR="0" wp14:anchorId="1B12B37E" wp14:editId="29C6F0D5">
            <wp:extent cx="3895725" cy="2714625"/>
            <wp:effectExtent l="0" t="0" r="0" b="0"/>
            <wp:docPr id="134" name="Gráfico 1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BC0DFAB" w14:textId="0DD318A2" w:rsidR="00EC684E" w:rsidRPr="001D7DFD" w:rsidRDefault="00EC684E" w:rsidP="00DC79A5">
      <w:pPr>
        <w:spacing w:after="0" w:line="360" w:lineRule="auto"/>
        <w:ind w:firstLine="0"/>
        <w:jc w:val="center"/>
        <w:rPr>
          <w:sz w:val="20"/>
        </w:rPr>
      </w:pPr>
      <w:r w:rsidRPr="001D7DFD">
        <w:rPr>
          <w:sz w:val="20"/>
        </w:rPr>
        <w:t xml:space="preserve">Fonte: </w:t>
      </w:r>
      <w:r w:rsidR="00DC79A5">
        <w:rPr>
          <w:sz w:val="20"/>
        </w:rPr>
        <w:t>A</w:t>
      </w:r>
      <w:r w:rsidRPr="001D7DFD">
        <w:rPr>
          <w:sz w:val="20"/>
        </w:rPr>
        <w:t>utoria própria</w:t>
      </w:r>
      <w:r w:rsidR="00DC79A5">
        <w:rPr>
          <w:sz w:val="20"/>
        </w:rPr>
        <w:t>.</w:t>
      </w:r>
    </w:p>
    <w:p w14:paraId="51FB41EA" w14:textId="302D6C02" w:rsidR="00EC684E" w:rsidRPr="001D7DFD" w:rsidRDefault="00EC684E" w:rsidP="00DC79A5">
      <w:pPr>
        <w:pStyle w:val="Legenda"/>
        <w:keepNext/>
        <w:spacing w:before="240"/>
      </w:pPr>
      <w:bookmarkStart w:id="86" w:name="_Ref109300317"/>
      <w:bookmarkStart w:id="87" w:name="_Toc109639181"/>
      <w:r w:rsidRPr="001D7DFD">
        <w:t xml:space="preserve">Figura </w:t>
      </w:r>
      <w:fldSimple w:instr=" SEQ Figura \* ARABIC ">
        <w:r w:rsidR="00152FC1">
          <w:rPr>
            <w:noProof/>
          </w:rPr>
          <w:t>17</w:t>
        </w:r>
      </w:fldSimple>
      <w:bookmarkEnd w:id="86"/>
      <w:r w:rsidRPr="001D7DFD">
        <w:t>: Tipos de produtos vendidos pelos respondentes</w:t>
      </w:r>
      <w:r w:rsidR="00DC79A5">
        <w:t>.</w:t>
      </w:r>
      <w:bookmarkEnd w:id="87"/>
    </w:p>
    <w:p w14:paraId="2F1C8DD8" w14:textId="77777777" w:rsidR="00EC684E" w:rsidRPr="001D7DFD" w:rsidRDefault="00EC684E" w:rsidP="00EC684E">
      <w:pPr>
        <w:keepNext/>
        <w:ind w:firstLine="0"/>
        <w:jc w:val="center"/>
        <w:rPr>
          <w:sz w:val="20"/>
        </w:rPr>
      </w:pPr>
      <w:r w:rsidRPr="001D7DFD">
        <w:rPr>
          <w:noProof/>
          <w:sz w:val="20"/>
        </w:rPr>
        <w:drawing>
          <wp:inline distT="0" distB="0" distL="0" distR="0" wp14:anchorId="716E8281" wp14:editId="427CEF4C">
            <wp:extent cx="4933950" cy="2990850"/>
            <wp:effectExtent l="0" t="0" r="0" b="0"/>
            <wp:docPr id="136" name="Gráfico 1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3EE8BEF4" w14:textId="40E6A40B" w:rsidR="00D34CA0" w:rsidRPr="001D7DFD" w:rsidRDefault="00EC684E" w:rsidP="00DC79A5">
      <w:pPr>
        <w:spacing w:after="0" w:line="360" w:lineRule="auto"/>
        <w:ind w:firstLine="0"/>
        <w:jc w:val="center"/>
        <w:rPr>
          <w:sz w:val="20"/>
        </w:rPr>
      </w:pPr>
      <w:r w:rsidRPr="001D7DFD">
        <w:rPr>
          <w:sz w:val="20"/>
        </w:rPr>
        <w:t xml:space="preserve">Fonte: </w:t>
      </w:r>
      <w:r w:rsidR="00DC79A5">
        <w:rPr>
          <w:sz w:val="20"/>
        </w:rPr>
        <w:t>A</w:t>
      </w:r>
      <w:r w:rsidRPr="001D7DFD">
        <w:rPr>
          <w:sz w:val="20"/>
        </w:rPr>
        <w:t>utoria própria</w:t>
      </w:r>
      <w:r w:rsidR="00DC79A5">
        <w:rPr>
          <w:sz w:val="20"/>
        </w:rPr>
        <w:t>.</w:t>
      </w:r>
    </w:p>
    <w:p w14:paraId="57B3C3B3" w14:textId="1346859B" w:rsidR="00C35D4C" w:rsidRPr="001D7DFD" w:rsidRDefault="00C35D4C" w:rsidP="00DC79A5">
      <w:pPr>
        <w:spacing w:before="240" w:after="0" w:line="360" w:lineRule="auto"/>
        <w:ind w:firstLine="709"/>
      </w:pPr>
      <w:r w:rsidRPr="001D7DFD">
        <w:t xml:space="preserve">Para cada pergunta objetiva utilizando a escala de </w:t>
      </w:r>
      <w:proofErr w:type="spellStart"/>
      <w:r w:rsidRPr="001D7DFD">
        <w:t>Likert</w:t>
      </w:r>
      <w:proofErr w:type="spellEnd"/>
      <w:r w:rsidRPr="001D7DFD">
        <w:t xml:space="preserve"> foi criado um gráfico de pizza ou de colunas para representar as respostas dos usuários. Para a primeira pergunta, o enunciado e respostas estão ilustrados no gráfico da </w:t>
      </w:r>
      <w:r w:rsidRPr="001D7DFD">
        <w:fldChar w:fldCharType="begin"/>
      </w:r>
      <w:r w:rsidRPr="001D7DFD">
        <w:instrText xml:space="preserve"> REF _Ref109074458 \h  \* MERGEFORMAT </w:instrText>
      </w:r>
      <w:r w:rsidRPr="001D7DFD">
        <w:fldChar w:fldCharType="separate"/>
      </w:r>
      <w:r w:rsidRPr="001D7DFD">
        <w:t xml:space="preserve">Figura </w:t>
      </w:r>
      <w:r w:rsidRPr="001D7DFD">
        <w:rPr>
          <w:noProof/>
        </w:rPr>
        <w:t>18</w:t>
      </w:r>
      <w:r w:rsidRPr="001D7DFD">
        <w:fldChar w:fldCharType="end"/>
      </w:r>
      <w:r w:rsidRPr="001D7DFD">
        <w:t>.</w:t>
      </w:r>
    </w:p>
    <w:p w14:paraId="16472541" w14:textId="291C25E4" w:rsidR="00EC684E" w:rsidRPr="001D7DFD" w:rsidRDefault="00EC684E" w:rsidP="00EC684E">
      <w:pPr>
        <w:pStyle w:val="Legenda"/>
        <w:keepNext/>
      </w:pPr>
      <w:bookmarkStart w:id="88" w:name="_Ref109074458"/>
      <w:bookmarkStart w:id="89" w:name="_Ref109074451"/>
      <w:bookmarkStart w:id="90" w:name="_Toc109639182"/>
      <w:r w:rsidRPr="001D7DFD">
        <w:lastRenderedPageBreak/>
        <w:t xml:space="preserve">Figura </w:t>
      </w:r>
      <w:fldSimple w:instr=" SEQ Figura \* ARABIC ">
        <w:r w:rsidR="00152FC1">
          <w:rPr>
            <w:noProof/>
          </w:rPr>
          <w:t>18</w:t>
        </w:r>
      </w:fldSimple>
      <w:bookmarkEnd w:id="88"/>
      <w:r w:rsidR="00DC79A5">
        <w:rPr>
          <w:noProof/>
        </w:rPr>
        <w:t>:</w:t>
      </w:r>
      <w:r w:rsidRPr="001D7DFD">
        <w:t xml:space="preserve"> Resultados da primeira pergunta sobre UX</w:t>
      </w:r>
      <w:bookmarkEnd w:id="89"/>
      <w:r w:rsidR="00DC79A5">
        <w:t>.</w:t>
      </w:r>
      <w:bookmarkEnd w:id="90"/>
    </w:p>
    <w:p w14:paraId="426CDE0B" w14:textId="77777777" w:rsidR="00EC684E" w:rsidRPr="001D7DFD" w:rsidRDefault="00EC684E" w:rsidP="00EC684E">
      <w:pPr>
        <w:keepNext/>
        <w:spacing w:after="0"/>
        <w:ind w:firstLine="0"/>
        <w:jc w:val="center"/>
      </w:pPr>
      <w:r w:rsidRPr="001D7DFD">
        <w:rPr>
          <w:noProof/>
        </w:rPr>
        <w:drawing>
          <wp:inline distT="0" distB="0" distL="0" distR="0" wp14:anchorId="3F8BB5D6" wp14:editId="17486E5A">
            <wp:extent cx="5076825" cy="2933700"/>
            <wp:effectExtent l="0" t="0" r="0" b="0"/>
            <wp:docPr id="122" name="Gráfico 1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658F2502" w14:textId="1F2EF20F" w:rsidR="00EC684E" w:rsidRPr="001D7DFD" w:rsidRDefault="00EC684E" w:rsidP="00EC684E">
      <w:pPr>
        <w:pStyle w:val="Legenda"/>
        <w:spacing w:after="240"/>
      </w:pPr>
      <w:r w:rsidRPr="001D7DFD">
        <w:t xml:space="preserve">Fonte: </w:t>
      </w:r>
      <w:r w:rsidR="00DC79A5">
        <w:t>A</w:t>
      </w:r>
      <w:r w:rsidRPr="001D7DFD">
        <w:t>utoria própria</w:t>
      </w:r>
      <w:r w:rsidR="00DC79A5">
        <w:t>.</w:t>
      </w:r>
    </w:p>
    <w:p w14:paraId="26678943" w14:textId="77777777" w:rsidR="00C35D4C" w:rsidRPr="001D7DFD" w:rsidRDefault="00C35D4C" w:rsidP="00EC684E">
      <w:pPr>
        <w:spacing w:after="0" w:line="360" w:lineRule="auto"/>
        <w:ind w:firstLine="709"/>
      </w:pPr>
      <w:r w:rsidRPr="001D7DFD">
        <w:t>Através dessa pergunta foi possível notar que os usuários não tiveram dificuldades com a utilização do sistema. Isso indica que, seguindo os princípios do UX, as posições dos componentes estavam adequadas e bem visíveis, além de que as funcionalidades se comportaram da maneira correta e que os usuários não tiveram problemas em relação ao uso das mesmas.</w:t>
      </w:r>
    </w:p>
    <w:p w14:paraId="60DCC681" w14:textId="676E960C" w:rsidR="0090578F" w:rsidRPr="001D7DFD" w:rsidRDefault="0090578F" w:rsidP="00EC684E">
      <w:pPr>
        <w:spacing w:after="0" w:line="360" w:lineRule="auto"/>
        <w:ind w:firstLine="709"/>
        <w:rPr>
          <w:strike/>
          <w:color w:val="FF0000"/>
        </w:rPr>
      </w:pPr>
      <w:r w:rsidRPr="001D7DFD">
        <w:t xml:space="preserve">A pergunta seguinte, teve relação com saber o quão rápido os usuários aprenderam a usar o sistema. As respostas dessa pergunta estão dispostas no gráfico da </w:t>
      </w:r>
      <w:r w:rsidRPr="001D7DFD">
        <w:fldChar w:fldCharType="begin"/>
      </w:r>
      <w:r w:rsidRPr="001D7DFD">
        <w:instrText xml:space="preserve"> REF _Ref109076055 \h  \* MERGEFORMAT </w:instrText>
      </w:r>
      <w:r w:rsidRPr="001D7DFD">
        <w:fldChar w:fldCharType="separate"/>
      </w:r>
      <w:r w:rsidR="00C35D4C" w:rsidRPr="001D7DFD">
        <w:t xml:space="preserve">Figura </w:t>
      </w:r>
      <w:r w:rsidR="00C35D4C" w:rsidRPr="001D7DFD">
        <w:rPr>
          <w:noProof/>
        </w:rPr>
        <w:t>19</w:t>
      </w:r>
      <w:r w:rsidRPr="001D7DFD">
        <w:fldChar w:fldCharType="end"/>
      </w:r>
      <w:r w:rsidRPr="001D7DFD">
        <w:t>. Com essas respostas, notou-se que houve um pouco mais de dificuldade no aprendizado do aplicativo. Isso pode ter relação com as listas inicialmente vazias do aplicativo, que não davam pistas sobre o que fazer naquela tela, exceto pelo botão de “+” indicando poder adicionar um produto, venda ou cliente, e pela falta de mensagens de ajuda no sistema que informem ao usuário como ele pode cumprir seus objetivos no aplicativo. Esses recursos não foram implementados durante o desenvolvimento devido a priorização de outros. Contudo, os resultados obtidos indicam que eles devem ser implementados em uma próxima versão do sistema.</w:t>
      </w:r>
      <w:r w:rsidR="00D34CA0" w:rsidRPr="001D7DFD">
        <w:rPr>
          <w:strike/>
          <w:color w:val="FF0000"/>
        </w:rPr>
        <w:t xml:space="preserve"> </w:t>
      </w:r>
    </w:p>
    <w:p w14:paraId="3578E0D3" w14:textId="73FBC68A" w:rsidR="0090578F" w:rsidRPr="001D7DFD" w:rsidRDefault="0090578F" w:rsidP="00EC684E">
      <w:pPr>
        <w:spacing w:after="0" w:line="360" w:lineRule="auto"/>
        <w:ind w:firstLine="709"/>
      </w:pPr>
      <w:r w:rsidRPr="001D7DFD">
        <w:t xml:space="preserve">A terceira pergunta sobre UX, que teve relação com a estética ou beleza do sistema. Apesar desta área ser bastante subjetiva, o questionário mostrou que o aplicativo possui uma interface agradável de se usar, como revelam os resultados encontrados na </w:t>
      </w:r>
      <w:r w:rsidR="008518E9">
        <w:fldChar w:fldCharType="begin"/>
      </w:r>
      <w:r w:rsidR="008518E9">
        <w:instrText xml:space="preserve"> REF _Ref109596297 \h </w:instrText>
      </w:r>
      <w:r w:rsidR="008518E9">
        <w:fldChar w:fldCharType="separate"/>
      </w:r>
      <w:r w:rsidR="008518E9">
        <w:t xml:space="preserve">Figura </w:t>
      </w:r>
      <w:r w:rsidR="008518E9">
        <w:rPr>
          <w:noProof/>
        </w:rPr>
        <w:t>20</w:t>
      </w:r>
      <w:r w:rsidR="008518E9">
        <w:fldChar w:fldCharType="end"/>
      </w:r>
      <w:r w:rsidRPr="001D7DFD">
        <w:t xml:space="preserve">. O motivo para as notas menores pode </w:t>
      </w:r>
      <w:r w:rsidR="003D4A15" w:rsidRPr="001D7DFD">
        <w:t>estar ligado</w:t>
      </w:r>
      <w:r w:rsidRPr="001D7DFD">
        <w:t xml:space="preserve"> ao gosto particular de cada </w:t>
      </w:r>
      <w:r w:rsidRPr="007B6986">
        <w:t>usuário</w:t>
      </w:r>
      <w:r w:rsidR="003D4A15" w:rsidRPr="007B6986">
        <w:t>. P</w:t>
      </w:r>
      <w:r w:rsidRPr="007B6986">
        <w:t>orém</w:t>
      </w:r>
      <w:r w:rsidR="003D4A15" w:rsidRPr="007B6986">
        <w:t>,</w:t>
      </w:r>
      <w:r w:rsidRPr="007B6986">
        <w:t xml:space="preserve"> com</w:t>
      </w:r>
      <w:r w:rsidR="003D4A15" w:rsidRPr="007B6986">
        <w:t>o</w:t>
      </w:r>
      <w:r w:rsidRPr="007B6986">
        <w:t xml:space="preserve"> a maioria reagi</w:t>
      </w:r>
      <w:r w:rsidR="003D4A15" w:rsidRPr="007B6986">
        <w:t>u</w:t>
      </w:r>
      <w:r w:rsidRPr="007B6986">
        <w:t xml:space="preserve"> positivamente, é seguro dizer que a interface é um ponto</w:t>
      </w:r>
      <w:r w:rsidRPr="001D7DFD">
        <w:t xml:space="preserve"> positivo do aplicativo.</w:t>
      </w:r>
    </w:p>
    <w:p w14:paraId="61BC0E9B" w14:textId="0EECE24D" w:rsidR="006679A9" w:rsidRPr="001D7DFD" w:rsidRDefault="006679A9" w:rsidP="00EC684E">
      <w:pPr>
        <w:pStyle w:val="Legenda"/>
        <w:keepNext/>
      </w:pPr>
      <w:bookmarkStart w:id="91" w:name="_Ref109076055"/>
      <w:bookmarkStart w:id="92" w:name="_Toc109639183"/>
      <w:r w:rsidRPr="001D7DFD">
        <w:lastRenderedPageBreak/>
        <w:t xml:space="preserve">Figura </w:t>
      </w:r>
      <w:fldSimple w:instr=" SEQ Figura \* ARABIC ">
        <w:r w:rsidR="00152FC1">
          <w:rPr>
            <w:noProof/>
          </w:rPr>
          <w:t>19</w:t>
        </w:r>
      </w:fldSimple>
      <w:bookmarkEnd w:id="91"/>
      <w:r w:rsidRPr="001D7DFD">
        <w:t>: Gráfico relativo a segunda pergunta sobre UX</w:t>
      </w:r>
      <w:r w:rsidR="00194D0B">
        <w:t>.</w:t>
      </w:r>
      <w:bookmarkEnd w:id="92"/>
    </w:p>
    <w:p w14:paraId="4F3DF309" w14:textId="1DC4AAC8" w:rsidR="00E74664" w:rsidRPr="001D7DFD" w:rsidRDefault="00286B78" w:rsidP="00EC684E">
      <w:pPr>
        <w:keepNext/>
        <w:spacing w:after="0"/>
        <w:ind w:firstLine="0"/>
        <w:jc w:val="center"/>
      </w:pPr>
      <w:r w:rsidRPr="001D7DFD">
        <w:rPr>
          <w:noProof/>
        </w:rPr>
        <w:drawing>
          <wp:inline distT="0" distB="0" distL="0" distR="0" wp14:anchorId="1CD879D3" wp14:editId="0CCEC3DA">
            <wp:extent cx="5076825" cy="2800350"/>
            <wp:effectExtent l="0" t="0" r="0" b="0"/>
            <wp:docPr id="125" name="Gráfico 1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7E6051A9" w14:textId="6F94C62A" w:rsidR="006679A9" w:rsidRPr="001D7DFD" w:rsidRDefault="0090578F" w:rsidP="00EC684E">
      <w:pPr>
        <w:pStyle w:val="Legenda"/>
        <w:spacing w:after="240"/>
      </w:pPr>
      <w:r w:rsidRPr="001D7DFD">
        <w:t xml:space="preserve">Fonte: </w:t>
      </w:r>
      <w:r w:rsidR="00194D0B">
        <w:t>A</w:t>
      </w:r>
      <w:r w:rsidRPr="001D7DFD">
        <w:t>utoria própria</w:t>
      </w:r>
      <w:r w:rsidR="00194D0B">
        <w:t>.</w:t>
      </w:r>
    </w:p>
    <w:p w14:paraId="5DD93FB7" w14:textId="079E6789" w:rsidR="00152FC1" w:rsidRDefault="00152FC1" w:rsidP="00152FC1">
      <w:pPr>
        <w:pStyle w:val="Legenda"/>
        <w:keepNext/>
      </w:pPr>
      <w:bookmarkStart w:id="93" w:name="_Ref109596297"/>
      <w:bookmarkStart w:id="94" w:name="_Toc109639184"/>
      <w:r>
        <w:t xml:space="preserve">Figura </w:t>
      </w:r>
      <w:fldSimple w:instr=" SEQ Figura \* ARABIC ">
        <w:r>
          <w:rPr>
            <w:noProof/>
          </w:rPr>
          <w:t>20</w:t>
        </w:r>
      </w:fldSimple>
      <w:bookmarkEnd w:id="93"/>
      <w:r w:rsidR="008518E9">
        <w:t>:</w:t>
      </w:r>
      <w:r>
        <w:t xml:space="preserve"> </w:t>
      </w:r>
      <w:r w:rsidRPr="0045741F">
        <w:t>Gráfico relativo à terceira pergunta sobre UX.</w:t>
      </w:r>
      <w:bookmarkEnd w:id="94"/>
    </w:p>
    <w:p w14:paraId="519B084A" w14:textId="3441DDA9" w:rsidR="0021658E" w:rsidRPr="001D7DFD" w:rsidRDefault="00286B78" w:rsidP="00EC684E">
      <w:pPr>
        <w:pStyle w:val="Legenda"/>
        <w:keepNext/>
      </w:pPr>
      <w:r w:rsidRPr="001D7DFD">
        <w:rPr>
          <w:noProof/>
        </w:rPr>
        <w:drawing>
          <wp:inline distT="0" distB="0" distL="0" distR="0" wp14:anchorId="4CC622E5" wp14:editId="73E65126">
            <wp:extent cx="5133975" cy="2809875"/>
            <wp:effectExtent l="0" t="0" r="0" b="0"/>
            <wp:docPr id="126" name="Gráfico 1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AC94945" w14:textId="21701101" w:rsidR="00BE32AD" w:rsidRPr="001D7DFD" w:rsidRDefault="0090578F" w:rsidP="00EC684E">
      <w:pPr>
        <w:pStyle w:val="Legenda"/>
        <w:spacing w:after="240"/>
      </w:pPr>
      <w:r w:rsidRPr="001D7DFD">
        <w:t xml:space="preserve">Fonte: </w:t>
      </w:r>
      <w:r w:rsidR="00194D0B">
        <w:t>A</w:t>
      </w:r>
      <w:r w:rsidRPr="001D7DFD">
        <w:t>utoria própria</w:t>
      </w:r>
      <w:r w:rsidR="00194D0B">
        <w:t>.</w:t>
      </w:r>
    </w:p>
    <w:p w14:paraId="0A238562" w14:textId="0C727BEF" w:rsidR="00EC684E" w:rsidRPr="001D7DFD" w:rsidRDefault="00EC684E" w:rsidP="00EC684E">
      <w:pPr>
        <w:spacing w:after="0" w:line="360" w:lineRule="auto"/>
        <w:ind w:firstLine="709"/>
      </w:pPr>
      <w:bookmarkStart w:id="95" w:name="_Ref109079383"/>
      <w:r w:rsidRPr="001D7DFD">
        <w:t>A pergunta com relação a heurística de prevenção de erros teve respostas mistas, como pode ser visto no gráfico da</w:t>
      </w:r>
      <w:r w:rsidR="0095085D" w:rsidRPr="001D7DFD">
        <w:t xml:space="preserve"> </w:t>
      </w:r>
      <w:r w:rsidR="0095085D" w:rsidRPr="001D7DFD">
        <w:fldChar w:fldCharType="begin"/>
      </w:r>
      <w:r w:rsidR="0095085D" w:rsidRPr="001D7DFD">
        <w:instrText xml:space="preserve"> REF _Ref109300818 \h </w:instrText>
      </w:r>
      <w:r w:rsidR="00194FC4" w:rsidRPr="001D7DFD">
        <w:instrText xml:space="preserve"> \* MERGEFORMAT </w:instrText>
      </w:r>
      <w:r w:rsidR="0095085D" w:rsidRPr="001D7DFD">
        <w:fldChar w:fldCharType="separate"/>
      </w:r>
      <w:r w:rsidR="0095085D" w:rsidRPr="001D7DFD">
        <w:t xml:space="preserve">Figura </w:t>
      </w:r>
      <w:r w:rsidR="0095085D" w:rsidRPr="001D7DFD">
        <w:rPr>
          <w:noProof/>
        </w:rPr>
        <w:t>21</w:t>
      </w:r>
      <w:r w:rsidR="0095085D" w:rsidRPr="001D7DFD">
        <w:fldChar w:fldCharType="end"/>
      </w:r>
      <w:r w:rsidRPr="001D7DFD">
        <w:t xml:space="preserve">. A possível razão para essa reação dos usuários pode ser </w:t>
      </w:r>
      <w:r w:rsidR="0095085D" w:rsidRPr="001D7DFD">
        <w:t>devido</w:t>
      </w:r>
      <w:r w:rsidRPr="001D7DFD">
        <w:t xml:space="preserve"> ao aplicativo não possuir outras formas de prevenção de erros além do questionamento antes da exclusão ou modificação de dados, como por exemplo, um pop-up de </w:t>
      </w:r>
      <w:r w:rsidR="006B5B94" w:rsidRPr="001D7DFD">
        <w:t>“</w:t>
      </w:r>
      <w:r w:rsidRPr="001D7DFD">
        <w:t>desfazer</w:t>
      </w:r>
      <w:r w:rsidR="006B5B94" w:rsidRPr="001D7DFD">
        <w:t>”</w:t>
      </w:r>
      <w:r w:rsidRPr="001D7DFD">
        <w:t xml:space="preserve"> aparecer após a exclusão</w:t>
      </w:r>
      <w:r w:rsidR="001A3102" w:rsidRPr="001D7DFD">
        <w:t xml:space="preserve">, porém essa opção deverá ser estudada mais a fundo para encontras outras </w:t>
      </w:r>
      <w:r w:rsidR="00F10D9A" w:rsidRPr="001D7DFD">
        <w:t xml:space="preserve">mais </w:t>
      </w:r>
      <w:r w:rsidR="001A3102" w:rsidRPr="001D7DFD">
        <w:t>alternativas</w:t>
      </w:r>
      <w:r w:rsidRPr="001D7DFD">
        <w:t>.</w:t>
      </w:r>
    </w:p>
    <w:p w14:paraId="25AEDF57" w14:textId="574AC97D" w:rsidR="008F56AF" w:rsidRPr="001D7DFD" w:rsidRDefault="00EC684E" w:rsidP="00EC684E">
      <w:pPr>
        <w:spacing w:after="0" w:line="360" w:lineRule="auto"/>
        <w:ind w:firstLine="709"/>
      </w:pPr>
      <w:r w:rsidRPr="001D7DFD">
        <w:t xml:space="preserve"> Por fim, a última pergunta sobre UX do questionário tem relação com a consistência e </w:t>
      </w:r>
      <w:r w:rsidR="0095085D" w:rsidRPr="001D7DFD">
        <w:t xml:space="preserve">os </w:t>
      </w:r>
      <w:r w:rsidRPr="001D7DFD">
        <w:t xml:space="preserve">padrões </w:t>
      </w:r>
      <w:r w:rsidR="0095085D" w:rsidRPr="001D7DFD">
        <w:t>a</w:t>
      </w:r>
      <w:r w:rsidRPr="001D7DFD">
        <w:t>do</w:t>
      </w:r>
      <w:r w:rsidR="0095085D" w:rsidRPr="001D7DFD">
        <w:t>tados pelo</w:t>
      </w:r>
      <w:r w:rsidRPr="001D7DFD">
        <w:t xml:space="preserve"> sistema. O gráfico das repostas desta questão pode ser visto na </w:t>
      </w:r>
      <w:r w:rsidRPr="001D7DFD">
        <w:fldChar w:fldCharType="begin"/>
      </w:r>
      <w:r w:rsidRPr="001D7DFD">
        <w:instrText xml:space="preserve"> REF _Ref109080488 \h  \* MERGEFORMAT </w:instrText>
      </w:r>
      <w:r w:rsidRPr="001D7DFD">
        <w:fldChar w:fldCharType="separate"/>
      </w:r>
      <w:r w:rsidRPr="001D7DFD">
        <w:t>Figura 22</w:t>
      </w:r>
      <w:r w:rsidRPr="001D7DFD">
        <w:fldChar w:fldCharType="end"/>
      </w:r>
      <w:r w:rsidRPr="001D7DFD">
        <w:t xml:space="preserve">. Essa pergunta buscou saber se o usuário ficou satisfeito com </w:t>
      </w:r>
      <w:r w:rsidR="00CF721E" w:rsidRPr="001D7DFD">
        <w:t>a disposição</w:t>
      </w:r>
      <w:r w:rsidRPr="001D7DFD">
        <w:t xml:space="preserve"> dos componentes </w:t>
      </w:r>
      <w:r w:rsidRPr="001D7DFD">
        <w:lastRenderedPageBreak/>
        <w:t>na tela. Ao desenvolver o sistema</w:t>
      </w:r>
      <w:r w:rsidR="00CF721E" w:rsidRPr="001D7DFD">
        <w:t>,</w:t>
      </w:r>
      <w:r w:rsidRPr="001D7DFD">
        <w:t xml:space="preserve"> buscou-se manter os padrões entre as telas para </w:t>
      </w:r>
      <w:r w:rsidR="008F56AF" w:rsidRPr="001D7DFD">
        <w:t>auxiliar o usuário a identificar os componentes nas mesmas.</w:t>
      </w:r>
    </w:p>
    <w:p w14:paraId="1E29F9C8" w14:textId="72F4459D" w:rsidR="007D6AB2" w:rsidRPr="001D7DFD" w:rsidRDefault="007D6AB2" w:rsidP="00194D0B">
      <w:pPr>
        <w:pStyle w:val="Legenda"/>
        <w:keepNext/>
        <w:spacing w:before="240"/>
      </w:pPr>
      <w:bookmarkStart w:id="96" w:name="_Ref109300818"/>
      <w:bookmarkStart w:id="97" w:name="_Toc109639185"/>
      <w:r w:rsidRPr="001D7DFD">
        <w:t xml:space="preserve">Figura </w:t>
      </w:r>
      <w:fldSimple w:instr=" SEQ Figura \* ARABIC ">
        <w:r w:rsidR="00152FC1">
          <w:rPr>
            <w:noProof/>
          </w:rPr>
          <w:t>21</w:t>
        </w:r>
      </w:fldSimple>
      <w:bookmarkEnd w:id="96"/>
      <w:r w:rsidRPr="001D7DFD">
        <w:t>: Gráfico relativo a quarta pergunta sobre UX</w:t>
      </w:r>
      <w:bookmarkEnd w:id="95"/>
      <w:r w:rsidR="00194D0B">
        <w:t>.</w:t>
      </w:r>
      <w:bookmarkEnd w:id="97"/>
    </w:p>
    <w:p w14:paraId="740BB7D7" w14:textId="54D5AE74" w:rsidR="007D6AB2" w:rsidRPr="001D7DFD" w:rsidRDefault="00286B78" w:rsidP="00EC684E">
      <w:pPr>
        <w:keepNext/>
        <w:spacing w:after="0"/>
        <w:ind w:firstLine="0"/>
        <w:jc w:val="center"/>
      </w:pPr>
      <w:r w:rsidRPr="001D7DFD">
        <w:rPr>
          <w:noProof/>
        </w:rPr>
        <w:drawing>
          <wp:inline distT="0" distB="0" distL="0" distR="0" wp14:anchorId="249281F1" wp14:editId="3862FEB0">
            <wp:extent cx="4981575" cy="2743200"/>
            <wp:effectExtent l="0" t="0" r="0" b="0"/>
            <wp:docPr id="127" name="Gráfico 1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9F86310" w14:textId="4C42E684" w:rsidR="00A540F7" w:rsidRPr="001D7DFD" w:rsidRDefault="0090578F" w:rsidP="00EC684E">
      <w:pPr>
        <w:pStyle w:val="Legenda"/>
      </w:pPr>
      <w:r w:rsidRPr="001D7DFD">
        <w:t xml:space="preserve">Fonte: </w:t>
      </w:r>
      <w:r w:rsidR="00194D0B">
        <w:t>A</w:t>
      </w:r>
      <w:r w:rsidRPr="001D7DFD">
        <w:t>utoria própria</w:t>
      </w:r>
      <w:r w:rsidR="00194D0B">
        <w:t>.</w:t>
      </w:r>
    </w:p>
    <w:p w14:paraId="58026FA1" w14:textId="77777777" w:rsidR="00A540F7" w:rsidRPr="001D7DFD" w:rsidRDefault="00A540F7" w:rsidP="00EC684E">
      <w:pPr>
        <w:spacing w:after="0"/>
      </w:pPr>
    </w:p>
    <w:p w14:paraId="3AEDFE71" w14:textId="48B444B5" w:rsidR="00EF0D97" w:rsidRPr="001D7DFD" w:rsidRDefault="00EF0D97" w:rsidP="00EC684E">
      <w:pPr>
        <w:pStyle w:val="Legenda"/>
        <w:keepNext/>
      </w:pPr>
      <w:bookmarkStart w:id="98" w:name="_Ref109080488"/>
      <w:bookmarkStart w:id="99" w:name="_Toc109639186"/>
      <w:r w:rsidRPr="001D7DFD">
        <w:t xml:space="preserve">Figura </w:t>
      </w:r>
      <w:fldSimple w:instr=" SEQ Figura \* ARABIC ">
        <w:r w:rsidR="00152FC1">
          <w:rPr>
            <w:noProof/>
          </w:rPr>
          <w:t>22</w:t>
        </w:r>
      </w:fldSimple>
      <w:bookmarkEnd w:id="98"/>
      <w:r w:rsidRPr="001D7DFD">
        <w:t xml:space="preserve">: </w:t>
      </w:r>
      <w:r w:rsidR="00717D85">
        <w:t>Gráfico</w:t>
      </w:r>
      <w:r w:rsidRPr="001D7DFD">
        <w:t xml:space="preserve"> relativ</w:t>
      </w:r>
      <w:r w:rsidR="00717D85">
        <w:t>o</w:t>
      </w:r>
      <w:r w:rsidRPr="001D7DFD">
        <w:t xml:space="preserve"> </w:t>
      </w:r>
      <w:r w:rsidR="00A540F7" w:rsidRPr="001D7DFD">
        <w:t>à</w:t>
      </w:r>
      <w:r w:rsidRPr="001D7DFD">
        <w:t xml:space="preserve"> quinta </w:t>
      </w:r>
      <w:r w:rsidR="00717D85">
        <w:t>pergunta</w:t>
      </w:r>
      <w:r w:rsidRPr="001D7DFD">
        <w:t xml:space="preserve"> sobre UX</w:t>
      </w:r>
      <w:bookmarkEnd w:id="99"/>
    </w:p>
    <w:p w14:paraId="29BD4402" w14:textId="06973296" w:rsidR="00EF0D97" w:rsidRPr="001D7DFD" w:rsidRDefault="007D0BB4" w:rsidP="00EC684E">
      <w:pPr>
        <w:keepNext/>
        <w:spacing w:after="0"/>
        <w:ind w:firstLine="0"/>
        <w:jc w:val="center"/>
      </w:pPr>
      <w:r w:rsidRPr="001D7DFD">
        <w:rPr>
          <w:noProof/>
        </w:rPr>
        <w:drawing>
          <wp:inline distT="0" distB="0" distL="0" distR="0" wp14:anchorId="717C47B5" wp14:editId="43D4A39B">
            <wp:extent cx="4991100" cy="2857500"/>
            <wp:effectExtent l="0" t="0" r="0" b="0"/>
            <wp:docPr id="128" name="Gráfico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5F91BDAA" w14:textId="185B2212" w:rsidR="00EF0D97" w:rsidRPr="001D7DFD" w:rsidRDefault="0090578F" w:rsidP="00EC684E">
      <w:pPr>
        <w:pStyle w:val="Legenda"/>
      </w:pPr>
      <w:r w:rsidRPr="001D7DFD">
        <w:t xml:space="preserve">Fonte: </w:t>
      </w:r>
      <w:r w:rsidR="00194D0B">
        <w:t>A</w:t>
      </w:r>
      <w:r w:rsidRPr="001D7DFD">
        <w:t>utoria própria</w:t>
      </w:r>
      <w:r w:rsidR="00194D0B">
        <w:t>.</w:t>
      </w:r>
    </w:p>
    <w:p w14:paraId="44950CFA" w14:textId="251FBA99" w:rsidR="002F7A0D" w:rsidRPr="001D7DFD" w:rsidRDefault="002F7A0D" w:rsidP="002F7A0D"/>
    <w:p w14:paraId="4D464903" w14:textId="4CC56BA1" w:rsidR="002F7A0D" w:rsidRPr="001D7DFD" w:rsidRDefault="00A540F7" w:rsidP="00A540F7">
      <w:pPr>
        <w:spacing w:line="360" w:lineRule="auto"/>
        <w:ind w:firstLine="709"/>
      </w:pPr>
      <w:r w:rsidRPr="001D7DFD">
        <w:t xml:space="preserve">Para melhorar </w:t>
      </w:r>
      <w:r w:rsidR="00CF721E" w:rsidRPr="001D7DFD">
        <w:t>o</w:t>
      </w:r>
      <w:r w:rsidRPr="001D7DFD">
        <w:t xml:space="preserve"> aspecto do sistema</w:t>
      </w:r>
      <w:r w:rsidR="00CF721E" w:rsidRPr="001D7DFD">
        <w:t xml:space="preserve"> ilustrado pela </w:t>
      </w:r>
      <w:r w:rsidR="00CF721E" w:rsidRPr="001D7DFD">
        <w:fldChar w:fldCharType="begin"/>
      </w:r>
      <w:r w:rsidR="00CF721E" w:rsidRPr="001D7DFD">
        <w:instrText xml:space="preserve"> REF _Ref109080488 \h  \* MERGEFORMAT </w:instrText>
      </w:r>
      <w:r w:rsidR="00CF721E" w:rsidRPr="001D7DFD">
        <w:fldChar w:fldCharType="separate"/>
      </w:r>
      <w:r w:rsidR="00CF721E" w:rsidRPr="001D7DFD">
        <w:t>Figura 22</w:t>
      </w:r>
      <w:r w:rsidR="00CF721E" w:rsidRPr="001D7DFD">
        <w:fldChar w:fldCharType="end"/>
      </w:r>
      <w:r w:rsidRPr="001D7DFD">
        <w:t xml:space="preserve">, </w:t>
      </w:r>
      <w:r w:rsidR="00CF721E" w:rsidRPr="001D7DFD">
        <w:t xml:space="preserve">é preciso </w:t>
      </w:r>
      <w:r w:rsidRPr="001D7DFD">
        <w:t xml:space="preserve">melhorar </w:t>
      </w:r>
      <w:r w:rsidR="00DF175A" w:rsidRPr="001D7DFD">
        <w:t xml:space="preserve">a disposição </w:t>
      </w:r>
      <w:r w:rsidRPr="001D7DFD">
        <w:t xml:space="preserve">dos componentes </w:t>
      </w:r>
      <w:r w:rsidR="00DF175A" w:rsidRPr="001D7DFD">
        <w:t>do sistema</w:t>
      </w:r>
      <w:r w:rsidR="00CF721E" w:rsidRPr="001D7DFD">
        <w:t>. Isto pode ser conseguido</w:t>
      </w:r>
      <w:r w:rsidR="00DF175A" w:rsidRPr="001D7DFD">
        <w:t xml:space="preserve"> </w:t>
      </w:r>
      <w:r w:rsidR="00CF721E" w:rsidRPr="001D7DFD">
        <w:t xml:space="preserve">pela adoção do </w:t>
      </w:r>
      <w:r w:rsidR="00DF175A" w:rsidRPr="001D7DFD">
        <w:t>mapeamento de zonas de toque ilustrado n</w:t>
      </w:r>
      <w:r w:rsidRPr="001D7DFD">
        <w:t xml:space="preserve">a </w:t>
      </w:r>
      <w:r w:rsidRPr="001D7DFD">
        <w:fldChar w:fldCharType="begin"/>
      </w:r>
      <w:r w:rsidRPr="001D7DFD">
        <w:instrText xml:space="preserve"> REF _Ref109135677 \h  \* MERGEFORMAT </w:instrText>
      </w:r>
      <w:r w:rsidRPr="001D7DFD">
        <w:fldChar w:fldCharType="separate"/>
      </w:r>
      <w:r w:rsidR="00C35D4C" w:rsidRPr="001D7DFD">
        <w:t xml:space="preserve">Figura </w:t>
      </w:r>
      <w:r w:rsidR="00C35D4C" w:rsidRPr="001D7DFD">
        <w:rPr>
          <w:noProof/>
        </w:rPr>
        <w:t>23</w:t>
      </w:r>
      <w:r w:rsidRPr="001D7DFD">
        <w:fldChar w:fldCharType="end"/>
      </w:r>
      <w:r w:rsidR="00FD0E37" w:rsidRPr="001D7DFD">
        <w:t xml:space="preserve">. </w:t>
      </w:r>
      <w:r w:rsidR="00DF175A" w:rsidRPr="001D7DFD">
        <w:t>Isso porque, de fato, d</w:t>
      </w:r>
      <w:r w:rsidR="00FD0E37" w:rsidRPr="001D7DFD">
        <w:t>urante o desenvolvimento</w:t>
      </w:r>
      <w:r w:rsidR="00DF175A" w:rsidRPr="001D7DFD">
        <w:t>,</w:t>
      </w:r>
      <w:r w:rsidR="00FD0E37" w:rsidRPr="001D7DFD">
        <w:t xml:space="preserve"> </w:t>
      </w:r>
      <w:r w:rsidR="009A2075" w:rsidRPr="001D7DFD">
        <w:t xml:space="preserve">buscou-se tornar a interface mais </w:t>
      </w:r>
      <w:r w:rsidR="00C31338" w:rsidRPr="001D7DFD">
        <w:t>visível</w:t>
      </w:r>
      <w:r w:rsidR="00A060A8" w:rsidRPr="001D7DFD">
        <w:t xml:space="preserve"> e fácil de entender, </w:t>
      </w:r>
      <w:r w:rsidR="00CF721E" w:rsidRPr="001D7DFD">
        <w:t>o que pode ter deixado em segundo plano a preocupação com o posicionamento dos componentes da tela.</w:t>
      </w:r>
    </w:p>
    <w:p w14:paraId="400DAA73" w14:textId="1F0DDBE5" w:rsidR="00041D5D" w:rsidRPr="001D7DFD" w:rsidRDefault="00041D5D" w:rsidP="00A540F7">
      <w:pPr>
        <w:spacing w:line="360" w:lineRule="auto"/>
        <w:ind w:firstLine="709"/>
        <w:rPr>
          <w:strike/>
          <w:color w:val="FF0000"/>
        </w:rPr>
      </w:pPr>
      <w:r w:rsidRPr="001D7DFD">
        <w:lastRenderedPageBreak/>
        <w:t xml:space="preserve">Comparando o resultado desta questão com os vistos na </w:t>
      </w:r>
      <w:r w:rsidR="007659BC" w:rsidRPr="001D7DFD">
        <w:fldChar w:fldCharType="begin"/>
      </w:r>
      <w:r w:rsidR="007659BC" w:rsidRPr="001D7DFD">
        <w:instrText xml:space="preserve"> REF _Ref109074458 \h </w:instrText>
      </w:r>
      <w:r w:rsidR="001D7DFD">
        <w:instrText xml:space="preserve"> \* MERGEFORMAT </w:instrText>
      </w:r>
      <w:r w:rsidR="007659BC" w:rsidRPr="001D7DFD">
        <w:fldChar w:fldCharType="separate"/>
      </w:r>
      <w:r w:rsidR="00303258" w:rsidRPr="001D7DFD">
        <w:t xml:space="preserve">Figura </w:t>
      </w:r>
      <w:r w:rsidR="00303258" w:rsidRPr="001D7DFD">
        <w:rPr>
          <w:noProof/>
        </w:rPr>
        <w:t>18</w:t>
      </w:r>
      <w:r w:rsidR="007659BC" w:rsidRPr="001D7DFD">
        <w:fldChar w:fldCharType="end"/>
      </w:r>
      <w:r w:rsidR="007659BC" w:rsidRPr="001D7DFD">
        <w:t xml:space="preserve"> e </w:t>
      </w:r>
      <w:r w:rsidR="007659BC" w:rsidRPr="001D7DFD">
        <w:fldChar w:fldCharType="begin"/>
      </w:r>
      <w:r w:rsidR="007659BC" w:rsidRPr="001D7DFD">
        <w:instrText xml:space="preserve"> REF _Ref109076055 \h </w:instrText>
      </w:r>
      <w:r w:rsidR="001D7DFD">
        <w:instrText xml:space="preserve"> \* MERGEFORMAT </w:instrText>
      </w:r>
      <w:r w:rsidR="007659BC" w:rsidRPr="001D7DFD">
        <w:fldChar w:fldCharType="separate"/>
      </w:r>
      <w:r w:rsidR="00303258" w:rsidRPr="001D7DFD">
        <w:t xml:space="preserve">Figura </w:t>
      </w:r>
      <w:r w:rsidR="00303258" w:rsidRPr="001D7DFD">
        <w:rPr>
          <w:noProof/>
        </w:rPr>
        <w:t>19</w:t>
      </w:r>
      <w:r w:rsidR="007659BC" w:rsidRPr="001D7DFD">
        <w:fldChar w:fldCharType="end"/>
      </w:r>
      <w:r w:rsidR="00C31338" w:rsidRPr="001D7DFD">
        <w:t xml:space="preserve">, nota-se que o foco na visibilidade dos componentes foi bem avaliado. Porém com o foco reduzido </w:t>
      </w:r>
      <w:r w:rsidR="005D7B75" w:rsidRPr="001D7DFD">
        <w:t>no posicionamento dos componentes do sistema, o sistema tornou-se menos intuitivo, afetando o tempo de aprendizado dos usuários.</w:t>
      </w:r>
    </w:p>
    <w:p w14:paraId="6B54FB19" w14:textId="124E24EB" w:rsidR="002F7A0D" w:rsidRPr="001D7DFD" w:rsidRDefault="002F7A0D" w:rsidP="00303258">
      <w:pPr>
        <w:pStyle w:val="Legenda"/>
        <w:keepNext/>
        <w:spacing w:after="240"/>
      </w:pPr>
      <w:bookmarkStart w:id="100" w:name="_Ref109135677"/>
      <w:bookmarkStart w:id="101" w:name="_Toc109639187"/>
      <w:r w:rsidRPr="001D7DFD">
        <w:t xml:space="preserve">Figura </w:t>
      </w:r>
      <w:fldSimple w:instr=" SEQ Figura \* ARABIC ">
        <w:r w:rsidR="00152FC1">
          <w:rPr>
            <w:noProof/>
          </w:rPr>
          <w:t>23</w:t>
        </w:r>
      </w:fldSimple>
      <w:bookmarkEnd w:id="100"/>
      <w:r w:rsidRPr="001D7DFD">
        <w:t>: Mapeamento das zonas de mais fácil toque da tela</w:t>
      </w:r>
      <w:bookmarkEnd w:id="101"/>
    </w:p>
    <w:p w14:paraId="43E60BF4" w14:textId="77777777" w:rsidR="002F7A0D" w:rsidRPr="001D7DFD" w:rsidRDefault="002F7A0D" w:rsidP="00A540F7">
      <w:pPr>
        <w:keepNext/>
        <w:ind w:firstLine="0"/>
        <w:jc w:val="center"/>
      </w:pPr>
      <w:r w:rsidRPr="001D7DFD">
        <w:rPr>
          <w:noProof/>
        </w:rPr>
        <w:drawing>
          <wp:inline distT="0" distB="0" distL="0" distR="0" wp14:anchorId="0C4E6068" wp14:editId="0C5E0030">
            <wp:extent cx="4129886" cy="2667000"/>
            <wp:effectExtent l="0" t="0" r="4445" b="0"/>
            <wp:docPr id="118" name="Imagem 118" descr="A área do polegar: Projetando para usuários mobile | by Allan Rouberti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área do polegar: Projetando para usuários mobile | by Allan Roubertie |  Medium"/>
                    <pic:cNvPicPr>
                      <a:picLocks noChangeAspect="1" noChangeArrowheads="1"/>
                    </pic:cNvPicPr>
                  </pic:nvPicPr>
                  <pic:blipFill>
                    <a:blip r:embed="rId43">
                      <a:extLst>
                        <a:ext uri="{BEBA8EAE-BF5A-486C-A8C5-ECC9F3942E4B}">
                          <a14:imgProps xmlns:a14="http://schemas.microsoft.com/office/drawing/2010/main">
                            <a14:imgLayer r:embed="rId44">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4154633" cy="2682981"/>
                    </a:xfrm>
                    <a:prstGeom prst="rect">
                      <a:avLst/>
                    </a:prstGeom>
                    <a:noFill/>
                    <a:ln>
                      <a:noFill/>
                    </a:ln>
                  </pic:spPr>
                </pic:pic>
              </a:graphicData>
            </a:graphic>
          </wp:inline>
        </w:drawing>
      </w:r>
    </w:p>
    <w:p w14:paraId="6F6CE89D" w14:textId="09214D19" w:rsidR="002F7A0D" w:rsidRPr="001D7DFD" w:rsidRDefault="002F7A0D" w:rsidP="002F7A0D">
      <w:pPr>
        <w:pStyle w:val="Legenda"/>
      </w:pPr>
      <w:r w:rsidRPr="001D7DFD">
        <w:t>Fonte: Samantha Ingram</w:t>
      </w:r>
    </w:p>
    <w:p w14:paraId="3EC371FD" w14:textId="77777777" w:rsidR="00A060A8" w:rsidRPr="001D7DFD" w:rsidRDefault="00A060A8" w:rsidP="00A060A8"/>
    <w:p w14:paraId="42D6DB0B" w14:textId="4D521508" w:rsidR="00A060A8" w:rsidRPr="001D7DFD" w:rsidRDefault="00A060A8" w:rsidP="003D14CE">
      <w:pPr>
        <w:spacing w:after="0" w:line="360" w:lineRule="auto"/>
        <w:ind w:firstLine="709"/>
      </w:pPr>
      <w:r w:rsidRPr="001D7DFD">
        <w:t xml:space="preserve">Durante a última seção do questionário foram </w:t>
      </w:r>
      <w:r w:rsidR="00647CFC" w:rsidRPr="001D7DFD">
        <w:t>realizadas</w:t>
      </w:r>
      <w:r w:rsidRPr="001D7DFD">
        <w:t xml:space="preserve"> perguntas mais gerais sobre o aplicativo, começando com </w:t>
      </w:r>
      <w:r w:rsidR="0018790B" w:rsidRPr="001D7DFD">
        <w:t xml:space="preserve">a impressão </w:t>
      </w:r>
      <w:r w:rsidRPr="001D7DFD">
        <w:t xml:space="preserve">que os usuários </w:t>
      </w:r>
      <w:r w:rsidR="0018790B" w:rsidRPr="001D7DFD">
        <w:t>tiveram</w:t>
      </w:r>
      <w:r w:rsidRPr="001D7DFD">
        <w:t xml:space="preserve"> do aplicativo como um todo</w:t>
      </w:r>
      <w:r w:rsidR="00C94BF7" w:rsidRPr="001D7DFD">
        <w:t xml:space="preserve">. </w:t>
      </w:r>
      <w:r w:rsidR="006B6193" w:rsidRPr="001D7DFD">
        <w:t>Como mostra</w:t>
      </w:r>
      <w:r w:rsidR="0018790B" w:rsidRPr="001D7DFD">
        <w:t xml:space="preserve"> </w:t>
      </w:r>
      <w:r w:rsidR="00647CFC" w:rsidRPr="001D7DFD">
        <w:t>o gráfico da</w:t>
      </w:r>
      <w:r w:rsidR="006B6193" w:rsidRPr="001D7DFD">
        <w:t xml:space="preserve"> </w:t>
      </w:r>
      <w:r w:rsidR="0035770E" w:rsidRPr="001D7DFD">
        <w:fldChar w:fldCharType="begin"/>
      </w:r>
      <w:r w:rsidR="0035770E" w:rsidRPr="001D7DFD">
        <w:instrText xml:space="preserve"> REF _Ref109139781 \h </w:instrText>
      </w:r>
      <w:r w:rsidR="003D14CE" w:rsidRPr="001D7DFD">
        <w:instrText xml:space="preserve"> \* MERGEFORMAT </w:instrText>
      </w:r>
      <w:r w:rsidR="0035770E" w:rsidRPr="001D7DFD">
        <w:fldChar w:fldCharType="separate"/>
      </w:r>
      <w:r w:rsidR="00C35D4C" w:rsidRPr="001D7DFD">
        <w:t xml:space="preserve">Figura </w:t>
      </w:r>
      <w:r w:rsidR="00C35D4C" w:rsidRPr="001D7DFD">
        <w:rPr>
          <w:noProof/>
        </w:rPr>
        <w:t>24</w:t>
      </w:r>
      <w:r w:rsidR="0035770E" w:rsidRPr="001D7DFD">
        <w:fldChar w:fldCharType="end"/>
      </w:r>
      <w:r w:rsidR="006B6193" w:rsidRPr="001D7DFD">
        <w:t>, o aplicativo teve uma boa aceitação dos usuários</w:t>
      </w:r>
      <w:r w:rsidR="0018790B" w:rsidRPr="001D7DFD">
        <w:t>,</w:t>
      </w:r>
      <w:r w:rsidR="006B6193" w:rsidRPr="001D7DFD">
        <w:t xml:space="preserve"> com a maioria </w:t>
      </w:r>
      <w:r w:rsidR="00647CFC" w:rsidRPr="001D7DFD">
        <w:t>o sinalizando</w:t>
      </w:r>
      <w:r w:rsidR="006B6193" w:rsidRPr="001D7DFD">
        <w:t xml:space="preserve"> como muito bom.</w:t>
      </w:r>
    </w:p>
    <w:p w14:paraId="6F2F5DB2" w14:textId="053A97BE" w:rsidR="006B6193" w:rsidRPr="001D7DFD" w:rsidRDefault="006B6193" w:rsidP="0018790B">
      <w:pPr>
        <w:pStyle w:val="Legenda"/>
        <w:keepNext/>
        <w:spacing w:before="240"/>
      </w:pPr>
      <w:bookmarkStart w:id="102" w:name="_Ref109139781"/>
      <w:bookmarkStart w:id="103" w:name="_Toc109639188"/>
      <w:r w:rsidRPr="001D7DFD">
        <w:t xml:space="preserve">Figura </w:t>
      </w:r>
      <w:fldSimple w:instr=" SEQ Figura \* ARABIC ">
        <w:r w:rsidR="00152FC1">
          <w:rPr>
            <w:noProof/>
          </w:rPr>
          <w:t>24</w:t>
        </w:r>
      </w:fldSimple>
      <w:bookmarkEnd w:id="102"/>
      <w:r w:rsidRPr="001D7DFD">
        <w:t xml:space="preserve">: Gráfico relativo </w:t>
      </w:r>
      <w:r w:rsidR="0035770E" w:rsidRPr="001D7DFD">
        <w:t>à</w:t>
      </w:r>
      <w:r w:rsidRPr="001D7DFD">
        <w:t xml:space="preserve"> questão de gosto do aplicativo</w:t>
      </w:r>
      <w:r w:rsidR="00303258">
        <w:t>.</w:t>
      </w:r>
      <w:bookmarkEnd w:id="103"/>
    </w:p>
    <w:p w14:paraId="50AC3C8A" w14:textId="6C6FEB36" w:rsidR="006B6193" w:rsidRPr="001D7DFD" w:rsidRDefault="007D0BB4" w:rsidP="0018790B">
      <w:pPr>
        <w:keepNext/>
        <w:spacing w:after="0"/>
        <w:ind w:firstLine="0"/>
        <w:jc w:val="center"/>
      </w:pPr>
      <w:r w:rsidRPr="001D7DFD">
        <w:rPr>
          <w:noProof/>
          <w:sz w:val="16"/>
          <w:szCs w:val="16"/>
        </w:rPr>
        <w:drawing>
          <wp:inline distT="0" distB="0" distL="0" distR="0" wp14:anchorId="1C9F704E" wp14:editId="31971DFF">
            <wp:extent cx="4657725" cy="2808000"/>
            <wp:effectExtent l="0" t="0" r="0" b="0"/>
            <wp:docPr id="130" name="Gráfico 1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B1BC9AC" w14:textId="46FA3DCA" w:rsidR="006B6193" w:rsidRPr="001D7DFD" w:rsidRDefault="006B6193" w:rsidP="0018790B">
      <w:pPr>
        <w:pStyle w:val="Legenda"/>
        <w:spacing w:after="240"/>
      </w:pPr>
      <w:r w:rsidRPr="001D7DFD">
        <w:t>Fonte: Autoria própria</w:t>
      </w:r>
      <w:r w:rsidR="00303258">
        <w:t>.</w:t>
      </w:r>
    </w:p>
    <w:p w14:paraId="0901947D" w14:textId="78D93367" w:rsidR="00A540F7" w:rsidRPr="001D7DFD" w:rsidRDefault="0035770E" w:rsidP="00D33F46">
      <w:pPr>
        <w:spacing w:line="360" w:lineRule="auto"/>
        <w:ind w:firstLine="709"/>
      </w:pPr>
      <w:r w:rsidRPr="001D7DFD">
        <w:lastRenderedPageBreak/>
        <w:t xml:space="preserve">A segunda pergunta desta seção buscou saber se o usuário </w:t>
      </w:r>
      <w:r w:rsidR="00D71923" w:rsidRPr="001D7DFD">
        <w:t>acredita</w:t>
      </w:r>
      <w:r w:rsidRPr="001D7DFD">
        <w:t xml:space="preserve"> que o aplicativo poderia substituir sua agenda ou livro de anotações. Conforme demonstrado na </w:t>
      </w:r>
      <w:r w:rsidR="001B1878" w:rsidRPr="001D7DFD">
        <w:fldChar w:fldCharType="begin"/>
      </w:r>
      <w:r w:rsidR="001B1878" w:rsidRPr="001D7DFD">
        <w:instrText xml:space="preserve"> REF _Ref109141167 \h </w:instrText>
      </w:r>
      <w:r w:rsidR="00194FC4" w:rsidRPr="001D7DFD">
        <w:instrText xml:space="preserve"> \* MERGEFORMAT </w:instrText>
      </w:r>
      <w:r w:rsidR="001B1878" w:rsidRPr="001D7DFD">
        <w:fldChar w:fldCharType="separate"/>
      </w:r>
      <w:r w:rsidR="00C35D4C" w:rsidRPr="001D7DFD">
        <w:t xml:space="preserve">Figura </w:t>
      </w:r>
      <w:r w:rsidR="00C35D4C" w:rsidRPr="001D7DFD">
        <w:rPr>
          <w:noProof/>
        </w:rPr>
        <w:t>25</w:t>
      </w:r>
      <w:r w:rsidR="001B1878" w:rsidRPr="001D7DFD">
        <w:fldChar w:fldCharType="end"/>
      </w:r>
      <w:r w:rsidRPr="001D7DFD">
        <w:t xml:space="preserve">, não houve tanta certeza de que esse aplicativo poderia </w:t>
      </w:r>
      <w:r w:rsidR="0050178E" w:rsidRPr="001D7DFD">
        <w:t>substitui-los</w:t>
      </w:r>
      <w:r w:rsidR="005D7B75" w:rsidRPr="001D7DFD">
        <w:t xml:space="preserve">. </w:t>
      </w:r>
      <w:r w:rsidR="00A95064" w:rsidRPr="001D7DFD">
        <w:t>Porém, para ser mais conclusivo quanto a essa questão será necessário realizar o questionário com vendedores</w:t>
      </w:r>
      <w:r w:rsidR="00D33F46" w:rsidRPr="001D7DFD">
        <w:t xml:space="preserve"> autônomos</w:t>
      </w:r>
      <w:r w:rsidR="00A95064" w:rsidRPr="001D7DFD">
        <w:t>. Isso por</w:t>
      </w:r>
      <w:r w:rsidR="00D33F46" w:rsidRPr="001D7DFD">
        <w:t xml:space="preserve">que, seu resultado atual vem de um público que </w:t>
      </w:r>
      <w:r w:rsidR="00D35C21" w:rsidRPr="001D7DFD">
        <w:t xml:space="preserve">podia </w:t>
      </w:r>
      <w:r w:rsidR="00D33F46" w:rsidRPr="001D7DFD">
        <w:t>não sab</w:t>
      </w:r>
      <w:r w:rsidR="00D35C21" w:rsidRPr="001D7DFD">
        <w:t>er</w:t>
      </w:r>
      <w:r w:rsidR="00D33F46" w:rsidRPr="001D7DFD">
        <w:t xml:space="preserve"> opinar a respeito</w:t>
      </w:r>
      <w:r w:rsidR="00D35C21" w:rsidRPr="001D7DFD">
        <w:t>,</w:t>
      </w:r>
      <w:r w:rsidR="00D33F46" w:rsidRPr="001D7DFD">
        <w:t xml:space="preserve"> por não atuar com vendas. </w:t>
      </w:r>
      <w:r w:rsidR="001B1878" w:rsidRPr="001D7DFD">
        <w:t>mudança.</w:t>
      </w:r>
    </w:p>
    <w:p w14:paraId="72714700" w14:textId="003399D8" w:rsidR="0050178E" w:rsidRPr="001D7DFD" w:rsidRDefault="0050178E" w:rsidP="00303258">
      <w:pPr>
        <w:pStyle w:val="Legenda"/>
        <w:keepNext/>
        <w:spacing w:after="240"/>
      </w:pPr>
      <w:bookmarkStart w:id="104" w:name="_Ref109141167"/>
      <w:bookmarkStart w:id="105" w:name="_Toc109639189"/>
      <w:r w:rsidRPr="001D7DFD">
        <w:t xml:space="preserve">Figura </w:t>
      </w:r>
      <w:fldSimple w:instr=" SEQ Figura \* ARABIC ">
        <w:r w:rsidR="00152FC1">
          <w:rPr>
            <w:noProof/>
          </w:rPr>
          <w:t>25</w:t>
        </w:r>
      </w:fldSimple>
      <w:bookmarkEnd w:id="104"/>
      <w:r w:rsidRPr="001D7DFD">
        <w:t xml:space="preserve">: </w:t>
      </w:r>
      <w:r w:rsidR="0009282B" w:rsidRPr="001D7DFD">
        <w:t>Gráfico relativo à q</w:t>
      </w:r>
      <w:r w:rsidRPr="001D7DFD">
        <w:t>uestão sobre a substituição dos cadernos e agendas</w:t>
      </w:r>
      <w:r w:rsidR="00303258">
        <w:t>.</w:t>
      </w:r>
      <w:bookmarkEnd w:id="105"/>
    </w:p>
    <w:p w14:paraId="4863AC59" w14:textId="50CB5939" w:rsidR="0050178E" w:rsidRPr="001D7DFD" w:rsidRDefault="007D0BB4" w:rsidP="00030394">
      <w:pPr>
        <w:keepNext/>
        <w:spacing w:after="0"/>
        <w:ind w:firstLine="0"/>
        <w:jc w:val="center"/>
      </w:pPr>
      <w:r w:rsidRPr="001D7DFD">
        <w:rPr>
          <w:noProof/>
        </w:rPr>
        <w:drawing>
          <wp:inline distT="0" distB="0" distL="0" distR="0" wp14:anchorId="242AC337" wp14:editId="67202B82">
            <wp:extent cx="4962525" cy="2592000"/>
            <wp:effectExtent l="0" t="0" r="0" b="0"/>
            <wp:docPr id="131" name="Gráfico 1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FB1751E" w14:textId="42477337" w:rsidR="0050178E" w:rsidRPr="001D7DFD" w:rsidRDefault="0050178E" w:rsidP="00030394">
      <w:pPr>
        <w:pStyle w:val="Legenda"/>
        <w:spacing w:after="240"/>
      </w:pPr>
      <w:r w:rsidRPr="001D7DFD">
        <w:t xml:space="preserve">Fonte </w:t>
      </w:r>
      <w:fldSimple w:instr=" SEQ Fonte \* ARABIC ">
        <w:r w:rsidR="00E22D6C" w:rsidRPr="001D7DFD">
          <w:rPr>
            <w:noProof/>
          </w:rPr>
          <w:t>4</w:t>
        </w:r>
      </w:fldSimple>
      <w:r w:rsidRPr="001D7DFD">
        <w:t>: Autoria Própria</w:t>
      </w:r>
      <w:r w:rsidR="00303258">
        <w:t>.</w:t>
      </w:r>
    </w:p>
    <w:p w14:paraId="17BDCCFE" w14:textId="29213D01" w:rsidR="0009282B" w:rsidRPr="001D7DFD" w:rsidRDefault="001B1878" w:rsidP="00EF2764">
      <w:pPr>
        <w:spacing w:line="360" w:lineRule="auto"/>
        <w:ind w:firstLine="709"/>
      </w:pPr>
      <w:r w:rsidRPr="001D7DFD">
        <w:t xml:space="preserve">A última questão quantitativa da pesquisa </w:t>
      </w:r>
      <w:r w:rsidR="00030394" w:rsidRPr="001D7DFD">
        <w:t>indagou</w:t>
      </w:r>
      <w:r w:rsidRPr="001D7DFD">
        <w:t xml:space="preserve"> se os usuários recomendariam o aplicativo para outras pessoas. Tendo a maioria </w:t>
      </w:r>
      <w:r w:rsidR="0018790B" w:rsidRPr="001D7DFD">
        <w:t>afirmado</w:t>
      </w:r>
      <w:r w:rsidRPr="001D7DFD">
        <w:t xml:space="preserve"> que recomendaria, pode-se dizer que o aplicativo </w:t>
      </w:r>
      <w:r w:rsidR="0009282B" w:rsidRPr="001D7DFD">
        <w:t>obteve sucesso</w:t>
      </w:r>
      <w:r w:rsidR="00030394" w:rsidRPr="001D7DFD">
        <w:t>, o</w:t>
      </w:r>
      <w:r w:rsidR="0009282B" w:rsidRPr="001D7DFD">
        <w:t xml:space="preserve"> que </w:t>
      </w:r>
      <w:r w:rsidR="00030394" w:rsidRPr="001D7DFD">
        <w:t xml:space="preserve">pode levar </w:t>
      </w:r>
      <w:r w:rsidR="0009282B" w:rsidRPr="001D7DFD">
        <w:t xml:space="preserve">mais pessoas </w:t>
      </w:r>
      <w:r w:rsidR="00030394" w:rsidRPr="001D7DFD">
        <w:t>a</w:t>
      </w:r>
      <w:r w:rsidR="0009282B" w:rsidRPr="001D7DFD">
        <w:t xml:space="preserve"> utilizá-lo</w:t>
      </w:r>
      <w:r w:rsidR="00030394" w:rsidRPr="001D7DFD">
        <w:t xml:space="preserve"> após sua disponibilização</w:t>
      </w:r>
      <w:r w:rsidR="0009282B" w:rsidRPr="001D7DFD">
        <w:t xml:space="preserve">. Para melhor visualizar os dados, </w:t>
      </w:r>
      <w:r w:rsidR="00BF4CA4" w:rsidRPr="001D7DFD">
        <w:t>pode-se consultar</w:t>
      </w:r>
      <w:r w:rsidR="0009282B" w:rsidRPr="001D7DFD">
        <w:t xml:space="preserve"> o gráfico </w:t>
      </w:r>
      <w:r w:rsidR="00BF4CA4" w:rsidRPr="001D7DFD">
        <w:t>da</w:t>
      </w:r>
      <w:r w:rsidR="0009282B" w:rsidRPr="001D7DFD">
        <w:t xml:space="preserve"> </w:t>
      </w:r>
      <w:r w:rsidR="0009282B" w:rsidRPr="001D7DFD">
        <w:fldChar w:fldCharType="begin"/>
      </w:r>
      <w:r w:rsidR="0009282B" w:rsidRPr="001D7DFD">
        <w:instrText xml:space="preserve"> REF _Ref109141667 \h </w:instrText>
      </w:r>
      <w:r w:rsidR="003D14CE" w:rsidRPr="001D7DFD">
        <w:instrText xml:space="preserve"> \* MERGEFORMAT </w:instrText>
      </w:r>
      <w:r w:rsidR="0009282B" w:rsidRPr="001D7DFD">
        <w:fldChar w:fldCharType="separate"/>
      </w:r>
      <w:r w:rsidR="00C35D4C" w:rsidRPr="001D7DFD">
        <w:t xml:space="preserve">Figura </w:t>
      </w:r>
      <w:r w:rsidR="00C35D4C" w:rsidRPr="001D7DFD">
        <w:rPr>
          <w:noProof/>
        </w:rPr>
        <w:t>26</w:t>
      </w:r>
      <w:r w:rsidR="0009282B" w:rsidRPr="001D7DFD">
        <w:fldChar w:fldCharType="end"/>
      </w:r>
      <w:r w:rsidR="0009282B" w:rsidRPr="001D7DFD">
        <w:t>.</w:t>
      </w:r>
    </w:p>
    <w:p w14:paraId="22B7877B" w14:textId="08ED9AB3" w:rsidR="0009282B" w:rsidRPr="001D7DFD" w:rsidRDefault="0009282B" w:rsidP="00030394">
      <w:pPr>
        <w:pStyle w:val="Legenda"/>
        <w:keepNext/>
      </w:pPr>
      <w:bookmarkStart w:id="106" w:name="_Ref109141667"/>
      <w:bookmarkStart w:id="107" w:name="_Toc109639190"/>
      <w:r w:rsidRPr="00176DBD">
        <w:t xml:space="preserve">Figura </w:t>
      </w:r>
      <w:fldSimple w:instr=" SEQ Figura \* ARABIC ">
        <w:r w:rsidR="00152FC1" w:rsidRPr="00176DBD">
          <w:rPr>
            <w:noProof/>
          </w:rPr>
          <w:t>26</w:t>
        </w:r>
      </w:fldSimple>
      <w:bookmarkEnd w:id="106"/>
      <w:r w:rsidRPr="00176DBD">
        <w:t xml:space="preserve">: Gráfico relativo </w:t>
      </w:r>
      <w:r w:rsidR="00BF4CA4" w:rsidRPr="00176DBD">
        <w:t>à</w:t>
      </w:r>
      <w:r w:rsidRPr="00176DBD">
        <w:t xml:space="preserve"> questão de recomendação</w:t>
      </w:r>
      <w:r w:rsidR="00303258" w:rsidRPr="00176DBD">
        <w:t>.</w:t>
      </w:r>
      <w:bookmarkEnd w:id="107"/>
    </w:p>
    <w:p w14:paraId="0539D528" w14:textId="632A37A0" w:rsidR="0009282B" w:rsidRPr="001D7DFD" w:rsidRDefault="005B0609" w:rsidP="00030394">
      <w:pPr>
        <w:keepNext/>
        <w:spacing w:after="0"/>
        <w:ind w:firstLine="0"/>
        <w:jc w:val="center"/>
      </w:pPr>
      <w:r w:rsidRPr="001D7DFD">
        <w:rPr>
          <w:noProof/>
        </w:rPr>
        <w:drawing>
          <wp:inline distT="0" distB="0" distL="0" distR="0" wp14:anchorId="65A4F134" wp14:editId="55D08B85">
            <wp:extent cx="5591175" cy="2628000"/>
            <wp:effectExtent l="0" t="0" r="0" b="0"/>
            <wp:docPr id="132" name="Gráfico 1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D5018DE" w14:textId="3C2B7508" w:rsidR="0009282B" w:rsidRPr="001D7DFD" w:rsidRDefault="0009282B" w:rsidP="00030394">
      <w:pPr>
        <w:pStyle w:val="Legenda"/>
      </w:pPr>
      <w:r w:rsidRPr="001D7DFD">
        <w:t>Fonte: Autoria Própria</w:t>
      </w:r>
      <w:r w:rsidR="00303258">
        <w:t>.</w:t>
      </w:r>
    </w:p>
    <w:p w14:paraId="7A6834A0" w14:textId="5CD7E4E5" w:rsidR="0009282B" w:rsidRPr="001D7DFD" w:rsidRDefault="00030394" w:rsidP="00303258">
      <w:pPr>
        <w:spacing w:after="0" w:line="360" w:lineRule="auto"/>
        <w:ind w:firstLine="709"/>
      </w:pPr>
      <w:r w:rsidRPr="001D7DFD">
        <w:lastRenderedPageBreak/>
        <w:t>Após as questões objetivas</w:t>
      </w:r>
      <w:r w:rsidR="009E5CF8" w:rsidRPr="001D7DFD">
        <w:t>,</w:t>
      </w:r>
      <w:r w:rsidRPr="001D7DFD">
        <w:t xml:space="preserve"> havia um </w:t>
      </w:r>
      <w:r w:rsidR="00BF4CA4" w:rsidRPr="001D7DFD">
        <w:t>último item</w:t>
      </w:r>
      <w:r w:rsidR="0009282B" w:rsidRPr="001D7DFD">
        <w:t xml:space="preserve"> do questionário </w:t>
      </w:r>
      <w:r w:rsidR="009E5CF8" w:rsidRPr="001D7DFD">
        <w:t>na forma de</w:t>
      </w:r>
      <w:r w:rsidR="0009282B" w:rsidRPr="001D7DFD">
        <w:t xml:space="preserve"> um espaço para os usuários darem </w:t>
      </w:r>
      <w:r w:rsidR="00BF4CA4" w:rsidRPr="001D7DFD">
        <w:t xml:space="preserve">suas </w:t>
      </w:r>
      <w:r w:rsidR="0009282B" w:rsidRPr="001D7DFD">
        <w:t xml:space="preserve">sugestões </w:t>
      </w:r>
      <w:r w:rsidR="00BF4CA4" w:rsidRPr="001D7DFD">
        <w:t>em relação a</w:t>
      </w:r>
      <w:r w:rsidR="0009282B" w:rsidRPr="001D7DFD">
        <w:t xml:space="preserve">o aplicativo. </w:t>
      </w:r>
      <w:r w:rsidR="00000FC9" w:rsidRPr="001D7DFD">
        <w:t>Houve</w:t>
      </w:r>
      <w:r w:rsidR="00CA68EC" w:rsidRPr="001D7DFD">
        <w:t xml:space="preserve"> três resp</w:t>
      </w:r>
      <w:r w:rsidR="000D7169" w:rsidRPr="001D7DFD">
        <w:t>ostas nesta questão</w:t>
      </w:r>
      <w:r w:rsidR="00341770" w:rsidRPr="001D7DFD">
        <w:t xml:space="preserve">. Uma solicitando </w:t>
      </w:r>
      <w:r w:rsidR="000D7169" w:rsidRPr="001D7DFD">
        <w:t>a sincronização com os contatos do celular</w:t>
      </w:r>
      <w:r w:rsidR="00341770" w:rsidRPr="001D7DFD">
        <w:t xml:space="preserve">, de forma </w:t>
      </w:r>
      <w:r w:rsidR="009E5CF8" w:rsidRPr="001D7DFD">
        <w:t xml:space="preserve">que </w:t>
      </w:r>
      <w:r w:rsidR="00000FC9" w:rsidRPr="001D7DFD">
        <w:t xml:space="preserve">o usuário </w:t>
      </w:r>
      <w:r w:rsidR="009E5CF8" w:rsidRPr="001D7DFD">
        <w:t>possa</w:t>
      </w:r>
      <w:r w:rsidR="00000FC9" w:rsidRPr="001D7DFD">
        <w:t xml:space="preserve"> usar contados de sua</w:t>
      </w:r>
      <w:r w:rsidR="000D7169" w:rsidRPr="001D7DFD">
        <w:t xml:space="preserve"> lista </w:t>
      </w:r>
      <w:r w:rsidR="00000FC9" w:rsidRPr="001D7DFD">
        <w:t>no telefone</w:t>
      </w:r>
      <w:r w:rsidR="000D7169" w:rsidRPr="001D7DFD">
        <w:t xml:space="preserve"> para a lista de clientes cadastrados no aplicativo</w:t>
      </w:r>
      <w:r w:rsidR="00000FC9" w:rsidRPr="001D7DFD">
        <w:t xml:space="preserve">. </w:t>
      </w:r>
      <w:r w:rsidR="00341770" w:rsidRPr="001D7DFD">
        <w:t>Outra com a</w:t>
      </w:r>
      <w:r w:rsidR="000D7169" w:rsidRPr="001D7DFD">
        <w:t xml:space="preserve"> sugestão de um aplicativo diferente feito para os clientes, que se comunique com o </w:t>
      </w:r>
      <w:r w:rsidR="000D7169" w:rsidRPr="00303258">
        <w:rPr>
          <w:i/>
          <w:iCs/>
        </w:rPr>
        <w:t>Seller’s Book</w:t>
      </w:r>
      <w:r w:rsidR="00000FC9" w:rsidRPr="001D7DFD">
        <w:t xml:space="preserve">. Além </w:t>
      </w:r>
      <w:r w:rsidR="009E5CF8" w:rsidRPr="001D7DFD">
        <w:t xml:space="preserve">dessas </w:t>
      </w:r>
      <w:r w:rsidR="00341770" w:rsidRPr="001D7DFD">
        <w:t xml:space="preserve">duas </w:t>
      </w:r>
      <w:r w:rsidR="009E5CF8" w:rsidRPr="001D7DFD">
        <w:t>sugestões</w:t>
      </w:r>
      <w:r w:rsidR="00000FC9" w:rsidRPr="001D7DFD">
        <w:t xml:space="preserve">, o espaço </w:t>
      </w:r>
      <w:r w:rsidR="009E5CF8" w:rsidRPr="001D7DFD">
        <w:t xml:space="preserve">também </w:t>
      </w:r>
      <w:r w:rsidR="00000FC9" w:rsidRPr="001D7DFD">
        <w:t>foi usado para elogiar o aplicativo.</w:t>
      </w:r>
      <w:r w:rsidR="00422B77" w:rsidRPr="001D7DFD">
        <w:t xml:space="preserve"> Também foi reportado um bug visual na tela de adição de produtos, onde ao selecionar os tipos com os nomes mais longos, aparecia apenas a </w:t>
      </w:r>
      <w:r w:rsidR="00B903D9" w:rsidRPr="001D7DFD">
        <w:t>última</w:t>
      </w:r>
      <w:r w:rsidR="00422B77" w:rsidRPr="001D7DFD">
        <w:t xml:space="preserve"> letra na caixa de seleção.</w:t>
      </w:r>
    </w:p>
    <w:p w14:paraId="3AC16546" w14:textId="21E3E787" w:rsidR="00313D69" w:rsidRPr="001D7DFD" w:rsidRDefault="006A4623" w:rsidP="00303258">
      <w:pPr>
        <w:spacing w:after="0" w:line="360" w:lineRule="auto"/>
        <w:ind w:firstLine="709"/>
      </w:pPr>
      <w:r w:rsidRPr="001D7DFD">
        <w:t>É importante ressaltar que este questionário deverá ser reaplicado</w:t>
      </w:r>
      <w:r w:rsidR="00CD38C4" w:rsidRPr="001D7DFD">
        <w:t xml:space="preserve"> no </w:t>
      </w:r>
      <w:r w:rsidR="001A3102" w:rsidRPr="001D7DFD">
        <w:t>público</w:t>
      </w:r>
      <w:r w:rsidR="00CD38C4" w:rsidRPr="001D7DFD">
        <w:t xml:space="preserve"> e demografia desejados</w:t>
      </w:r>
      <w:r w:rsidRPr="001D7DFD">
        <w:t xml:space="preserve"> quando houver mais tempo, e o aplicativo est</w:t>
      </w:r>
      <w:r w:rsidR="00326C36" w:rsidRPr="001D7DFD">
        <w:t xml:space="preserve">iver </w:t>
      </w:r>
      <w:r w:rsidR="00CD38C4" w:rsidRPr="001D7DFD">
        <w:t>com as correções que serão descritas no capítulo de trabalhos futuros</w:t>
      </w:r>
      <w:r w:rsidR="001A3102" w:rsidRPr="001D7DFD">
        <w:t>.</w:t>
      </w:r>
    </w:p>
    <w:p w14:paraId="6EC072D4" w14:textId="500C9E3C" w:rsidR="000A5AD6" w:rsidRPr="001D7DFD" w:rsidRDefault="000A5AD6" w:rsidP="00130595">
      <w:pPr>
        <w:pStyle w:val="Ttulo1"/>
        <w:ind w:left="295" w:hanging="295"/>
      </w:pPr>
      <w:bookmarkStart w:id="108" w:name="_Toc109639251"/>
      <w:r w:rsidRPr="001D7DFD">
        <w:lastRenderedPageBreak/>
        <w:t>CONCLUSÕES</w:t>
      </w:r>
      <w:bookmarkEnd w:id="108"/>
    </w:p>
    <w:p w14:paraId="54DBC536" w14:textId="2076C0C0" w:rsidR="00613E06" w:rsidRPr="001D7DFD" w:rsidRDefault="00F11F29" w:rsidP="00303258">
      <w:pPr>
        <w:spacing w:after="0" w:line="360" w:lineRule="auto"/>
        <w:ind w:firstLine="709"/>
      </w:pPr>
      <w:r w:rsidRPr="001D7DFD">
        <w:t xml:space="preserve">O </w:t>
      </w:r>
      <w:r w:rsidRPr="00303258">
        <w:rPr>
          <w:i/>
          <w:iCs/>
        </w:rPr>
        <w:t>Seller’s Book</w:t>
      </w:r>
      <w:r w:rsidRPr="001D7DFD">
        <w:t xml:space="preserve"> buscou auxiliar os vendedores autônomos nas suas tarefas, dando a oportunidade de manter o controle de seu estoque e </w:t>
      </w:r>
      <w:r w:rsidR="009E5CF8" w:rsidRPr="001D7DFD">
        <w:t>de identificar</w:t>
      </w:r>
      <w:r w:rsidRPr="001D7DFD">
        <w:t xml:space="preserve"> </w:t>
      </w:r>
      <w:r w:rsidR="009E5CF8" w:rsidRPr="001D7DFD">
        <w:t>os compradores d</w:t>
      </w:r>
      <w:r w:rsidR="009E4DA0" w:rsidRPr="001D7DFD">
        <w:t xml:space="preserve">os produtos </w:t>
      </w:r>
      <w:r w:rsidR="009E5CF8" w:rsidRPr="001D7DFD">
        <w:t xml:space="preserve">desses profissionais </w:t>
      </w:r>
      <w:r w:rsidRPr="001D7DFD">
        <w:t>de forma rápida e simple</w:t>
      </w:r>
      <w:r w:rsidR="009E5CF8" w:rsidRPr="001D7DFD">
        <w:t>s, o que contrasta com o fato percebido d</w:t>
      </w:r>
      <w:r w:rsidR="009343EF" w:rsidRPr="001D7DFD">
        <w:t>urante o projeto</w:t>
      </w:r>
      <w:r w:rsidR="009E5CF8" w:rsidRPr="001D7DFD">
        <w:t>, de</w:t>
      </w:r>
      <w:r w:rsidR="009343EF" w:rsidRPr="001D7DFD">
        <w:t xml:space="preserve"> que grande parte dos vendedores autônomos utilizam agendas ou caderno</w:t>
      </w:r>
      <w:r w:rsidR="009E5CF8" w:rsidRPr="001D7DFD">
        <w:t>s</w:t>
      </w:r>
      <w:r w:rsidR="009343EF" w:rsidRPr="001D7DFD">
        <w:t xml:space="preserve"> para</w:t>
      </w:r>
      <w:r w:rsidR="009E5CF8" w:rsidRPr="001D7DFD">
        <w:t xml:space="preserve"> gerir</w:t>
      </w:r>
      <w:r w:rsidR="009343EF" w:rsidRPr="001D7DFD">
        <w:t xml:space="preserve"> suas anotações de estoque e vendas.</w:t>
      </w:r>
      <w:r w:rsidRPr="001D7DFD">
        <w:t xml:space="preserve"> </w:t>
      </w:r>
      <w:r w:rsidR="009E4DA0" w:rsidRPr="001D7DFD">
        <w:t xml:space="preserve">Através da análise da pesquisa </w:t>
      </w:r>
      <w:r w:rsidR="0059347A" w:rsidRPr="001D7DFD">
        <w:t>de levantamento</w:t>
      </w:r>
      <w:r w:rsidR="009E4DA0" w:rsidRPr="001D7DFD">
        <w:t xml:space="preserve">, </w:t>
      </w:r>
      <w:r w:rsidR="00635165" w:rsidRPr="001D7DFD">
        <w:t>percebeu</w:t>
      </w:r>
      <w:r w:rsidR="009E4DA0" w:rsidRPr="001D7DFD">
        <w:t>-se que estes vendedores possuem</w:t>
      </w:r>
      <w:r w:rsidR="009E4DA0" w:rsidRPr="001D7DFD">
        <w:rPr>
          <w:color w:val="FF0000"/>
        </w:rPr>
        <w:t xml:space="preserve"> </w:t>
      </w:r>
      <w:r w:rsidR="009E4DA0" w:rsidRPr="001D7DFD">
        <w:t xml:space="preserve">interesse </w:t>
      </w:r>
      <w:r w:rsidR="009343EF" w:rsidRPr="001D7DFD">
        <w:t>no uso de um</w:t>
      </w:r>
      <w:r w:rsidR="009E4DA0" w:rsidRPr="001D7DFD">
        <w:t xml:space="preserve"> aplicativo </w:t>
      </w:r>
      <w:r w:rsidR="009343EF" w:rsidRPr="001D7DFD">
        <w:t>para</w:t>
      </w:r>
      <w:r w:rsidR="00635165" w:rsidRPr="001D7DFD">
        <w:t xml:space="preserve"> celular que lhes permita</w:t>
      </w:r>
      <w:r w:rsidR="009343EF" w:rsidRPr="001D7DFD">
        <w:t xml:space="preserve"> cuidar de seu estoque</w:t>
      </w:r>
      <w:r w:rsidR="00613E06" w:rsidRPr="001D7DFD">
        <w:t xml:space="preserve">. </w:t>
      </w:r>
      <w:r w:rsidR="00635165" w:rsidRPr="001D7DFD">
        <w:t>Ainda que, a</w:t>
      </w:r>
      <w:r w:rsidR="00613E06" w:rsidRPr="001D7DFD">
        <w:t xml:space="preserve">pesar de haver outros aplicativos </w:t>
      </w:r>
      <w:r w:rsidR="000B2959" w:rsidRPr="001D7DFD">
        <w:t>semelhantes, poucos dos entrevistados</w:t>
      </w:r>
      <w:r w:rsidR="00635165" w:rsidRPr="001D7DFD">
        <w:t xml:space="preserve"> os</w:t>
      </w:r>
      <w:r w:rsidR="000B2959" w:rsidRPr="001D7DFD">
        <w:t xml:space="preserve"> usavam, </w:t>
      </w:r>
      <w:r w:rsidR="00635165" w:rsidRPr="001D7DFD">
        <w:t>o que pode indicar</w:t>
      </w:r>
      <w:r w:rsidR="000B2959" w:rsidRPr="001D7DFD">
        <w:t xml:space="preserve"> resistência ou desconhecimento </w:t>
      </w:r>
      <w:r w:rsidR="00635165" w:rsidRPr="001D7DFD">
        <w:t>sobre esses</w:t>
      </w:r>
      <w:r w:rsidR="000B2959" w:rsidRPr="001D7DFD">
        <w:t xml:space="preserve"> aplicativos.</w:t>
      </w:r>
    </w:p>
    <w:p w14:paraId="69D843B5" w14:textId="15664E02" w:rsidR="000B2959" w:rsidRPr="001D7DFD" w:rsidRDefault="000B2959" w:rsidP="00303258">
      <w:pPr>
        <w:spacing w:after="0" w:line="360" w:lineRule="auto"/>
        <w:ind w:firstLine="709"/>
      </w:pPr>
      <w:r w:rsidRPr="001D7DFD">
        <w:t>Sabendo disso</w:t>
      </w:r>
      <w:r w:rsidR="00635165" w:rsidRPr="001D7DFD">
        <w:t>,</w:t>
      </w:r>
      <w:r w:rsidRPr="001D7DFD">
        <w:t xml:space="preserve"> esse projeto teve o objetivo de</w:t>
      </w:r>
      <w:r w:rsidR="00E5015F" w:rsidRPr="001D7DFD">
        <w:t xml:space="preserve"> desenvolver um aplicativo para</w:t>
      </w:r>
      <w:r w:rsidRPr="001D7DFD">
        <w:t xml:space="preserve"> quebrar essa resistência e permitir que esses vendedores p</w:t>
      </w:r>
      <w:r w:rsidR="00E5015F" w:rsidRPr="001D7DFD">
        <w:t>ossam</w:t>
      </w:r>
      <w:r w:rsidRPr="001D7DFD">
        <w:t xml:space="preserve"> cuidar de seu estoque de forma simples. </w:t>
      </w:r>
      <w:r w:rsidR="00E5015F" w:rsidRPr="001D7DFD">
        <w:t xml:space="preserve">Para isso foi feito um estudo de UX para poder criar uma interface satisfatória para o usuário e a partir disso começar o desenvolvimento. </w:t>
      </w:r>
      <w:r w:rsidR="008E0413" w:rsidRPr="001D7DFD">
        <w:t xml:space="preserve">As </w:t>
      </w:r>
      <w:r w:rsidR="00635165" w:rsidRPr="001D7DFD">
        <w:t xml:space="preserve">particularidades </w:t>
      </w:r>
      <w:r w:rsidR="008E0413" w:rsidRPr="001D7DFD">
        <w:t>do desenvolvimento Android torn</w:t>
      </w:r>
      <w:r w:rsidR="00635165" w:rsidRPr="001D7DFD">
        <w:t>aram</w:t>
      </w:r>
      <w:r w:rsidR="008E0413" w:rsidRPr="001D7DFD">
        <w:t xml:space="preserve"> o processo de desenvolvimento mais lento, </w:t>
      </w:r>
      <w:r w:rsidR="00635165" w:rsidRPr="001D7DFD">
        <w:t>o</w:t>
      </w:r>
      <w:r w:rsidR="008E0413" w:rsidRPr="001D7DFD">
        <w:t xml:space="preserve"> que </w:t>
      </w:r>
      <w:r w:rsidR="00635165" w:rsidRPr="001D7DFD">
        <w:t xml:space="preserve">forçou a </w:t>
      </w:r>
      <w:r w:rsidR="008E0413" w:rsidRPr="001D7DFD">
        <w:t>abdica</w:t>
      </w:r>
      <w:r w:rsidR="00635165" w:rsidRPr="001D7DFD">
        <w:t xml:space="preserve">ção </w:t>
      </w:r>
      <w:r w:rsidR="008E0413" w:rsidRPr="001D7DFD">
        <w:t xml:space="preserve">de funcionalidades </w:t>
      </w:r>
      <w:r w:rsidR="00C836A2" w:rsidRPr="001D7DFD">
        <w:t xml:space="preserve">periféricas </w:t>
      </w:r>
      <w:r w:rsidR="008E0413" w:rsidRPr="001D7DFD">
        <w:t>para o funcionament</w:t>
      </w:r>
      <w:r w:rsidR="00EA40AF" w:rsidRPr="001D7DFD">
        <w:t xml:space="preserve">o do sistema, focando-se nas funções </w:t>
      </w:r>
      <w:r w:rsidR="00C836A2" w:rsidRPr="001D7DFD">
        <w:t xml:space="preserve">essenciais </w:t>
      </w:r>
      <w:r w:rsidR="00EA40AF" w:rsidRPr="001D7DFD">
        <w:t xml:space="preserve">para o </w:t>
      </w:r>
      <w:r w:rsidR="00C836A2" w:rsidRPr="001D7DFD">
        <w:t xml:space="preserve">correto </w:t>
      </w:r>
      <w:r w:rsidR="00EA40AF" w:rsidRPr="001D7DFD">
        <w:t>funcionamento do sistema.</w:t>
      </w:r>
    </w:p>
    <w:p w14:paraId="0C525FB1" w14:textId="084DE82F" w:rsidR="00EA40AF" w:rsidRPr="001D7DFD" w:rsidRDefault="00D35C21" w:rsidP="00303258">
      <w:pPr>
        <w:spacing w:after="0" w:line="360" w:lineRule="auto"/>
        <w:ind w:firstLine="709"/>
      </w:pPr>
      <w:r w:rsidRPr="001D7DFD">
        <w:t xml:space="preserve">Durante o desenvolvimento, foram feitos </w:t>
      </w:r>
      <w:r w:rsidR="003F442E" w:rsidRPr="001D7DFD">
        <w:t xml:space="preserve">testes unitários, instrumentais e funcionais para verificar se </w:t>
      </w:r>
      <w:r w:rsidR="00422B77" w:rsidRPr="001D7DFD">
        <w:t>o sistema</w:t>
      </w:r>
      <w:r w:rsidR="003F442E" w:rsidRPr="001D7DFD">
        <w:t xml:space="preserve"> estava funcionando corretamente.</w:t>
      </w:r>
      <w:r w:rsidR="009343EF" w:rsidRPr="001D7DFD">
        <w:t xml:space="preserve"> Após </w:t>
      </w:r>
      <w:r w:rsidR="003F442E" w:rsidRPr="001D7DFD">
        <w:t>o</w:t>
      </w:r>
      <w:r w:rsidR="009343EF" w:rsidRPr="001D7DFD">
        <w:t>s</w:t>
      </w:r>
      <w:r w:rsidR="003F442E" w:rsidRPr="001D7DFD">
        <w:t xml:space="preserve"> testes finais e</w:t>
      </w:r>
      <w:r w:rsidR="009343EF" w:rsidRPr="001D7DFD">
        <w:t xml:space="preserve"> correções no sistema</w:t>
      </w:r>
      <w:r w:rsidR="00840967" w:rsidRPr="001D7DFD">
        <w:t xml:space="preserve">, o </w:t>
      </w:r>
      <w:r w:rsidR="00840967" w:rsidRPr="00303258">
        <w:rPr>
          <w:i/>
          <w:iCs/>
        </w:rPr>
        <w:t>Seller’s Book</w:t>
      </w:r>
      <w:r w:rsidR="00840967" w:rsidRPr="001D7DFD">
        <w:t xml:space="preserve"> foi disponibilizado para testes do público-alvo</w:t>
      </w:r>
      <w:r w:rsidR="00155678" w:rsidRPr="001D7DFD">
        <w:t xml:space="preserve">. A divulgação contou </w:t>
      </w:r>
      <w:r w:rsidR="00840967" w:rsidRPr="001D7DFD">
        <w:t>com o download disponibilizado através de um link do Google Drive com o</w:t>
      </w:r>
      <w:r w:rsidR="007B5D4F" w:rsidRPr="001D7DFD">
        <w:t xml:space="preserve"> instalador do aplicativo (</w:t>
      </w:r>
      <w:proofErr w:type="spellStart"/>
      <w:r w:rsidR="007B5D4F" w:rsidRPr="001D7DFD">
        <w:t>apk</w:t>
      </w:r>
      <w:proofErr w:type="spellEnd"/>
      <w:r w:rsidR="007B5D4F" w:rsidRPr="001D7DFD">
        <w:t>) d</w:t>
      </w:r>
      <w:r w:rsidR="00840967" w:rsidRPr="001D7DFD">
        <w:t xml:space="preserve">o aplicativo </w:t>
      </w:r>
      <w:r w:rsidR="00496394" w:rsidRPr="001D7DFD">
        <w:t xml:space="preserve">enviado via e-mail para os interessados durante a pesquisa </w:t>
      </w:r>
      <w:r w:rsidR="0059347A" w:rsidRPr="001D7DFD">
        <w:t>de levantamento</w:t>
      </w:r>
      <w:r w:rsidR="00496394" w:rsidRPr="001D7DFD">
        <w:t>, sendo também enviado em grupos de vendedores.</w:t>
      </w:r>
    </w:p>
    <w:p w14:paraId="0F1F3DCA" w14:textId="08015A91" w:rsidR="00E62046" w:rsidRPr="001D7DFD" w:rsidRDefault="00572AD6" w:rsidP="00303258">
      <w:pPr>
        <w:spacing w:after="0" w:line="360" w:lineRule="auto"/>
        <w:ind w:firstLine="709"/>
      </w:pPr>
      <w:r w:rsidRPr="001D7DFD">
        <w:t xml:space="preserve">Apesar do interesse, ainda parece </w:t>
      </w:r>
      <w:r w:rsidR="00155678" w:rsidRPr="001D7DFD">
        <w:t>haver</w:t>
      </w:r>
      <w:r w:rsidRPr="001D7DFD">
        <w:rPr>
          <w:color w:val="FF0000"/>
        </w:rPr>
        <w:t xml:space="preserve"> </w:t>
      </w:r>
      <w:r w:rsidRPr="001D7DFD">
        <w:t xml:space="preserve">resistência desse público, </w:t>
      </w:r>
      <w:r w:rsidR="00155678" w:rsidRPr="001D7DFD">
        <w:t xml:space="preserve">o que foi </w:t>
      </w:r>
      <w:r w:rsidRPr="001D7DFD">
        <w:t xml:space="preserve">notado durante </w:t>
      </w:r>
      <w:r w:rsidR="00613E06" w:rsidRPr="001D7DFD">
        <w:t xml:space="preserve">a pesquisa de satisfação do aplicativo, onde </w:t>
      </w:r>
      <w:r w:rsidR="007B5D4F" w:rsidRPr="001D7DFD">
        <w:t>houve</w:t>
      </w:r>
      <w:r w:rsidR="00613E06" w:rsidRPr="001D7DFD">
        <w:t xml:space="preserve"> poucas respostas do público-alvo</w:t>
      </w:r>
      <w:r w:rsidR="00155678" w:rsidRPr="001D7DFD">
        <w:t>. Fato que acabou levando a se</w:t>
      </w:r>
      <w:r w:rsidR="00496394" w:rsidRPr="001D7DFD">
        <w:t xml:space="preserve"> recorrer a um </w:t>
      </w:r>
      <w:r w:rsidR="00155678" w:rsidRPr="001D7DFD">
        <w:t>públic</w:t>
      </w:r>
      <w:r w:rsidR="00FF7C91" w:rsidRPr="001D7DFD">
        <w:t>o</w:t>
      </w:r>
      <w:r w:rsidR="00496394" w:rsidRPr="001D7DFD">
        <w:t xml:space="preserve"> diferente </w:t>
      </w:r>
      <w:r w:rsidR="00FF7C91" w:rsidRPr="001D7DFD">
        <w:t>do público-alvo da</w:t>
      </w:r>
      <w:r w:rsidR="00496394" w:rsidRPr="001D7DFD">
        <w:t xml:space="preserve"> pesquisa </w:t>
      </w:r>
      <w:r w:rsidR="0059347A" w:rsidRPr="001D7DFD">
        <w:t>de levantamento</w:t>
      </w:r>
      <w:r w:rsidR="00FD1900" w:rsidRPr="001D7DFD">
        <w:t xml:space="preserve">. Com o </w:t>
      </w:r>
      <w:r w:rsidR="003E38DA" w:rsidRPr="001D7DFD">
        <w:t>público</w:t>
      </w:r>
      <w:r w:rsidR="00FD1900" w:rsidRPr="001D7DFD">
        <w:t xml:space="preserve"> que testou o aplicativo, foi aplicado um formulário de satisfação</w:t>
      </w:r>
      <w:r w:rsidR="00FD1900" w:rsidRPr="001D7DFD">
        <w:rPr>
          <w:color w:val="FF0000"/>
        </w:rPr>
        <w:t xml:space="preserve"> </w:t>
      </w:r>
      <w:r w:rsidR="00FD1900" w:rsidRPr="001D7DFD">
        <w:t xml:space="preserve">para </w:t>
      </w:r>
      <w:r w:rsidR="00FF7C91" w:rsidRPr="001D7DFD">
        <w:t>avaliar</w:t>
      </w:r>
      <w:r w:rsidR="00FD1900" w:rsidRPr="001D7DFD">
        <w:t xml:space="preserve"> a recepção </w:t>
      </w:r>
      <w:r w:rsidR="00FF7C91" w:rsidRPr="001D7DFD">
        <w:t>d</w:t>
      </w:r>
      <w:r w:rsidR="00FD1900" w:rsidRPr="001D7DFD">
        <w:t>o aplicativo</w:t>
      </w:r>
      <w:r w:rsidR="00FF7C91" w:rsidRPr="001D7DFD">
        <w:t xml:space="preserve">. Os resultados mostraram boa aceitação, </w:t>
      </w:r>
      <w:r w:rsidR="00FD1900" w:rsidRPr="001D7DFD">
        <w:t>apesar do aplicativo ainda precisar de melhorias.</w:t>
      </w:r>
    </w:p>
    <w:p w14:paraId="7FF5AC1D" w14:textId="6F8C116F" w:rsidR="00FD1900" w:rsidRPr="001D7DFD" w:rsidRDefault="008D327F" w:rsidP="00303258">
      <w:pPr>
        <w:spacing w:after="0" w:line="360" w:lineRule="auto"/>
        <w:ind w:firstLine="709"/>
      </w:pPr>
      <w:r w:rsidRPr="001D7DFD">
        <w:t>Concluído o projeto, acreditasse que foram cumpridos os objetivos específicos do trabalho</w:t>
      </w:r>
      <w:r w:rsidR="00B33CEE" w:rsidRPr="001D7DFD">
        <w:t>. Contudo, o</w:t>
      </w:r>
      <w:r w:rsidRPr="001D7DFD">
        <w:t xml:space="preserve"> objetivo principal de quebrar a resistência d</w:t>
      </w:r>
      <w:r w:rsidR="00BA492C" w:rsidRPr="001D7DFD">
        <w:t xml:space="preserve">os vendedores autônomos </w:t>
      </w:r>
      <w:r w:rsidR="00B33CEE" w:rsidRPr="001D7DFD">
        <w:t>ao uso do aplicativo ainda requer maior avaliação.</w:t>
      </w:r>
    </w:p>
    <w:p w14:paraId="69376763" w14:textId="74C8CD80" w:rsidR="00AF77D1" w:rsidRPr="001D7DFD" w:rsidRDefault="00AF77D1" w:rsidP="001D7DFD">
      <w:pPr>
        <w:pStyle w:val="Ttulo2"/>
      </w:pPr>
      <w:bookmarkStart w:id="109" w:name="_Toc109639252"/>
      <w:r w:rsidRPr="001D7DFD">
        <w:lastRenderedPageBreak/>
        <w:t>trabalhos futuros</w:t>
      </w:r>
      <w:bookmarkEnd w:id="109"/>
    </w:p>
    <w:p w14:paraId="56809BDD" w14:textId="7657C5BA" w:rsidR="007A1509" w:rsidRPr="001D7DFD" w:rsidRDefault="00B33CEE" w:rsidP="00303258">
      <w:pPr>
        <w:spacing w:after="0" w:line="360" w:lineRule="auto"/>
        <w:ind w:firstLine="709"/>
      </w:pPr>
      <w:r w:rsidRPr="001D7DFD">
        <w:t xml:space="preserve">Como </w:t>
      </w:r>
      <w:r w:rsidR="00BA6271" w:rsidRPr="001D7DFD">
        <w:t>trabalhos futuros</w:t>
      </w:r>
      <w:r w:rsidRPr="001D7DFD">
        <w:t>, destacam-se</w:t>
      </w:r>
      <w:r w:rsidR="00BA6271" w:rsidRPr="001D7DFD">
        <w:t xml:space="preserve"> primeiramente os casos de uso não</w:t>
      </w:r>
      <w:r w:rsidRPr="001D7DFD">
        <w:t xml:space="preserve"> </w:t>
      </w:r>
      <w:r w:rsidR="00717D85" w:rsidRPr="001D7DFD">
        <w:t>implementados durante</w:t>
      </w:r>
      <w:r w:rsidR="00BA6271" w:rsidRPr="001D7DFD">
        <w:t xml:space="preserve"> o desenvolvimento deste projeto</w:t>
      </w:r>
      <w:r w:rsidR="007B5D4F" w:rsidRPr="001D7DFD">
        <w:t>, e resolução de bugs encontrados durante a validação do sistema</w:t>
      </w:r>
      <w:r w:rsidR="00BA6271" w:rsidRPr="001D7DFD">
        <w:t xml:space="preserve">. No caso, a criação de </w:t>
      </w:r>
      <w:proofErr w:type="spellStart"/>
      <w:r w:rsidR="00BA6271" w:rsidRPr="001D7DFD">
        <w:t>PDF</w:t>
      </w:r>
      <w:r w:rsidR="00303258">
        <w:t>’</w:t>
      </w:r>
      <w:r w:rsidR="00BA6271" w:rsidRPr="001D7DFD">
        <w:t>s</w:t>
      </w:r>
      <w:proofErr w:type="spellEnd"/>
      <w:r w:rsidR="00BA6271" w:rsidRPr="001D7DFD">
        <w:t xml:space="preserve"> com o </w:t>
      </w:r>
      <w:r w:rsidR="00CE4478" w:rsidRPr="001D7DFD">
        <w:t>catálogo</w:t>
      </w:r>
      <w:r w:rsidR="00BA6271" w:rsidRPr="001D7DFD">
        <w:t xml:space="preserve"> do sistema</w:t>
      </w:r>
      <w:r w:rsidRPr="001D7DFD">
        <w:t xml:space="preserve"> para envio aos clientes</w:t>
      </w:r>
      <w:r w:rsidR="00BA6271" w:rsidRPr="001D7DFD">
        <w:t xml:space="preserve">, </w:t>
      </w:r>
      <w:r w:rsidR="00CE4478" w:rsidRPr="001D7DFD">
        <w:t>além das funcionalidades</w:t>
      </w:r>
      <w:r w:rsidR="00BA6271" w:rsidRPr="001D7DFD">
        <w:t xml:space="preserve"> de promoção e criação de kits, que não</w:t>
      </w:r>
      <w:r w:rsidRPr="001D7DFD">
        <w:t xml:space="preserve"> eram prioritárias</w:t>
      </w:r>
      <w:r w:rsidR="00BA6271" w:rsidRPr="001D7DFD">
        <w:t xml:space="preserve"> sem </w:t>
      </w:r>
      <w:r w:rsidR="00CE4478" w:rsidRPr="001D7DFD">
        <w:t xml:space="preserve">a </w:t>
      </w:r>
      <w:r w:rsidRPr="001D7DFD">
        <w:t xml:space="preserve">implementação da </w:t>
      </w:r>
      <w:r w:rsidR="00CE4478" w:rsidRPr="001D7DFD">
        <w:t>geração de PDF.</w:t>
      </w:r>
    </w:p>
    <w:p w14:paraId="7DA70D07" w14:textId="06645F88" w:rsidR="00EF1785" w:rsidRPr="001D7DFD" w:rsidRDefault="00B33CEE" w:rsidP="00303258">
      <w:pPr>
        <w:spacing w:after="0" w:line="360" w:lineRule="auto"/>
        <w:ind w:firstLine="709"/>
      </w:pPr>
      <w:r w:rsidRPr="001D7DFD">
        <w:t>Concluída esta etapa, a preocupação s</w:t>
      </w:r>
      <w:r w:rsidR="00CE4478" w:rsidRPr="001D7DFD">
        <w:t xml:space="preserve">eguinte será melhorar a UX e UI do sistema, adicionando mais informações na tela para </w:t>
      </w:r>
      <w:r w:rsidR="001D066F" w:rsidRPr="001D7DFD">
        <w:t xml:space="preserve">guiar </w:t>
      </w:r>
      <w:r w:rsidR="00CE4478" w:rsidRPr="001D7DFD">
        <w:t>o usuário</w:t>
      </w:r>
      <w:r w:rsidR="0067454D" w:rsidRPr="001D7DFD">
        <w:t xml:space="preserve"> e tornando o visual do sistema mais agradável.</w:t>
      </w:r>
      <w:r w:rsidR="00EF1785" w:rsidRPr="001D7DFD">
        <w:t xml:space="preserve"> Adicionar uma função de preenchimento automático para campos </w:t>
      </w:r>
      <w:r w:rsidR="001D066F" w:rsidRPr="001D7DFD">
        <w:t xml:space="preserve">específicos </w:t>
      </w:r>
      <w:r w:rsidR="00EF1785" w:rsidRPr="001D7DFD">
        <w:t>da adição de produtos</w:t>
      </w:r>
      <w:r w:rsidR="00422B77" w:rsidRPr="001D7DFD">
        <w:t xml:space="preserve">, </w:t>
      </w:r>
      <w:proofErr w:type="gramStart"/>
      <w:r w:rsidR="00422B77" w:rsidRPr="001D7DFD">
        <w:t>e também</w:t>
      </w:r>
      <w:proofErr w:type="gramEnd"/>
      <w:r w:rsidR="00422B77" w:rsidRPr="001D7DFD">
        <w:t xml:space="preserve">, a possibilidade </w:t>
      </w:r>
      <w:r w:rsidR="00B903D9" w:rsidRPr="001D7DFD">
        <w:t>de o</w:t>
      </w:r>
      <w:r w:rsidR="00422B77" w:rsidRPr="001D7DFD">
        <w:t xml:space="preserve"> usuário adicionar seu próprio tipo de produto à lista de tipos</w:t>
      </w:r>
      <w:r w:rsidR="00EF1785" w:rsidRPr="001D7DFD">
        <w:t>.</w:t>
      </w:r>
    </w:p>
    <w:p w14:paraId="15AE8559" w14:textId="23441456" w:rsidR="00EF1785" w:rsidRPr="001D7DFD" w:rsidRDefault="00EF1785" w:rsidP="00303258">
      <w:pPr>
        <w:spacing w:after="0" w:line="360" w:lineRule="auto"/>
        <w:ind w:firstLine="709"/>
      </w:pPr>
      <w:r w:rsidRPr="001D7DFD">
        <w:t xml:space="preserve">Outra preocupação deverá ser a adição de </w:t>
      </w:r>
      <w:r w:rsidR="001D066F" w:rsidRPr="001D7DFD">
        <w:t xml:space="preserve">outras </w:t>
      </w:r>
      <w:r w:rsidRPr="001D7DFD">
        <w:t>informações importantes para o vendedor, como por exemplo o valor total em estoque</w:t>
      </w:r>
      <w:r w:rsidR="001D066F" w:rsidRPr="001D7DFD">
        <w:t xml:space="preserve">, </w:t>
      </w:r>
      <w:r w:rsidR="009360E4" w:rsidRPr="001D7DFD">
        <w:t>gráficos informando o lucro anual</w:t>
      </w:r>
      <w:r w:rsidR="001D066F" w:rsidRPr="001D7DFD">
        <w:t xml:space="preserve"> e campos para </w:t>
      </w:r>
      <w:r w:rsidR="009231B6" w:rsidRPr="001D7DFD">
        <w:t xml:space="preserve">o </w:t>
      </w:r>
      <w:r w:rsidR="009360E4" w:rsidRPr="001D7DFD">
        <w:t xml:space="preserve">custo do produto e </w:t>
      </w:r>
      <w:r w:rsidR="009231B6" w:rsidRPr="001D7DFD">
        <w:t xml:space="preserve">para </w:t>
      </w:r>
      <w:r w:rsidR="009360E4" w:rsidRPr="001D7DFD">
        <w:t xml:space="preserve">a validade </w:t>
      </w:r>
      <w:proofErr w:type="gramStart"/>
      <w:r w:rsidR="009231B6" w:rsidRPr="001D7DFD">
        <w:t>do mesmo</w:t>
      </w:r>
      <w:proofErr w:type="gramEnd"/>
      <w:r w:rsidR="00ED5D07" w:rsidRPr="001D7DFD">
        <w:t>. A partir disso, seria importante a criação de uma forma de backup do estoque, possivelmente utilizando o Google Drive</w:t>
      </w:r>
      <w:r w:rsidR="00E56180" w:rsidRPr="001D7DFD">
        <w:t xml:space="preserve"> para guardar estes dados, já servindo como uma forma de transferência de dados entre dispositivos</w:t>
      </w:r>
      <w:r w:rsidR="009360E4" w:rsidRPr="001D7DFD">
        <w:t>.</w:t>
      </w:r>
    </w:p>
    <w:p w14:paraId="698A25D8" w14:textId="5512FDBE" w:rsidR="002C1F5E" w:rsidRPr="001D7DFD" w:rsidRDefault="009231B6" w:rsidP="00303258">
      <w:pPr>
        <w:spacing w:after="0" w:line="360" w:lineRule="auto"/>
        <w:ind w:firstLine="709"/>
      </w:pPr>
      <w:r w:rsidRPr="001D7DFD">
        <w:t>Ainda, s</w:t>
      </w:r>
      <w:r w:rsidR="009360E4" w:rsidRPr="001D7DFD">
        <w:t xml:space="preserve">eguindo as sugestões feitas </w:t>
      </w:r>
      <w:r w:rsidRPr="001D7DFD">
        <w:t>n</w:t>
      </w:r>
      <w:r w:rsidR="009360E4" w:rsidRPr="001D7DFD">
        <w:t xml:space="preserve">o questionário </w:t>
      </w:r>
      <w:r w:rsidR="009E17DA" w:rsidRPr="001D7DFD">
        <w:t xml:space="preserve">de satisfação do aplicativo, seria uma boa adição </w:t>
      </w:r>
      <w:r w:rsidRPr="001D7DFD">
        <w:t xml:space="preserve">a </w:t>
      </w:r>
      <w:r w:rsidR="009E17DA" w:rsidRPr="001D7DFD">
        <w:t>sincroni</w:t>
      </w:r>
      <w:r w:rsidRPr="001D7DFD">
        <w:t>a do</w:t>
      </w:r>
      <w:r w:rsidR="009E17DA" w:rsidRPr="001D7DFD">
        <w:t xml:space="preserve"> aplicativo com a lista de contatos para facilitar o preenchimento de dados do cliente, uma função possível já que o Android possibilita acesso a essa parte do sistema. Porém a segunda sugestão, em relação a criação de um aplicativo para o cliente </w:t>
      </w:r>
      <w:r w:rsidRPr="001D7DFD">
        <w:t>é menos viável</w:t>
      </w:r>
      <w:r w:rsidR="009E17DA" w:rsidRPr="001D7DFD">
        <w:t>, já que esse contato entre cliente e vendedor necessitaria de algum tipo de servidor, gerando custo</w:t>
      </w:r>
      <w:r w:rsidRPr="001D7DFD">
        <w:t xml:space="preserve"> e indo contra </w:t>
      </w:r>
      <w:r w:rsidR="009E17DA" w:rsidRPr="001D7DFD">
        <w:t>a ideia do sistema de não gerar custo</w:t>
      </w:r>
      <w:r w:rsidRPr="001D7DFD">
        <w:t>s aos vendedores</w:t>
      </w:r>
      <w:r w:rsidR="009E17DA" w:rsidRPr="001D7DFD">
        <w:t>.</w:t>
      </w:r>
      <w:r w:rsidR="00CA7A64" w:rsidRPr="001D7DFD">
        <w:t xml:space="preserve"> </w:t>
      </w:r>
      <w:r w:rsidRPr="001D7DFD">
        <w:t xml:space="preserve">Concluídas essas melhorias de funcionalidade, </w:t>
      </w:r>
      <w:r w:rsidR="002C1F5E" w:rsidRPr="001D7DFD">
        <w:t>o sistema voltaria a focar em melhorias de UX, esse seria um processo</w:t>
      </w:r>
      <w:r w:rsidRPr="001D7DFD">
        <w:t xml:space="preserve"> contínuo, sempre</w:t>
      </w:r>
      <w:r w:rsidR="00CA7A64" w:rsidRPr="001D7DFD">
        <w:rPr>
          <w:color w:val="FF0000"/>
        </w:rPr>
        <w:t xml:space="preserve"> </w:t>
      </w:r>
      <w:r w:rsidR="00CA7A64" w:rsidRPr="001D7DFD">
        <w:t xml:space="preserve">em busca </w:t>
      </w:r>
      <w:r w:rsidR="00A06431" w:rsidRPr="001D7DFD">
        <w:t>do aperfeiçoamento dessa</w:t>
      </w:r>
      <w:r w:rsidR="00CA7A64" w:rsidRPr="001D7DFD">
        <w:t xml:space="preserve"> UX “perfeita”.</w:t>
      </w:r>
    </w:p>
    <w:p w14:paraId="6E745DDC" w14:textId="6660CBFD" w:rsidR="003F65B5" w:rsidRPr="001D7DFD" w:rsidRDefault="00364647" w:rsidP="00141154">
      <w:pPr>
        <w:pStyle w:val="Ttulo1"/>
        <w:numPr>
          <w:ilvl w:val="0"/>
          <w:numId w:val="0"/>
        </w:numPr>
        <w:ind w:left="295" w:hanging="295"/>
        <w:jc w:val="center"/>
      </w:pPr>
      <w:bookmarkStart w:id="110" w:name="_Toc215560139"/>
      <w:bookmarkStart w:id="111" w:name="_Toc215560266"/>
      <w:bookmarkStart w:id="112" w:name="_Toc109639253"/>
      <w:bookmarkEnd w:id="17"/>
      <w:bookmarkEnd w:id="18"/>
      <w:bookmarkEnd w:id="19"/>
      <w:r w:rsidRPr="001D7DFD">
        <w:lastRenderedPageBreak/>
        <w:t>R</w:t>
      </w:r>
      <w:r w:rsidR="003F65B5" w:rsidRPr="001D7DFD">
        <w:t>eferências</w:t>
      </w:r>
      <w:bookmarkEnd w:id="110"/>
      <w:bookmarkEnd w:id="111"/>
      <w:bookmarkEnd w:id="112"/>
    </w:p>
    <w:p w14:paraId="703F3ED1" w14:textId="77777777" w:rsidR="00495393" w:rsidRPr="001D7DFD" w:rsidRDefault="00495393" w:rsidP="00495393">
      <w:pPr>
        <w:ind w:firstLine="0"/>
        <w:jc w:val="left"/>
        <w:rPr>
          <w:szCs w:val="24"/>
          <w:shd w:val="clear" w:color="auto" w:fill="FFFFFF"/>
        </w:rPr>
      </w:pPr>
      <w:r w:rsidRPr="001D7DFD">
        <w:rPr>
          <w:szCs w:val="24"/>
          <w:shd w:val="clear" w:color="auto" w:fill="FFFFFF"/>
        </w:rPr>
        <w:t>ABLESON, Frank et al. Android em ação. Elsevier Brasil, 2012.</w:t>
      </w:r>
    </w:p>
    <w:p w14:paraId="4559BEA7" w14:textId="77777777" w:rsidR="00495393" w:rsidRPr="001D7DFD" w:rsidRDefault="00495393" w:rsidP="00495393">
      <w:pPr>
        <w:ind w:firstLine="0"/>
        <w:jc w:val="left"/>
        <w:rPr>
          <w:szCs w:val="24"/>
          <w:shd w:val="clear" w:color="auto" w:fill="FFFFFF"/>
        </w:rPr>
      </w:pPr>
    </w:p>
    <w:p w14:paraId="41933E7E" w14:textId="22167825" w:rsidR="00056621" w:rsidRPr="001D7DFD" w:rsidRDefault="00056621" w:rsidP="00495393">
      <w:pPr>
        <w:ind w:firstLine="0"/>
        <w:jc w:val="left"/>
        <w:rPr>
          <w:szCs w:val="24"/>
          <w:shd w:val="clear" w:color="auto" w:fill="FFFFFF"/>
          <w:lang w:val="en-US"/>
        </w:rPr>
      </w:pPr>
      <w:r w:rsidRPr="001D7DFD">
        <w:rPr>
          <w:szCs w:val="24"/>
          <w:shd w:val="clear" w:color="auto" w:fill="FFFFFF"/>
        </w:rPr>
        <w:t xml:space="preserve">AGUIAR, Bernardo, et al. Uso da escala </w:t>
      </w:r>
      <w:proofErr w:type="spellStart"/>
      <w:r w:rsidRPr="001D7DFD">
        <w:rPr>
          <w:szCs w:val="24"/>
          <w:shd w:val="clear" w:color="auto" w:fill="FFFFFF"/>
        </w:rPr>
        <w:t>likert</w:t>
      </w:r>
      <w:proofErr w:type="spellEnd"/>
      <w:r w:rsidRPr="001D7DFD">
        <w:rPr>
          <w:szCs w:val="24"/>
          <w:shd w:val="clear" w:color="auto" w:fill="FFFFFF"/>
        </w:rPr>
        <w:t xml:space="preserve"> na análise de jogos. </w:t>
      </w:r>
      <w:r w:rsidRPr="001D7DFD">
        <w:rPr>
          <w:szCs w:val="24"/>
          <w:shd w:val="clear" w:color="auto" w:fill="FFFFFF"/>
          <w:lang w:val="en-US"/>
        </w:rPr>
        <w:t xml:space="preserve">Salvador: SBC-Proceedings of </w:t>
      </w:r>
      <w:proofErr w:type="spellStart"/>
      <w:r w:rsidRPr="001D7DFD">
        <w:rPr>
          <w:szCs w:val="24"/>
          <w:shd w:val="clear" w:color="auto" w:fill="FFFFFF"/>
          <w:lang w:val="en-US"/>
        </w:rPr>
        <w:t>SBGames</w:t>
      </w:r>
      <w:proofErr w:type="spellEnd"/>
      <w:r w:rsidRPr="001D7DFD">
        <w:rPr>
          <w:szCs w:val="24"/>
          <w:shd w:val="clear" w:color="auto" w:fill="FFFFFF"/>
          <w:lang w:val="en-US"/>
        </w:rPr>
        <w:t xml:space="preserve"> Anais, v. 7, n. 2, 2011.</w:t>
      </w:r>
    </w:p>
    <w:p w14:paraId="1F674EDB" w14:textId="77777777" w:rsidR="00056621" w:rsidRPr="001D7DFD" w:rsidRDefault="00056621" w:rsidP="00495393">
      <w:pPr>
        <w:ind w:firstLine="0"/>
        <w:jc w:val="left"/>
        <w:rPr>
          <w:szCs w:val="24"/>
          <w:shd w:val="clear" w:color="auto" w:fill="FFFFFF"/>
          <w:lang w:val="en-US"/>
        </w:rPr>
      </w:pPr>
    </w:p>
    <w:p w14:paraId="1EF3E7B5" w14:textId="48D14595" w:rsidR="00495393" w:rsidRPr="001D7DFD" w:rsidRDefault="00495393" w:rsidP="00495393">
      <w:pPr>
        <w:ind w:firstLine="0"/>
        <w:jc w:val="left"/>
        <w:rPr>
          <w:szCs w:val="24"/>
          <w:shd w:val="clear" w:color="auto" w:fill="FFFFFF"/>
        </w:rPr>
      </w:pPr>
      <w:r w:rsidRPr="001D7DFD">
        <w:rPr>
          <w:szCs w:val="24"/>
          <w:shd w:val="clear" w:color="auto" w:fill="FFFFFF"/>
          <w:lang w:val="en-US"/>
        </w:rPr>
        <w:t xml:space="preserve">ANDROID DEVELOPER. </w:t>
      </w:r>
      <w:r w:rsidRPr="001D7DFD">
        <w:rPr>
          <w:szCs w:val="24"/>
          <w:shd w:val="clear" w:color="auto" w:fill="FFFFFF"/>
        </w:rPr>
        <w:t xml:space="preserve">Introdução as </w:t>
      </w:r>
      <w:proofErr w:type="spellStart"/>
      <w:r w:rsidRPr="001D7DFD">
        <w:rPr>
          <w:szCs w:val="24"/>
          <w:shd w:val="clear" w:color="auto" w:fill="FFFFFF"/>
        </w:rPr>
        <w:t>Activitys</w:t>
      </w:r>
      <w:proofErr w:type="spellEnd"/>
      <w:r w:rsidRPr="001D7DFD">
        <w:rPr>
          <w:szCs w:val="24"/>
          <w:shd w:val="clear" w:color="auto" w:fill="FFFFFF"/>
        </w:rPr>
        <w:t xml:space="preserve">. </w:t>
      </w:r>
      <w:proofErr w:type="spellStart"/>
      <w:r w:rsidRPr="001D7DFD">
        <w:rPr>
          <w:szCs w:val="24"/>
          <w:shd w:val="clear" w:color="auto" w:fill="FFFFFF"/>
        </w:rPr>
        <w:t>Disponivel</w:t>
      </w:r>
      <w:proofErr w:type="spellEnd"/>
      <w:r w:rsidRPr="001D7DFD">
        <w:rPr>
          <w:szCs w:val="24"/>
          <w:shd w:val="clear" w:color="auto" w:fill="FFFFFF"/>
        </w:rPr>
        <w:t xml:space="preserve"> em: &lt;https://developer.android.com/guide/components/activities/intro-activities?hl=pt-br&gt;. Acesso em: 12 de julho de 2022.</w:t>
      </w:r>
    </w:p>
    <w:p w14:paraId="0E0CD8D5" w14:textId="77777777" w:rsidR="00495393" w:rsidRPr="001D7DFD" w:rsidRDefault="00495393" w:rsidP="00495393">
      <w:pPr>
        <w:ind w:firstLine="0"/>
        <w:jc w:val="left"/>
        <w:rPr>
          <w:szCs w:val="24"/>
          <w:shd w:val="clear" w:color="auto" w:fill="FFFFFF"/>
        </w:rPr>
      </w:pPr>
    </w:p>
    <w:p w14:paraId="1DE72132" w14:textId="77777777" w:rsidR="00495393" w:rsidRPr="001D7DFD" w:rsidRDefault="00495393" w:rsidP="00495393">
      <w:pPr>
        <w:ind w:firstLine="0"/>
        <w:jc w:val="left"/>
        <w:rPr>
          <w:szCs w:val="24"/>
          <w:shd w:val="clear" w:color="auto" w:fill="FFFFFF"/>
        </w:rPr>
      </w:pPr>
      <w:r w:rsidRPr="001D7DFD">
        <w:rPr>
          <w:szCs w:val="24"/>
          <w:shd w:val="clear" w:color="auto" w:fill="FFFFFF"/>
        </w:rPr>
        <w:t xml:space="preserve">ANDROID DEVELOPER. Fragmentos. </w:t>
      </w:r>
      <w:proofErr w:type="spellStart"/>
      <w:r w:rsidRPr="001D7DFD">
        <w:rPr>
          <w:szCs w:val="24"/>
          <w:shd w:val="clear" w:color="auto" w:fill="FFFFFF"/>
        </w:rPr>
        <w:t>Disponivel</w:t>
      </w:r>
      <w:proofErr w:type="spellEnd"/>
      <w:r w:rsidRPr="001D7DFD">
        <w:rPr>
          <w:szCs w:val="24"/>
          <w:shd w:val="clear" w:color="auto" w:fill="FFFFFF"/>
        </w:rPr>
        <w:t xml:space="preserve"> em: &lt;https://developer.android.com/guide/components/fragments?hl=pt-br&gt;. Acesso em: 12 de julho de 2022.</w:t>
      </w:r>
    </w:p>
    <w:p w14:paraId="46F14F62" w14:textId="77777777" w:rsidR="00495393" w:rsidRPr="001D7DFD" w:rsidRDefault="00495393" w:rsidP="00495393">
      <w:pPr>
        <w:ind w:firstLine="0"/>
        <w:jc w:val="left"/>
        <w:rPr>
          <w:szCs w:val="24"/>
          <w:shd w:val="clear" w:color="auto" w:fill="FFFFFF"/>
        </w:rPr>
      </w:pPr>
    </w:p>
    <w:p w14:paraId="327F42BC" w14:textId="77777777" w:rsidR="00495393" w:rsidRPr="001D7DFD" w:rsidRDefault="00495393" w:rsidP="00495393">
      <w:pPr>
        <w:ind w:firstLine="0"/>
        <w:jc w:val="left"/>
        <w:rPr>
          <w:szCs w:val="24"/>
          <w:shd w:val="clear" w:color="auto" w:fill="FFFFFF"/>
        </w:rPr>
      </w:pPr>
      <w:r w:rsidRPr="001D7DFD">
        <w:rPr>
          <w:szCs w:val="24"/>
          <w:shd w:val="clear" w:color="auto" w:fill="FFFFFF"/>
        </w:rPr>
        <w:t xml:space="preserve">ANDROID STUDIO, Ambiente de desenvolvimento </w:t>
      </w:r>
      <w:proofErr w:type="spellStart"/>
      <w:r w:rsidRPr="001D7DFD">
        <w:rPr>
          <w:szCs w:val="24"/>
          <w:shd w:val="clear" w:color="auto" w:fill="FFFFFF"/>
        </w:rPr>
        <w:t>android</w:t>
      </w:r>
      <w:proofErr w:type="spellEnd"/>
      <w:r w:rsidRPr="001D7DFD">
        <w:rPr>
          <w:szCs w:val="24"/>
          <w:shd w:val="clear" w:color="auto" w:fill="FFFFFF"/>
        </w:rPr>
        <w:t xml:space="preserve">. </w:t>
      </w:r>
      <w:proofErr w:type="spellStart"/>
      <w:r w:rsidRPr="001D7DFD">
        <w:rPr>
          <w:szCs w:val="24"/>
          <w:shd w:val="clear" w:color="auto" w:fill="FFFFFF"/>
        </w:rPr>
        <w:t>Versao</w:t>
      </w:r>
      <w:proofErr w:type="spellEnd"/>
      <w:r w:rsidRPr="001D7DFD">
        <w:rPr>
          <w:szCs w:val="24"/>
          <w:shd w:val="clear" w:color="auto" w:fill="FFFFFF"/>
        </w:rPr>
        <w:t xml:space="preserve"> 3.6. 2013. Disponível em: &lt;https://developer.android.com/</w:t>
      </w:r>
      <w:proofErr w:type="spellStart"/>
      <w:r w:rsidRPr="001D7DFD">
        <w:rPr>
          <w:szCs w:val="24"/>
          <w:shd w:val="clear" w:color="auto" w:fill="FFFFFF"/>
        </w:rPr>
        <w:t>studio</w:t>
      </w:r>
      <w:proofErr w:type="spellEnd"/>
      <w:r w:rsidRPr="001D7DFD">
        <w:rPr>
          <w:szCs w:val="24"/>
          <w:shd w:val="clear" w:color="auto" w:fill="FFFFFF"/>
        </w:rPr>
        <w:t>&gt;. Acesso em: 18 de julho de 2022.</w:t>
      </w:r>
    </w:p>
    <w:p w14:paraId="573001DC" w14:textId="77777777" w:rsidR="00495393" w:rsidRPr="001D7DFD" w:rsidRDefault="00495393" w:rsidP="00495393">
      <w:pPr>
        <w:spacing w:after="0"/>
        <w:ind w:firstLine="0"/>
        <w:jc w:val="left"/>
        <w:rPr>
          <w:szCs w:val="24"/>
        </w:rPr>
      </w:pPr>
    </w:p>
    <w:p w14:paraId="67C42D69" w14:textId="77777777" w:rsidR="00495393" w:rsidRPr="001D7DFD" w:rsidRDefault="00495393" w:rsidP="00495393">
      <w:pPr>
        <w:ind w:firstLine="0"/>
        <w:jc w:val="left"/>
        <w:rPr>
          <w:szCs w:val="24"/>
          <w:shd w:val="clear" w:color="auto" w:fill="FFFFFF"/>
          <w:lang w:val="es-419"/>
        </w:rPr>
      </w:pPr>
      <w:r w:rsidRPr="001D7DFD">
        <w:rPr>
          <w:szCs w:val="24"/>
          <w:shd w:val="clear" w:color="auto" w:fill="FFFFFF"/>
        </w:rPr>
        <w:t xml:space="preserve">BOOCH, </w:t>
      </w:r>
      <w:proofErr w:type="spellStart"/>
      <w:r w:rsidRPr="001D7DFD">
        <w:rPr>
          <w:szCs w:val="24"/>
          <w:shd w:val="clear" w:color="auto" w:fill="FFFFFF"/>
        </w:rPr>
        <w:t>Grady</w:t>
      </w:r>
      <w:proofErr w:type="spellEnd"/>
      <w:r w:rsidRPr="001D7DFD">
        <w:rPr>
          <w:szCs w:val="24"/>
          <w:shd w:val="clear" w:color="auto" w:fill="FFFFFF"/>
        </w:rPr>
        <w:t xml:space="preserve"> et al. UML: guia do usuário. </w:t>
      </w:r>
      <w:r w:rsidRPr="001D7DFD">
        <w:rPr>
          <w:szCs w:val="24"/>
          <w:shd w:val="clear" w:color="auto" w:fill="FFFFFF"/>
          <w:lang w:val="es-419"/>
        </w:rPr>
        <w:t>Elsevier Brasil, 2006.</w:t>
      </w:r>
    </w:p>
    <w:p w14:paraId="6C0F02D6" w14:textId="77777777" w:rsidR="00495393" w:rsidRPr="001D7DFD" w:rsidRDefault="00495393" w:rsidP="00495393">
      <w:pPr>
        <w:ind w:firstLine="0"/>
        <w:jc w:val="left"/>
        <w:rPr>
          <w:szCs w:val="24"/>
          <w:shd w:val="clear" w:color="auto" w:fill="FFFFFF"/>
          <w:lang w:val="es-419"/>
        </w:rPr>
      </w:pPr>
    </w:p>
    <w:p w14:paraId="16ECC8F3" w14:textId="77777777" w:rsidR="00495393" w:rsidRPr="001D7DFD" w:rsidRDefault="00495393" w:rsidP="00495393">
      <w:pPr>
        <w:ind w:firstLine="0"/>
        <w:jc w:val="left"/>
        <w:rPr>
          <w:szCs w:val="24"/>
          <w:shd w:val="clear" w:color="auto" w:fill="FFFFFF"/>
        </w:rPr>
      </w:pPr>
      <w:r w:rsidRPr="001D7DFD">
        <w:rPr>
          <w:szCs w:val="24"/>
          <w:shd w:val="clear" w:color="auto" w:fill="FFFFFF"/>
          <w:lang w:val="es-419"/>
        </w:rPr>
        <w:t xml:space="preserve">BARBOSA, Ellen </w:t>
      </w:r>
      <w:proofErr w:type="spellStart"/>
      <w:r w:rsidRPr="001D7DFD">
        <w:rPr>
          <w:szCs w:val="24"/>
          <w:shd w:val="clear" w:color="auto" w:fill="FFFFFF"/>
          <w:lang w:val="es-419"/>
        </w:rPr>
        <w:t>Francine</w:t>
      </w:r>
      <w:proofErr w:type="spellEnd"/>
      <w:r w:rsidRPr="001D7DFD">
        <w:rPr>
          <w:szCs w:val="24"/>
          <w:shd w:val="clear" w:color="auto" w:fill="FFFFFF"/>
          <w:lang w:val="es-419"/>
        </w:rPr>
        <w:t xml:space="preserve"> et al. </w:t>
      </w:r>
      <w:r w:rsidRPr="001D7DFD">
        <w:rPr>
          <w:szCs w:val="24"/>
          <w:shd w:val="clear" w:color="auto" w:fill="FFFFFF"/>
        </w:rPr>
        <w:t>Introdução ao teste de software. Minicurso apresentado no XIV Simpósio Brasileiro de Engenharia de Software (SBES 2000), 2000.</w:t>
      </w:r>
    </w:p>
    <w:p w14:paraId="14E5D9D6" w14:textId="77777777" w:rsidR="00495393" w:rsidRPr="001D7DFD" w:rsidRDefault="00495393" w:rsidP="00495393">
      <w:pPr>
        <w:ind w:firstLine="0"/>
        <w:jc w:val="left"/>
        <w:rPr>
          <w:szCs w:val="24"/>
        </w:rPr>
      </w:pPr>
    </w:p>
    <w:p w14:paraId="50E2AC20" w14:textId="77777777" w:rsidR="00495393" w:rsidRPr="001D7DFD" w:rsidRDefault="00495393" w:rsidP="00495393">
      <w:pPr>
        <w:ind w:firstLine="0"/>
        <w:jc w:val="left"/>
        <w:rPr>
          <w:szCs w:val="24"/>
        </w:rPr>
      </w:pPr>
      <w:r w:rsidRPr="001D7DFD">
        <w:rPr>
          <w:szCs w:val="24"/>
        </w:rPr>
        <w:t>COSTA, Sergio Ricardo Abreu. Análise do processamento da informação manual x automatizada em vendas autônomas no varejo. UFMA Disponível em &lt;https://monografias.ufma.br/jspui/bitstream/123456789/491/1/TCC%20S%c3%a9rgio%20Ricardo%20Abreu%20Costa.pdf&gt;. Acesso em: 01 de abr. 2022.</w:t>
      </w:r>
    </w:p>
    <w:p w14:paraId="22F2291C" w14:textId="77777777" w:rsidR="00495393" w:rsidRPr="001D7DFD" w:rsidRDefault="00495393" w:rsidP="00495393">
      <w:pPr>
        <w:spacing w:after="0"/>
        <w:ind w:firstLine="0"/>
        <w:jc w:val="left"/>
        <w:rPr>
          <w:szCs w:val="24"/>
        </w:rPr>
      </w:pPr>
    </w:p>
    <w:p w14:paraId="3F1FD6B6" w14:textId="77777777" w:rsidR="00495393" w:rsidRPr="001D7DFD" w:rsidRDefault="00495393" w:rsidP="00495393">
      <w:pPr>
        <w:ind w:firstLine="0"/>
        <w:jc w:val="left"/>
        <w:rPr>
          <w:szCs w:val="24"/>
        </w:rPr>
      </w:pPr>
      <w:r w:rsidRPr="001D7DFD">
        <w:rPr>
          <w:szCs w:val="24"/>
        </w:rPr>
        <w:t>DIGITÉ. O que é teste de unidade? Disponível em: &lt;https://www.digite.com/pt-br/agile/testes-unitarios/#:~:text=O%20teste%20unit%C3%A1rio%20consiste%20em,em%20l%C3%ADnguas%20processuais%20e%20funcionais&gt;. Acesso em: 01 de abr. 2022.</w:t>
      </w:r>
    </w:p>
    <w:p w14:paraId="437CDF28" w14:textId="77777777" w:rsidR="00495393" w:rsidRPr="001D7DFD" w:rsidRDefault="00495393" w:rsidP="00495393">
      <w:pPr>
        <w:ind w:firstLine="0"/>
        <w:jc w:val="left"/>
        <w:rPr>
          <w:szCs w:val="24"/>
          <w:shd w:val="clear" w:color="auto" w:fill="FFFFFF"/>
        </w:rPr>
      </w:pPr>
    </w:p>
    <w:p w14:paraId="2889CF9C" w14:textId="77777777" w:rsidR="00495393" w:rsidRPr="001D7DFD" w:rsidRDefault="00495393" w:rsidP="00495393">
      <w:pPr>
        <w:ind w:firstLine="0"/>
        <w:jc w:val="left"/>
        <w:rPr>
          <w:szCs w:val="24"/>
          <w:shd w:val="clear" w:color="auto" w:fill="FFFFFF"/>
        </w:rPr>
      </w:pPr>
      <w:r w:rsidRPr="001D7DFD">
        <w:rPr>
          <w:szCs w:val="24"/>
          <w:shd w:val="clear" w:color="auto" w:fill="FFFFFF"/>
        </w:rPr>
        <w:t>DEVMEDIA. MER e DER: Modelagem de Bancos de Dados. Disponível em: &lt;https://www.devmedia.com.br/mer-e-der-modelagem-de-bancos-de-dados/14332&gt;. Acesso em: 14 de junho de 2022.</w:t>
      </w:r>
    </w:p>
    <w:p w14:paraId="49EE517D" w14:textId="77777777" w:rsidR="00495393" w:rsidRPr="001D7DFD" w:rsidRDefault="00495393" w:rsidP="00495393">
      <w:pPr>
        <w:ind w:firstLine="0"/>
        <w:jc w:val="left"/>
        <w:rPr>
          <w:szCs w:val="24"/>
          <w:shd w:val="clear" w:color="auto" w:fill="FFFFFF"/>
        </w:rPr>
      </w:pPr>
    </w:p>
    <w:p w14:paraId="56B8FCA1" w14:textId="77777777" w:rsidR="00495393" w:rsidRPr="001D7DFD" w:rsidRDefault="00495393" w:rsidP="00495393">
      <w:pPr>
        <w:ind w:firstLine="0"/>
        <w:jc w:val="left"/>
        <w:rPr>
          <w:szCs w:val="24"/>
          <w:shd w:val="clear" w:color="auto" w:fill="FFFFFF"/>
        </w:rPr>
      </w:pPr>
      <w:r w:rsidRPr="001D7DFD">
        <w:rPr>
          <w:szCs w:val="24"/>
          <w:shd w:val="clear" w:color="auto" w:fill="FFFFFF"/>
        </w:rPr>
        <w:t>DATE, Christopher J. Introdução a sistemas de bancos de dados. Elsevier Brasil, 2004.</w:t>
      </w:r>
    </w:p>
    <w:p w14:paraId="11C08CA0" w14:textId="77777777" w:rsidR="00495393" w:rsidRPr="001D7DFD" w:rsidRDefault="00495393" w:rsidP="00495393">
      <w:pPr>
        <w:ind w:firstLine="0"/>
        <w:jc w:val="left"/>
        <w:rPr>
          <w:szCs w:val="24"/>
          <w:shd w:val="clear" w:color="auto" w:fill="FFFFFF"/>
        </w:rPr>
      </w:pPr>
    </w:p>
    <w:p w14:paraId="22DF8B54" w14:textId="77777777" w:rsidR="00495393" w:rsidRPr="001D7DFD" w:rsidRDefault="00495393" w:rsidP="00495393">
      <w:pPr>
        <w:ind w:firstLine="0"/>
        <w:jc w:val="left"/>
        <w:rPr>
          <w:szCs w:val="24"/>
          <w:shd w:val="clear" w:color="auto" w:fill="FFFFFF"/>
        </w:rPr>
      </w:pPr>
      <w:r w:rsidRPr="001D7DFD">
        <w:rPr>
          <w:szCs w:val="24"/>
          <w:shd w:val="clear" w:color="auto" w:fill="FFFFFF"/>
        </w:rPr>
        <w:lastRenderedPageBreak/>
        <w:t xml:space="preserve">DO PRADO, Lucas </w:t>
      </w:r>
      <w:proofErr w:type="spellStart"/>
      <w:r w:rsidRPr="001D7DFD">
        <w:rPr>
          <w:szCs w:val="24"/>
          <w:shd w:val="clear" w:color="auto" w:fill="FFFFFF"/>
        </w:rPr>
        <w:t>Sciencia</w:t>
      </w:r>
      <w:proofErr w:type="spellEnd"/>
      <w:r w:rsidRPr="001D7DFD">
        <w:rPr>
          <w:szCs w:val="24"/>
          <w:shd w:val="clear" w:color="auto" w:fill="FFFFFF"/>
        </w:rPr>
        <w:t xml:space="preserve">; GUISSONI, Leandro </w:t>
      </w:r>
      <w:proofErr w:type="spellStart"/>
      <w:r w:rsidRPr="001D7DFD">
        <w:rPr>
          <w:szCs w:val="24"/>
          <w:shd w:val="clear" w:color="auto" w:fill="FFFFFF"/>
        </w:rPr>
        <w:t>Angotti</w:t>
      </w:r>
      <w:proofErr w:type="spellEnd"/>
      <w:r w:rsidRPr="001D7DFD">
        <w:rPr>
          <w:szCs w:val="24"/>
          <w:shd w:val="clear" w:color="auto" w:fill="FFFFFF"/>
        </w:rPr>
        <w:t xml:space="preserve">; KEHDI, Marco Tulio. O vendedor na </w:t>
      </w:r>
      <w:proofErr w:type="spellStart"/>
      <w:r w:rsidRPr="001D7DFD">
        <w:rPr>
          <w:szCs w:val="24"/>
          <w:shd w:val="clear" w:color="auto" w:fill="FFFFFF"/>
        </w:rPr>
        <w:t>disrupção</w:t>
      </w:r>
      <w:proofErr w:type="spellEnd"/>
      <w:r w:rsidRPr="001D7DFD">
        <w:rPr>
          <w:szCs w:val="24"/>
          <w:shd w:val="clear" w:color="auto" w:fill="FFFFFF"/>
        </w:rPr>
        <w:t xml:space="preserve"> digital. GV-EXECUTIVO, v. 17, n. 5, p. 12-16, 2018.</w:t>
      </w:r>
    </w:p>
    <w:p w14:paraId="74F0C7A4" w14:textId="77777777" w:rsidR="00495393" w:rsidRPr="001D7DFD" w:rsidRDefault="00495393" w:rsidP="00495393">
      <w:pPr>
        <w:ind w:firstLine="0"/>
        <w:jc w:val="left"/>
        <w:rPr>
          <w:szCs w:val="24"/>
          <w:shd w:val="clear" w:color="auto" w:fill="FFFFFF"/>
        </w:rPr>
      </w:pPr>
    </w:p>
    <w:p w14:paraId="5427CC46" w14:textId="77777777" w:rsidR="00495393" w:rsidRPr="001D7DFD" w:rsidRDefault="00495393" w:rsidP="00495393">
      <w:pPr>
        <w:ind w:firstLine="0"/>
        <w:jc w:val="left"/>
        <w:rPr>
          <w:szCs w:val="24"/>
          <w:shd w:val="clear" w:color="auto" w:fill="FFFFFF"/>
        </w:rPr>
      </w:pPr>
      <w:r w:rsidRPr="001D7DFD">
        <w:rPr>
          <w:szCs w:val="24"/>
          <w:shd w:val="clear" w:color="auto" w:fill="FFFFFF"/>
        </w:rPr>
        <w:t xml:space="preserve">DIGITAL HOUSE. UX x UI qual a diferença e como as áreas se completam. </w:t>
      </w:r>
      <w:proofErr w:type="spellStart"/>
      <w:r w:rsidRPr="001D7DFD">
        <w:rPr>
          <w:szCs w:val="24"/>
          <w:shd w:val="clear" w:color="auto" w:fill="FFFFFF"/>
        </w:rPr>
        <w:t>Disponivel</w:t>
      </w:r>
      <w:proofErr w:type="spellEnd"/>
      <w:r w:rsidRPr="001D7DFD">
        <w:rPr>
          <w:szCs w:val="24"/>
          <w:shd w:val="clear" w:color="auto" w:fill="FFFFFF"/>
        </w:rPr>
        <w:t xml:space="preserve"> em: &lt;https://www.digitalhouse.com/</w:t>
      </w:r>
      <w:proofErr w:type="spellStart"/>
      <w:r w:rsidRPr="001D7DFD">
        <w:rPr>
          <w:szCs w:val="24"/>
          <w:shd w:val="clear" w:color="auto" w:fill="FFFFFF"/>
        </w:rPr>
        <w:t>br</w:t>
      </w:r>
      <w:proofErr w:type="spellEnd"/>
      <w:r w:rsidRPr="001D7DFD">
        <w:rPr>
          <w:szCs w:val="24"/>
          <w:shd w:val="clear" w:color="auto" w:fill="FFFFFF"/>
        </w:rPr>
        <w:t>/blog/</w:t>
      </w:r>
      <w:proofErr w:type="spellStart"/>
      <w:r w:rsidRPr="001D7DFD">
        <w:rPr>
          <w:szCs w:val="24"/>
          <w:shd w:val="clear" w:color="auto" w:fill="FFFFFF"/>
        </w:rPr>
        <w:t>diferenca</w:t>
      </w:r>
      <w:proofErr w:type="spellEnd"/>
      <w:r w:rsidRPr="001D7DFD">
        <w:rPr>
          <w:szCs w:val="24"/>
          <w:shd w:val="clear" w:color="auto" w:fill="FFFFFF"/>
        </w:rPr>
        <w:t>-entre-</w:t>
      </w:r>
      <w:proofErr w:type="spellStart"/>
      <w:r w:rsidRPr="001D7DFD">
        <w:rPr>
          <w:szCs w:val="24"/>
          <w:shd w:val="clear" w:color="auto" w:fill="FFFFFF"/>
        </w:rPr>
        <w:t>ux</w:t>
      </w:r>
      <w:proofErr w:type="spellEnd"/>
      <w:r w:rsidRPr="001D7DFD">
        <w:rPr>
          <w:szCs w:val="24"/>
          <w:shd w:val="clear" w:color="auto" w:fill="FFFFFF"/>
        </w:rPr>
        <w:t>-e-ui/&gt;. Acesso em: 20 de junho de 2022.</w:t>
      </w:r>
    </w:p>
    <w:p w14:paraId="15D47046" w14:textId="77777777" w:rsidR="00495393" w:rsidRPr="001D7DFD" w:rsidRDefault="00495393" w:rsidP="00495393">
      <w:pPr>
        <w:ind w:firstLine="0"/>
        <w:jc w:val="left"/>
        <w:rPr>
          <w:szCs w:val="24"/>
          <w:shd w:val="clear" w:color="auto" w:fill="FFFFFF"/>
        </w:rPr>
      </w:pPr>
    </w:p>
    <w:p w14:paraId="11E3F4EA" w14:textId="77777777" w:rsidR="00495393" w:rsidRPr="001D7DFD" w:rsidRDefault="00495393" w:rsidP="00495393">
      <w:pPr>
        <w:ind w:firstLine="0"/>
        <w:jc w:val="left"/>
        <w:rPr>
          <w:szCs w:val="24"/>
          <w:shd w:val="clear" w:color="auto" w:fill="FFFFFF"/>
        </w:rPr>
      </w:pPr>
      <w:r w:rsidRPr="001D7DFD">
        <w:rPr>
          <w:szCs w:val="24"/>
          <w:shd w:val="clear" w:color="auto" w:fill="FFFFFF"/>
        </w:rPr>
        <w:t>DE OLIVEIRA FILHO, Daniel C. Um passo a passo para a elaboração do diagrama de caso de uso da UML. 2011.</w:t>
      </w:r>
    </w:p>
    <w:p w14:paraId="7137736C" w14:textId="77777777" w:rsidR="00495393" w:rsidRPr="001D7DFD" w:rsidRDefault="00495393" w:rsidP="00495393">
      <w:pPr>
        <w:spacing w:after="0"/>
        <w:ind w:firstLine="0"/>
        <w:jc w:val="left"/>
        <w:rPr>
          <w:szCs w:val="24"/>
        </w:rPr>
      </w:pPr>
    </w:p>
    <w:p w14:paraId="7753DBD6" w14:textId="77777777" w:rsidR="00495393" w:rsidRPr="001D7DFD" w:rsidRDefault="00495393" w:rsidP="00495393">
      <w:pPr>
        <w:ind w:firstLine="0"/>
        <w:jc w:val="left"/>
        <w:rPr>
          <w:szCs w:val="24"/>
          <w:shd w:val="clear" w:color="auto" w:fill="FFFFFF"/>
        </w:rPr>
      </w:pPr>
      <w:r w:rsidRPr="001D7DFD">
        <w:rPr>
          <w:szCs w:val="24"/>
          <w:shd w:val="clear" w:color="auto" w:fill="FFFFFF"/>
        </w:rPr>
        <w:t>DEVMEDIA. Orientações básicas na elaboração de um diagrama de classes. Disponível em: &lt;https://www.devmedia.com.br/orientacoes-basicas-na-elaboracao-de-um-diagrama-de-classes/37224&gt;. Acesso em: 14 de junho de 2022.</w:t>
      </w:r>
    </w:p>
    <w:p w14:paraId="67258645" w14:textId="77777777" w:rsidR="00495393" w:rsidRPr="001D7DFD" w:rsidRDefault="00495393" w:rsidP="00495393">
      <w:pPr>
        <w:ind w:firstLine="0"/>
        <w:jc w:val="left"/>
        <w:rPr>
          <w:szCs w:val="24"/>
        </w:rPr>
      </w:pPr>
    </w:p>
    <w:p w14:paraId="259CE3B4" w14:textId="77777777" w:rsidR="00495393" w:rsidRPr="001D7DFD" w:rsidRDefault="00495393" w:rsidP="00495393">
      <w:pPr>
        <w:ind w:firstLine="0"/>
        <w:jc w:val="left"/>
        <w:rPr>
          <w:szCs w:val="24"/>
        </w:rPr>
      </w:pPr>
      <w:r w:rsidRPr="001D7DFD">
        <w:rPr>
          <w:szCs w:val="24"/>
        </w:rPr>
        <w:t xml:space="preserve">EWALLY. O que é </w:t>
      </w:r>
      <w:proofErr w:type="spellStart"/>
      <w:r w:rsidRPr="001D7DFD">
        <w:rPr>
          <w:szCs w:val="24"/>
        </w:rPr>
        <w:t>back</w:t>
      </w:r>
      <w:proofErr w:type="spellEnd"/>
      <w:r w:rsidRPr="001D7DFD">
        <w:rPr>
          <w:szCs w:val="24"/>
        </w:rPr>
        <w:t>-end. Disponível em: &lt;https://www.ewally.com.br/blog/ajudando-sua-empresa/</w:t>
      </w:r>
      <w:proofErr w:type="spellStart"/>
      <w:r w:rsidRPr="001D7DFD">
        <w:rPr>
          <w:szCs w:val="24"/>
        </w:rPr>
        <w:t>backend</w:t>
      </w:r>
      <w:proofErr w:type="spellEnd"/>
      <w:r w:rsidRPr="001D7DFD">
        <w:rPr>
          <w:szCs w:val="24"/>
        </w:rPr>
        <w:t>/&gt;. Acesso em: 01 de abr. 2022</w:t>
      </w:r>
    </w:p>
    <w:p w14:paraId="0ED833AE" w14:textId="77777777" w:rsidR="00495393" w:rsidRPr="001D7DFD" w:rsidRDefault="00495393" w:rsidP="00495393">
      <w:pPr>
        <w:ind w:firstLine="0"/>
        <w:jc w:val="left"/>
        <w:rPr>
          <w:szCs w:val="24"/>
          <w:shd w:val="clear" w:color="auto" w:fill="FFFFFF"/>
        </w:rPr>
      </w:pPr>
    </w:p>
    <w:p w14:paraId="17435209" w14:textId="77777777" w:rsidR="00495393" w:rsidRPr="001D7DFD" w:rsidRDefault="00495393" w:rsidP="00495393">
      <w:pPr>
        <w:ind w:firstLine="0"/>
        <w:jc w:val="left"/>
        <w:rPr>
          <w:szCs w:val="24"/>
          <w:shd w:val="clear" w:color="auto" w:fill="FFFFFF"/>
        </w:rPr>
      </w:pPr>
      <w:r w:rsidRPr="001D7DFD">
        <w:rPr>
          <w:szCs w:val="24"/>
          <w:shd w:val="clear" w:color="auto" w:fill="FFFFFF"/>
        </w:rPr>
        <w:t>ELMASRI, Ramez et al. Sistemas de banco de dados. 2005.</w:t>
      </w:r>
    </w:p>
    <w:p w14:paraId="0CAEE31D" w14:textId="77777777" w:rsidR="00495393" w:rsidRPr="001D7DFD" w:rsidRDefault="00495393" w:rsidP="00495393">
      <w:pPr>
        <w:spacing w:after="0"/>
        <w:ind w:firstLine="0"/>
        <w:jc w:val="left"/>
        <w:rPr>
          <w:szCs w:val="24"/>
        </w:rPr>
      </w:pPr>
    </w:p>
    <w:p w14:paraId="2C4B79B9" w14:textId="77777777" w:rsidR="00495393" w:rsidRPr="001D7DFD" w:rsidRDefault="00495393" w:rsidP="00495393">
      <w:pPr>
        <w:spacing w:after="0"/>
        <w:ind w:firstLine="0"/>
        <w:jc w:val="left"/>
        <w:rPr>
          <w:szCs w:val="24"/>
        </w:rPr>
      </w:pPr>
      <w:r w:rsidRPr="001D7DFD">
        <w:rPr>
          <w:szCs w:val="24"/>
        </w:rPr>
        <w:t>FURASTÉ, Pedro Augusto. Normas Técnicas para o Trabalho Científico: explicitação das normas da ABNT. Porto Alegre: [s.n.], 2002. p. 49-56.</w:t>
      </w:r>
    </w:p>
    <w:p w14:paraId="66896BCC" w14:textId="77777777" w:rsidR="00495393" w:rsidRPr="001D7DFD" w:rsidRDefault="00495393" w:rsidP="00495393">
      <w:pPr>
        <w:spacing w:after="0"/>
        <w:ind w:firstLine="0"/>
        <w:jc w:val="left"/>
        <w:rPr>
          <w:szCs w:val="24"/>
        </w:rPr>
      </w:pPr>
    </w:p>
    <w:p w14:paraId="006CC740" w14:textId="6D12A900" w:rsidR="005D5F84" w:rsidRPr="001D7DFD" w:rsidRDefault="005D5F84" w:rsidP="00495393">
      <w:pPr>
        <w:ind w:firstLine="0"/>
        <w:jc w:val="left"/>
        <w:rPr>
          <w:szCs w:val="24"/>
          <w:shd w:val="clear" w:color="auto" w:fill="FFFFFF"/>
        </w:rPr>
      </w:pPr>
      <w:r w:rsidRPr="001D7DFD">
        <w:rPr>
          <w:szCs w:val="24"/>
          <w:shd w:val="clear" w:color="auto" w:fill="FFFFFF"/>
        </w:rPr>
        <w:t xml:space="preserve">FRANCK, </w:t>
      </w:r>
      <w:proofErr w:type="spellStart"/>
      <w:r w:rsidRPr="001D7DFD">
        <w:rPr>
          <w:szCs w:val="24"/>
          <w:shd w:val="clear" w:color="auto" w:fill="FFFFFF"/>
        </w:rPr>
        <w:t>Kewry</w:t>
      </w:r>
      <w:proofErr w:type="spellEnd"/>
      <w:r w:rsidRPr="001D7DFD">
        <w:rPr>
          <w:szCs w:val="24"/>
          <w:shd w:val="clear" w:color="auto" w:fill="FFFFFF"/>
        </w:rPr>
        <w:t xml:space="preserve"> </w:t>
      </w:r>
      <w:proofErr w:type="spellStart"/>
      <w:r w:rsidRPr="001D7DFD">
        <w:rPr>
          <w:szCs w:val="24"/>
          <w:shd w:val="clear" w:color="auto" w:fill="FFFFFF"/>
        </w:rPr>
        <w:t>Mariobo</w:t>
      </w:r>
      <w:proofErr w:type="spellEnd"/>
      <w:r w:rsidRPr="001D7DFD">
        <w:rPr>
          <w:szCs w:val="24"/>
          <w:shd w:val="clear" w:color="auto" w:fill="FFFFFF"/>
        </w:rPr>
        <w:t xml:space="preserve">; PEREIRA, Robson Fernandes; DANTAS FILHO, Jerônimo Vieira. Diagrama Entidade-Relacionamento: uma ferramenta para modelagem de dados conceituais em Engenharia de Software. </w:t>
      </w:r>
      <w:proofErr w:type="spellStart"/>
      <w:r w:rsidRPr="001D7DFD">
        <w:rPr>
          <w:szCs w:val="24"/>
          <w:shd w:val="clear" w:color="auto" w:fill="FFFFFF"/>
        </w:rPr>
        <w:t>Research</w:t>
      </w:r>
      <w:proofErr w:type="spellEnd"/>
      <w:r w:rsidRPr="001D7DFD">
        <w:rPr>
          <w:szCs w:val="24"/>
          <w:shd w:val="clear" w:color="auto" w:fill="FFFFFF"/>
        </w:rPr>
        <w:t xml:space="preserve">, Society </w:t>
      </w:r>
      <w:proofErr w:type="spellStart"/>
      <w:r w:rsidRPr="001D7DFD">
        <w:rPr>
          <w:szCs w:val="24"/>
          <w:shd w:val="clear" w:color="auto" w:fill="FFFFFF"/>
        </w:rPr>
        <w:t>and</w:t>
      </w:r>
      <w:proofErr w:type="spellEnd"/>
      <w:r w:rsidRPr="001D7DFD">
        <w:rPr>
          <w:szCs w:val="24"/>
          <w:shd w:val="clear" w:color="auto" w:fill="FFFFFF"/>
        </w:rPr>
        <w:t xml:space="preserve"> </w:t>
      </w:r>
      <w:proofErr w:type="spellStart"/>
      <w:r w:rsidRPr="001D7DFD">
        <w:rPr>
          <w:szCs w:val="24"/>
          <w:shd w:val="clear" w:color="auto" w:fill="FFFFFF"/>
        </w:rPr>
        <w:t>Development</w:t>
      </w:r>
      <w:proofErr w:type="spellEnd"/>
      <w:r w:rsidRPr="001D7DFD">
        <w:rPr>
          <w:szCs w:val="24"/>
          <w:shd w:val="clear" w:color="auto" w:fill="FFFFFF"/>
        </w:rPr>
        <w:t>, v. 10, n. 8, p. e49510817776-e49510817776, 2021.</w:t>
      </w:r>
    </w:p>
    <w:p w14:paraId="5BC7F251" w14:textId="77777777" w:rsidR="005D5F84" w:rsidRPr="001D7DFD" w:rsidRDefault="005D5F84" w:rsidP="00495393">
      <w:pPr>
        <w:ind w:firstLine="0"/>
        <w:jc w:val="left"/>
        <w:rPr>
          <w:szCs w:val="24"/>
          <w:shd w:val="clear" w:color="auto" w:fill="FFFFFF"/>
        </w:rPr>
      </w:pPr>
    </w:p>
    <w:p w14:paraId="40F956CA" w14:textId="68248324" w:rsidR="00495393" w:rsidRPr="001D7DFD" w:rsidRDefault="00495393" w:rsidP="00495393">
      <w:pPr>
        <w:ind w:firstLine="0"/>
        <w:jc w:val="left"/>
        <w:rPr>
          <w:szCs w:val="24"/>
          <w:shd w:val="clear" w:color="auto" w:fill="FFFFFF"/>
        </w:rPr>
      </w:pPr>
      <w:r w:rsidRPr="001D7DFD">
        <w:rPr>
          <w:szCs w:val="24"/>
          <w:shd w:val="clear" w:color="auto" w:fill="FFFFFF"/>
        </w:rPr>
        <w:t>FOWLER, Martin. UML Essencial: um breve guia para linguagem padrão. Bookman editora, 2014.</w:t>
      </w:r>
    </w:p>
    <w:p w14:paraId="38834984" w14:textId="77777777" w:rsidR="00495393" w:rsidRPr="001D7DFD" w:rsidRDefault="00495393" w:rsidP="00495393">
      <w:pPr>
        <w:spacing w:after="0"/>
        <w:ind w:firstLine="0"/>
        <w:jc w:val="left"/>
        <w:rPr>
          <w:szCs w:val="24"/>
        </w:rPr>
      </w:pPr>
    </w:p>
    <w:p w14:paraId="1FA82765" w14:textId="77777777" w:rsidR="00495393" w:rsidRPr="001D7DFD" w:rsidRDefault="00495393" w:rsidP="00495393">
      <w:pPr>
        <w:spacing w:after="0"/>
        <w:ind w:firstLine="0"/>
        <w:jc w:val="left"/>
        <w:rPr>
          <w:szCs w:val="24"/>
        </w:rPr>
      </w:pPr>
      <w:r w:rsidRPr="001D7DFD">
        <w:rPr>
          <w:szCs w:val="24"/>
        </w:rPr>
        <w:t xml:space="preserve">GERHARDT, Tatiana </w:t>
      </w:r>
      <w:proofErr w:type="spellStart"/>
      <w:r w:rsidRPr="001D7DFD">
        <w:rPr>
          <w:szCs w:val="24"/>
        </w:rPr>
        <w:t>Engel</w:t>
      </w:r>
      <w:proofErr w:type="spellEnd"/>
      <w:r w:rsidRPr="001D7DFD">
        <w:rPr>
          <w:szCs w:val="24"/>
        </w:rPr>
        <w:t xml:space="preserve">; SILVEIRA, Denise </w:t>
      </w:r>
      <w:proofErr w:type="spellStart"/>
      <w:r w:rsidRPr="001D7DFD">
        <w:rPr>
          <w:szCs w:val="24"/>
        </w:rPr>
        <w:t>Tolfo</w:t>
      </w:r>
      <w:proofErr w:type="spellEnd"/>
      <w:r w:rsidRPr="001D7DFD">
        <w:rPr>
          <w:szCs w:val="24"/>
        </w:rPr>
        <w:t xml:space="preserve"> (Org.). Métodos de pesquisa. Porto Alegre: UFRGS, 2009. Disponível em: &lt;http://www.ufrgs.br/</w:t>
      </w:r>
      <w:proofErr w:type="spellStart"/>
      <w:r w:rsidRPr="001D7DFD">
        <w:rPr>
          <w:szCs w:val="24"/>
        </w:rPr>
        <w:t>cursopgdr</w:t>
      </w:r>
      <w:proofErr w:type="spellEnd"/>
      <w:r w:rsidRPr="001D7DFD">
        <w:rPr>
          <w:szCs w:val="24"/>
        </w:rPr>
        <w:t>/</w:t>
      </w:r>
      <w:proofErr w:type="spellStart"/>
      <w:r w:rsidRPr="001D7DFD">
        <w:rPr>
          <w:szCs w:val="24"/>
        </w:rPr>
        <w:t>downloadsSerie</w:t>
      </w:r>
      <w:proofErr w:type="spellEnd"/>
      <w:r w:rsidRPr="001D7DFD">
        <w:rPr>
          <w:szCs w:val="24"/>
        </w:rPr>
        <w:t>/derad005.pdf&gt;. Acesso em: 14 de dez. 2021</w:t>
      </w:r>
    </w:p>
    <w:p w14:paraId="10FC0A63" w14:textId="77777777" w:rsidR="00495393" w:rsidRPr="001D7DFD" w:rsidRDefault="00495393" w:rsidP="00495393">
      <w:pPr>
        <w:ind w:firstLine="0"/>
        <w:jc w:val="left"/>
        <w:rPr>
          <w:szCs w:val="24"/>
        </w:rPr>
      </w:pPr>
    </w:p>
    <w:p w14:paraId="30273063" w14:textId="77777777" w:rsidR="00495393" w:rsidRPr="001D7DFD" w:rsidRDefault="00495393" w:rsidP="00495393">
      <w:pPr>
        <w:ind w:firstLine="0"/>
        <w:jc w:val="left"/>
        <w:rPr>
          <w:szCs w:val="24"/>
        </w:rPr>
      </w:pPr>
      <w:r w:rsidRPr="001D7DFD">
        <w:rPr>
          <w:szCs w:val="24"/>
        </w:rPr>
        <w:t>G1. Telefone celular aumenta renda de profissionais autônomos no Brasil, G1, 2008. Disponível em: &lt;https://g1.globo.com/Noticias/Tecnologia/0,,MUL862055-6174,00-TELEFONE+CELULAR+AUMENTA+RENDA+DE+PROFISSIONAIS+AUTONOMOS+NO+BRASIL.html&gt; Acesso em: 31 de mar. 2022</w:t>
      </w:r>
    </w:p>
    <w:p w14:paraId="6A78172F" w14:textId="77777777" w:rsidR="00495393" w:rsidRPr="001D7DFD" w:rsidRDefault="00495393" w:rsidP="00495393">
      <w:pPr>
        <w:ind w:firstLine="0"/>
        <w:jc w:val="left"/>
        <w:rPr>
          <w:szCs w:val="24"/>
          <w:shd w:val="clear" w:color="auto" w:fill="FFFFFF"/>
        </w:rPr>
      </w:pPr>
    </w:p>
    <w:p w14:paraId="1C1E6262" w14:textId="77777777" w:rsidR="00495393" w:rsidRPr="001D7DFD" w:rsidRDefault="00495393" w:rsidP="00495393">
      <w:pPr>
        <w:ind w:firstLine="0"/>
        <w:jc w:val="left"/>
        <w:rPr>
          <w:szCs w:val="24"/>
          <w:shd w:val="clear" w:color="auto" w:fill="FFFFFF"/>
          <w:lang w:val="en-US"/>
        </w:rPr>
      </w:pPr>
      <w:r w:rsidRPr="001D7DFD">
        <w:rPr>
          <w:szCs w:val="24"/>
          <w:shd w:val="clear" w:color="auto" w:fill="FFFFFF"/>
        </w:rPr>
        <w:t xml:space="preserve">GUEDES, </w:t>
      </w:r>
      <w:proofErr w:type="spellStart"/>
      <w:r w:rsidRPr="001D7DFD">
        <w:rPr>
          <w:szCs w:val="24"/>
          <w:shd w:val="clear" w:color="auto" w:fill="FFFFFF"/>
        </w:rPr>
        <w:t>Gilleanes</w:t>
      </w:r>
      <w:proofErr w:type="spellEnd"/>
      <w:r w:rsidRPr="001D7DFD">
        <w:rPr>
          <w:szCs w:val="24"/>
          <w:shd w:val="clear" w:color="auto" w:fill="FFFFFF"/>
        </w:rPr>
        <w:t xml:space="preserve"> TA. UML 2-Uma abordagem prática. </w:t>
      </w:r>
      <w:proofErr w:type="spellStart"/>
      <w:r w:rsidRPr="001D7DFD">
        <w:rPr>
          <w:szCs w:val="24"/>
          <w:shd w:val="clear" w:color="auto" w:fill="FFFFFF"/>
          <w:lang w:val="en-US"/>
        </w:rPr>
        <w:t>Novatec</w:t>
      </w:r>
      <w:proofErr w:type="spellEnd"/>
      <w:r w:rsidRPr="001D7DFD">
        <w:rPr>
          <w:szCs w:val="24"/>
          <w:shd w:val="clear" w:color="auto" w:fill="FFFFFF"/>
          <w:lang w:val="en-US"/>
        </w:rPr>
        <w:t xml:space="preserve"> </w:t>
      </w:r>
      <w:proofErr w:type="spellStart"/>
      <w:r w:rsidRPr="001D7DFD">
        <w:rPr>
          <w:szCs w:val="24"/>
          <w:shd w:val="clear" w:color="auto" w:fill="FFFFFF"/>
          <w:lang w:val="en-US"/>
        </w:rPr>
        <w:t>Editora</w:t>
      </w:r>
      <w:proofErr w:type="spellEnd"/>
      <w:r w:rsidRPr="001D7DFD">
        <w:rPr>
          <w:szCs w:val="24"/>
          <w:shd w:val="clear" w:color="auto" w:fill="FFFFFF"/>
          <w:lang w:val="en-US"/>
        </w:rPr>
        <w:t>, 2018.</w:t>
      </w:r>
    </w:p>
    <w:p w14:paraId="54B10A30" w14:textId="77777777" w:rsidR="00495393" w:rsidRPr="001D7DFD" w:rsidRDefault="00495393" w:rsidP="00495393">
      <w:pPr>
        <w:ind w:firstLine="0"/>
        <w:jc w:val="left"/>
        <w:rPr>
          <w:szCs w:val="24"/>
          <w:lang w:val="en-US"/>
        </w:rPr>
      </w:pPr>
    </w:p>
    <w:p w14:paraId="26E0C34F" w14:textId="77777777" w:rsidR="00495393" w:rsidRPr="001D7DFD" w:rsidRDefault="00495393" w:rsidP="00495393">
      <w:pPr>
        <w:ind w:firstLine="0"/>
        <w:jc w:val="left"/>
        <w:rPr>
          <w:szCs w:val="24"/>
          <w:shd w:val="clear" w:color="auto" w:fill="FFFFFF"/>
        </w:rPr>
      </w:pPr>
      <w:r w:rsidRPr="001D7DFD">
        <w:rPr>
          <w:szCs w:val="24"/>
          <w:lang w:val="en-US"/>
        </w:rPr>
        <w:lastRenderedPageBreak/>
        <w:t xml:space="preserve">GOOGLE. Android developer,2021. </w:t>
      </w:r>
      <w:r w:rsidRPr="001D7DFD">
        <w:rPr>
          <w:szCs w:val="24"/>
        </w:rPr>
        <w:t>Conheça o Android Studio. Disponível em: &lt;</w:t>
      </w:r>
      <w:r w:rsidRPr="001D7DFD">
        <w:rPr>
          <w:szCs w:val="24"/>
          <w:shd w:val="clear" w:color="auto" w:fill="FFFFFF"/>
        </w:rPr>
        <w:t>https://developer.android.com/</w:t>
      </w:r>
      <w:proofErr w:type="spellStart"/>
      <w:r w:rsidRPr="001D7DFD">
        <w:rPr>
          <w:szCs w:val="24"/>
          <w:shd w:val="clear" w:color="auto" w:fill="FFFFFF"/>
        </w:rPr>
        <w:t>studio</w:t>
      </w:r>
      <w:proofErr w:type="spellEnd"/>
      <w:r w:rsidRPr="001D7DFD">
        <w:rPr>
          <w:szCs w:val="24"/>
          <w:shd w:val="clear" w:color="auto" w:fill="FFFFFF"/>
        </w:rPr>
        <w:t>/</w:t>
      </w:r>
      <w:proofErr w:type="spellStart"/>
      <w:r w:rsidRPr="001D7DFD">
        <w:rPr>
          <w:szCs w:val="24"/>
          <w:shd w:val="clear" w:color="auto" w:fill="FFFFFF"/>
        </w:rPr>
        <w:t>intro?hl</w:t>
      </w:r>
      <w:proofErr w:type="spellEnd"/>
      <w:r w:rsidRPr="001D7DFD">
        <w:rPr>
          <w:szCs w:val="24"/>
          <w:shd w:val="clear" w:color="auto" w:fill="FFFFFF"/>
        </w:rPr>
        <w:t>=</w:t>
      </w:r>
      <w:proofErr w:type="spellStart"/>
      <w:r w:rsidRPr="001D7DFD">
        <w:rPr>
          <w:szCs w:val="24"/>
          <w:shd w:val="clear" w:color="auto" w:fill="FFFFFF"/>
        </w:rPr>
        <w:t>pt</w:t>
      </w:r>
      <w:proofErr w:type="spellEnd"/>
      <w:r w:rsidRPr="001D7DFD">
        <w:rPr>
          <w:szCs w:val="24"/>
          <w:shd w:val="clear" w:color="auto" w:fill="FFFFFF"/>
        </w:rPr>
        <w:t>&gt;. Acesso em: 10 de julho de 2022.</w:t>
      </w:r>
    </w:p>
    <w:p w14:paraId="17B16872" w14:textId="77777777" w:rsidR="00495393" w:rsidRPr="001D7DFD" w:rsidRDefault="00495393" w:rsidP="00495393">
      <w:pPr>
        <w:ind w:firstLine="0"/>
        <w:jc w:val="left"/>
        <w:rPr>
          <w:szCs w:val="24"/>
        </w:rPr>
      </w:pPr>
    </w:p>
    <w:p w14:paraId="0C00A07A" w14:textId="77777777" w:rsidR="00495393" w:rsidRPr="001D7DFD" w:rsidRDefault="00495393" w:rsidP="00495393">
      <w:pPr>
        <w:ind w:firstLine="0"/>
        <w:jc w:val="left"/>
        <w:rPr>
          <w:szCs w:val="24"/>
        </w:rPr>
      </w:pPr>
      <w:r w:rsidRPr="001D7DFD">
        <w:rPr>
          <w:szCs w:val="24"/>
        </w:rPr>
        <w:t xml:space="preserve">HERVÉ, </w:t>
      </w:r>
      <w:proofErr w:type="spellStart"/>
      <w:r w:rsidRPr="001D7DFD">
        <w:rPr>
          <w:szCs w:val="24"/>
        </w:rPr>
        <w:t>Desireé</w:t>
      </w:r>
      <w:proofErr w:type="spellEnd"/>
      <w:r w:rsidRPr="001D7DFD">
        <w:rPr>
          <w:szCs w:val="24"/>
        </w:rPr>
        <w:t xml:space="preserve">. A importância do controle de estoque. </w:t>
      </w:r>
      <w:proofErr w:type="spellStart"/>
      <w:r w:rsidRPr="001D7DFD">
        <w:rPr>
          <w:szCs w:val="24"/>
        </w:rPr>
        <w:t>AgoraOS</w:t>
      </w:r>
      <w:proofErr w:type="spellEnd"/>
      <w:r w:rsidRPr="001D7DFD">
        <w:rPr>
          <w:szCs w:val="24"/>
        </w:rPr>
        <w:t>, 2017. Disponível em: &lt;https://www.agoraos.com.br/blog/controle-de-estoque/&gt;. Acesso em 31 de mar.2022.</w:t>
      </w:r>
    </w:p>
    <w:p w14:paraId="0F19319A" w14:textId="47C03169" w:rsidR="00495393" w:rsidRPr="001D7DFD" w:rsidRDefault="00495393" w:rsidP="00495393">
      <w:pPr>
        <w:ind w:firstLine="0"/>
        <w:jc w:val="left"/>
        <w:rPr>
          <w:szCs w:val="24"/>
        </w:rPr>
      </w:pPr>
    </w:p>
    <w:p w14:paraId="439751DA" w14:textId="54132D20" w:rsidR="002F7A0D" w:rsidRPr="001D7DFD" w:rsidRDefault="002F7A0D" w:rsidP="00495393">
      <w:pPr>
        <w:ind w:firstLine="0"/>
        <w:jc w:val="left"/>
        <w:rPr>
          <w:szCs w:val="24"/>
        </w:rPr>
      </w:pPr>
      <w:r w:rsidRPr="001D7DFD">
        <w:rPr>
          <w:szCs w:val="24"/>
        </w:rPr>
        <w:t>I</w:t>
      </w:r>
      <w:r w:rsidR="00922203" w:rsidRPr="001D7DFD">
        <w:rPr>
          <w:szCs w:val="24"/>
        </w:rPr>
        <w:t xml:space="preserve">NGRAM, Samantha. The Thumb Zone: </w:t>
      </w:r>
      <w:proofErr w:type="spellStart"/>
      <w:r w:rsidR="00922203" w:rsidRPr="001D7DFD">
        <w:rPr>
          <w:szCs w:val="24"/>
        </w:rPr>
        <w:t>Designing</w:t>
      </w:r>
      <w:proofErr w:type="spellEnd"/>
      <w:r w:rsidR="00922203" w:rsidRPr="001D7DFD">
        <w:rPr>
          <w:szCs w:val="24"/>
        </w:rPr>
        <w:t xml:space="preserve"> For Mobile </w:t>
      </w:r>
      <w:proofErr w:type="spellStart"/>
      <w:r w:rsidR="00922203" w:rsidRPr="001D7DFD">
        <w:rPr>
          <w:szCs w:val="24"/>
        </w:rPr>
        <w:t>Users</w:t>
      </w:r>
      <w:proofErr w:type="spellEnd"/>
      <w:r w:rsidR="00922203" w:rsidRPr="001D7DFD">
        <w:rPr>
          <w:szCs w:val="24"/>
        </w:rPr>
        <w:t xml:space="preserve">. </w:t>
      </w:r>
      <w:proofErr w:type="spellStart"/>
      <w:r w:rsidR="00922203" w:rsidRPr="001D7DFD">
        <w:rPr>
          <w:szCs w:val="24"/>
        </w:rPr>
        <w:t>Smashing</w:t>
      </w:r>
      <w:proofErr w:type="spellEnd"/>
      <w:r w:rsidR="00922203" w:rsidRPr="001D7DFD">
        <w:rPr>
          <w:szCs w:val="24"/>
        </w:rPr>
        <w:t xml:space="preserve"> Magazine, 2016. </w:t>
      </w:r>
      <w:proofErr w:type="spellStart"/>
      <w:r w:rsidR="00922203" w:rsidRPr="001D7DFD">
        <w:rPr>
          <w:szCs w:val="24"/>
        </w:rPr>
        <w:t>Disponivel</w:t>
      </w:r>
      <w:proofErr w:type="spellEnd"/>
      <w:r w:rsidR="00922203" w:rsidRPr="001D7DFD">
        <w:rPr>
          <w:szCs w:val="24"/>
        </w:rPr>
        <w:t xml:space="preserve"> em: &lt;https://www.smashingmagazine.com/2016/09/the-thumb-zone-designing-for-mobile-users/&gt;. Acesso em: 19 de julho de 2022.</w:t>
      </w:r>
    </w:p>
    <w:p w14:paraId="05929A24" w14:textId="669797BC" w:rsidR="00922203" w:rsidRPr="001D7DFD" w:rsidRDefault="00922203" w:rsidP="00495393">
      <w:pPr>
        <w:ind w:firstLine="0"/>
        <w:jc w:val="left"/>
        <w:rPr>
          <w:szCs w:val="24"/>
        </w:rPr>
      </w:pPr>
    </w:p>
    <w:p w14:paraId="60A506F9" w14:textId="6C28A3D7" w:rsidR="000C0868" w:rsidRPr="001D7DFD" w:rsidRDefault="000C0868" w:rsidP="00495393">
      <w:pPr>
        <w:ind w:firstLine="0"/>
        <w:jc w:val="left"/>
        <w:rPr>
          <w:szCs w:val="24"/>
        </w:rPr>
      </w:pPr>
      <w:r w:rsidRPr="001D7DFD">
        <w:rPr>
          <w:szCs w:val="24"/>
        </w:rPr>
        <w:t>SOMMERVILLE, Iam. Engenharia de Software</w:t>
      </w:r>
      <w:r w:rsidR="00534A47" w:rsidRPr="001D7DFD">
        <w:rPr>
          <w:szCs w:val="24"/>
        </w:rPr>
        <w:t xml:space="preserve">. </w:t>
      </w:r>
      <w:r w:rsidR="00534A47" w:rsidRPr="001D7DFD">
        <w:t>9. ed. São Paulo: Pearson, 2011. 529 p.</w:t>
      </w:r>
      <w:r w:rsidR="00534A47" w:rsidRPr="001D7DFD">
        <w:rPr>
          <w:szCs w:val="24"/>
        </w:rPr>
        <w:t xml:space="preserve"> </w:t>
      </w:r>
      <w:proofErr w:type="spellStart"/>
      <w:r w:rsidR="00534A47" w:rsidRPr="001D7DFD">
        <w:rPr>
          <w:szCs w:val="24"/>
        </w:rPr>
        <w:t>Disponivel</w:t>
      </w:r>
      <w:proofErr w:type="spellEnd"/>
      <w:r w:rsidR="00534A47" w:rsidRPr="001D7DFD">
        <w:rPr>
          <w:szCs w:val="24"/>
        </w:rPr>
        <w:t xml:space="preserve"> em: &lt;</w:t>
      </w:r>
      <w:r w:rsidR="00534A47" w:rsidRPr="001D7DFD">
        <w:t xml:space="preserve"> </w:t>
      </w:r>
      <w:r w:rsidR="00534A47" w:rsidRPr="001D7DFD">
        <w:rPr>
          <w:szCs w:val="24"/>
        </w:rPr>
        <w:t>https://www.facom.ufu.br/~william/Disciplinas%202018-2/BSI-GSI030-EngenhariaSoftware/Livro/engenhariaSoftwareSommerville.pdf&gt;. Acesso em: 22 de julho de 2022.</w:t>
      </w:r>
    </w:p>
    <w:p w14:paraId="22840B24" w14:textId="77777777" w:rsidR="000C0868" w:rsidRPr="001D7DFD" w:rsidRDefault="000C0868" w:rsidP="00495393">
      <w:pPr>
        <w:ind w:firstLine="0"/>
        <w:jc w:val="left"/>
        <w:rPr>
          <w:szCs w:val="24"/>
        </w:rPr>
      </w:pPr>
    </w:p>
    <w:p w14:paraId="5490AD25" w14:textId="77777777" w:rsidR="00495393" w:rsidRPr="001D7DFD" w:rsidRDefault="00495393" w:rsidP="00495393">
      <w:pPr>
        <w:ind w:firstLine="0"/>
        <w:jc w:val="left"/>
        <w:rPr>
          <w:szCs w:val="24"/>
        </w:rPr>
      </w:pPr>
      <w:r w:rsidRPr="001D7DFD">
        <w:rPr>
          <w:szCs w:val="24"/>
        </w:rPr>
        <w:t>KNECHTEL, Maria do Rosário. Metodologia da pesquisa em educação: uma abordagem teórico-prática dialogada. Curitiba: Inter saberes, 2014.</w:t>
      </w:r>
    </w:p>
    <w:p w14:paraId="4D4F5A3A" w14:textId="77777777" w:rsidR="00495393" w:rsidRPr="001D7DFD" w:rsidRDefault="00495393" w:rsidP="00495393">
      <w:pPr>
        <w:ind w:firstLine="0"/>
        <w:jc w:val="left"/>
        <w:rPr>
          <w:szCs w:val="24"/>
          <w:shd w:val="clear" w:color="auto" w:fill="FFFFFF"/>
        </w:rPr>
      </w:pPr>
    </w:p>
    <w:p w14:paraId="78455196" w14:textId="77777777" w:rsidR="00495393" w:rsidRPr="001D7DFD" w:rsidRDefault="00495393" w:rsidP="00495393">
      <w:pPr>
        <w:ind w:firstLine="0"/>
        <w:jc w:val="left"/>
        <w:rPr>
          <w:szCs w:val="24"/>
          <w:shd w:val="clear" w:color="auto" w:fill="FFFFFF"/>
        </w:rPr>
      </w:pPr>
      <w:r w:rsidRPr="001D7DFD">
        <w:rPr>
          <w:szCs w:val="24"/>
          <w:shd w:val="clear" w:color="auto" w:fill="FFFFFF"/>
        </w:rPr>
        <w:t>KREIBICH, Jay. </w:t>
      </w:r>
      <w:proofErr w:type="spellStart"/>
      <w:r w:rsidRPr="001D7DFD">
        <w:rPr>
          <w:szCs w:val="24"/>
          <w:shd w:val="clear" w:color="auto" w:fill="FFFFFF"/>
        </w:rPr>
        <w:t>Using</w:t>
      </w:r>
      <w:proofErr w:type="spellEnd"/>
      <w:r w:rsidRPr="001D7DFD">
        <w:rPr>
          <w:szCs w:val="24"/>
          <w:shd w:val="clear" w:color="auto" w:fill="FFFFFF"/>
        </w:rPr>
        <w:t xml:space="preserve"> </w:t>
      </w:r>
      <w:proofErr w:type="spellStart"/>
      <w:r w:rsidRPr="001D7DFD">
        <w:rPr>
          <w:szCs w:val="24"/>
          <w:shd w:val="clear" w:color="auto" w:fill="FFFFFF"/>
        </w:rPr>
        <w:t>SQLite</w:t>
      </w:r>
      <w:proofErr w:type="spellEnd"/>
      <w:r w:rsidRPr="001D7DFD">
        <w:rPr>
          <w:szCs w:val="24"/>
          <w:shd w:val="clear" w:color="auto" w:fill="FFFFFF"/>
        </w:rPr>
        <w:t xml:space="preserve">. " </w:t>
      </w:r>
      <w:proofErr w:type="spellStart"/>
      <w:r w:rsidRPr="001D7DFD">
        <w:rPr>
          <w:szCs w:val="24"/>
          <w:shd w:val="clear" w:color="auto" w:fill="FFFFFF"/>
        </w:rPr>
        <w:t>O'Reilly</w:t>
      </w:r>
      <w:proofErr w:type="spellEnd"/>
      <w:r w:rsidRPr="001D7DFD">
        <w:rPr>
          <w:szCs w:val="24"/>
          <w:shd w:val="clear" w:color="auto" w:fill="FFFFFF"/>
        </w:rPr>
        <w:t xml:space="preserve"> Media, Inc.", 2010.</w:t>
      </w:r>
    </w:p>
    <w:p w14:paraId="1657E4A0" w14:textId="77777777" w:rsidR="00495393" w:rsidRPr="001D7DFD" w:rsidRDefault="00495393" w:rsidP="00495393">
      <w:pPr>
        <w:ind w:firstLine="0"/>
        <w:jc w:val="left"/>
        <w:rPr>
          <w:szCs w:val="24"/>
          <w:shd w:val="clear" w:color="auto" w:fill="FFFFFF"/>
        </w:rPr>
      </w:pPr>
    </w:p>
    <w:p w14:paraId="44EA8ECA" w14:textId="77777777" w:rsidR="00495393" w:rsidRPr="001D7DFD" w:rsidRDefault="00495393" w:rsidP="00495393">
      <w:pPr>
        <w:ind w:firstLine="0"/>
        <w:jc w:val="left"/>
        <w:rPr>
          <w:szCs w:val="24"/>
          <w:shd w:val="clear" w:color="auto" w:fill="FFFFFF"/>
        </w:rPr>
      </w:pPr>
      <w:r w:rsidRPr="001D7DFD">
        <w:rPr>
          <w:szCs w:val="24"/>
          <w:shd w:val="clear" w:color="auto" w:fill="FFFFFF"/>
        </w:rPr>
        <w:t>KYTE, Aplicativo de Vendas, Loja Virtual e Controle de Estoque. Versão 1.26.1. 2022. Disponível em: &lt;https://www.kyte.com.br/&gt;. Acesso em: 18 de julho de 2022.</w:t>
      </w:r>
    </w:p>
    <w:p w14:paraId="7574ABDA" w14:textId="77777777" w:rsidR="00495393" w:rsidRPr="001D7DFD" w:rsidRDefault="00495393" w:rsidP="00495393">
      <w:pPr>
        <w:ind w:firstLine="0"/>
        <w:jc w:val="left"/>
        <w:rPr>
          <w:szCs w:val="24"/>
        </w:rPr>
      </w:pPr>
    </w:p>
    <w:p w14:paraId="17F1CD8C" w14:textId="77777777" w:rsidR="00495393" w:rsidRPr="001D7DFD" w:rsidRDefault="00495393" w:rsidP="00495393">
      <w:pPr>
        <w:ind w:firstLine="0"/>
        <w:jc w:val="left"/>
        <w:rPr>
          <w:szCs w:val="24"/>
        </w:rPr>
      </w:pPr>
      <w:r w:rsidRPr="001D7DFD">
        <w:rPr>
          <w:szCs w:val="24"/>
        </w:rPr>
        <w:t xml:space="preserve">LIMA, Vinicius. Número de trabalhadores autônomos bate recorde no país em 2021. </w:t>
      </w:r>
      <w:proofErr w:type="spellStart"/>
      <w:r w:rsidRPr="001D7DFD">
        <w:rPr>
          <w:szCs w:val="24"/>
        </w:rPr>
        <w:t>DHoje</w:t>
      </w:r>
      <w:proofErr w:type="spellEnd"/>
      <w:r w:rsidRPr="001D7DFD">
        <w:rPr>
          <w:szCs w:val="24"/>
        </w:rPr>
        <w:t xml:space="preserve"> Interior, 2021. Disponível em: &lt;https://dhojeinterior.com.br/numero-de-trabalhadores-autonomos-bate-recorde-no-pais-em-2021/&gt;. Acesso em 14 de dez. 2021</w:t>
      </w:r>
    </w:p>
    <w:p w14:paraId="3267375F" w14:textId="77777777" w:rsidR="00495393" w:rsidRPr="001D7DFD" w:rsidRDefault="00495393" w:rsidP="00495393">
      <w:pPr>
        <w:ind w:firstLine="0"/>
        <w:jc w:val="left"/>
        <w:rPr>
          <w:szCs w:val="24"/>
        </w:rPr>
      </w:pPr>
    </w:p>
    <w:p w14:paraId="3CC4043D" w14:textId="77777777" w:rsidR="00495393" w:rsidRPr="001D7DFD" w:rsidRDefault="00495393" w:rsidP="00495393">
      <w:pPr>
        <w:ind w:firstLine="0"/>
        <w:jc w:val="left"/>
        <w:rPr>
          <w:szCs w:val="24"/>
        </w:rPr>
      </w:pPr>
      <w:r w:rsidRPr="001D7DFD">
        <w:rPr>
          <w:szCs w:val="24"/>
        </w:rPr>
        <w:t xml:space="preserve">MELO, Diego. O que é Java. </w:t>
      </w:r>
      <w:proofErr w:type="spellStart"/>
      <w:r w:rsidRPr="001D7DFD">
        <w:rPr>
          <w:szCs w:val="24"/>
        </w:rPr>
        <w:t>Technoblog</w:t>
      </w:r>
      <w:proofErr w:type="spellEnd"/>
      <w:r w:rsidRPr="001D7DFD">
        <w:rPr>
          <w:szCs w:val="24"/>
        </w:rPr>
        <w:t>, 2020. Disponível em: &lt;https://tecnoblog.net/responde/o-que-e-java-guia-para-iniciantes/&gt;. Acesso em: 01 de abr. 2022</w:t>
      </w:r>
    </w:p>
    <w:p w14:paraId="46E37200" w14:textId="77777777" w:rsidR="00495393" w:rsidRPr="001D7DFD" w:rsidRDefault="00495393" w:rsidP="00495393">
      <w:pPr>
        <w:ind w:firstLine="0"/>
        <w:jc w:val="left"/>
        <w:rPr>
          <w:szCs w:val="24"/>
          <w:shd w:val="clear" w:color="auto" w:fill="FFFFFF"/>
        </w:rPr>
      </w:pPr>
    </w:p>
    <w:p w14:paraId="1E993BAD" w14:textId="77777777" w:rsidR="00495393" w:rsidRPr="001D7DFD" w:rsidRDefault="00495393" w:rsidP="00495393">
      <w:pPr>
        <w:ind w:firstLine="0"/>
        <w:jc w:val="left"/>
        <w:rPr>
          <w:szCs w:val="24"/>
          <w:shd w:val="clear" w:color="auto" w:fill="FFFFFF"/>
        </w:rPr>
      </w:pPr>
      <w:r w:rsidRPr="001D7DFD">
        <w:rPr>
          <w:szCs w:val="24"/>
          <w:shd w:val="clear" w:color="auto" w:fill="FFFFFF"/>
        </w:rPr>
        <w:t xml:space="preserve">MARTINS, Aline dos Santos et al. Diretrizes para a construção de casos de uso eficazes. </w:t>
      </w:r>
      <w:proofErr w:type="spellStart"/>
      <w:r w:rsidRPr="001D7DFD">
        <w:rPr>
          <w:szCs w:val="24"/>
          <w:shd w:val="clear" w:color="auto" w:fill="FFFFFF"/>
        </w:rPr>
        <w:t>Disponivel</w:t>
      </w:r>
      <w:proofErr w:type="spellEnd"/>
      <w:r w:rsidRPr="001D7DFD">
        <w:rPr>
          <w:szCs w:val="24"/>
          <w:shd w:val="clear" w:color="auto" w:fill="FFFFFF"/>
        </w:rPr>
        <w:t xml:space="preserve"> em: &lt;https://seer.uscs.edu.br/index.php/revista_informatica_aplicada/article/download/293/259/1333&gt;. Acesso em: 7 de julho de 2022</w:t>
      </w:r>
    </w:p>
    <w:p w14:paraId="77930EDF" w14:textId="77777777" w:rsidR="00495393" w:rsidRPr="001D7DFD" w:rsidRDefault="00495393" w:rsidP="00495393">
      <w:pPr>
        <w:ind w:firstLine="0"/>
        <w:jc w:val="left"/>
        <w:rPr>
          <w:szCs w:val="24"/>
          <w:shd w:val="clear" w:color="auto" w:fill="FFFFFF"/>
        </w:rPr>
      </w:pPr>
    </w:p>
    <w:p w14:paraId="5FAE7599" w14:textId="77777777" w:rsidR="00495393" w:rsidRPr="001D7DFD" w:rsidRDefault="00495393" w:rsidP="00495393">
      <w:pPr>
        <w:ind w:firstLine="0"/>
        <w:jc w:val="left"/>
        <w:rPr>
          <w:szCs w:val="24"/>
          <w:shd w:val="clear" w:color="auto" w:fill="FFFFFF"/>
        </w:rPr>
      </w:pPr>
      <w:r w:rsidRPr="001D7DFD">
        <w:rPr>
          <w:szCs w:val="24"/>
          <w:shd w:val="clear" w:color="auto" w:fill="FFFFFF"/>
        </w:rPr>
        <w:t xml:space="preserve">MAGALHÃES, Rafael L.; NETO, Michelle MF. </w:t>
      </w:r>
      <w:proofErr w:type="spellStart"/>
      <w:r w:rsidRPr="001D7DFD">
        <w:rPr>
          <w:szCs w:val="24"/>
          <w:shd w:val="clear" w:color="auto" w:fill="FFFFFF"/>
        </w:rPr>
        <w:t>AprenDER</w:t>
      </w:r>
      <w:proofErr w:type="spellEnd"/>
      <w:r w:rsidRPr="001D7DFD">
        <w:rPr>
          <w:szCs w:val="24"/>
          <w:shd w:val="clear" w:color="auto" w:fill="FFFFFF"/>
        </w:rPr>
        <w:t>: Ferramenta de apoio à construção de diagrama entidade relacionamento para deficientes visuais. In: </w:t>
      </w:r>
      <w:proofErr w:type="spellStart"/>
      <w:r w:rsidRPr="001D7DFD">
        <w:rPr>
          <w:szCs w:val="24"/>
          <w:shd w:val="clear" w:color="auto" w:fill="FFFFFF"/>
        </w:rPr>
        <w:t>Brazilian</w:t>
      </w:r>
      <w:proofErr w:type="spellEnd"/>
      <w:r w:rsidRPr="001D7DFD">
        <w:rPr>
          <w:szCs w:val="24"/>
          <w:shd w:val="clear" w:color="auto" w:fill="FFFFFF"/>
        </w:rPr>
        <w:t xml:space="preserve"> </w:t>
      </w:r>
      <w:proofErr w:type="spellStart"/>
      <w:r w:rsidRPr="001D7DFD">
        <w:rPr>
          <w:szCs w:val="24"/>
          <w:shd w:val="clear" w:color="auto" w:fill="FFFFFF"/>
        </w:rPr>
        <w:t>Symposium</w:t>
      </w:r>
      <w:proofErr w:type="spellEnd"/>
      <w:r w:rsidRPr="001D7DFD">
        <w:rPr>
          <w:szCs w:val="24"/>
          <w:shd w:val="clear" w:color="auto" w:fill="FFFFFF"/>
        </w:rPr>
        <w:t xml:space="preserve"> </w:t>
      </w:r>
      <w:proofErr w:type="spellStart"/>
      <w:r w:rsidRPr="001D7DFD">
        <w:rPr>
          <w:szCs w:val="24"/>
          <w:shd w:val="clear" w:color="auto" w:fill="FFFFFF"/>
        </w:rPr>
        <w:t>on</w:t>
      </w:r>
      <w:proofErr w:type="spellEnd"/>
      <w:r w:rsidRPr="001D7DFD">
        <w:rPr>
          <w:szCs w:val="24"/>
          <w:shd w:val="clear" w:color="auto" w:fill="FFFFFF"/>
        </w:rPr>
        <w:t xml:space="preserve"> </w:t>
      </w:r>
      <w:proofErr w:type="spellStart"/>
      <w:r w:rsidRPr="001D7DFD">
        <w:rPr>
          <w:szCs w:val="24"/>
          <w:shd w:val="clear" w:color="auto" w:fill="FFFFFF"/>
        </w:rPr>
        <w:t>Computers</w:t>
      </w:r>
      <w:proofErr w:type="spellEnd"/>
      <w:r w:rsidRPr="001D7DFD">
        <w:rPr>
          <w:szCs w:val="24"/>
          <w:shd w:val="clear" w:color="auto" w:fill="FFFFFF"/>
        </w:rPr>
        <w:t xml:space="preserve"> in </w:t>
      </w:r>
      <w:proofErr w:type="spellStart"/>
      <w:r w:rsidRPr="001D7DFD">
        <w:rPr>
          <w:szCs w:val="24"/>
          <w:shd w:val="clear" w:color="auto" w:fill="FFFFFF"/>
        </w:rPr>
        <w:t>Education</w:t>
      </w:r>
      <w:proofErr w:type="spellEnd"/>
      <w:r w:rsidRPr="001D7DFD">
        <w:rPr>
          <w:szCs w:val="24"/>
          <w:shd w:val="clear" w:color="auto" w:fill="FFFFFF"/>
        </w:rPr>
        <w:t xml:space="preserve"> (Simpósio Brasileiro de Informática na Educação-SBIE). 2010.</w:t>
      </w:r>
    </w:p>
    <w:p w14:paraId="42E260B3" w14:textId="77777777" w:rsidR="00495393" w:rsidRPr="001D7DFD" w:rsidRDefault="00495393" w:rsidP="00495393">
      <w:pPr>
        <w:ind w:firstLine="0"/>
        <w:jc w:val="left"/>
        <w:rPr>
          <w:szCs w:val="24"/>
          <w:shd w:val="clear" w:color="auto" w:fill="FFFFFF"/>
        </w:rPr>
      </w:pPr>
    </w:p>
    <w:p w14:paraId="01A47F02" w14:textId="77777777" w:rsidR="00495393" w:rsidRPr="001D7DFD" w:rsidRDefault="00495393" w:rsidP="00495393">
      <w:pPr>
        <w:ind w:firstLine="0"/>
        <w:jc w:val="left"/>
        <w:rPr>
          <w:szCs w:val="24"/>
          <w:shd w:val="clear" w:color="auto" w:fill="FFFFFF"/>
        </w:rPr>
      </w:pPr>
      <w:r w:rsidRPr="001D7DFD">
        <w:rPr>
          <w:szCs w:val="24"/>
          <w:shd w:val="clear" w:color="auto" w:fill="FFFFFF"/>
        </w:rPr>
        <w:lastRenderedPageBreak/>
        <w:t xml:space="preserve">MENDES, Douglas Rocha. Redes de computadores: teoria e prática. </w:t>
      </w:r>
      <w:proofErr w:type="spellStart"/>
      <w:r w:rsidRPr="001D7DFD">
        <w:rPr>
          <w:szCs w:val="24"/>
          <w:shd w:val="clear" w:color="auto" w:fill="FFFFFF"/>
        </w:rPr>
        <w:t>Novatec</w:t>
      </w:r>
      <w:proofErr w:type="spellEnd"/>
      <w:r w:rsidRPr="001D7DFD">
        <w:rPr>
          <w:szCs w:val="24"/>
          <w:shd w:val="clear" w:color="auto" w:fill="FFFFFF"/>
        </w:rPr>
        <w:t xml:space="preserve"> Editora, 2020.</w:t>
      </w:r>
    </w:p>
    <w:p w14:paraId="1EA92A3F" w14:textId="77777777" w:rsidR="00495393" w:rsidRPr="001D7DFD" w:rsidRDefault="00495393" w:rsidP="00495393">
      <w:pPr>
        <w:ind w:firstLine="0"/>
        <w:jc w:val="left"/>
        <w:rPr>
          <w:szCs w:val="24"/>
          <w:shd w:val="clear" w:color="auto" w:fill="FFFFFF"/>
        </w:rPr>
      </w:pPr>
    </w:p>
    <w:p w14:paraId="5AC68768" w14:textId="77777777" w:rsidR="00495393" w:rsidRPr="001D7DFD" w:rsidRDefault="00495393" w:rsidP="00495393">
      <w:pPr>
        <w:ind w:firstLine="0"/>
        <w:jc w:val="left"/>
        <w:rPr>
          <w:szCs w:val="24"/>
          <w:shd w:val="clear" w:color="auto" w:fill="FFFFFF"/>
        </w:rPr>
      </w:pPr>
      <w:r w:rsidRPr="001D7DFD">
        <w:rPr>
          <w:szCs w:val="24"/>
          <w:shd w:val="clear" w:color="auto" w:fill="FFFFFF"/>
        </w:rPr>
        <w:t xml:space="preserve">MIRANDA, Diogo. </w:t>
      </w:r>
      <w:proofErr w:type="spellStart"/>
      <w:r w:rsidRPr="001D7DFD">
        <w:rPr>
          <w:szCs w:val="24"/>
          <w:shd w:val="clear" w:color="auto" w:fill="FFFFFF"/>
        </w:rPr>
        <w:t>Medium</w:t>
      </w:r>
      <w:proofErr w:type="spellEnd"/>
      <w:r w:rsidRPr="001D7DFD">
        <w:rPr>
          <w:szCs w:val="24"/>
          <w:shd w:val="clear" w:color="auto" w:fill="FFFFFF"/>
        </w:rPr>
        <w:t>. Teste unitário e Qualidade de software, 2017. Disponível em: &lt;https://medium.com/assertqualityassurance/teste-unit%C3%A1rio-e-qualidade-de-software-acce7b9c537&gt;. Acesso em: 11 de julho de 2022.</w:t>
      </w:r>
    </w:p>
    <w:p w14:paraId="0D4581EE" w14:textId="77777777" w:rsidR="00495393" w:rsidRPr="001D7DFD" w:rsidRDefault="00495393" w:rsidP="00495393">
      <w:pPr>
        <w:ind w:firstLine="0"/>
        <w:jc w:val="left"/>
        <w:rPr>
          <w:szCs w:val="24"/>
          <w:shd w:val="clear" w:color="auto" w:fill="FFFFFF"/>
        </w:rPr>
      </w:pPr>
    </w:p>
    <w:p w14:paraId="3E963ADD" w14:textId="77777777" w:rsidR="00495393" w:rsidRPr="001D7DFD" w:rsidRDefault="00495393" w:rsidP="00495393">
      <w:pPr>
        <w:ind w:firstLine="0"/>
        <w:jc w:val="left"/>
        <w:rPr>
          <w:szCs w:val="24"/>
          <w:shd w:val="clear" w:color="auto" w:fill="FFFFFF"/>
        </w:rPr>
      </w:pPr>
      <w:r w:rsidRPr="001D7DFD">
        <w:rPr>
          <w:szCs w:val="24"/>
          <w:shd w:val="clear" w:color="auto" w:fill="FFFFFF"/>
        </w:rPr>
        <w:t>MARCUS, Luiz. Luiz Marcus. Executando Teste Instrumentado com Framework Expresso, 2016. Disponível em: &lt;https://luizmarcus.com/android/executando-teste-instrumentado-com-o-framework-espresso/&gt;. Acesso em: 12 de julho de 2022.</w:t>
      </w:r>
    </w:p>
    <w:p w14:paraId="245CFAFE" w14:textId="77777777" w:rsidR="00495393" w:rsidRPr="001D7DFD" w:rsidRDefault="00495393" w:rsidP="00495393">
      <w:pPr>
        <w:ind w:firstLine="0"/>
        <w:jc w:val="left"/>
        <w:rPr>
          <w:szCs w:val="24"/>
          <w:shd w:val="clear" w:color="auto" w:fill="FFFFFF"/>
        </w:rPr>
      </w:pPr>
    </w:p>
    <w:p w14:paraId="1E15996C" w14:textId="77777777" w:rsidR="00495393" w:rsidRPr="001D7DFD" w:rsidRDefault="00495393" w:rsidP="00495393">
      <w:pPr>
        <w:ind w:firstLine="0"/>
        <w:jc w:val="left"/>
        <w:rPr>
          <w:szCs w:val="24"/>
          <w:shd w:val="clear" w:color="auto" w:fill="FFFFFF"/>
        </w:rPr>
      </w:pPr>
      <w:r w:rsidRPr="001D7DFD">
        <w:rPr>
          <w:szCs w:val="24"/>
          <w:shd w:val="clear" w:color="auto" w:fill="FFFFFF"/>
        </w:rPr>
        <w:t xml:space="preserve">MATERIAL DESIGN. Introdução ao Material Design. </w:t>
      </w:r>
      <w:proofErr w:type="spellStart"/>
      <w:r w:rsidRPr="001D7DFD">
        <w:rPr>
          <w:szCs w:val="24"/>
          <w:shd w:val="clear" w:color="auto" w:fill="FFFFFF"/>
        </w:rPr>
        <w:t>Disponivel</w:t>
      </w:r>
      <w:proofErr w:type="spellEnd"/>
      <w:r w:rsidRPr="001D7DFD">
        <w:rPr>
          <w:szCs w:val="24"/>
          <w:shd w:val="clear" w:color="auto" w:fill="FFFFFF"/>
        </w:rPr>
        <w:t xml:space="preserve"> em: &lt;https://material.io/design/</w:t>
      </w:r>
      <w:proofErr w:type="spellStart"/>
      <w:r w:rsidRPr="001D7DFD">
        <w:rPr>
          <w:szCs w:val="24"/>
          <w:shd w:val="clear" w:color="auto" w:fill="FFFFFF"/>
        </w:rPr>
        <w:t>introduction</w:t>
      </w:r>
      <w:proofErr w:type="spellEnd"/>
      <w:r w:rsidRPr="001D7DFD">
        <w:rPr>
          <w:szCs w:val="24"/>
          <w:shd w:val="clear" w:color="auto" w:fill="FFFFFF"/>
        </w:rPr>
        <w:t>&gt;. Acesso em: 12 de julho de 2022.</w:t>
      </w:r>
    </w:p>
    <w:p w14:paraId="3DAB9216" w14:textId="77777777" w:rsidR="00495393" w:rsidRPr="001D7DFD" w:rsidRDefault="00495393" w:rsidP="00495393">
      <w:pPr>
        <w:ind w:firstLine="0"/>
        <w:jc w:val="left"/>
        <w:rPr>
          <w:szCs w:val="24"/>
          <w:shd w:val="clear" w:color="auto" w:fill="FFFFFF"/>
        </w:rPr>
      </w:pPr>
    </w:p>
    <w:p w14:paraId="7A102543" w14:textId="77777777" w:rsidR="00495393" w:rsidRPr="001D7DFD" w:rsidRDefault="00495393" w:rsidP="00495393">
      <w:pPr>
        <w:ind w:firstLine="0"/>
        <w:jc w:val="left"/>
        <w:rPr>
          <w:szCs w:val="24"/>
          <w:shd w:val="clear" w:color="auto" w:fill="FFFFFF"/>
        </w:rPr>
      </w:pPr>
      <w:r w:rsidRPr="001D7DFD">
        <w:rPr>
          <w:szCs w:val="24"/>
          <w:shd w:val="clear" w:color="auto" w:fill="FFFFFF"/>
        </w:rPr>
        <w:t>MATOS, Deivid G. O que é um banco de dados, 2013. Disponível em: &lt;http://fabrica.ms.senac.br/2013/06/o-que-e-um-banco-de-dados/&gt;. Acesso em: 16 de julho de 2022.</w:t>
      </w:r>
    </w:p>
    <w:p w14:paraId="58728249" w14:textId="77777777" w:rsidR="00495393" w:rsidRPr="001D7DFD" w:rsidRDefault="00495393" w:rsidP="00495393">
      <w:pPr>
        <w:ind w:firstLine="0"/>
        <w:jc w:val="left"/>
        <w:rPr>
          <w:szCs w:val="24"/>
          <w:shd w:val="clear" w:color="auto" w:fill="FFFFFF"/>
        </w:rPr>
      </w:pPr>
    </w:p>
    <w:p w14:paraId="3BFD099B" w14:textId="77777777" w:rsidR="00495393" w:rsidRPr="001D7DFD" w:rsidRDefault="00495393" w:rsidP="00495393">
      <w:pPr>
        <w:ind w:firstLine="0"/>
        <w:jc w:val="left"/>
        <w:rPr>
          <w:szCs w:val="24"/>
          <w:shd w:val="clear" w:color="auto" w:fill="FFFFFF"/>
        </w:rPr>
      </w:pPr>
      <w:r w:rsidRPr="001D7DFD">
        <w:rPr>
          <w:szCs w:val="24"/>
          <w:shd w:val="clear" w:color="auto" w:fill="FFFFFF"/>
        </w:rPr>
        <w:t>MICROSOFT EXCELL, Ferramenta de planilhas da Microsoft. Versão 16.0. 2016. Disponível em: &lt;https://www.microsoft.com/</w:t>
      </w:r>
      <w:proofErr w:type="spellStart"/>
      <w:r w:rsidRPr="001D7DFD">
        <w:rPr>
          <w:szCs w:val="24"/>
          <w:shd w:val="clear" w:color="auto" w:fill="FFFFFF"/>
        </w:rPr>
        <w:t>pt-br</w:t>
      </w:r>
      <w:proofErr w:type="spellEnd"/>
      <w:r w:rsidRPr="001D7DFD">
        <w:rPr>
          <w:szCs w:val="24"/>
          <w:shd w:val="clear" w:color="auto" w:fill="FFFFFF"/>
        </w:rPr>
        <w:t>/microsoft-365/</w:t>
      </w:r>
      <w:proofErr w:type="spellStart"/>
      <w:r w:rsidRPr="001D7DFD">
        <w:rPr>
          <w:szCs w:val="24"/>
          <w:shd w:val="clear" w:color="auto" w:fill="FFFFFF"/>
        </w:rPr>
        <w:t>excel</w:t>
      </w:r>
      <w:proofErr w:type="spellEnd"/>
      <w:r w:rsidRPr="001D7DFD">
        <w:rPr>
          <w:szCs w:val="24"/>
          <w:shd w:val="clear" w:color="auto" w:fill="FFFFFF"/>
        </w:rPr>
        <w:t>&gt;. Acesso em: 18 de julho de 2022.</w:t>
      </w:r>
    </w:p>
    <w:p w14:paraId="7566460A" w14:textId="77777777" w:rsidR="00495393" w:rsidRPr="001D7DFD" w:rsidRDefault="00495393" w:rsidP="00495393">
      <w:pPr>
        <w:ind w:firstLine="0"/>
        <w:jc w:val="left"/>
        <w:rPr>
          <w:szCs w:val="24"/>
        </w:rPr>
      </w:pPr>
    </w:p>
    <w:p w14:paraId="6F99D974" w14:textId="77777777" w:rsidR="00495393" w:rsidRPr="001D7DFD" w:rsidRDefault="00495393" w:rsidP="00495393">
      <w:pPr>
        <w:ind w:firstLine="0"/>
        <w:jc w:val="left"/>
        <w:rPr>
          <w:szCs w:val="24"/>
          <w:shd w:val="clear" w:color="auto" w:fill="FFFFFF"/>
        </w:rPr>
      </w:pPr>
      <w:r w:rsidRPr="001D7DFD">
        <w:rPr>
          <w:szCs w:val="24"/>
          <w:shd w:val="clear" w:color="auto" w:fill="FFFFFF"/>
        </w:rPr>
        <w:t>NORMAN, Donald. Don Norman: O Termo "UX". Youtube, 2017. Disponível em: &lt;https://www.youtube.com/watch?v=9BdtGjoIN4E&amp;list=PLJOFJ3Ok_idv_6hQGNt23xVXuQwKFmfxG&gt;. Acesso em: 16 de junho de 2022.</w:t>
      </w:r>
    </w:p>
    <w:p w14:paraId="7C381FAA" w14:textId="77777777" w:rsidR="00495393" w:rsidRPr="001D7DFD" w:rsidRDefault="00495393" w:rsidP="00495393">
      <w:pPr>
        <w:ind w:firstLine="0"/>
        <w:jc w:val="left"/>
        <w:rPr>
          <w:szCs w:val="24"/>
          <w:shd w:val="clear" w:color="auto" w:fill="FFFFFF"/>
        </w:rPr>
      </w:pPr>
    </w:p>
    <w:p w14:paraId="4E7D96D9" w14:textId="7AE4BE70" w:rsidR="0087715C" w:rsidRPr="001D7DFD" w:rsidRDefault="0087715C" w:rsidP="00495393">
      <w:pPr>
        <w:ind w:firstLine="0"/>
        <w:jc w:val="left"/>
        <w:rPr>
          <w:szCs w:val="24"/>
          <w:shd w:val="clear" w:color="auto" w:fill="FFFFFF"/>
          <w:lang w:val="en-US"/>
        </w:rPr>
      </w:pPr>
      <w:r w:rsidRPr="001D7DFD">
        <w:rPr>
          <w:szCs w:val="24"/>
          <w:shd w:val="clear" w:color="auto" w:fill="FFFFFF"/>
        </w:rPr>
        <w:t xml:space="preserve">NIELSEN, Jakob.  10 </w:t>
      </w:r>
      <w:proofErr w:type="spellStart"/>
      <w:r w:rsidRPr="001D7DFD">
        <w:rPr>
          <w:szCs w:val="24"/>
          <w:shd w:val="clear" w:color="auto" w:fill="FFFFFF"/>
        </w:rPr>
        <w:t>Usability</w:t>
      </w:r>
      <w:proofErr w:type="spellEnd"/>
      <w:r w:rsidRPr="001D7DFD">
        <w:rPr>
          <w:szCs w:val="24"/>
          <w:shd w:val="clear" w:color="auto" w:fill="FFFFFF"/>
        </w:rPr>
        <w:t xml:space="preserve"> </w:t>
      </w:r>
      <w:proofErr w:type="spellStart"/>
      <w:r w:rsidRPr="001D7DFD">
        <w:rPr>
          <w:szCs w:val="24"/>
          <w:shd w:val="clear" w:color="auto" w:fill="FFFFFF"/>
        </w:rPr>
        <w:t>Heuristics</w:t>
      </w:r>
      <w:proofErr w:type="spellEnd"/>
      <w:r w:rsidRPr="001D7DFD">
        <w:rPr>
          <w:szCs w:val="24"/>
          <w:shd w:val="clear" w:color="auto" w:fill="FFFFFF"/>
        </w:rPr>
        <w:t xml:space="preserve"> for interface Design. NN </w:t>
      </w:r>
      <w:proofErr w:type="spellStart"/>
      <w:r w:rsidRPr="001D7DFD">
        <w:rPr>
          <w:szCs w:val="24"/>
          <w:shd w:val="clear" w:color="auto" w:fill="FFFFFF"/>
        </w:rPr>
        <w:t>Group</w:t>
      </w:r>
      <w:proofErr w:type="spellEnd"/>
      <w:r w:rsidRPr="001D7DFD">
        <w:rPr>
          <w:szCs w:val="24"/>
          <w:shd w:val="clear" w:color="auto" w:fill="FFFFFF"/>
        </w:rPr>
        <w:t xml:space="preserve">, 2020. </w:t>
      </w:r>
      <w:proofErr w:type="spellStart"/>
      <w:r w:rsidRPr="001D7DFD">
        <w:rPr>
          <w:szCs w:val="24"/>
          <w:shd w:val="clear" w:color="auto" w:fill="FFFFFF"/>
        </w:rPr>
        <w:t>Disponivel</w:t>
      </w:r>
      <w:proofErr w:type="spellEnd"/>
      <w:r w:rsidRPr="001D7DFD">
        <w:rPr>
          <w:szCs w:val="24"/>
          <w:shd w:val="clear" w:color="auto" w:fill="FFFFFF"/>
        </w:rPr>
        <w:t xml:space="preserve"> em: &lt;https://www.nngroup.com/</w:t>
      </w:r>
      <w:proofErr w:type="spellStart"/>
      <w:r w:rsidRPr="001D7DFD">
        <w:rPr>
          <w:szCs w:val="24"/>
          <w:shd w:val="clear" w:color="auto" w:fill="FFFFFF"/>
        </w:rPr>
        <w:t>articles</w:t>
      </w:r>
      <w:proofErr w:type="spellEnd"/>
      <w:r w:rsidRPr="001D7DFD">
        <w:rPr>
          <w:szCs w:val="24"/>
          <w:shd w:val="clear" w:color="auto" w:fill="FFFFFF"/>
        </w:rPr>
        <w:t>/</w:t>
      </w:r>
      <w:proofErr w:type="spellStart"/>
      <w:r w:rsidRPr="001D7DFD">
        <w:rPr>
          <w:szCs w:val="24"/>
          <w:shd w:val="clear" w:color="auto" w:fill="FFFFFF"/>
        </w:rPr>
        <w:t>ten-usability-heuristics</w:t>
      </w:r>
      <w:proofErr w:type="spellEnd"/>
      <w:r w:rsidRPr="001D7DFD">
        <w:rPr>
          <w:szCs w:val="24"/>
          <w:shd w:val="clear" w:color="auto" w:fill="FFFFFF"/>
        </w:rPr>
        <w:t xml:space="preserve">/&gt;. </w:t>
      </w:r>
      <w:proofErr w:type="spellStart"/>
      <w:r w:rsidR="00CF67B5" w:rsidRPr="001D7DFD">
        <w:rPr>
          <w:szCs w:val="24"/>
          <w:shd w:val="clear" w:color="auto" w:fill="FFFFFF"/>
          <w:lang w:val="en-US"/>
        </w:rPr>
        <w:t>Acesso</w:t>
      </w:r>
      <w:proofErr w:type="spellEnd"/>
      <w:r w:rsidR="00CF67B5" w:rsidRPr="001D7DFD">
        <w:rPr>
          <w:szCs w:val="24"/>
          <w:shd w:val="clear" w:color="auto" w:fill="FFFFFF"/>
          <w:lang w:val="en-US"/>
        </w:rPr>
        <w:t xml:space="preserve"> </w:t>
      </w:r>
      <w:proofErr w:type="spellStart"/>
      <w:r w:rsidR="00CF67B5" w:rsidRPr="001D7DFD">
        <w:rPr>
          <w:szCs w:val="24"/>
          <w:shd w:val="clear" w:color="auto" w:fill="FFFFFF"/>
          <w:lang w:val="en-US"/>
        </w:rPr>
        <w:t>em</w:t>
      </w:r>
      <w:proofErr w:type="spellEnd"/>
      <w:r w:rsidR="00CF67B5" w:rsidRPr="001D7DFD">
        <w:rPr>
          <w:szCs w:val="24"/>
          <w:shd w:val="clear" w:color="auto" w:fill="FFFFFF"/>
          <w:lang w:val="en-US"/>
        </w:rPr>
        <w:t xml:space="preserve">: 20 de </w:t>
      </w:r>
      <w:proofErr w:type="spellStart"/>
      <w:r w:rsidR="00CF67B5" w:rsidRPr="001D7DFD">
        <w:rPr>
          <w:szCs w:val="24"/>
          <w:shd w:val="clear" w:color="auto" w:fill="FFFFFF"/>
          <w:lang w:val="en-US"/>
        </w:rPr>
        <w:t>julho</w:t>
      </w:r>
      <w:proofErr w:type="spellEnd"/>
      <w:r w:rsidR="00CF67B5" w:rsidRPr="001D7DFD">
        <w:rPr>
          <w:szCs w:val="24"/>
          <w:shd w:val="clear" w:color="auto" w:fill="FFFFFF"/>
          <w:lang w:val="en-US"/>
        </w:rPr>
        <w:t xml:space="preserve"> de 2022.</w:t>
      </w:r>
    </w:p>
    <w:p w14:paraId="779593AC" w14:textId="77777777" w:rsidR="0087715C" w:rsidRPr="001D7DFD" w:rsidRDefault="0087715C" w:rsidP="00495393">
      <w:pPr>
        <w:ind w:firstLine="0"/>
        <w:jc w:val="left"/>
        <w:rPr>
          <w:szCs w:val="24"/>
          <w:shd w:val="clear" w:color="auto" w:fill="FFFFFF"/>
          <w:lang w:val="en-US"/>
        </w:rPr>
      </w:pPr>
    </w:p>
    <w:p w14:paraId="1023A596" w14:textId="116F2BF7" w:rsidR="00495393" w:rsidRPr="001D7DFD" w:rsidRDefault="00495393" w:rsidP="00495393">
      <w:pPr>
        <w:ind w:firstLine="0"/>
        <w:jc w:val="left"/>
        <w:rPr>
          <w:szCs w:val="24"/>
          <w:shd w:val="clear" w:color="auto" w:fill="FFFFFF"/>
        </w:rPr>
      </w:pPr>
      <w:r w:rsidRPr="001D7DFD">
        <w:rPr>
          <w:szCs w:val="24"/>
          <w:shd w:val="clear" w:color="auto" w:fill="FFFFFF"/>
          <w:lang w:val="en-US"/>
        </w:rPr>
        <w:t>NIELSEN, Ja</w:t>
      </w:r>
      <w:r w:rsidR="0087715C" w:rsidRPr="001D7DFD">
        <w:rPr>
          <w:szCs w:val="24"/>
          <w:shd w:val="clear" w:color="auto" w:fill="FFFFFF"/>
          <w:lang w:val="en-US"/>
        </w:rPr>
        <w:t>k</w:t>
      </w:r>
      <w:r w:rsidRPr="001D7DFD">
        <w:rPr>
          <w:szCs w:val="24"/>
          <w:shd w:val="clear" w:color="auto" w:fill="FFFFFF"/>
          <w:lang w:val="en-US"/>
        </w:rPr>
        <w:t xml:space="preserve">ob. Usefulness, Utility, Usability: 3 Goals of UX Design (Jakob Nielsen). </w:t>
      </w:r>
      <w:r w:rsidRPr="001D7DFD">
        <w:rPr>
          <w:szCs w:val="24"/>
          <w:shd w:val="clear" w:color="auto" w:fill="FFFFFF"/>
        </w:rPr>
        <w:t>Youtube, 2018. Disponível em: &lt;https://www.youtube.com/watch?v=VwgZtqTQzg8&amp;list=PLJOFJ3Ok_idsnPXXdJ9FpDzqIyWRIwGS-&gt;. Acesso em: 16 de junho de 2022.</w:t>
      </w:r>
    </w:p>
    <w:p w14:paraId="4286C708" w14:textId="77777777" w:rsidR="00495393" w:rsidRPr="001D7DFD" w:rsidRDefault="00495393" w:rsidP="00495393">
      <w:pPr>
        <w:ind w:firstLine="0"/>
        <w:jc w:val="left"/>
        <w:rPr>
          <w:szCs w:val="24"/>
          <w:shd w:val="clear" w:color="auto" w:fill="FFFFFF"/>
        </w:rPr>
      </w:pPr>
    </w:p>
    <w:p w14:paraId="478E629C" w14:textId="77777777" w:rsidR="00495393" w:rsidRPr="001D7DFD" w:rsidRDefault="00495393" w:rsidP="00495393">
      <w:pPr>
        <w:ind w:firstLine="0"/>
        <w:jc w:val="left"/>
        <w:rPr>
          <w:szCs w:val="24"/>
          <w:shd w:val="clear" w:color="auto" w:fill="FFFFFF"/>
        </w:rPr>
      </w:pPr>
      <w:r w:rsidRPr="001D7DFD">
        <w:rPr>
          <w:szCs w:val="24"/>
          <w:shd w:val="clear" w:color="auto" w:fill="FFFFFF"/>
          <w:lang w:val="en-US"/>
        </w:rPr>
        <w:t xml:space="preserve">NORMAN, Don, NIELSEN, Jacob. The Definition of User Experience (UX). </w:t>
      </w:r>
      <w:r w:rsidRPr="001D7DFD">
        <w:rPr>
          <w:szCs w:val="24"/>
          <w:shd w:val="clear" w:color="auto" w:fill="FFFFFF"/>
        </w:rPr>
        <w:t xml:space="preserve">Nielsen Norman </w:t>
      </w:r>
      <w:proofErr w:type="spellStart"/>
      <w:r w:rsidRPr="001D7DFD">
        <w:rPr>
          <w:szCs w:val="24"/>
          <w:shd w:val="clear" w:color="auto" w:fill="FFFFFF"/>
        </w:rPr>
        <w:t>Group</w:t>
      </w:r>
      <w:proofErr w:type="spellEnd"/>
      <w:r w:rsidRPr="001D7DFD">
        <w:rPr>
          <w:szCs w:val="24"/>
          <w:shd w:val="clear" w:color="auto" w:fill="FFFFFF"/>
        </w:rPr>
        <w:t xml:space="preserve">. </w:t>
      </w:r>
      <w:proofErr w:type="spellStart"/>
      <w:r w:rsidRPr="001D7DFD">
        <w:rPr>
          <w:szCs w:val="24"/>
          <w:shd w:val="clear" w:color="auto" w:fill="FFFFFF"/>
        </w:rPr>
        <w:t>Disponivel</w:t>
      </w:r>
      <w:proofErr w:type="spellEnd"/>
      <w:r w:rsidRPr="001D7DFD">
        <w:rPr>
          <w:szCs w:val="24"/>
          <w:shd w:val="clear" w:color="auto" w:fill="FFFFFF"/>
        </w:rPr>
        <w:t xml:space="preserve"> em: &lt;https://www.nngroup.com/</w:t>
      </w:r>
      <w:proofErr w:type="spellStart"/>
      <w:r w:rsidRPr="001D7DFD">
        <w:rPr>
          <w:szCs w:val="24"/>
          <w:shd w:val="clear" w:color="auto" w:fill="FFFFFF"/>
        </w:rPr>
        <w:t>articles</w:t>
      </w:r>
      <w:proofErr w:type="spellEnd"/>
      <w:r w:rsidRPr="001D7DFD">
        <w:rPr>
          <w:szCs w:val="24"/>
          <w:shd w:val="clear" w:color="auto" w:fill="FFFFFF"/>
        </w:rPr>
        <w:t>/</w:t>
      </w:r>
      <w:proofErr w:type="spellStart"/>
      <w:r w:rsidRPr="001D7DFD">
        <w:rPr>
          <w:szCs w:val="24"/>
          <w:shd w:val="clear" w:color="auto" w:fill="FFFFFF"/>
        </w:rPr>
        <w:t>definition-user-experience</w:t>
      </w:r>
      <w:proofErr w:type="spellEnd"/>
      <w:r w:rsidRPr="001D7DFD">
        <w:rPr>
          <w:szCs w:val="24"/>
          <w:shd w:val="clear" w:color="auto" w:fill="FFFFFF"/>
        </w:rPr>
        <w:t>/&gt;. Acesso em: 20 de junho de 2022.</w:t>
      </w:r>
    </w:p>
    <w:p w14:paraId="3C69D94F" w14:textId="77777777" w:rsidR="00495393" w:rsidRPr="001D7DFD" w:rsidRDefault="00495393" w:rsidP="00495393">
      <w:pPr>
        <w:ind w:firstLine="0"/>
        <w:jc w:val="left"/>
        <w:rPr>
          <w:szCs w:val="24"/>
          <w:shd w:val="clear" w:color="auto" w:fill="FFFFFF"/>
        </w:rPr>
      </w:pPr>
    </w:p>
    <w:p w14:paraId="43C26EFC" w14:textId="77777777" w:rsidR="00495393" w:rsidRPr="001D7DFD" w:rsidRDefault="00495393" w:rsidP="00495393">
      <w:pPr>
        <w:ind w:firstLine="0"/>
        <w:jc w:val="left"/>
        <w:rPr>
          <w:szCs w:val="24"/>
          <w:shd w:val="clear" w:color="auto" w:fill="FFFFFF"/>
        </w:rPr>
      </w:pPr>
      <w:r w:rsidRPr="001D7DFD">
        <w:rPr>
          <w:szCs w:val="24"/>
          <w:shd w:val="clear" w:color="auto" w:fill="FFFFFF"/>
        </w:rPr>
        <w:t>NETO, Arilo; CLAUDIO, Dias. Introdução a teste de Software. Engenharia de Software Magazine, v. 1, p. 22, 2007.</w:t>
      </w:r>
    </w:p>
    <w:p w14:paraId="152897BC" w14:textId="77777777" w:rsidR="00495393" w:rsidRPr="001D7DFD" w:rsidRDefault="00495393" w:rsidP="00495393">
      <w:pPr>
        <w:ind w:firstLine="0"/>
        <w:jc w:val="left"/>
        <w:rPr>
          <w:szCs w:val="24"/>
        </w:rPr>
      </w:pPr>
    </w:p>
    <w:p w14:paraId="5151C723" w14:textId="77777777" w:rsidR="00495393" w:rsidRPr="001D7DFD" w:rsidRDefault="00495393" w:rsidP="00495393">
      <w:pPr>
        <w:ind w:firstLine="0"/>
        <w:jc w:val="left"/>
        <w:rPr>
          <w:szCs w:val="24"/>
          <w:shd w:val="clear" w:color="auto" w:fill="FFFFFF"/>
        </w:rPr>
      </w:pPr>
      <w:r w:rsidRPr="001D7DFD">
        <w:rPr>
          <w:szCs w:val="24"/>
          <w:shd w:val="clear" w:color="auto" w:fill="FFFFFF"/>
          <w:lang w:val="en-US"/>
        </w:rPr>
        <w:lastRenderedPageBreak/>
        <w:t xml:space="preserve">OWENS, Mike. The definitive guide to SQLite. </w:t>
      </w:r>
      <w:proofErr w:type="spellStart"/>
      <w:r w:rsidRPr="001D7DFD">
        <w:rPr>
          <w:szCs w:val="24"/>
          <w:shd w:val="clear" w:color="auto" w:fill="FFFFFF"/>
        </w:rPr>
        <w:t>Apress</w:t>
      </w:r>
      <w:proofErr w:type="spellEnd"/>
      <w:r w:rsidRPr="001D7DFD">
        <w:rPr>
          <w:szCs w:val="24"/>
          <w:shd w:val="clear" w:color="auto" w:fill="FFFFFF"/>
        </w:rPr>
        <w:t>, 2006.</w:t>
      </w:r>
    </w:p>
    <w:p w14:paraId="49515A43" w14:textId="77777777" w:rsidR="00495393" w:rsidRPr="001D7DFD" w:rsidRDefault="00495393" w:rsidP="00495393">
      <w:pPr>
        <w:ind w:firstLine="0"/>
        <w:jc w:val="left"/>
        <w:rPr>
          <w:szCs w:val="24"/>
          <w:shd w:val="clear" w:color="auto" w:fill="FFFFFF"/>
        </w:rPr>
      </w:pPr>
    </w:p>
    <w:p w14:paraId="5100A04B" w14:textId="77777777" w:rsidR="00495393" w:rsidRPr="001D7DFD" w:rsidRDefault="00495393" w:rsidP="00495393">
      <w:pPr>
        <w:ind w:firstLine="0"/>
        <w:jc w:val="left"/>
        <w:rPr>
          <w:szCs w:val="24"/>
          <w:shd w:val="clear" w:color="auto" w:fill="FFFFFF"/>
        </w:rPr>
      </w:pPr>
      <w:r w:rsidRPr="001D7DFD">
        <w:rPr>
          <w:szCs w:val="24"/>
          <w:shd w:val="clear" w:color="auto" w:fill="FFFFFF"/>
        </w:rPr>
        <w:t>OLIVEIRA. Marcos. Terminal Root, 2019. Disponível em: &lt;https://terminalroot.com.br/2019/10/java-vs-kotlin-quais-sao-as-principais-diferencas-entre-elas.html&gt;. Acesso em: 11 de julho de 2022.</w:t>
      </w:r>
    </w:p>
    <w:p w14:paraId="201242ED" w14:textId="77777777" w:rsidR="00495393" w:rsidRPr="001D7DFD" w:rsidRDefault="00495393" w:rsidP="00495393">
      <w:pPr>
        <w:ind w:firstLine="0"/>
        <w:jc w:val="left"/>
        <w:rPr>
          <w:szCs w:val="24"/>
        </w:rPr>
      </w:pPr>
    </w:p>
    <w:p w14:paraId="779E443A" w14:textId="77777777" w:rsidR="00495393" w:rsidRPr="001D7DFD" w:rsidRDefault="00495393" w:rsidP="00495393">
      <w:pPr>
        <w:ind w:firstLine="0"/>
        <w:jc w:val="left"/>
        <w:rPr>
          <w:szCs w:val="24"/>
          <w:shd w:val="clear" w:color="auto" w:fill="FFFFFF"/>
        </w:rPr>
      </w:pPr>
      <w:r w:rsidRPr="001D7DFD">
        <w:rPr>
          <w:szCs w:val="24"/>
          <w:shd w:val="clear" w:color="auto" w:fill="FFFFFF"/>
        </w:rPr>
        <w:t xml:space="preserve">PEREIRA, Lucio Camilo Oliva; DA SILVA, Michel Lourenço. Android para desenvolvedores. </w:t>
      </w:r>
      <w:proofErr w:type="spellStart"/>
      <w:r w:rsidRPr="001D7DFD">
        <w:rPr>
          <w:szCs w:val="24"/>
          <w:shd w:val="clear" w:color="auto" w:fill="FFFFFF"/>
        </w:rPr>
        <w:t>Brasport</w:t>
      </w:r>
      <w:proofErr w:type="spellEnd"/>
      <w:r w:rsidRPr="001D7DFD">
        <w:rPr>
          <w:szCs w:val="24"/>
          <w:shd w:val="clear" w:color="auto" w:fill="FFFFFF"/>
        </w:rPr>
        <w:t>, 2009.</w:t>
      </w:r>
    </w:p>
    <w:p w14:paraId="0DAC65E0" w14:textId="77777777" w:rsidR="00495393" w:rsidRPr="001D7DFD" w:rsidRDefault="00495393" w:rsidP="00495393">
      <w:pPr>
        <w:ind w:firstLine="0"/>
        <w:jc w:val="left"/>
        <w:rPr>
          <w:szCs w:val="24"/>
        </w:rPr>
      </w:pPr>
    </w:p>
    <w:p w14:paraId="29CCFF25" w14:textId="77777777" w:rsidR="00495393" w:rsidRPr="001D7DFD" w:rsidRDefault="00495393" w:rsidP="00495393">
      <w:pPr>
        <w:ind w:firstLine="0"/>
        <w:jc w:val="left"/>
        <w:rPr>
          <w:szCs w:val="24"/>
        </w:rPr>
      </w:pPr>
      <w:r w:rsidRPr="001D7DFD">
        <w:rPr>
          <w:szCs w:val="24"/>
        </w:rPr>
        <w:t xml:space="preserve">SOARES, João Paulo. Principais técnicas de testes funcionais. </w:t>
      </w:r>
      <w:proofErr w:type="spellStart"/>
      <w:r w:rsidRPr="001D7DFD">
        <w:rPr>
          <w:szCs w:val="24"/>
        </w:rPr>
        <w:t>TreinaWeb</w:t>
      </w:r>
      <w:proofErr w:type="spellEnd"/>
      <w:r w:rsidRPr="001D7DFD">
        <w:rPr>
          <w:szCs w:val="24"/>
        </w:rPr>
        <w:t xml:space="preserve">, 2021. </w:t>
      </w:r>
      <w:proofErr w:type="spellStart"/>
      <w:r w:rsidRPr="001D7DFD">
        <w:rPr>
          <w:szCs w:val="24"/>
        </w:rPr>
        <w:t>Disponivel</w:t>
      </w:r>
      <w:proofErr w:type="spellEnd"/>
      <w:r w:rsidRPr="001D7DFD">
        <w:rPr>
          <w:szCs w:val="24"/>
        </w:rPr>
        <w:t xml:space="preserve"> em: &lt;https://www.treinaweb.com.br/blog/principais-tecnicas-de-testes-funcionais&gt;. Acesso em: 01 de abr. 2022.</w:t>
      </w:r>
    </w:p>
    <w:p w14:paraId="3864EDD5" w14:textId="77777777" w:rsidR="00495393" w:rsidRPr="001D7DFD" w:rsidRDefault="00495393" w:rsidP="00495393">
      <w:pPr>
        <w:ind w:firstLine="0"/>
        <w:jc w:val="left"/>
        <w:rPr>
          <w:szCs w:val="24"/>
          <w:shd w:val="clear" w:color="auto" w:fill="FFFFFF"/>
        </w:rPr>
      </w:pPr>
    </w:p>
    <w:p w14:paraId="1304D17C" w14:textId="77777777" w:rsidR="00495393" w:rsidRPr="001D7DFD" w:rsidRDefault="00495393" w:rsidP="00495393">
      <w:pPr>
        <w:ind w:firstLine="0"/>
        <w:jc w:val="left"/>
        <w:rPr>
          <w:szCs w:val="24"/>
          <w:shd w:val="clear" w:color="auto" w:fill="FFFFFF"/>
        </w:rPr>
      </w:pPr>
      <w:r w:rsidRPr="001D7DFD">
        <w:rPr>
          <w:szCs w:val="24"/>
          <w:shd w:val="clear" w:color="auto" w:fill="FFFFFF"/>
        </w:rPr>
        <w:t xml:space="preserve">SANTOS, RAFAEL. Introdução à programação orientada a objetos usando </w:t>
      </w:r>
      <w:proofErr w:type="spellStart"/>
      <w:r w:rsidRPr="001D7DFD">
        <w:rPr>
          <w:szCs w:val="24"/>
          <w:shd w:val="clear" w:color="auto" w:fill="FFFFFF"/>
        </w:rPr>
        <w:t>java</w:t>
      </w:r>
      <w:proofErr w:type="spellEnd"/>
      <w:r w:rsidRPr="001D7DFD">
        <w:rPr>
          <w:szCs w:val="24"/>
          <w:shd w:val="clear" w:color="auto" w:fill="FFFFFF"/>
        </w:rPr>
        <w:t>. 2ª Edição. Rio de Janeiro: Elsevier, 2013.</w:t>
      </w:r>
    </w:p>
    <w:p w14:paraId="3AE53200" w14:textId="77777777" w:rsidR="00495393" w:rsidRPr="001D7DFD" w:rsidRDefault="00495393" w:rsidP="00495393">
      <w:pPr>
        <w:ind w:firstLine="0"/>
        <w:jc w:val="left"/>
        <w:rPr>
          <w:szCs w:val="24"/>
          <w:shd w:val="clear" w:color="auto" w:fill="FFFFFF"/>
        </w:rPr>
      </w:pPr>
    </w:p>
    <w:p w14:paraId="05BC0D6F" w14:textId="77777777" w:rsidR="00495393" w:rsidRPr="001D7DFD" w:rsidRDefault="00495393" w:rsidP="00495393">
      <w:pPr>
        <w:ind w:firstLine="0"/>
        <w:jc w:val="left"/>
        <w:rPr>
          <w:szCs w:val="24"/>
          <w:shd w:val="clear" w:color="auto" w:fill="FFFFFF"/>
        </w:rPr>
      </w:pPr>
      <w:r w:rsidRPr="001D7DFD">
        <w:rPr>
          <w:szCs w:val="24"/>
          <w:shd w:val="clear" w:color="auto" w:fill="FFFFFF"/>
        </w:rPr>
        <w:t xml:space="preserve">STAT COUNTER, </w:t>
      </w:r>
      <w:proofErr w:type="spellStart"/>
      <w:r w:rsidRPr="001D7DFD">
        <w:rPr>
          <w:szCs w:val="24"/>
          <w:shd w:val="clear" w:color="auto" w:fill="FFFFFF"/>
        </w:rPr>
        <w:t>Stat</w:t>
      </w:r>
      <w:proofErr w:type="spellEnd"/>
      <w:r w:rsidRPr="001D7DFD">
        <w:rPr>
          <w:szCs w:val="24"/>
          <w:shd w:val="clear" w:color="auto" w:fill="FFFFFF"/>
        </w:rPr>
        <w:t xml:space="preserve"> Conter. Gráfico de sistemas operacionais mobile. Disponível em:&lt;https://gs.statcounter.com/os-market-share/mobile/worldwide/#yearly-2009-2022&gt;. Acesso em: 10 de julho de 2022</w:t>
      </w:r>
    </w:p>
    <w:p w14:paraId="1A5C103A" w14:textId="77777777" w:rsidR="00495393" w:rsidRPr="001D7DFD" w:rsidRDefault="00495393" w:rsidP="00495393">
      <w:pPr>
        <w:ind w:firstLine="0"/>
        <w:jc w:val="left"/>
        <w:rPr>
          <w:szCs w:val="24"/>
          <w:shd w:val="clear" w:color="auto" w:fill="FFFFFF"/>
        </w:rPr>
      </w:pPr>
    </w:p>
    <w:p w14:paraId="58E73DB0" w14:textId="77777777" w:rsidR="00495393" w:rsidRPr="001D7DFD" w:rsidRDefault="00495393" w:rsidP="00495393">
      <w:pPr>
        <w:ind w:firstLine="0"/>
        <w:jc w:val="left"/>
        <w:rPr>
          <w:szCs w:val="24"/>
          <w:shd w:val="clear" w:color="auto" w:fill="FFFFFF"/>
        </w:rPr>
      </w:pPr>
      <w:r w:rsidRPr="001D7DFD">
        <w:rPr>
          <w:szCs w:val="24"/>
          <w:shd w:val="clear" w:color="auto" w:fill="FFFFFF"/>
        </w:rPr>
        <w:t>SUPER REVENDEDORES, Aplicativo de controle de vendas e estoque. Versão 6.0.9. 2022. Disponível em: &lt;https://www.superrevendedores.com.br/&gt;. Acesso em: 18 de julho de 2022.</w:t>
      </w:r>
    </w:p>
    <w:p w14:paraId="3A3660C1" w14:textId="77777777" w:rsidR="00495393" w:rsidRPr="001D7DFD" w:rsidRDefault="00495393" w:rsidP="00495393">
      <w:pPr>
        <w:ind w:firstLine="0"/>
        <w:jc w:val="left"/>
        <w:rPr>
          <w:szCs w:val="24"/>
        </w:rPr>
      </w:pPr>
    </w:p>
    <w:p w14:paraId="532AA175" w14:textId="77777777" w:rsidR="00495393" w:rsidRPr="001D7DFD" w:rsidRDefault="00495393" w:rsidP="00495393">
      <w:pPr>
        <w:ind w:firstLine="0"/>
        <w:jc w:val="left"/>
        <w:rPr>
          <w:szCs w:val="24"/>
        </w:rPr>
      </w:pPr>
      <w:r w:rsidRPr="001D7DFD">
        <w:rPr>
          <w:szCs w:val="24"/>
        </w:rPr>
        <w:t>WAINER, Jacques. Métodos de pesquisa quantitativa e qualitativa para a Ciência da Computação. UNICAMP Disponível em: &lt;https://www.ic.unicamp.br/~wainer/cursos/1s2018/metodologia/Metodos_de_pesquisa_quantitativa_e_qualitativa_par.pdf&gt; Acesso em: 14 de dez. 2021</w:t>
      </w:r>
    </w:p>
    <w:p w14:paraId="2580DB13" w14:textId="77777777" w:rsidR="00495393" w:rsidRPr="001D7DFD" w:rsidRDefault="00495393" w:rsidP="00495393">
      <w:pPr>
        <w:ind w:firstLine="0"/>
        <w:jc w:val="left"/>
        <w:rPr>
          <w:szCs w:val="24"/>
        </w:rPr>
      </w:pPr>
    </w:p>
    <w:p w14:paraId="5B612C03" w14:textId="77777777" w:rsidR="00495393" w:rsidRPr="001D7DFD" w:rsidRDefault="00495393" w:rsidP="00495393">
      <w:pPr>
        <w:ind w:firstLine="0"/>
        <w:jc w:val="left"/>
        <w:rPr>
          <w:szCs w:val="24"/>
        </w:rPr>
      </w:pPr>
      <w:r w:rsidRPr="001D7DFD">
        <w:rPr>
          <w:szCs w:val="24"/>
        </w:rPr>
        <w:t>VIEIRA, Ricardo. Uso da UML na especificação do sistema de informação da área de infraestrutura da UFRGS. UFRGS. Disponível em &lt;https://www.lume.ufrgs.br/bitstream/handle/10183/12389/000419993.pdf?sequence=1&gt;. Acesso em: 01 de abr. 2022</w:t>
      </w:r>
    </w:p>
    <w:p w14:paraId="39E24D33" w14:textId="77777777" w:rsidR="00495393" w:rsidRPr="001D7DFD" w:rsidRDefault="00495393" w:rsidP="00495393">
      <w:pPr>
        <w:ind w:firstLine="0"/>
        <w:jc w:val="left"/>
        <w:rPr>
          <w:szCs w:val="24"/>
        </w:rPr>
      </w:pPr>
    </w:p>
    <w:p w14:paraId="39B87CC3" w14:textId="77777777" w:rsidR="00495393" w:rsidRPr="001D7DFD" w:rsidRDefault="00495393" w:rsidP="00495393">
      <w:pPr>
        <w:ind w:firstLine="0"/>
        <w:jc w:val="left"/>
        <w:rPr>
          <w:szCs w:val="24"/>
        </w:rPr>
      </w:pPr>
      <w:r w:rsidRPr="001D7DFD">
        <w:rPr>
          <w:szCs w:val="24"/>
        </w:rPr>
        <w:t>TECHTUDO. Conheça o Android, o sistema operacional móvel do Google. Disponível em: &lt;https://www.techtudo.com.br/tudo-sobre/</w:t>
      </w:r>
      <w:proofErr w:type="spellStart"/>
      <w:r w:rsidRPr="001D7DFD">
        <w:rPr>
          <w:szCs w:val="24"/>
        </w:rPr>
        <w:t>android</w:t>
      </w:r>
      <w:proofErr w:type="spellEnd"/>
      <w:r w:rsidRPr="001D7DFD">
        <w:rPr>
          <w:szCs w:val="24"/>
        </w:rPr>
        <w:t>/&gt;. Acesso em: 01 de abr. 2022</w:t>
      </w:r>
    </w:p>
    <w:p w14:paraId="75971982" w14:textId="77777777" w:rsidR="00495393" w:rsidRPr="001D7DFD" w:rsidRDefault="00495393" w:rsidP="00495393">
      <w:pPr>
        <w:ind w:firstLine="0"/>
        <w:jc w:val="left"/>
        <w:rPr>
          <w:szCs w:val="24"/>
          <w:shd w:val="clear" w:color="auto" w:fill="FFFFFF"/>
        </w:rPr>
      </w:pPr>
    </w:p>
    <w:p w14:paraId="40BA73CE" w14:textId="77777777" w:rsidR="00495393" w:rsidRPr="001D7DFD" w:rsidRDefault="00495393" w:rsidP="00495393">
      <w:pPr>
        <w:ind w:firstLine="0"/>
        <w:jc w:val="left"/>
        <w:rPr>
          <w:szCs w:val="24"/>
          <w:shd w:val="clear" w:color="auto" w:fill="FFFFFF"/>
        </w:rPr>
      </w:pPr>
      <w:r w:rsidRPr="001D7DFD">
        <w:rPr>
          <w:szCs w:val="24"/>
          <w:shd w:val="clear" w:color="auto" w:fill="FFFFFF"/>
        </w:rPr>
        <w:t xml:space="preserve">TECHTUDO. Conheça o Android, o sistema operacional móvel do Google. </w:t>
      </w:r>
      <w:proofErr w:type="spellStart"/>
      <w:r w:rsidRPr="001D7DFD">
        <w:rPr>
          <w:szCs w:val="24"/>
          <w:shd w:val="clear" w:color="auto" w:fill="FFFFFF"/>
        </w:rPr>
        <w:t>Disponivel</w:t>
      </w:r>
      <w:proofErr w:type="spellEnd"/>
      <w:r w:rsidRPr="001D7DFD">
        <w:rPr>
          <w:szCs w:val="24"/>
          <w:shd w:val="clear" w:color="auto" w:fill="FFFFFF"/>
        </w:rPr>
        <w:t xml:space="preserve"> em: &lt;https://www.techtudo.com.br/tudo-sobre/</w:t>
      </w:r>
      <w:proofErr w:type="spellStart"/>
      <w:r w:rsidRPr="001D7DFD">
        <w:rPr>
          <w:szCs w:val="24"/>
          <w:shd w:val="clear" w:color="auto" w:fill="FFFFFF"/>
        </w:rPr>
        <w:t>android</w:t>
      </w:r>
      <w:proofErr w:type="spellEnd"/>
      <w:r w:rsidRPr="001D7DFD">
        <w:rPr>
          <w:szCs w:val="24"/>
          <w:shd w:val="clear" w:color="auto" w:fill="FFFFFF"/>
        </w:rPr>
        <w:t>/&gt;. Acesso em: 14 de junho de 2022.</w:t>
      </w:r>
    </w:p>
    <w:p w14:paraId="4BF98F1C" w14:textId="77777777" w:rsidR="00495393" w:rsidRPr="001D7DFD" w:rsidRDefault="00495393" w:rsidP="00495393">
      <w:pPr>
        <w:ind w:firstLine="0"/>
        <w:jc w:val="left"/>
        <w:rPr>
          <w:szCs w:val="24"/>
          <w:shd w:val="clear" w:color="auto" w:fill="FFFFFF"/>
        </w:rPr>
      </w:pPr>
    </w:p>
    <w:p w14:paraId="3FF406E1" w14:textId="77777777" w:rsidR="00495393" w:rsidRPr="001D7DFD" w:rsidRDefault="00495393" w:rsidP="00495393">
      <w:pPr>
        <w:ind w:firstLine="0"/>
        <w:jc w:val="left"/>
        <w:rPr>
          <w:szCs w:val="24"/>
          <w:shd w:val="clear" w:color="auto" w:fill="FFFFFF"/>
        </w:rPr>
      </w:pPr>
      <w:r w:rsidRPr="001D7DFD">
        <w:rPr>
          <w:szCs w:val="24"/>
          <w:shd w:val="clear" w:color="auto" w:fill="FFFFFF"/>
        </w:rPr>
        <w:t>TEIXEIRA, Fabricio. Introdução e boas práticas em UX Design. Editora Casa do Código, 2014.</w:t>
      </w:r>
    </w:p>
    <w:p w14:paraId="0FB8BA30" w14:textId="77777777" w:rsidR="00495393" w:rsidRPr="001D7DFD" w:rsidRDefault="00495393" w:rsidP="00495393">
      <w:pPr>
        <w:ind w:firstLine="0"/>
        <w:jc w:val="left"/>
        <w:rPr>
          <w:szCs w:val="24"/>
        </w:rPr>
      </w:pPr>
    </w:p>
    <w:p w14:paraId="3CCB6BC0" w14:textId="77777777" w:rsidR="00495393" w:rsidRPr="001D7DFD" w:rsidRDefault="00495393" w:rsidP="00495393">
      <w:pPr>
        <w:ind w:firstLine="0"/>
        <w:jc w:val="left"/>
        <w:rPr>
          <w:szCs w:val="24"/>
          <w:shd w:val="clear" w:color="auto" w:fill="FFFFFF"/>
        </w:rPr>
      </w:pPr>
      <w:r w:rsidRPr="001D7DFD">
        <w:rPr>
          <w:szCs w:val="24"/>
          <w:shd w:val="clear" w:color="auto" w:fill="FFFFFF"/>
        </w:rPr>
        <w:t>VENTURA, Plínio. O que é UML? (Unified Modeling Language). Disponível em: &lt;https://www.ateomomento.com.br/diagramas-</w:t>
      </w:r>
      <w:proofErr w:type="spellStart"/>
      <w:r w:rsidRPr="001D7DFD">
        <w:rPr>
          <w:szCs w:val="24"/>
          <w:shd w:val="clear" w:color="auto" w:fill="FFFFFF"/>
        </w:rPr>
        <w:t>uml</w:t>
      </w:r>
      <w:proofErr w:type="spellEnd"/>
      <w:r w:rsidRPr="001D7DFD">
        <w:rPr>
          <w:szCs w:val="24"/>
          <w:shd w:val="clear" w:color="auto" w:fill="FFFFFF"/>
        </w:rPr>
        <w:t>/&gt;. Acesso em: 14 de junho de 2022.</w:t>
      </w:r>
    </w:p>
    <w:p w14:paraId="62F173F3" w14:textId="77777777" w:rsidR="00495393" w:rsidRPr="001D7DFD" w:rsidRDefault="00495393" w:rsidP="00495393">
      <w:pPr>
        <w:ind w:firstLine="0"/>
        <w:jc w:val="left"/>
        <w:rPr>
          <w:szCs w:val="24"/>
          <w:shd w:val="clear" w:color="auto" w:fill="FFFFFF"/>
        </w:rPr>
      </w:pPr>
    </w:p>
    <w:p w14:paraId="63FA0AE4" w14:textId="77777777" w:rsidR="00495393" w:rsidRPr="001D7DFD" w:rsidRDefault="00495393" w:rsidP="00495393">
      <w:pPr>
        <w:ind w:firstLine="0"/>
        <w:jc w:val="left"/>
        <w:rPr>
          <w:szCs w:val="24"/>
          <w:shd w:val="clear" w:color="auto" w:fill="FFFFFF"/>
        </w:rPr>
      </w:pPr>
      <w:r w:rsidRPr="001D7DFD">
        <w:rPr>
          <w:szCs w:val="24"/>
          <w:shd w:val="clear" w:color="auto" w:fill="FFFFFF"/>
        </w:rPr>
        <w:t>VIEIRA, Rodrigo. UML — Diagrama de Casos de Uso. Disponível em: &lt;https://medium.com/operacionalti/uml-diagrama-de-casos-de-uso-29f4358ce4d5&gt;. Acesso em: 14 de junho de 2022.</w:t>
      </w:r>
    </w:p>
    <w:p w14:paraId="0A80AFF6" w14:textId="77777777" w:rsidR="00495393" w:rsidRPr="001D7DFD" w:rsidRDefault="00495393" w:rsidP="00495393">
      <w:pPr>
        <w:ind w:firstLine="0"/>
        <w:jc w:val="left"/>
        <w:rPr>
          <w:szCs w:val="24"/>
        </w:rPr>
      </w:pPr>
    </w:p>
    <w:p w14:paraId="05EB2FC3" w14:textId="77777777" w:rsidR="00495393" w:rsidRPr="001D7DFD" w:rsidRDefault="00495393" w:rsidP="00495393">
      <w:pPr>
        <w:ind w:firstLine="0"/>
        <w:jc w:val="left"/>
        <w:rPr>
          <w:szCs w:val="24"/>
          <w:shd w:val="clear" w:color="auto" w:fill="FFFFFF"/>
        </w:rPr>
      </w:pPr>
      <w:r w:rsidRPr="001D7DFD">
        <w:rPr>
          <w:szCs w:val="24"/>
          <w:shd w:val="clear" w:color="auto" w:fill="FFFFFF"/>
        </w:rPr>
        <w:t>WORDPRESS. Tecnologia e Informação, 2009. Disponível em: &lt;https://cursobsi.wordpress.com/2008/04/28/diagrama-entidade-relacionamento/&gt;. Acesso em: 10 de julho de 2022.</w:t>
      </w:r>
    </w:p>
    <w:p w14:paraId="2810D882" w14:textId="6E17D8E9" w:rsidR="00EA6FE2" w:rsidRPr="001D7DFD" w:rsidRDefault="00EA6FE2">
      <w:pPr>
        <w:suppressAutoHyphens w:val="0"/>
        <w:spacing w:after="0"/>
        <w:ind w:firstLine="0"/>
        <w:jc w:val="left"/>
        <w:rPr>
          <w:color w:val="222222"/>
          <w:szCs w:val="24"/>
          <w:shd w:val="clear" w:color="auto" w:fill="FFFFFF"/>
        </w:rPr>
      </w:pPr>
      <w:r w:rsidRPr="001D7DFD">
        <w:rPr>
          <w:color w:val="222222"/>
          <w:szCs w:val="24"/>
          <w:shd w:val="clear" w:color="auto" w:fill="FFFFFF"/>
        </w:rPr>
        <w:br w:type="page"/>
      </w:r>
    </w:p>
    <w:p w14:paraId="23E94960" w14:textId="2FB05493" w:rsidR="00494E85" w:rsidRPr="001D7DFD" w:rsidRDefault="00B15BE2" w:rsidP="0050178F">
      <w:pPr>
        <w:pStyle w:val="Ttulo1"/>
        <w:numPr>
          <w:ilvl w:val="0"/>
          <w:numId w:val="0"/>
        </w:numPr>
        <w:ind w:left="295" w:hanging="295"/>
        <w:jc w:val="center"/>
      </w:pPr>
      <w:bookmarkStart w:id="113" w:name="_Toc109639254"/>
      <w:r w:rsidRPr="001D7DFD">
        <w:lastRenderedPageBreak/>
        <w:t xml:space="preserve">APÊNDICE A – PESQUISA </w:t>
      </w:r>
      <w:r w:rsidR="0059347A" w:rsidRPr="001D7DFD">
        <w:t>de levantamento</w:t>
      </w:r>
      <w:bookmarkEnd w:id="113"/>
    </w:p>
    <w:p w14:paraId="6FB390AC" w14:textId="56C1FBDC" w:rsidR="00B15BE2" w:rsidRPr="001D7DFD" w:rsidRDefault="00B15BE2" w:rsidP="00B15BE2">
      <w:pPr>
        <w:ind w:firstLine="0"/>
        <w:jc w:val="center"/>
        <w:rPr>
          <w:b/>
          <w:bCs/>
          <w:color w:val="222222"/>
          <w:szCs w:val="24"/>
          <w:shd w:val="clear" w:color="auto" w:fill="FFFFFF"/>
        </w:rPr>
      </w:pPr>
    </w:p>
    <w:p w14:paraId="1E5486C5" w14:textId="271712A6" w:rsidR="00B15BE2" w:rsidRPr="001D7DFD" w:rsidRDefault="00B15BE2" w:rsidP="00B15BE2">
      <w:pPr>
        <w:widowControl w:val="0"/>
        <w:suppressAutoHyphens w:val="0"/>
        <w:autoSpaceDE w:val="0"/>
        <w:autoSpaceDN w:val="0"/>
        <w:spacing w:before="242" w:after="0" w:line="266" w:lineRule="auto"/>
        <w:ind w:left="395" w:right="1275" w:firstLine="0"/>
        <w:jc w:val="left"/>
        <w:rPr>
          <w:rFonts w:eastAsia="Roboto"/>
          <w:sz w:val="48"/>
          <w:szCs w:val="48"/>
          <w:lang w:val="pt-PT" w:eastAsia="en-US"/>
        </w:rPr>
      </w:pPr>
      <w:r w:rsidRPr="001D7DFD">
        <w:rPr>
          <w:rFonts w:eastAsia="Roboto"/>
          <w:color w:val="202024"/>
          <w:sz w:val="48"/>
          <w:szCs w:val="48"/>
          <w:lang w:val="pt-PT" w:eastAsia="en-US"/>
        </w:rPr>
        <w:t>Aplicativo de controle de estoque e</w:t>
      </w:r>
      <w:r w:rsidRPr="001D7DFD">
        <w:rPr>
          <w:rFonts w:eastAsia="Roboto"/>
          <w:color w:val="202024"/>
          <w:spacing w:val="1"/>
          <w:sz w:val="48"/>
          <w:szCs w:val="48"/>
          <w:lang w:val="pt-PT" w:eastAsia="en-US"/>
        </w:rPr>
        <w:t xml:space="preserve"> </w:t>
      </w:r>
      <w:r w:rsidRPr="001D7DFD">
        <w:rPr>
          <w:rFonts w:eastAsia="Roboto"/>
          <w:color w:val="202024"/>
          <w:spacing w:val="-1"/>
          <w:sz w:val="48"/>
          <w:szCs w:val="48"/>
          <w:lang w:val="pt-PT" w:eastAsia="en-US"/>
        </w:rPr>
        <w:t>vendas</w:t>
      </w:r>
      <w:r w:rsidRPr="001D7DFD">
        <w:rPr>
          <w:rFonts w:eastAsia="Roboto"/>
          <w:color w:val="202024"/>
          <w:spacing w:val="-29"/>
          <w:sz w:val="48"/>
          <w:szCs w:val="48"/>
          <w:lang w:val="pt-PT" w:eastAsia="en-US"/>
        </w:rPr>
        <w:t xml:space="preserve"> </w:t>
      </w:r>
      <w:r w:rsidRPr="001D7DFD">
        <w:rPr>
          <w:rFonts w:eastAsia="Roboto"/>
          <w:color w:val="202024"/>
          <w:spacing w:val="-1"/>
          <w:sz w:val="48"/>
          <w:szCs w:val="48"/>
          <w:lang w:val="pt-PT" w:eastAsia="en-US"/>
        </w:rPr>
        <w:t>para</w:t>
      </w:r>
      <w:r w:rsidRPr="001D7DFD">
        <w:rPr>
          <w:rFonts w:eastAsia="Roboto"/>
          <w:color w:val="202024"/>
          <w:spacing w:val="-29"/>
          <w:sz w:val="48"/>
          <w:szCs w:val="48"/>
          <w:lang w:val="pt-PT" w:eastAsia="en-US"/>
        </w:rPr>
        <w:t xml:space="preserve"> </w:t>
      </w:r>
      <w:r w:rsidRPr="001D7DFD">
        <w:rPr>
          <w:rFonts w:eastAsia="Roboto"/>
          <w:color w:val="202024"/>
          <w:spacing w:val="-1"/>
          <w:sz w:val="48"/>
          <w:szCs w:val="48"/>
          <w:lang w:val="pt-PT" w:eastAsia="en-US"/>
        </w:rPr>
        <w:t>vendedores</w:t>
      </w:r>
      <w:r w:rsidRPr="001D7DFD">
        <w:rPr>
          <w:rFonts w:eastAsia="Roboto"/>
          <w:color w:val="202024"/>
          <w:spacing w:val="-29"/>
          <w:sz w:val="48"/>
          <w:szCs w:val="48"/>
          <w:lang w:val="pt-PT" w:eastAsia="en-US"/>
        </w:rPr>
        <w:t xml:space="preserve"> </w:t>
      </w:r>
      <w:r w:rsidRPr="001D7DFD">
        <w:rPr>
          <w:rFonts w:eastAsia="Roboto"/>
          <w:color w:val="202024"/>
          <w:spacing w:val="-1"/>
          <w:sz w:val="48"/>
          <w:szCs w:val="48"/>
          <w:lang w:val="pt-PT" w:eastAsia="en-US"/>
        </w:rPr>
        <w:t>autônomos</w:t>
      </w:r>
    </w:p>
    <w:p w14:paraId="2BC300AB" w14:textId="399625E1" w:rsidR="00B15BE2" w:rsidRPr="001D7DFD" w:rsidRDefault="00B15BE2" w:rsidP="00B15BE2">
      <w:pPr>
        <w:widowControl w:val="0"/>
        <w:suppressAutoHyphens w:val="0"/>
        <w:autoSpaceDE w:val="0"/>
        <w:autoSpaceDN w:val="0"/>
        <w:spacing w:after="0" w:line="271" w:lineRule="auto"/>
        <w:ind w:left="395" w:right="749" w:firstLine="0"/>
        <w:jc w:val="left"/>
        <w:rPr>
          <w:rFonts w:eastAsia="Roboto"/>
          <w:sz w:val="22"/>
          <w:szCs w:val="22"/>
          <w:lang w:val="pt-PT" w:eastAsia="en-US"/>
        </w:rPr>
      </w:pPr>
      <w:r w:rsidRPr="001D7DFD">
        <w:rPr>
          <w:rFonts w:eastAsia="Roboto"/>
          <w:color w:val="202024"/>
          <w:sz w:val="22"/>
          <w:szCs w:val="22"/>
          <w:lang w:val="pt-PT" w:eastAsia="en-US"/>
        </w:rPr>
        <w:t>Este</w:t>
      </w:r>
      <w:r w:rsidRPr="001D7DFD">
        <w:rPr>
          <w:rFonts w:eastAsia="Roboto"/>
          <w:color w:val="202024"/>
          <w:spacing w:val="-11"/>
          <w:sz w:val="22"/>
          <w:szCs w:val="22"/>
          <w:lang w:val="pt-PT" w:eastAsia="en-US"/>
        </w:rPr>
        <w:t xml:space="preserve"> </w:t>
      </w:r>
      <w:r w:rsidRPr="001D7DFD">
        <w:rPr>
          <w:rFonts w:eastAsia="Roboto"/>
          <w:color w:val="202024"/>
          <w:sz w:val="22"/>
          <w:szCs w:val="22"/>
          <w:lang w:val="pt-PT" w:eastAsia="en-US"/>
        </w:rPr>
        <w:t>formulário</w:t>
      </w:r>
      <w:r w:rsidRPr="001D7DFD">
        <w:rPr>
          <w:rFonts w:eastAsia="Roboto"/>
          <w:color w:val="202024"/>
          <w:spacing w:val="-10"/>
          <w:sz w:val="22"/>
          <w:szCs w:val="22"/>
          <w:lang w:val="pt-PT" w:eastAsia="en-US"/>
        </w:rPr>
        <w:t xml:space="preserve"> </w:t>
      </w:r>
      <w:r w:rsidRPr="001D7DFD">
        <w:rPr>
          <w:rFonts w:eastAsia="Roboto"/>
          <w:color w:val="202024"/>
          <w:sz w:val="22"/>
          <w:szCs w:val="22"/>
          <w:lang w:val="pt-PT" w:eastAsia="en-US"/>
        </w:rPr>
        <w:t>busca</w:t>
      </w:r>
      <w:r w:rsidRPr="001D7DFD">
        <w:rPr>
          <w:rFonts w:eastAsia="Roboto"/>
          <w:color w:val="202024"/>
          <w:spacing w:val="-10"/>
          <w:sz w:val="22"/>
          <w:szCs w:val="22"/>
          <w:lang w:val="pt-PT" w:eastAsia="en-US"/>
        </w:rPr>
        <w:t xml:space="preserve"> </w:t>
      </w:r>
      <w:r w:rsidRPr="001D7DFD">
        <w:rPr>
          <w:rFonts w:eastAsia="Roboto"/>
          <w:color w:val="202024"/>
          <w:sz w:val="22"/>
          <w:szCs w:val="22"/>
          <w:lang w:val="pt-PT" w:eastAsia="en-US"/>
        </w:rPr>
        <w:t>informações</w:t>
      </w:r>
      <w:r w:rsidRPr="001D7DFD">
        <w:rPr>
          <w:rFonts w:eastAsia="Roboto"/>
          <w:color w:val="202024"/>
          <w:spacing w:val="-10"/>
          <w:sz w:val="22"/>
          <w:szCs w:val="22"/>
          <w:lang w:val="pt-PT" w:eastAsia="en-US"/>
        </w:rPr>
        <w:t xml:space="preserve"> </w:t>
      </w:r>
      <w:r w:rsidRPr="001D7DFD">
        <w:rPr>
          <w:rFonts w:eastAsia="Roboto"/>
          <w:color w:val="202024"/>
          <w:sz w:val="22"/>
          <w:szCs w:val="22"/>
          <w:lang w:val="pt-PT" w:eastAsia="en-US"/>
        </w:rPr>
        <w:t>para</w:t>
      </w:r>
      <w:r w:rsidRPr="001D7DFD">
        <w:rPr>
          <w:rFonts w:eastAsia="Roboto"/>
          <w:color w:val="202024"/>
          <w:spacing w:val="-10"/>
          <w:sz w:val="22"/>
          <w:szCs w:val="22"/>
          <w:lang w:val="pt-PT" w:eastAsia="en-US"/>
        </w:rPr>
        <w:t xml:space="preserve"> </w:t>
      </w:r>
      <w:r w:rsidRPr="001D7DFD">
        <w:rPr>
          <w:rFonts w:eastAsia="Roboto"/>
          <w:color w:val="202024"/>
          <w:sz w:val="22"/>
          <w:szCs w:val="22"/>
          <w:lang w:val="pt-PT" w:eastAsia="en-US"/>
        </w:rPr>
        <w:t>ajudar</w:t>
      </w:r>
      <w:r w:rsidRPr="001D7DFD">
        <w:rPr>
          <w:rFonts w:eastAsia="Roboto"/>
          <w:color w:val="202024"/>
          <w:spacing w:val="-11"/>
          <w:sz w:val="22"/>
          <w:szCs w:val="22"/>
          <w:lang w:val="pt-PT" w:eastAsia="en-US"/>
        </w:rPr>
        <w:t xml:space="preserve"> </w:t>
      </w:r>
      <w:r w:rsidRPr="001D7DFD">
        <w:rPr>
          <w:rFonts w:eastAsia="Roboto"/>
          <w:color w:val="202024"/>
          <w:sz w:val="22"/>
          <w:szCs w:val="22"/>
          <w:lang w:val="pt-PT" w:eastAsia="en-US"/>
        </w:rPr>
        <w:t>no</w:t>
      </w:r>
      <w:r w:rsidRPr="001D7DFD">
        <w:rPr>
          <w:rFonts w:eastAsia="Roboto"/>
          <w:color w:val="202024"/>
          <w:spacing w:val="-10"/>
          <w:sz w:val="22"/>
          <w:szCs w:val="22"/>
          <w:lang w:val="pt-PT" w:eastAsia="en-US"/>
        </w:rPr>
        <w:t xml:space="preserve"> </w:t>
      </w:r>
      <w:r w:rsidRPr="001D7DFD">
        <w:rPr>
          <w:rFonts w:eastAsia="Roboto"/>
          <w:color w:val="202024"/>
          <w:sz w:val="22"/>
          <w:szCs w:val="22"/>
          <w:lang w:val="pt-PT" w:eastAsia="en-US"/>
        </w:rPr>
        <w:t>desenvolvimento</w:t>
      </w:r>
      <w:r w:rsidRPr="001D7DFD">
        <w:rPr>
          <w:rFonts w:eastAsia="Roboto"/>
          <w:color w:val="202024"/>
          <w:spacing w:val="-10"/>
          <w:sz w:val="22"/>
          <w:szCs w:val="22"/>
          <w:lang w:val="pt-PT" w:eastAsia="en-US"/>
        </w:rPr>
        <w:t xml:space="preserve"> </w:t>
      </w:r>
      <w:r w:rsidRPr="001D7DFD">
        <w:rPr>
          <w:rFonts w:eastAsia="Roboto"/>
          <w:color w:val="202024"/>
          <w:sz w:val="22"/>
          <w:szCs w:val="22"/>
          <w:lang w:val="pt-PT" w:eastAsia="en-US"/>
        </w:rPr>
        <w:t>de</w:t>
      </w:r>
      <w:r w:rsidRPr="001D7DFD">
        <w:rPr>
          <w:rFonts w:eastAsia="Roboto"/>
          <w:color w:val="202024"/>
          <w:spacing w:val="-10"/>
          <w:sz w:val="22"/>
          <w:szCs w:val="22"/>
          <w:lang w:val="pt-PT" w:eastAsia="en-US"/>
        </w:rPr>
        <w:t xml:space="preserve"> </w:t>
      </w:r>
      <w:r w:rsidRPr="001D7DFD">
        <w:rPr>
          <w:rFonts w:eastAsia="Roboto"/>
          <w:color w:val="202024"/>
          <w:sz w:val="22"/>
          <w:szCs w:val="22"/>
          <w:lang w:val="pt-PT" w:eastAsia="en-US"/>
        </w:rPr>
        <w:t>um</w:t>
      </w:r>
      <w:r w:rsidRPr="001D7DFD">
        <w:rPr>
          <w:rFonts w:eastAsia="Roboto"/>
          <w:color w:val="202024"/>
          <w:spacing w:val="-10"/>
          <w:sz w:val="22"/>
          <w:szCs w:val="22"/>
          <w:lang w:val="pt-PT" w:eastAsia="en-US"/>
        </w:rPr>
        <w:t xml:space="preserve"> </w:t>
      </w:r>
      <w:r w:rsidRPr="001D7DFD">
        <w:rPr>
          <w:rFonts w:eastAsia="Roboto"/>
          <w:color w:val="202024"/>
          <w:sz w:val="22"/>
          <w:szCs w:val="22"/>
          <w:lang w:val="pt-PT" w:eastAsia="en-US"/>
        </w:rPr>
        <w:t>aplicativo</w:t>
      </w:r>
      <w:r w:rsidRPr="001D7DFD">
        <w:rPr>
          <w:rFonts w:eastAsia="Roboto"/>
          <w:color w:val="202024"/>
          <w:spacing w:val="-52"/>
          <w:sz w:val="22"/>
          <w:szCs w:val="22"/>
          <w:lang w:val="pt-PT" w:eastAsia="en-US"/>
        </w:rPr>
        <w:t xml:space="preserve"> </w:t>
      </w:r>
      <w:r w:rsidRPr="001D7DFD">
        <w:rPr>
          <w:rFonts w:eastAsia="Roboto"/>
          <w:color w:val="202024"/>
          <w:sz w:val="22"/>
          <w:szCs w:val="22"/>
          <w:lang w:val="pt-PT" w:eastAsia="en-US"/>
        </w:rPr>
        <w:t>móvel para ajudar vendedores autônomos no controle de estoque e vendas de seus</w:t>
      </w:r>
      <w:r w:rsidRPr="001D7DFD">
        <w:rPr>
          <w:rFonts w:eastAsia="Roboto"/>
          <w:color w:val="202024"/>
          <w:spacing w:val="-52"/>
          <w:sz w:val="22"/>
          <w:szCs w:val="22"/>
          <w:lang w:val="pt-PT" w:eastAsia="en-US"/>
        </w:rPr>
        <w:t xml:space="preserve"> </w:t>
      </w:r>
      <w:r w:rsidRPr="001D7DFD">
        <w:rPr>
          <w:rFonts w:eastAsia="Roboto"/>
          <w:color w:val="202024"/>
          <w:sz w:val="22"/>
          <w:szCs w:val="22"/>
          <w:lang w:val="pt-PT" w:eastAsia="en-US"/>
        </w:rPr>
        <w:t>produtos.</w:t>
      </w:r>
    </w:p>
    <w:p w14:paraId="72FD7670" w14:textId="68F791D6" w:rsidR="00B15BE2" w:rsidRPr="001D7DFD" w:rsidRDefault="00B15BE2" w:rsidP="00B15BE2">
      <w:pPr>
        <w:widowControl w:val="0"/>
        <w:suppressAutoHyphens w:val="0"/>
        <w:autoSpaceDE w:val="0"/>
        <w:autoSpaceDN w:val="0"/>
        <w:spacing w:before="164" w:after="0"/>
        <w:ind w:left="140" w:firstLine="0"/>
        <w:jc w:val="left"/>
        <w:rPr>
          <w:rFonts w:eastAsia="Roboto"/>
          <w:sz w:val="21"/>
          <w:szCs w:val="22"/>
          <w:lang w:val="pt-PT" w:eastAsia="en-US"/>
        </w:rPr>
      </w:pPr>
      <w:r w:rsidRPr="001D7DFD">
        <w:rPr>
          <w:rFonts w:eastAsia="Roboto"/>
          <w:color w:val="D92F25"/>
          <w:sz w:val="21"/>
          <w:szCs w:val="22"/>
          <w:lang w:val="pt-PT" w:eastAsia="en-US"/>
        </w:rPr>
        <w:t>*Obrigatório</w:t>
      </w:r>
    </w:p>
    <w:p w14:paraId="00B58A1F" w14:textId="6ACFA499" w:rsidR="00B15BE2" w:rsidRPr="001D7DFD" w:rsidRDefault="000B0CE1" w:rsidP="00B15BE2">
      <w:pPr>
        <w:widowControl w:val="0"/>
        <w:suppressAutoHyphens w:val="0"/>
        <w:autoSpaceDE w:val="0"/>
        <w:autoSpaceDN w:val="0"/>
        <w:spacing w:after="0"/>
        <w:ind w:firstLine="0"/>
        <w:jc w:val="left"/>
        <w:rPr>
          <w:rFonts w:eastAsia="Roboto"/>
          <w:sz w:val="20"/>
          <w:szCs w:val="24"/>
          <w:lang w:val="pt-PT" w:eastAsia="en-US"/>
        </w:rPr>
      </w:pPr>
      <w:r w:rsidRPr="001D7DFD">
        <w:rPr>
          <w:rFonts w:eastAsia="Roboto"/>
          <w:noProof/>
          <w:szCs w:val="24"/>
          <w:lang w:val="pt-PT" w:eastAsia="en-US"/>
        </w:rPr>
        <mc:AlternateContent>
          <mc:Choice Requires="wps">
            <w:drawing>
              <wp:anchor distT="0" distB="0" distL="114300" distR="114300" simplePos="0" relativeHeight="251666432" behindDoc="0" locked="0" layoutInCell="1" allowOverlap="1" wp14:anchorId="7C985D0C" wp14:editId="3AEA84DB">
                <wp:simplePos x="0" y="0"/>
                <wp:positionH relativeFrom="margin">
                  <wp:align>right</wp:align>
                </wp:positionH>
                <wp:positionV relativeFrom="page">
                  <wp:posOffset>3540760</wp:posOffset>
                </wp:positionV>
                <wp:extent cx="6146165" cy="9525"/>
                <wp:effectExtent l="0" t="0" r="0" b="0"/>
                <wp:wrapNone/>
                <wp:docPr id="66"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46165" cy="9525"/>
                        </a:xfrm>
                        <a:prstGeom prst="rect">
                          <a:avLst/>
                        </a:prstGeom>
                        <a:solidFill>
                          <a:srgbClr val="D9DB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A91AA0" id="Rectangle 147" o:spid="_x0000_s1026" style="position:absolute;margin-left:432.75pt;margin-top:278.8pt;width:483.95pt;height:.7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" fillcolor="#d9dbdf" stroked="f">
                <w10:wrap anchorx="margin" anchory="page"/>
              </v:rect>
            </w:pict>
          </mc:Fallback>
        </mc:AlternateContent>
      </w:r>
    </w:p>
    <w:p w14:paraId="4F807C3C" w14:textId="77777777" w:rsidR="00B15BE2" w:rsidRPr="001D7DFD" w:rsidRDefault="00B15BE2" w:rsidP="00B15BE2">
      <w:pPr>
        <w:widowControl w:val="0"/>
        <w:suppressAutoHyphens w:val="0"/>
        <w:autoSpaceDE w:val="0"/>
        <w:autoSpaceDN w:val="0"/>
        <w:spacing w:before="6" w:after="0"/>
        <w:ind w:firstLine="0"/>
        <w:jc w:val="left"/>
        <w:rPr>
          <w:rFonts w:eastAsia="Roboto"/>
          <w:sz w:val="22"/>
          <w:szCs w:val="24"/>
          <w:lang w:val="pt-PT" w:eastAsia="en-US"/>
        </w:rPr>
      </w:pPr>
    </w:p>
    <w:p w14:paraId="0F2AF3C0" w14:textId="77777777" w:rsidR="00B15BE2" w:rsidRPr="001D7DFD" w:rsidRDefault="00B15BE2">
      <w:pPr>
        <w:widowControl w:val="0"/>
        <w:numPr>
          <w:ilvl w:val="0"/>
          <w:numId w:val="4"/>
        </w:numPr>
        <w:tabs>
          <w:tab w:val="left" w:pos="609"/>
        </w:tabs>
        <w:suppressAutoHyphens w:val="0"/>
        <w:autoSpaceDE w:val="0"/>
        <w:autoSpaceDN w:val="0"/>
        <w:spacing w:before="95" w:after="0"/>
        <w:jc w:val="left"/>
        <w:rPr>
          <w:rFonts w:eastAsia="Roboto"/>
          <w:szCs w:val="22"/>
          <w:lang w:val="pt-PT" w:eastAsia="en-US"/>
        </w:rPr>
      </w:pPr>
      <w:r w:rsidRPr="001D7DFD">
        <w:rPr>
          <w:rFonts w:eastAsia="Roboto"/>
          <w:color w:val="202024"/>
          <w:w w:val="95"/>
          <w:szCs w:val="22"/>
          <w:lang w:val="pt-PT" w:eastAsia="en-US"/>
        </w:rPr>
        <w:t>E-mail</w:t>
      </w:r>
      <w:r w:rsidRPr="001D7DFD">
        <w:rPr>
          <w:rFonts w:eastAsia="Roboto"/>
          <w:color w:val="202024"/>
          <w:spacing w:val="1"/>
          <w:w w:val="95"/>
          <w:szCs w:val="22"/>
          <w:lang w:val="pt-PT" w:eastAsia="en-US"/>
        </w:rPr>
        <w:t xml:space="preserve"> </w:t>
      </w:r>
      <w:r w:rsidRPr="001D7DFD">
        <w:rPr>
          <w:rFonts w:eastAsia="Roboto"/>
          <w:color w:val="D92F25"/>
          <w:w w:val="95"/>
          <w:szCs w:val="22"/>
          <w:lang w:val="pt-PT" w:eastAsia="en-US"/>
        </w:rPr>
        <w:t>*</w:t>
      </w:r>
    </w:p>
    <w:p w14:paraId="7DD5C58B" w14:textId="77777777" w:rsidR="00B15BE2" w:rsidRPr="001D7DFD" w:rsidRDefault="00B15BE2" w:rsidP="00B15BE2">
      <w:pPr>
        <w:widowControl w:val="0"/>
        <w:suppressAutoHyphens w:val="0"/>
        <w:autoSpaceDE w:val="0"/>
        <w:autoSpaceDN w:val="0"/>
        <w:spacing w:after="0"/>
        <w:ind w:firstLine="0"/>
        <w:jc w:val="left"/>
        <w:rPr>
          <w:rFonts w:eastAsia="Roboto"/>
          <w:sz w:val="20"/>
          <w:szCs w:val="24"/>
          <w:lang w:val="pt-PT" w:eastAsia="en-US"/>
        </w:rPr>
      </w:pPr>
    </w:p>
    <w:p w14:paraId="0D085990" w14:textId="77777777" w:rsidR="00B15BE2" w:rsidRPr="001D7DFD" w:rsidRDefault="00B15BE2" w:rsidP="00B15BE2">
      <w:pPr>
        <w:widowControl w:val="0"/>
        <w:suppressAutoHyphens w:val="0"/>
        <w:autoSpaceDE w:val="0"/>
        <w:autoSpaceDN w:val="0"/>
        <w:spacing w:after="0"/>
        <w:ind w:firstLine="0"/>
        <w:jc w:val="left"/>
        <w:rPr>
          <w:rFonts w:eastAsia="Roboto"/>
          <w:sz w:val="20"/>
          <w:szCs w:val="24"/>
          <w:lang w:val="pt-PT" w:eastAsia="en-US"/>
        </w:rPr>
      </w:pPr>
    </w:p>
    <w:p w14:paraId="1460AABA" w14:textId="77777777" w:rsidR="00B15BE2" w:rsidRPr="001D7DFD" w:rsidRDefault="00B15BE2" w:rsidP="00B15BE2">
      <w:pPr>
        <w:widowControl w:val="0"/>
        <w:suppressAutoHyphens w:val="0"/>
        <w:autoSpaceDE w:val="0"/>
        <w:autoSpaceDN w:val="0"/>
        <w:spacing w:before="6" w:after="0"/>
        <w:ind w:firstLine="0"/>
        <w:jc w:val="left"/>
        <w:rPr>
          <w:rFonts w:eastAsia="Roboto"/>
          <w:sz w:val="15"/>
          <w:szCs w:val="24"/>
          <w:lang w:val="pt-PT" w:eastAsia="en-US"/>
        </w:rPr>
      </w:pPr>
      <w:r w:rsidRPr="001D7DFD">
        <w:rPr>
          <w:rFonts w:eastAsia="Roboto"/>
          <w:noProof/>
          <w:szCs w:val="24"/>
          <w:lang w:val="pt-PT" w:eastAsia="en-US"/>
        </w:rPr>
        <mc:AlternateContent>
          <mc:Choice Requires="wps">
            <w:drawing>
              <wp:anchor distT="0" distB="0" distL="0" distR="0" simplePos="0" relativeHeight="251693056" behindDoc="1" locked="0" layoutInCell="1" allowOverlap="1" wp14:anchorId="56B56B4F" wp14:editId="08E29D54">
                <wp:simplePos x="0" y="0"/>
                <wp:positionH relativeFrom="page">
                  <wp:posOffset>1197610</wp:posOffset>
                </wp:positionH>
                <wp:positionV relativeFrom="paragraph">
                  <wp:posOffset>142875</wp:posOffset>
                </wp:positionV>
                <wp:extent cx="2763520" cy="9525"/>
                <wp:effectExtent l="0" t="0" r="1270" b="0"/>
                <wp:wrapTopAndBottom/>
                <wp:docPr id="65"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3520" cy="9525"/>
                        </a:xfrm>
                        <a:prstGeom prst="rect">
                          <a:avLst/>
                        </a:prstGeom>
                        <a:solidFill>
                          <a:srgbClr val="BDC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277ADF" id="Rectangle 173" o:spid="_x0000_s1026" style="position:absolute;margin-left:94.3pt;margin-top:11.25pt;width:217.6pt;height:.75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" fillcolor="#bdc1c6" stroked="f">
                <w10:wrap type="topAndBottom" anchorx="page"/>
              </v:rect>
            </w:pict>
          </mc:Fallback>
        </mc:AlternateContent>
      </w:r>
    </w:p>
    <w:p w14:paraId="5B826B00" w14:textId="77777777" w:rsidR="00B15BE2" w:rsidRPr="001D7DFD" w:rsidRDefault="00B15BE2" w:rsidP="00B15BE2">
      <w:pPr>
        <w:widowControl w:val="0"/>
        <w:suppressAutoHyphens w:val="0"/>
        <w:autoSpaceDE w:val="0"/>
        <w:autoSpaceDN w:val="0"/>
        <w:spacing w:after="0"/>
        <w:ind w:firstLine="0"/>
        <w:jc w:val="left"/>
        <w:rPr>
          <w:rFonts w:eastAsia="Roboto"/>
          <w:sz w:val="20"/>
          <w:szCs w:val="24"/>
          <w:lang w:val="pt-PT" w:eastAsia="en-US"/>
        </w:rPr>
      </w:pPr>
    </w:p>
    <w:p w14:paraId="354FB924" w14:textId="77777777" w:rsidR="00B15BE2" w:rsidRPr="001D7DFD" w:rsidRDefault="00B15BE2" w:rsidP="00B15BE2">
      <w:pPr>
        <w:widowControl w:val="0"/>
        <w:suppressAutoHyphens w:val="0"/>
        <w:autoSpaceDE w:val="0"/>
        <w:autoSpaceDN w:val="0"/>
        <w:spacing w:after="0"/>
        <w:ind w:firstLine="0"/>
        <w:jc w:val="left"/>
        <w:rPr>
          <w:rFonts w:eastAsia="Roboto"/>
          <w:sz w:val="20"/>
          <w:szCs w:val="24"/>
          <w:lang w:val="pt-PT" w:eastAsia="en-US"/>
        </w:rPr>
      </w:pPr>
    </w:p>
    <w:p w14:paraId="4E7E6142" w14:textId="77777777" w:rsidR="00B15BE2" w:rsidRPr="001D7DFD" w:rsidRDefault="00B15BE2" w:rsidP="00B15BE2">
      <w:pPr>
        <w:widowControl w:val="0"/>
        <w:suppressAutoHyphens w:val="0"/>
        <w:autoSpaceDE w:val="0"/>
        <w:autoSpaceDN w:val="0"/>
        <w:spacing w:before="5" w:after="0"/>
        <w:ind w:firstLine="0"/>
        <w:jc w:val="left"/>
        <w:rPr>
          <w:rFonts w:eastAsia="Roboto"/>
          <w:sz w:val="19"/>
          <w:szCs w:val="24"/>
          <w:lang w:val="pt-PT" w:eastAsia="en-US"/>
        </w:rPr>
      </w:pPr>
    </w:p>
    <w:p w14:paraId="6166103E" w14:textId="77777777" w:rsidR="00B15BE2" w:rsidRPr="001D7DFD" w:rsidRDefault="00B15BE2">
      <w:pPr>
        <w:widowControl w:val="0"/>
        <w:numPr>
          <w:ilvl w:val="0"/>
          <w:numId w:val="4"/>
        </w:numPr>
        <w:tabs>
          <w:tab w:val="left" w:pos="609"/>
        </w:tabs>
        <w:suppressAutoHyphens w:val="0"/>
        <w:autoSpaceDE w:val="0"/>
        <w:autoSpaceDN w:val="0"/>
        <w:spacing w:before="95" w:after="0"/>
        <w:jc w:val="left"/>
        <w:rPr>
          <w:rFonts w:eastAsia="Roboto"/>
          <w:szCs w:val="22"/>
          <w:lang w:val="pt-PT" w:eastAsia="en-US"/>
        </w:rPr>
      </w:pPr>
      <w:r w:rsidRPr="001D7DFD">
        <w:rPr>
          <w:rFonts w:eastAsia="Roboto"/>
          <w:color w:val="202024"/>
          <w:szCs w:val="22"/>
          <w:lang w:val="pt-PT" w:eastAsia="en-US"/>
        </w:rPr>
        <w:t>Qual</w:t>
      </w:r>
      <w:r w:rsidRPr="001D7DFD">
        <w:rPr>
          <w:rFonts w:eastAsia="Roboto"/>
          <w:color w:val="202024"/>
          <w:spacing w:val="-7"/>
          <w:szCs w:val="22"/>
          <w:lang w:val="pt-PT" w:eastAsia="en-US"/>
        </w:rPr>
        <w:t xml:space="preserve"> </w:t>
      </w:r>
      <w:r w:rsidRPr="001D7DFD">
        <w:rPr>
          <w:rFonts w:eastAsia="Roboto"/>
          <w:color w:val="202024"/>
          <w:szCs w:val="22"/>
          <w:lang w:val="pt-PT" w:eastAsia="en-US"/>
        </w:rPr>
        <w:t>a</w:t>
      </w:r>
      <w:r w:rsidRPr="001D7DFD">
        <w:rPr>
          <w:rFonts w:eastAsia="Roboto"/>
          <w:color w:val="202024"/>
          <w:spacing w:val="-7"/>
          <w:szCs w:val="22"/>
          <w:lang w:val="pt-PT" w:eastAsia="en-US"/>
        </w:rPr>
        <w:t xml:space="preserve"> </w:t>
      </w:r>
      <w:r w:rsidRPr="001D7DFD">
        <w:rPr>
          <w:rFonts w:eastAsia="Roboto"/>
          <w:color w:val="202024"/>
          <w:szCs w:val="22"/>
          <w:lang w:val="pt-PT" w:eastAsia="en-US"/>
        </w:rPr>
        <w:t>sua</w:t>
      </w:r>
      <w:r w:rsidRPr="001D7DFD">
        <w:rPr>
          <w:rFonts w:eastAsia="Roboto"/>
          <w:color w:val="202024"/>
          <w:spacing w:val="-7"/>
          <w:szCs w:val="22"/>
          <w:lang w:val="pt-PT" w:eastAsia="en-US"/>
        </w:rPr>
        <w:t xml:space="preserve"> </w:t>
      </w:r>
      <w:r w:rsidRPr="001D7DFD">
        <w:rPr>
          <w:rFonts w:eastAsia="Roboto"/>
          <w:color w:val="202024"/>
          <w:szCs w:val="22"/>
          <w:lang w:val="pt-PT" w:eastAsia="en-US"/>
        </w:rPr>
        <w:t>idade?</w:t>
      </w:r>
      <w:r w:rsidRPr="001D7DFD">
        <w:rPr>
          <w:rFonts w:eastAsia="Roboto"/>
          <w:color w:val="202024"/>
          <w:spacing w:val="-6"/>
          <w:szCs w:val="22"/>
          <w:lang w:val="pt-PT" w:eastAsia="en-US"/>
        </w:rPr>
        <w:t xml:space="preserve"> </w:t>
      </w:r>
      <w:r w:rsidRPr="001D7DFD">
        <w:rPr>
          <w:rFonts w:eastAsia="Roboto"/>
          <w:color w:val="D92F25"/>
          <w:szCs w:val="22"/>
          <w:lang w:val="pt-PT" w:eastAsia="en-US"/>
        </w:rPr>
        <w:t>*</w:t>
      </w:r>
    </w:p>
    <w:p w14:paraId="238A109D" w14:textId="77777777" w:rsidR="00B15BE2" w:rsidRPr="001D7DFD" w:rsidRDefault="00B15BE2" w:rsidP="00B15BE2">
      <w:pPr>
        <w:widowControl w:val="0"/>
        <w:suppressAutoHyphens w:val="0"/>
        <w:autoSpaceDE w:val="0"/>
        <w:autoSpaceDN w:val="0"/>
        <w:spacing w:before="7" w:after="0"/>
        <w:ind w:firstLine="0"/>
        <w:jc w:val="left"/>
        <w:rPr>
          <w:rFonts w:eastAsia="Roboto"/>
          <w:sz w:val="15"/>
          <w:szCs w:val="24"/>
          <w:lang w:val="pt-PT" w:eastAsia="en-US"/>
        </w:rPr>
      </w:pPr>
    </w:p>
    <w:p w14:paraId="02AC14B5" w14:textId="77777777" w:rsidR="00B15BE2" w:rsidRPr="001D7DFD" w:rsidRDefault="00B15BE2" w:rsidP="00B15BE2">
      <w:pPr>
        <w:widowControl w:val="0"/>
        <w:suppressAutoHyphens w:val="0"/>
        <w:autoSpaceDE w:val="0"/>
        <w:autoSpaceDN w:val="0"/>
        <w:spacing w:before="95" w:after="0"/>
        <w:ind w:left="608" w:firstLine="0"/>
        <w:jc w:val="left"/>
        <w:rPr>
          <w:rFonts w:eastAsia="Roboto"/>
          <w:i/>
          <w:szCs w:val="22"/>
          <w:lang w:val="pt-PT" w:eastAsia="en-US"/>
        </w:rPr>
      </w:pPr>
      <w:r w:rsidRPr="001D7DFD">
        <w:rPr>
          <w:rFonts w:eastAsia="Roboto"/>
          <w:i/>
          <w:color w:val="202024"/>
          <w:w w:val="95"/>
          <w:szCs w:val="22"/>
          <w:lang w:val="pt-PT" w:eastAsia="en-US"/>
        </w:rPr>
        <w:t>Marcar</w:t>
      </w:r>
      <w:r w:rsidRPr="001D7DFD">
        <w:rPr>
          <w:rFonts w:eastAsia="Roboto"/>
          <w:i/>
          <w:color w:val="202024"/>
          <w:spacing w:val="14"/>
          <w:w w:val="95"/>
          <w:szCs w:val="22"/>
          <w:lang w:val="pt-PT" w:eastAsia="en-US"/>
        </w:rPr>
        <w:t xml:space="preserve"> </w:t>
      </w:r>
      <w:r w:rsidRPr="001D7DFD">
        <w:rPr>
          <w:rFonts w:eastAsia="Roboto"/>
          <w:i/>
          <w:color w:val="202024"/>
          <w:w w:val="95"/>
          <w:szCs w:val="22"/>
          <w:lang w:val="pt-PT" w:eastAsia="en-US"/>
        </w:rPr>
        <w:t>apenas</w:t>
      </w:r>
      <w:r w:rsidRPr="001D7DFD">
        <w:rPr>
          <w:rFonts w:eastAsia="Roboto"/>
          <w:i/>
          <w:color w:val="202024"/>
          <w:spacing w:val="15"/>
          <w:w w:val="95"/>
          <w:szCs w:val="22"/>
          <w:lang w:val="pt-PT" w:eastAsia="en-US"/>
        </w:rPr>
        <w:t xml:space="preserve"> </w:t>
      </w:r>
      <w:r w:rsidRPr="001D7DFD">
        <w:rPr>
          <w:rFonts w:eastAsia="Roboto"/>
          <w:i/>
          <w:color w:val="202024"/>
          <w:w w:val="95"/>
          <w:szCs w:val="22"/>
          <w:lang w:val="pt-PT" w:eastAsia="en-US"/>
        </w:rPr>
        <w:t>uma</w:t>
      </w:r>
      <w:r w:rsidRPr="001D7DFD">
        <w:rPr>
          <w:rFonts w:eastAsia="Roboto"/>
          <w:i/>
          <w:color w:val="202024"/>
          <w:spacing w:val="15"/>
          <w:w w:val="95"/>
          <w:szCs w:val="22"/>
          <w:lang w:val="pt-PT" w:eastAsia="en-US"/>
        </w:rPr>
        <w:t xml:space="preserve"> </w:t>
      </w:r>
      <w:r w:rsidRPr="001D7DFD">
        <w:rPr>
          <w:rFonts w:eastAsia="Roboto"/>
          <w:i/>
          <w:color w:val="202024"/>
          <w:w w:val="95"/>
          <w:szCs w:val="22"/>
          <w:lang w:val="pt-PT" w:eastAsia="en-US"/>
        </w:rPr>
        <w:t>oval.</w:t>
      </w:r>
    </w:p>
    <w:p w14:paraId="1EA303AD" w14:textId="77777777" w:rsidR="00B15BE2" w:rsidRPr="001D7DFD" w:rsidRDefault="00B15BE2" w:rsidP="00B15BE2">
      <w:pPr>
        <w:widowControl w:val="0"/>
        <w:suppressAutoHyphens w:val="0"/>
        <w:autoSpaceDE w:val="0"/>
        <w:autoSpaceDN w:val="0"/>
        <w:spacing w:before="10" w:after="0"/>
        <w:ind w:firstLine="0"/>
        <w:jc w:val="left"/>
        <w:rPr>
          <w:rFonts w:eastAsia="Roboto"/>
          <w:i/>
          <w:sz w:val="28"/>
          <w:szCs w:val="24"/>
          <w:lang w:val="pt-PT" w:eastAsia="en-US"/>
        </w:rPr>
      </w:pPr>
    </w:p>
    <w:p w14:paraId="6ED0C5DC" w14:textId="49B8DD8D" w:rsidR="00B15BE2" w:rsidRPr="001D7DFD" w:rsidRDefault="000B0CE1" w:rsidP="000B0CE1">
      <w:pPr>
        <w:widowControl w:val="0"/>
        <w:suppressAutoHyphens w:val="0"/>
        <w:autoSpaceDE w:val="0"/>
        <w:autoSpaceDN w:val="0"/>
        <w:spacing w:after="0" w:line="360" w:lineRule="auto"/>
        <w:ind w:left="1231" w:right="6261" w:firstLine="0"/>
        <w:jc w:val="left"/>
        <w:rPr>
          <w:rFonts w:eastAsia="Roboto"/>
          <w:sz w:val="22"/>
          <w:szCs w:val="22"/>
          <w:lang w:val="pt-PT" w:eastAsia="en-US"/>
        </w:rPr>
      </w:pPr>
      <w:r w:rsidRPr="001D7DFD">
        <w:rPr>
          <w:rFonts w:eastAsia="Roboto"/>
          <w:noProof/>
          <w:sz w:val="22"/>
          <w:szCs w:val="22"/>
          <w:lang w:val="pt-PT" w:eastAsia="en-US"/>
        </w:rPr>
        <mc:AlternateContent>
          <mc:Choice Requires="wps">
            <w:drawing>
              <wp:anchor distT="0" distB="0" distL="114300" distR="114300" simplePos="0" relativeHeight="251668480" behindDoc="0" locked="0" layoutInCell="1" allowOverlap="1" wp14:anchorId="28557EAE" wp14:editId="2614D966">
                <wp:simplePos x="0" y="0"/>
                <wp:positionH relativeFrom="page">
                  <wp:posOffset>1249680</wp:posOffset>
                </wp:positionH>
                <wp:positionV relativeFrom="paragraph">
                  <wp:posOffset>261620</wp:posOffset>
                </wp:positionV>
                <wp:extent cx="295910" cy="162560"/>
                <wp:effectExtent l="11430" t="13970" r="6985" b="4445"/>
                <wp:wrapNone/>
                <wp:docPr id="63" name="Freeform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910" cy="162560"/>
                        </a:xfrm>
                        <a:custGeom>
                          <a:avLst/>
                          <a:gdLst>
                            <a:gd name="T0" fmla="+- 0 1968 1968"/>
                            <a:gd name="T1" fmla="*/ T0 w 466"/>
                            <a:gd name="T2" fmla="+- 0 569 442"/>
                            <a:gd name="T3" fmla="*/ 569 h 256"/>
                            <a:gd name="T4" fmla="+- 0 1968 1968"/>
                            <a:gd name="T5" fmla="*/ T4 w 466"/>
                            <a:gd name="T6" fmla="+- 0 561 442"/>
                            <a:gd name="T7" fmla="*/ 561 h 256"/>
                            <a:gd name="T8" fmla="+- 0 1969 1968"/>
                            <a:gd name="T9" fmla="*/ T8 w 466"/>
                            <a:gd name="T10" fmla="+- 0 553 442"/>
                            <a:gd name="T11" fmla="*/ 553 h 256"/>
                            <a:gd name="T12" fmla="+- 0 1971 1968"/>
                            <a:gd name="T13" fmla="*/ T12 w 466"/>
                            <a:gd name="T14" fmla="+- 0 544 442"/>
                            <a:gd name="T15" fmla="*/ 544 h 256"/>
                            <a:gd name="T16" fmla="+- 0 1972 1968"/>
                            <a:gd name="T17" fmla="*/ T16 w 466"/>
                            <a:gd name="T18" fmla="+- 0 536 442"/>
                            <a:gd name="T19" fmla="*/ 536 h 256"/>
                            <a:gd name="T20" fmla="+- 0 1975 1968"/>
                            <a:gd name="T21" fmla="*/ T20 w 466"/>
                            <a:gd name="T22" fmla="+- 0 528 442"/>
                            <a:gd name="T23" fmla="*/ 528 h 256"/>
                            <a:gd name="T24" fmla="+- 0 1978 1968"/>
                            <a:gd name="T25" fmla="*/ T24 w 466"/>
                            <a:gd name="T26" fmla="+- 0 520 442"/>
                            <a:gd name="T27" fmla="*/ 520 h 256"/>
                            <a:gd name="T28" fmla="+- 0 1981 1968"/>
                            <a:gd name="T29" fmla="*/ T28 w 466"/>
                            <a:gd name="T30" fmla="+- 0 513 442"/>
                            <a:gd name="T31" fmla="*/ 513 h 256"/>
                            <a:gd name="T32" fmla="+- 0 2006 1968"/>
                            <a:gd name="T33" fmla="*/ T32 w 466"/>
                            <a:gd name="T34" fmla="+- 0 479 442"/>
                            <a:gd name="T35" fmla="*/ 479 h 256"/>
                            <a:gd name="T36" fmla="+- 0 2011 1968"/>
                            <a:gd name="T37" fmla="*/ T36 w 466"/>
                            <a:gd name="T38" fmla="+- 0 473 442"/>
                            <a:gd name="T39" fmla="*/ 473 h 256"/>
                            <a:gd name="T40" fmla="+- 0 2018 1968"/>
                            <a:gd name="T41" fmla="*/ T40 w 466"/>
                            <a:gd name="T42" fmla="+- 0 468 442"/>
                            <a:gd name="T43" fmla="*/ 468 h 256"/>
                            <a:gd name="T44" fmla="+- 0 2025 1968"/>
                            <a:gd name="T45" fmla="*/ T44 w 466"/>
                            <a:gd name="T46" fmla="+- 0 463 442"/>
                            <a:gd name="T47" fmla="*/ 463 h 256"/>
                            <a:gd name="T48" fmla="+- 0 2032 1968"/>
                            <a:gd name="T49" fmla="*/ T48 w 466"/>
                            <a:gd name="T50" fmla="+- 0 458 442"/>
                            <a:gd name="T51" fmla="*/ 458 h 256"/>
                            <a:gd name="T52" fmla="+- 0 2039 1968"/>
                            <a:gd name="T53" fmla="*/ T52 w 466"/>
                            <a:gd name="T54" fmla="+- 0 455 442"/>
                            <a:gd name="T55" fmla="*/ 455 h 256"/>
                            <a:gd name="T56" fmla="+- 0 2047 1968"/>
                            <a:gd name="T57" fmla="*/ T56 w 466"/>
                            <a:gd name="T58" fmla="+- 0 451 442"/>
                            <a:gd name="T59" fmla="*/ 451 h 256"/>
                            <a:gd name="T60" fmla="+- 0 2055 1968"/>
                            <a:gd name="T61" fmla="*/ T60 w 466"/>
                            <a:gd name="T62" fmla="+- 0 448 442"/>
                            <a:gd name="T63" fmla="*/ 448 h 256"/>
                            <a:gd name="T64" fmla="+- 0 2063 1968"/>
                            <a:gd name="T65" fmla="*/ T64 w 466"/>
                            <a:gd name="T66" fmla="+- 0 446 442"/>
                            <a:gd name="T67" fmla="*/ 446 h 256"/>
                            <a:gd name="T68" fmla="+- 0 2071 1968"/>
                            <a:gd name="T69" fmla="*/ T68 w 466"/>
                            <a:gd name="T70" fmla="+- 0 444 442"/>
                            <a:gd name="T71" fmla="*/ 444 h 256"/>
                            <a:gd name="T72" fmla="+- 0 2079 1968"/>
                            <a:gd name="T73" fmla="*/ T72 w 466"/>
                            <a:gd name="T74" fmla="+- 0 442 442"/>
                            <a:gd name="T75" fmla="*/ 442 h 256"/>
                            <a:gd name="T76" fmla="+- 0 2087 1968"/>
                            <a:gd name="T77" fmla="*/ T76 w 466"/>
                            <a:gd name="T78" fmla="+- 0 442 442"/>
                            <a:gd name="T79" fmla="*/ 442 h 256"/>
                            <a:gd name="T80" fmla="+- 0 2096 1968"/>
                            <a:gd name="T81" fmla="*/ T80 w 466"/>
                            <a:gd name="T82" fmla="+- 0 442 442"/>
                            <a:gd name="T83" fmla="*/ 442 h 256"/>
                            <a:gd name="T84" fmla="+- 0 2306 1968"/>
                            <a:gd name="T85" fmla="*/ T84 w 466"/>
                            <a:gd name="T86" fmla="+- 0 442 442"/>
                            <a:gd name="T87" fmla="*/ 442 h 256"/>
                            <a:gd name="T88" fmla="+- 0 2314 1968"/>
                            <a:gd name="T89" fmla="*/ T88 w 466"/>
                            <a:gd name="T90" fmla="+- 0 442 442"/>
                            <a:gd name="T91" fmla="*/ 442 h 256"/>
                            <a:gd name="T92" fmla="+- 0 2322 1968"/>
                            <a:gd name="T93" fmla="*/ T92 w 466"/>
                            <a:gd name="T94" fmla="+- 0 442 442"/>
                            <a:gd name="T95" fmla="*/ 442 h 256"/>
                            <a:gd name="T96" fmla="+- 0 2331 1968"/>
                            <a:gd name="T97" fmla="*/ T96 w 466"/>
                            <a:gd name="T98" fmla="+- 0 444 442"/>
                            <a:gd name="T99" fmla="*/ 444 h 256"/>
                            <a:gd name="T100" fmla="+- 0 2339 1968"/>
                            <a:gd name="T101" fmla="*/ T100 w 466"/>
                            <a:gd name="T102" fmla="+- 0 446 442"/>
                            <a:gd name="T103" fmla="*/ 446 h 256"/>
                            <a:gd name="T104" fmla="+- 0 2347 1968"/>
                            <a:gd name="T105" fmla="*/ T104 w 466"/>
                            <a:gd name="T106" fmla="+- 0 448 442"/>
                            <a:gd name="T107" fmla="*/ 448 h 256"/>
                            <a:gd name="T108" fmla="+- 0 2355 1968"/>
                            <a:gd name="T109" fmla="*/ T108 w 466"/>
                            <a:gd name="T110" fmla="+- 0 451 442"/>
                            <a:gd name="T111" fmla="*/ 451 h 256"/>
                            <a:gd name="T112" fmla="+- 0 2362 1968"/>
                            <a:gd name="T113" fmla="*/ T112 w 466"/>
                            <a:gd name="T114" fmla="+- 0 455 442"/>
                            <a:gd name="T115" fmla="*/ 455 h 256"/>
                            <a:gd name="T116" fmla="+- 0 2370 1968"/>
                            <a:gd name="T117" fmla="*/ T116 w 466"/>
                            <a:gd name="T118" fmla="+- 0 458 442"/>
                            <a:gd name="T119" fmla="*/ 458 h 256"/>
                            <a:gd name="T120" fmla="+- 0 2377 1968"/>
                            <a:gd name="T121" fmla="*/ T120 w 466"/>
                            <a:gd name="T122" fmla="+- 0 463 442"/>
                            <a:gd name="T123" fmla="*/ 463 h 256"/>
                            <a:gd name="T124" fmla="+- 0 2384 1968"/>
                            <a:gd name="T125" fmla="*/ T124 w 466"/>
                            <a:gd name="T126" fmla="+- 0 468 442"/>
                            <a:gd name="T127" fmla="*/ 468 h 256"/>
                            <a:gd name="T128" fmla="+- 0 2390 1968"/>
                            <a:gd name="T129" fmla="*/ T128 w 466"/>
                            <a:gd name="T130" fmla="+- 0 473 442"/>
                            <a:gd name="T131" fmla="*/ 473 h 256"/>
                            <a:gd name="T132" fmla="+- 0 2396 1968"/>
                            <a:gd name="T133" fmla="*/ T132 w 466"/>
                            <a:gd name="T134" fmla="+- 0 479 442"/>
                            <a:gd name="T135" fmla="*/ 479 h 256"/>
                            <a:gd name="T136" fmla="+- 0 2402 1968"/>
                            <a:gd name="T137" fmla="*/ T136 w 466"/>
                            <a:gd name="T138" fmla="+- 0 485 442"/>
                            <a:gd name="T139" fmla="*/ 485 h 256"/>
                            <a:gd name="T140" fmla="+- 0 2431 1968"/>
                            <a:gd name="T141" fmla="*/ T140 w 466"/>
                            <a:gd name="T142" fmla="+- 0 544 442"/>
                            <a:gd name="T143" fmla="*/ 544 h 256"/>
                            <a:gd name="T144" fmla="+- 0 2433 1968"/>
                            <a:gd name="T145" fmla="*/ T144 w 466"/>
                            <a:gd name="T146" fmla="+- 0 553 442"/>
                            <a:gd name="T147" fmla="*/ 553 h 256"/>
                            <a:gd name="T148" fmla="+- 0 2433 1968"/>
                            <a:gd name="T149" fmla="*/ T148 w 466"/>
                            <a:gd name="T150" fmla="+- 0 561 442"/>
                            <a:gd name="T151" fmla="*/ 561 h 256"/>
                            <a:gd name="T152" fmla="+- 0 2433 1968"/>
                            <a:gd name="T153" fmla="*/ T152 w 466"/>
                            <a:gd name="T154" fmla="+- 0 569 442"/>
                            <a:gd name="T155" fmla="*/ 569 h 256"/>
                            <a:gd name="T156" fmla="+- 0 2433 1968"/>
                            <a:gd name="T157" fmla="*/ T156 w 466"/>
                            <a:gd name="T158" fmla="+- 0 578 442"/>
                            <a:gd name="T159" fmla="*/ 578 h 256"/>
                            <a:gd name="T160" fmla="+- 0 2433 1968"/>
                            <a:gd name="T161" fmla="*/ T160 w 466"/>
                            <a:gd name="T162" fmla="+- 0 586 442"/>
                            <a:gd name="T163" fmla="*/ 586 h 256"/>
                            <a:gd name="T164" fmla="+- 0 2431 1968"/>
                            <a:gd name="T165" fmla="*/ T164 w 466"/>
                            <a:gd name="T166" fmla="+- 0 594 442"/>
                            <a:gd name="T167" fmla="*/ 594 h 256"/>
                            <a:gd name="T168" fmla="+- 0 2429 1968"/>
                            <a:gd name="T169" fmla="*/ T168 w 466"/>
                            <a:gd name="T170" fmla="+- 0 602 442"/>
                            <a:gd name="T171" fmla="*/ 602 h 256"/>
                            <a:gd name="T172" fmla="+- 0 2412 1968"/>
                            <a:gd name="T173" fmla="*/ T172 w 466"/>
                            <a:gd name="T174" fmla="+- 0 640 442"/>
                            <a:gd name="T175" fmla="*/ 640 h 256"/>
                            <a:gd name="T176" fmla="+- 0 2407 1968"/>
                            <a:gd name="T177" fmla="*/ T176 w 466"/>
                            <a:gd name="T178" fmla="+- 0 647 442"/>
                            <a:gd name="T179" fmla="*/ 647 h 256"/>
                            <a:gd name="T180" fmla="+- 0 2355 1968"/>
                            <a:gd name="T181" fmla="*/ T180 w 466"/>
                            <a:gd name="T182" fmla="+- 0 687 442"/>
                            <a:gd name="T183" fmla="*/ 687 h 256"/>
                            <a:gd name="T184" fmla="+- 0 2331 1968"/>
                            <a:gd name="T185" fmla="*/ T184 w 466"/>
                            <a:gd name="T186" fmla="+- 0 694 442"/>
                            <a:gd name="T187" fmla="*/ 694 h 256"/>
                            <a:gd name="T188" fmla="+- 0 2322 1968"/>
                            <a:gd name="T189" fmla="*/ T188 w 466"/>
                            <a:gd name="T190" fmla="+- 0 696 442"/>
                            <a:gd name="T191" fmla="*/ 696 h 256"/>
                            <a:gd name="T192" fmla="+- 0 2314 1968"/>
                            <a:gd name="T193" fmla="*/ T192 w 466"/>
                            <a:gd name="T194" fmla="+- 0 697 442"/>
                            <a:gd name="T195" fmla="*/ 697 h 256"/>
                            <a:gd name="T196" fmla="+- 0 2306 1968"/>
                            <a:gd name="T197" fmla="*/ T196 w 466"/>
                            <a:gd name="T198" fmla="+- 0 697 442"/>
                            <a:gd name="T199" fmla="*/ 697 h 256"/>
                            <a:gd name="T200" fmla="+- 0 2096 1968"/>
                            <a:gd name="T201" fmla="*/ T200 w 466"/>
                            <a:gd name="T202" fmla="+- 0 697 442"/>
                            <a:gd name="T203" fmla="*/ 697 h 256"/>
                            <a:gd name="T204" fmla="+- 0 2087 1968"/>
                            <a:gd name="T205" fmla="*/ T204 w 466"/>
                            <a:gd name="T206" fmla="+- 0 697 442"/>
                            <a:gd name="T207" fmla="*/ 697 h 256"/>
                            <a:gd name="T208" fmla="+- 0 2079 1968"/>
                            <a:gd name="T209" fmla="*/ T208 w 466"/>
                            <a:gd name="T210" fmla="+- 0 696 442"/>
                            <a:gd name="T211" fmla="*/ 696 h 256"/>
                            <a:gd name="T212" fmla="+- 0 2071 1968"/>
                            <a:gd name="T213" fmla="*/ T212 w 466"/>
                            <a:gd name="T214" fmla="+- 0 694 442"/>
                            <a:gd name="T215" fmla="*/ 694 h 256"/>
                            <a:gd name="T216" fmla="+- 0 2063 1968"/>
                            <a:gd name="T217" fmla="*/ T216 w 466"/>
                            <a:gd name="T218" fmla="+- 0 693 442"/>
                            <a:gd name="T219" fmla="*/ 693 h 256"/>
                            <a:gd name="T220" fmla="+- 0 2006 1968"/>
                            <a:gd name="T221" fmla="*/ T220 w 466"/>
                            <a:gd name="T222" fmla="+- 0 659 442"/>
                            <a:gd name="T223" fmla="*/ 659 h 256"/>
                            <a:gd name="T224" fmla="+- 0 1972 1968"/>
                            <a:gd name="T225" fmla="*/ T224 w 466"/>
                            <a:gd name="T226" fmla="+- 0 602 442"/>
                            <a:gd name="T227" fmla="*/ 602 h 256"/>
                            <a:gd name="T228" fmla="+- 0 1971 1968"/>
                            <a:gd name="T229" fmla="*/ T228 w 466"/>
                            <a:gd name="T230" fmla="+- 0 594 442"/>
                            <a:gd name="T231" fmla="*/ 594 h 256"/>
                            <a:gd name="T232" fmla="+- 0 1969 1968"/>
                            <a:gd name="T233" fmla="*/ T232 w 466"/>
                            <a:gd name="T234" fmla="+- 0 586 442"/>
                            <a:gd name="T235" fmla="*/ 586 h 256"/>
                            <a:gd name="T236" fmla="+- 0 1968 1968"/>
                            <a:gd name="T237" fmla="*/ T236 w 466"/>
                            <a:gd name="T238" fmla="+- 0 578 442"/>
                            <a:gd name="T239" fmla="*/ 578 h 256"/>
                            <a:gd name="T240" fmla="+- 0 1968 1968"/>
                            <a:gd name="T241" fmla="*/ T240 w 466"/>
                            <a:gd name="T242" fmla="+- 0 569 442"/>
                            <a:gd name="T243" fmla="*/ 569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466" h="256">
                              <a:moveTo>
                                <a:pt x="0" y="127"/>
                              </a:moveTo>
                              <a:lnTo>
                                <a:pt x="0" y="119"/>
                              </a:lnTo>
                              <a:lnTo>
                                <a:pt x="1" y="111"/>
                              </a:lnTo>
                              <a:lnTo>
                                <a:pt x="3" y="102"/>
                              </a:lnTo>
                              <a:lnTo>
                                <a:pt x="4" y="94"/>
                              </a:lnTo>
                              <a:lnTo>
                                <a:pt x="7" y="86"/>
                              </a:lnTo>
                              <a:lnTo>
                                <a:pt x="10" y="78"/>
                              </a:lnTo>
                              <a:lnTo>
                                <a:pt x="13" y="71"/>
                              </a:lnTo>
                              <a:lnTo>
                                <a:pt x="38" y="37"/>
                              </a:lnTo>
                              <a:lnTo>
                                <a:pt x="43" y="31"/>
                              </a:lnTo>
                              <a:lnTo>
                                <a:pt x="50" y="26"/>
                              </a:lnTo>
                              <a:lnTo>
                                <a:pt x="57" y="21"/>
                              </a:lnTo>
                              <a:lnTo>
                                <a:pt x="64" y="16"/>
                              </a:lnTo>
                              <a:lnTo>
                                <a:pt x="71" y="13"/>
                              </a:lnTo>
                              <a:lnTo>
                                <a:pt x="79" y="9"/>
                              </a:lnTo>
                              <a:lnTo>
                                <a:pt x="87" y="6"/>
                              </a:lnTo>
                              <a:lnTo>
                                <a:pt x="95" y="4"/>
                              </a:lnTo>
                              <a:lnTo>
                                <a:pt x="103" y="2"/>
                              </a:lnTo>
                              <a:lnTo>
                                <a:pt x="111" y="0"/>
                              </a:lnTo>
                              <a:lnTo>
                                <a:pt x="119" y="0"/>
                              </a:lnTo>
                              <a:lnTo>
                                <a:pt x="128" y="0"/>
                              </a:lnTo>
                              <a:lnTo>
                                <a:pt x="338" y="0"/>
                              </a:lnTo>
                              <a:lnTo>
                                <a:pt x="346" y="0"/>
                              </a:lnTo>
                              <a:lnTo>
                                <a:pt x="354" y="0"/>
                              </a:lnTo>
                              <a:lnTo>
                                <a:pt x="363" y="2"/>
                              </a:lnTo>
                              <a:lnTo>
                                <a:pt x="371" y="4"/>
                              </a:lnTo>
                              <a:lnTo>
                                <a:pt x="379" y="6"/>
                              </a:lnTo>
                              <a:lnTo>
                                <a:pt x="387" y="9"/>
                              </a:lnTo>
                              <a:lnTo>
                                <a:pt x="394" y="13"/>
                              </a:lnTo>
                              <a:lnTo>
                                <a:pt x="402" y="16"/>
                              </a:lnTo>
                              <a:lnTo>
                                <a:pt x="409" y="21"/>
                              </a:lnTo>
                              <a:lnTo>
                                <a:pt x="416" y="26"/>
                              </a:lnTo>
                              <a:lnTo>
                                <a:pt x="422" y="31"/>
                              </a:lnTo>
                              <a:lnTo>
                                <a:pt x="428" y="37"/>
                              </a:lnTo>
                              <a:lnTo>
                                <a:pt x="434" y="43"/>
                              </a:lnTo>
                              <a:lnTo>
                                <a:pt x="463" y="102"/>
                              </a:lnTo>
                              <a:lnTo>
                                <a:pt x="465" y="111"/>
                              </a:lnTo>
                              <a:lnTo>
                                <a:pt x="465" y="119"/>
                              </a:lnTo>
                              <a:lnTo>
                                <a:pt x="465" y="127"/>
                              </a:lnTo>
                              <a:lnTo>
                                <a:pt x="465" y="136"/>
                              </a:lnTo>
                              <a:lnTo>
                                <a:pt x="465" y="144"/>
                              </a:lnTo>
                              <a:lnTo>
                                <a:pt x="463" y="152"/>
                              </a:lnTo>
                              <a:lnTo>
                                <a:pt x="461" y="160"/>
                              </a:lnTo>
                              <a:lnTo>
                                <a:pt x="444" y="198"/>
                              </a:lnTo>
                              <a:lnTo>
                                <a:pt x="439" y="205"/>
                              </a:lnTo>
                              <a:lnTo>
                                <a:pt x="387" y="245"/>
                              </a:lnTo>
                              <a:lnTo>
                                <a:pt x="363" y="252"/>
                              </a:lnTo>
                              <a:lnTo>
                                <a:pt x="354" y="254"/>
                              </a:lnTo>
                              <a:lnTo>
                                <a:pt x="346" y="255"/>
                              </a:lnTo>
                              <a:lnTo>
                                <a:pt x="338" y="255"/>
                              </a:lnTo>
                              <a:lnTo>
                                <a:pt x="128" y="255"/>
                              </a:lnTo>
                              <a:lnTo>
                                <a:pt x="119" y="255"/>
                              </a:lnTo>
                              <a:lnTo>
                                <a:pt x="111" y="254"/>
                              </a:lnTo>
                              <a:lnTo>
                                <a:pt x="103" y="252"/>
                              </a:lnTo>
                              <a:lnTo>
                                <a:pt x="95" y="251"/>
                              </a:lnTo>
                              <a:lnTo>
                                <a:pt x="38" y="217"/>
                              </a:lnTo>
                              <a:lnTo>
                                <a:pt x="4" y="160"/>
                              </a:lnTo>
                              <a:lnTo>
                                <a:pt x="3" y="152"/>
                              </a:lnTo>
                              <a:lnTo>
                                <a:pt x="1" y="144"/>
                              </a:lnTo>
                              <a:lnTo>
                                <a:pt x="0" y="136"/>
                              </a:lnTo>
                              <a:lnTo>
                                <a:pt x="0" y="127"/>
                              </a:lnTo>
                              <a:close/>
                            </a:path>
                          </a:pathLst>
                        </a:custGeom>
                        <a:noFill/>
                        <a:ln w="9529">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63E3F6" id="Freeform 149" o:spid="_x0000_s1026" style="position:absolute;margin-left:98.4pt;margin-top:20.6pt;width:23.3pt;height:12.8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" path="m,127r,-8l1,111r2,-9l4,94,7,86r3,-8l13,71,38,37r5,-6l50,26r7,-5l64,16r7,-3l79,9,87,6,95,4r8,-2l111,r8,l128,,338,r8,l354,r9,2l371,4r8,2l387,9r7,4l402,16r7,5l416,26r6,5l428,37r6,6l463,102r2,9l465,119r,8l465,136r,8l463,152r-2,8l444,198r-5,7l387,245r-24,7l354,254r-8,1l338,255r-210,l119,255r-8,-1l103,252r-8,-1l38,217,4,160,3,152,1,144,,136r,-9xe" filled="f" strokecolor="#99a0a6" strokeweight=".26469mm">
                <v:path arrowok="t" o:connecttype="custom" o:connectlocs="0,361315;0,356235;635,351155;1905,345440;2540,340360;4445,335280;6350,330200;8255,325755;24130,304165;27305,300355;31750,297180;36195,294005;40640,290830;45085,288925;50165,286385;55245,284480;60325,283210;65405,281940;70485,280670;75565,280670;81280,280670;214630,280670;219710,280670;224790,280670;230505,281940;235585,283210;240665,284480;245745,286385;250190,288925;255270,290830;259715,294005;264160,297180;267970,300355;271780,304165;275590,307975;294005,345440;295275,351155;295275,356235;295275,361315;295275,367030;295275,372110;294005,377190;292735,382270;281940,406400;278765,410845;245745,436245;230505,440690;224790,441960;219710,442595;214630,442595;81280,442595;75565,442595;70485,441960;65405,440690;60325,440055;24130,418465;2540,382270;1905,377190;635,372110;0,367030;0,361315" o:connectangles="0,0,0,0,0,0,0,0,0,0,0,0,0,0,0,0,0,0,0,0,0,0,0,0,0,0,0,0,0,0,0,0,0,0,0,0,0,0,0,0,0,0,0,0,0,0,0,0,0,0,0,0,0,0,0,0,0,0,0,0,0"/>
                <w10:wrap anchorx="page"/>
              </v:shape>
            </w:pict>
          </mc:Fallback>
        </mc:AlternateContent>
      </w:r>
      <w:r w:rsidR="00B15BE2" w:rsidRPr="001D7DFD">
        <w:rPr>
          <w:rFonts w:eastAsia="Roboto"/>
          <w:noProof/>
          <w:sz w:val="22"/>
          <w:szCs w:val="22"/>
          <w:lang w:val="pt-PT" w:eastAsia="en-US"/>
        </w:rPr>
        <mc:AlternateContent>
          <mc:Choice Requires="wps">
            <w:drawing>
              <wp:anchor distT="0" distB="0" distL="114300" distR="114300" simplePos="0" relativeHeight="251667456" behindDoc="0" locked="0" layoutInCell="1" allowOverlap="1" wp14:anchorId="78BA5B01" wp14:editId="5FD1F091">
                <wp:simplePos x="0" y="0"/>
                <wp:positionH relativeFrom="page">
                  <wp:posOffset>1249680</wp:posOffset>
                </wp:positionH>
                <wp:positionV relativeFrom="paragraph">
                  <wp:posOffset>-5715</wp:posOffset>
                </wp:positionV>
                <wp:extent cx="295910" cy="162560"/>
                <wp:effectExtent l="11430" t="13335" r="6985" b="5080"/>
                <wp:wrapNone/>
                <wp:docPr id="64" name="Freeform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910" cy="162560"/>
                        </a:xfrm>
                        <a:custGeom>
                          <a:avLst/>
                          <a:gdLst>
                            <a:gd name="T0" fmla="+- 0 1968 1968"/>
                            <a:gd name="T1" fmla="*/ T0 w 466"/>
                            <a:gd name="T2" fmla="+- 0 119 -9"/>
                            <a:gd name="T3" fmla="*/ 119 h 256"/>
                            <a:gd name="T4" fmla="+- 0 1968 1968"/>
                            <a:gd name="T5" fmla="*/ T4 w 466"/>
                            <a:gd name="T6" fmla="+- 0 111 -9"/>
                            <a:gd name="T7" fmla="*/ 111 h 256"/>
                            <a:gd name="T8" fmla="+- 0 1969 1968"/>
                            <a:gd name="T9" fmla="*/ T8 w 466"/>
                            <a:gd name="T10" fmla="+- 0 102 -9"/>
                            <a:gd name="T11" fmla="*/ 102 h 256"/>
                            <a:gd name="T12" fmla="+- 0 1971 1968"/>
                            <a:gd name="T13" fmla="*/ T12 w 466"/>
                            <a:gd name="T14" fmla="+- 0 94 -9"/>
                            <a:gd name="T15" fmla="*/ 94 h 256"/>
                            <a:gd name="T16" fmla="+- 0 1972 1968"/>
                            <a:gd name="T17" fmla="*/ T16 w 466"/>
                            <a:gd name="T18" fmla="+- 0 86 -9"/>
                            <a:gd name="T19" fmla="*/ 86 h 256"/>
                            <a:gd name="T20" fmla="+- 0 1975 1968"/>
                            <a:gd name="T21" fmla="*/ T20 w 466"/>
                            <a:gd name="T22" fmla="+- 0 78 -9"/>
                            <a:gd name="T23" fmla="*/ 78 h 256"/>
                            <a:gd name="T24" fmla="+- 0 1978 1968"/>
                            <a:gd name="T25" fmla="*/ T24 w 466"/>
                            <a:gd name="T26" fmla="+- 0 70 -9"/>
                            <a:gd name="T27" fmla="*/ 70 h 256"/>
                            <a:gd name="T28" fmla="+- 0 1981 1968"/>
                            <a:gd name="T29" fmla="*/ T28 w 466"/>
                            <a:gd name="T30" fmla="+- 0 62 -9"/>
                            <a:gd name="T31" fmla="*/ 62 h 256"/>
                            <a:gd name="T32" fmla="+- 0 1985 1968"/>
                            <a:gd name="T33" fmla="*/ T32 w 466"/>
                            <a:gd name="T34" fmla="+- 0 55 -9"/>
                            <a:gd name="T35" fmla="*/ 55 h 256"/>
                            <a:gd name="T36" fmla="+- 0 1990 1968"/>
                            <a:gd name="T37" fmla="*/ T36 w 466"/>
                            <a:gd name="T38" fmla="+- 0 48 -9"/>
                            <a:gd name="T39" fmla="*/ 48 h 256"/>
                            <a:gd name="T40" fmla="+- 0 1994 1968"/>
                            <a:gd name="T41" fmla="*/ T40 w 466"/>
                            <a:gd name="T42" fmla="+- 0 41 -9"/>
                            <a:gd name="T43" fmla="*/ 41 h 256"/>
                            <a:gd name="T44" fmla="+- 0 2047 1968"/>
                            <a:gd name="T45" fmla="*/ T44 w 466"/>
                            <a:gd name="T46" fmla="+- 0 1 -9"/>
                            <a:gd name="T47" fmla="*/ 1 h 256"/>
                            <a:gd name="T48" fmla="+- 0 2071 1968"/>
                            <a:gd name="T49" fmla="*/ T48 w 466"/>
                            <a:gd name="T50" fmla="+- 0 -6 -9"/>
                            <a:gd name="T51" fmla="*/ -6 h 256"/>
                            <a:gd name="T52" fmla="+- 0 2079 1968"/>
                            <a:gd name="T53" fmla="*/ T52 w 466"/>
                            <a:gd name="T54" fmla="+- 0 -8 -9"/>
                            <a:gd name="T55" fmla="*/ -8 h 256"/>
                            <a:gd name="T56" fmla="+- 0 2087 1968"/>
                            <a:gd name="T57" fmla="*/ T56 w 466"/>
                            <a:gd name="T58" fmla="+- 0 -9 -9"/>
                            <a:gd name="T59" fmla="*/ -9 h 256"/>
                            <a:gd name="T60" fmla="+- 0 2096 1968"/>
                            <a:gd name="T61" fmla="*/ T60 w 466"/>
                            <a:gd name="T62" fmla="+- 0 -9 -9"/>
                            <a:gd name="T63" fmla="*/ -9 h 256"/>
                            <a:gd name="T64" fmla="+- 0 2306 1968"/>
                            <a:gd name="T65" fmla="*/ T64 w 466"/>
                            <a:gd name="T66" fmla="+- 0 -9 -9"/>
                            <a:gd name="T67" fmla="*/ -9 h 256"/>
                            <a:gd name="T68" fmla="+- 0 2314 1968"/>
                            <a:gd name="T69" fmla="*/ T68 w 466"/>
                            <a:gd name="T70" fmla="+- 0 -9 -9"/>
                            <a:gd name="T71" fmla="*/ -9 h 256"/>
                            <a:gd name="T72" fmla="+- 0 2322 1968"/>
                            <a:gd name="T73" fmla="*/ T72 w 466"/>
                            <a:gd name="T74" fmla="+- 0 -8 -9"/>
                            <a:gd name="T75" fmla="*/ -8 h 256"/>
                            <a:gd name="T76" fmla="+- 0 2331 1968"/>
                            <a:gd name="T77" fmla="*/ T76 w 466"/>
                            <a:gd name="T78" fmla="+- 0 -6 -9"/>
                            <a:gd name="T79" fmla="*/ -6 h 256"/>
                            <a:gd name="T80" fmla="+- 0 2339 1968"/>
                            <a:gd name="T81" fmla="*/ T80 w 466"/>
                            <a:gd name="T82" fmla="+- 0 -4 -9"/>
                            <a:gd name="T83" fmla="*/ -4 h 256"/>
                            <a:gd name="T84" fmla="+- 0 2396 1968"/>
                            <a:gd name="T85" fmla="*/ T84 w 466"/>
                            <a:gd name="T86" fmla="+- 0 29 -9"/>
                            <a:gd name="T87" fmla="*/ 29 h 256"/>
                            <a:gd name="T88" fmla="+- 0 2412 1968"/>
                            <a:gd name="T89" fmla="*/ T88 w 466"/>
                            <a:gd name="T90" fmla="+- 0 48 -9"/>
                            <a:gd name="T91" fmla="*/ 48 h 256"/>
                            <a:gd name="T92" fmla="+- 0 2417 1968"/>
                            <a:gd name="T93" fmla="*/ T92 w 466"/>
                            <a:gd name="T94" fmla="+- 0 55 -9"/>
                            <a:gd name="T95" fmla="*/ 55 h 256"/>
                            <a:gd name="T96" fmla="+- 0 2420 1968"/>
                            <a:gd name="T97" fmla="*/ T96 w 466"/>
                            <a:gd name="T98" fmla="+- 0 62 -9"/>
                            <a:gd name="T99" fmla="*/ 62 h 256"/>
                            <a:gd name="T100" fmla="+- 0 2424 1968"/>
                            <a:gd name="T101" fmla="*/ T100 w 466"/>
                            <a:gd name="T102" fmla="+- 0 70 -9"/>
                            <a:gd name="T103" fmla="*/ 70 h 256"/>
                            <a:gd name="T104" fmla="+- 0 2427 1968"/>
                            <a:gd name="T105" fmla="*/ T104 w 466"/>
                            <a:gd name="T106" fmla="+- 0 78 -9"/>
                            <a:gd name="T107" fmla="*/ 78 h 256"/>
                            <a:gd name="T108" fmla="+- 0 2429 1968"/>
                            <a:gd name="T109" fmla="*/ T108 w 466"/>
                            <a:gd name="T110" fmla="+- 0 86 -9"/>
                            <a:gd name="T111" fmla="*/ 86 h 256"/>
                            <a:gd name="T112" fmla="+- 0 2431 1968"/>
                            <a:gd name="T113" fmla="*/ T112 w 466"/>
                            <a:gd name="T114" fmla="+- 0 94 -9"/>
                            <a:gd name="T115" fmla="*/ 94 h 256"/>
                            <a:gd name="T116" fmla="+- 0 2433 1968"/>
                            <a:gd name="T117" fmla="*/ T116 w 466"/>
                            <a:gd name="T118" fmla="+- 0 102 -9"/>
                            <a:gd name="T119" fmla="*/ 102 h 256"/>
                            <a:gd name="T120" fmla="+- 0 2433 1968"/>
                            <a:gd name="T121" fmla="*/ T120 w 466"/>
                            <a:gd name="T122" fmla="+- 0 111 -9"/>
                            <a:gd name="T123" fmla="*/ 111 h 256"/>
                            <a:gd name="T124" fmla="+- 0 2433 1968"/>
                            <a:gd name="T125" fmla="*/ T124 w 466"/>
                            <a:gd name="T126" fmla="+- 0 119 -9"/>
                            <a:gd name="T127" fmla="*/ 119 h 256"/>
                            <a:gd name="T128" fmla="+- 0 2433 1968"/>
                            <a:gd name="T129" fmla="*/ T128 w 466"/>
                            <a:gd name="T130" fmla="+- 0 127 -9"/>
                            <a:gd name="T131" fmla="*/ 127 h 256"/>
                            <a:gd name="T132" fmla="+- 0 2433 1968"/>
                            <a:gd name="T133" fmla="*/ T132 w 466"/>
                            <a:gd name="T134" fmla="+- 0 136 -9"/>
                            <a:gd name="T135" fmla="*/ 136 h 256"/>
                            <a:gd name="T136" fmla="+- 0 2431 1968"/>
                            <a:gd name="T137" fmla="*/ T136 w 466"/>
                            <a:gd name="T138" fmla="+- 0 144 -9"/>
                            <a:gd name="T139" fmla="*/ 144 h 256"/>
                            <a:gd name="T140" fmla="+- 0 2429 1968"/>
                            <a:gd name="T141" fmla="*/ T140 w 466"/>
                            <a:gd name="T142" fmla="+- 0 152 -9"/>
                            <a:gd name="T143" fmla="*/ 152 h 256"/>
                            <a:gd name="T144" fmla="+- 0 2427 1968"/>
                            <a:gd name="T145" fmla="*/ T144 w 466"/>
                            <a:gd name="T146" fmla="+- 0 160 -9"/>
                            <a:gd name="T147" fmla="*/ 160 h 256"/>
                            <a:gd name="T148" fmla="+- 0 2424 1968"/>
                            <a:gd name="T149" fmla="*/ T148 w 466"/>
                            <a:gd name="T150" fmla="+- 0 168 -9"/>
                            <a:gd name="T151" fmla="*/ 168 h 256"/>
                            <a:gd name="T152" fmla="+- 0 2420 1968"/>
                            <a:gd name="T153" fmla="*/ T152 w 466"/>
                            <a:gd name="T154" fmla="+- 0 176 -9"/>
                            <a:gd name="T155" fmla="*/ 176 h 256"/>
                            <a:gd name="T156" fmla="+- 0 2417 1968"/>
                            <a:gd name="T157" fmla="*/ T156 w 466"/>
                            <a:gd name="T158" fmla="+- 0 183 -9"/>
                            <a:gd name="T159" fmla="*/ 183 h 256"/>
                            <a:gd name="T160" fmla="+- 0 2412 1968"/>
                            <a:gd name="T161" fmla="*/ T160 w 466"/>
                            <a:gd name="T162" fmla="+- 0 190 -9"/>
                            <a:gd name="T163" fmla="*/ 190 h 256"/>
                            <a:gd name="T164" fmla="+- 0 2407 1968"/>
                            <a:gd name="T165" fmla="*/ T164 w 466"/>
                            <a:gd name="T166" fmla="+- 0 197 -9"/>
                            <a:gd name="T167" fmla="*/ 197 h 256"/>
                            <a:gd name="T168" fmla="+- 0 2377 1968"/>
                            <a:gd name="T169" fmla="*/ T168 w 466"/>
                            <a:gd name="T170" fmla="+- 0 225 -9"/>
                            <a:gd name="T171" fmla="*/ 225 h 256"/>
                            <a:gd name="T172" fmla="+- 0 2370 1968"/>
                            <a:gd name="T173" fmla="*/ T172 w 466"/>
                            <a:gd name="T174" fmla="+- 0 230 -9"/>
                            <a:gd name="T175" fmla="*/ 230 h 256"/>
                            <a:gd name="T176" fmla="+- 0 2331 1968"/>
                            <a:gd name="T177" fmla="*/ T176 w 466"/>
                            <a:gd name="T178" fmla="+- 0 244 -9"/>
                            <a:gd name="T179" fmla="*/ 244 h 256"/>
                            <a:gd name="T180" fmla="+- 0 2322 1968"/>
                            <a:gd name="T181" fmla="*/ T180 w 466"/>
                            <a:gd name="T182" fmla="+- 0 246 -9"/>
                            <a:gd name="T183" fmla="*/ 246 h 256"/>
                            <a:gd name="T184" fmla="+- 0 2314 1968"/>
                            <a:gd name="T185" fmla="*/ T184 w 466"/>
                            <a:gd name="T186" fmla="+- 0 247 -9"/>
                            <a:gd name="T187" fmla="*/ 247 h 256"/>
                            <a:gd name="T188" fmla="+- 0 2306 1968"/>
                            <a:gd name="T189" fmla="*/ T188 w 466"/>
                            <a:gd name="T190" fmla="+- 0 247 -9"/>
                            <a:gd name="T191" fmla="*/ 247 h 256"/>
                            <a:gd name="T192" fmla="+- 0 2096 1968"/>
                            <a:gd name="T193" fmla="*/ T192 w 466"/>
                            <a:gd name="T194" fmla="+- 0 247 -9"/>
                            <a:gd name="T195" fmla="*/ 247 h 256"/>
                            <a:gd name="T196" fmla="+- 0 2087 1968"/>
                            <a:gd name="T197" fmla="*/ T196 w 466"/>
                            <a:gd name="T198" fmla="+- 0 247 -9"/>
                            <a:gd name="T199" fmla="*/ 247 h 256"/>
                            <a:gd name="T200" fmla="+- 0 2079 1968"/>
                            <a:gd name="T201" fmla="*/ T200 w 466"/>
                            <a:gd name="T202" fmla="+- 0 246 -9"/>
                            <a:gd name="T203" fmla="*/ 246 h 256"/>
                            <a:gd name="T204" fmla="+- 0 2071 1968"/>
                            <a:gd name="T205" fmla="*/ T204 w 466"/>
                            <a:gd name="T206" fmla="+- 0 244 -9"/>
                            <a:gd name="T207" fmla="*/ 244 h 256"/>
                            <a:gd name="T208" fmla="+- 0 2063 1968"/>
                            <a:gd name="T209" fmla="*/ T208 w 466"/>
                            <a:gd name="T210" fmla="+- 0 242 -9"/>
                            <a:gd name="T211" fmla="*/ 242 h 256"/>
                            <a:gd name="T212" fmla="+- 0 2025 1968"/>
                            <a:gd name="T213" fmla="*/ T212 w 466"/>
                            <a:gd name="T214" fmla="+- 0 225 -9"/>
                            <a:gd name="T215" fmla="*/ 225 h 256"/>
                            <a:gd name="T216" fmla="+- 0 2018 1968"/>
                            <a:gd name="T217" fmla="*/ T216 w 466"/>
                            <a:gd name="T218" fmla="+- 0 220 -9"/>
                            <a:gd name="T219" fmla="*/ 220 h 256"/>
                            <a:gd name="T220" fmla="+- 0 1978 1968"/>
                            <a:gd name="T221" fmla="*/ T220 w 466"/>
                            <a:gd name="T222" fmla="+- 0 168 -9"/>
                            <a:gd name="T223" fmla="*/ 168 h 256"/>
                            <a:gd name="T224" fmla="+- 0 1975 1968"/>
                            <a:gd name="T225" fmla="*/ T224 w 466"/>
                            <a:gd name="T226" fmla="+- 0 160 -9"/>
                            <a:gd name="T227" fmla="*/ 160 h 256"/>
                            <a:gd name="T228" fmla="+- 0 1972 1968"/>
                            <a:gd name="T229" fmla="*/ T228 w 466"/>
                            <a:gd name="T230" fmla="+- 0 152 -9"/>
                            <a:gd name="T231" fmla="*/ 152 h 256"/>
                            <a:gd name="T232" fmla="+- 0 1971 1968"/>
                            <a:gd name="T233" fmla="*/ T232 w 466"/>
                            <a:gd name="T234" fmla="+- 0 144 -9"/>
                            <a:gd name="T235" fmla="*/ 144 h 256"/>
                            <a:gd name="T236" fmla="+- 0 1969 1968"/>
                            <a:gd name="T237" fmla="*/ T236 w 466"/>
                            <a:gd name="T238" fmla="+- 0 136 -9"/>
                            <a:gd name="T239" fmla="*/ 136 h 256"/>
                            <a:gd name="T240" fmla="+- 0 1968 1968"/>
                            <a:gd name="T241" fmla="*/ T240 w 466"/>
                            <a:gd name="T242" fmla="+- 0 127 -9"/>
                            <a:gd name="T243" fmla="*/ 127 h 256"/>
                            <a:gd name="T244" fmla="+- 0 1968 1968"/>
                            <a:gd name="T245" fmla="*/ T244 w 466"/>
                            <a:gd name="T246" fmla="+- 0 119 -9"/>
                            <a:gd name="T247" fmla="*/ 119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466" h="256">
                              <a:moveTo>
                                <a:pt x="0" y="128"/>
                              </a:moveTo>
                              <a:lnTo>
                                <a:pt x="0" y="120"/>
                              </a:lnTo>
                              <a:lnTo>
                                <a:pt x="1" y="111"/>
                              </a:lnTo>
                              <a:lnTo>
                                <a:pt x="3" y="103"/>
                              </a:lnTo>
                              <a:lnTo>
                                <a:pt x="4" y="95"/>
                              </a:lnTo>
                              <a:lnTo>
                                <a:pt x="7" y="87"/>
                              </a:lnTo>
                              <a:lnTo>
                                <a:pt x="10" y="79"/>
                              </a:lnTo>
                              <a:lnTo>
                                <a:pt x="13" y="71"/>
                              </a:lnTo>
                              <a:lnTo>
                                <a:pt x="17" y="64"/>
                              </a:lnTo>
                              <a:lnTo>
                                <a:pt x="22" y="57"/>
                              </a:lnTo>
                              <a:lnTo>
                                <a:pt x="26" y="50"/>
                              </a:lnTo>
                              <a:lnTo>
                                <a:pt x="79" y="10"/>
                              </a:lnTo>
                              <a:lnTo>
                                <a:pt x="103" y="3"/>
                              </a:lnTo>
                              <a:lnTo>
                                <a:pt x="111" y="1"/>
                              </a:lnTo>
                              <a:lnTo>
                                <a:pt x="119" y="0"/>
                              </a:lnTo>
                              <a:lnTo>
                                <a:pt x="128" y="0"/>
                              </a:lnTo>
                              <a:lnTo>
                                <a:pt x="338" y="0"/>
                              </a:lnTo>
                              <a:lnTo>
                                <a:pt x="346" y="0"/>
                              </a:lnTo>
                              <a:lnTo>
                                <a:pt x="354" y="1"/>
                              </a:lnTo>
                              <a:lnTo>
                                <a:pt x="363" y="3"/>
                              </a:lnTo>
                              <a:lnTo>
                                <a:pt x="371" y="5"/>
                              </a:lnTo>
                              <a:lnTo>
                                <a:pt x="428" y="38"/>
                              </a:lnTo>
                              <a:lnTo>
                                <a:pt x="444" y="57"/>
                              </a:lnTo>
                              <a:lnTo>
                                <a:pt x="449" y="64"/>
                              </a:lnTo>
                              <a:lnTo>
                                <a:pt x="452" y="71"/>
                              </a:lnTo>
                              <a:lnTo>
                                <a:pt x="456" y="79"/>
                              </a:lnTo>
                              <a:lnTo>
                                <a:pt x="459" y="87"/>
                              </a:lnTo>
                              <a:lnTo>
                                <a:pt x="461" y="95"/>
                              </a:lnTo>
                              <a:lnTo>
                                <a:pt x="463" y="103"/>
                              </a:lnTo>
                              <a:lnTo>
                                <a:pt x="465" y="111"/>
                              </a:lnTo>
                              <a:lnTo>
                                <a:pt x="465" y="120"/>
                              </a:lnTo>
                              <a:lnTo>
                                <a:pt x="465" y="128"/>
                              </a:lnTo>
                              <a:lnTo>
                                <a:pt x="465" y="136"/>
                              </a:lnTo>
                              <a:lnTo>
                                <a:pt x="465" y="145"/>
                              </a:lnTo>
                              <a:lnTo>
                                <a:pt x="463" y="153"/>
                              </a:lnTo>
                              <a:lnTo>
                                <a:pt x="461" y="161"/>
                              </a:lnTo>
                              <a:lnTo>
                                <a:pt x="459" y="169"/>
                              </a:lnTo>
                              <a:lnTo>
                                <a:pt x="456" y="177"/>
                              </a:lnTo>
                              <a:lnTo>
                                <a:pt x="452" y="185"/>
                              </a:lnTo>
                              <a:lnTo>
                                <a:pt x="449" y="192"/>
                              </a:lnTo>
                              <a:lnTo>
                                <a:pt x="444" y="199"/>
                              </a:lnTo>
                              <a:lnTo>
                                <a:pt x="439" y="206"/>
                              </a:lnTo>
                              <a:lnTo>
                                <a:pt x="409" y="234"/>
                              </a:lnTo>
                              <a:lnTo>
                                <a:pt x="402" y="239"/>
                              </a:lnTo>
                              <a:lnTo>
                                <a:pt x="363" y="253"/>
                              </a:lnTo>
                              <a:lnTo>
                                <a:pt x="354" y="255"/>
                              </a:lnTo>
                              <a:lnTo>
                                <a:pt x="346" y="256"/>
                              </a:lnTo>
                              <a:lnTo>
                                <a:pt x="338" y="256"/>
                              </a:lnTo>
                              <a:lnTo>
                                <a:pt x="128" y="256"/>
                              </a:lnTo>
                              <a:lnTo>
                                <a:pt x="119" y="256"/>
                              </a:lnTo>
                              <a:lnTo>
                                <a:pt x="111" y="255"/>
                              </a:lnTo>
                              <a:lnTo>
                                <a:pt x="103" y="253"/>
                              </a:lnTo>
                              <a:lnTo>
                                <a:pt x="95" y="251"/>
                              </a:lnTo>
                              <a:lnTo>
                                <a:pt x="57" y="234"/>
                              </a:lnTo>
                              <a:lnTo>
                                <a:pt x="50" y="229"/>
                              </a:lnTo>
                              <a:lnTo>
                                <a:pt x="10" y="177"/>
                              </a:lnTo>
                              <a:lnTo>
                                <a:pt x="7" y="169"/>
                              </a:lnTo>
                              <a:lnTo>
                                <a:pt x="4" y="161"/>
                              </a:lnTo>
                              <a:lnTo>
                                <a:pt x="3" y="153"/>
                              </a:lnTo>
                              <a:lnTo>
                                <a:pt x="1" y="145"/>
                              </a:lnTo>
                              <a:lnTo>
                                <a:pt x="0" y="136"/>
                              </a:lnTo>
                              <a:lnTo>
                                <a:pt x="0" y="128"/>
                              </a:lnTo>
                              <a:close/>
                            </a:path>
                          </a:pathLst>
                        </a:custGeom>
                        <a:noFill/>
                        <a:ln w="9529">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F5200E" id="Freeform 148" o:spid="_x0000_s1026" style="position:absolute;margin-left:98.4pt;margin-top:-.45pt;width:23.3pt;height:12.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" path="m,128r,-8l1,111r2,-8l4,95,7,87r3,-8l13,71r4,-7l22,57r4,-7l79,10,103,3r8,-2l119,r9,l338,r8,l354,1r9,2l371,5r57,33l444,57r5,7l452,71r4,8l459,87r2,8l463,103r2,8l465,120r,8l465,136r,9l463,153r-2,8l459,169r-3,8l452,185r-3,7l444,199r-5,7l409,234r-7,5l363,253r-9,2l346,256r-8,l128,256r-9,l111,255r-8,-2l95,251,57,234r-7,-5l10,177,7,169,4,161,3,153,1,145,,136r,-8xe" filled="f" strokecolor="#99a0a6" strokeweight=".26469mm">
                <v:path arrowok="t" o:connecttype="custom" o:connectlocs="0,75565;0,70485;635,64770;1905,59690;2540,54610;4445,49530;6350,44450;8255,39370;10795,34925;13970,30480;16510,26035;50165,635;65405,-3810;70485,-5080;75565,-5715;81280,-5715;214630,-5715;219710,-5715;224790,-5080;230505,-3810;235585,-2540;271780,18415;281940,30480;285115,34925;287020,39370;289560,44450;291465,49530;292735,54610;294005,59690;295275,64770;295275,70485;295275,75565;295275,80645;295275,86360;294005,91440;292735,96520;291465,101600;289560,106680;287020,111760;285115,116205;281940,120650;278765,125095;259715,142875;255270,146050;230505,154940;224790,156210;219710,156845;214630,156845;81280,156845;75565,156845;70485,156210;65405,154940;60325,153670;36195,142875;31750,139700;6350,106680;4445,101600;2540,96520;1905,91440;635,86360;0,80645;0,75565" o:connectangles="0,0,0,0,0,0,0,0,0,0,0,0,0,0,0,0,0,0,0,0,0,0,0,0,0,0,0,0,0,0,0,0,0,0,0,0,0,0,0,0,0,0,0,0,0,0,0,0,0,0,0,0,0,0,0,0,0,0,0,0,0,0"/>
                <w10:wrap anchorx="page"/>
              </v:shape>
            </w:pict>
          </mc:Fallback>
        </mc:AlternateContent>
      </w:r>
      <w:r w:rsidR="00B15BE2" w:rsidRPr="001D7DFD">
        <w:rPr>
          <w:rFonts w:eastAsia="Roboto"/>
          <w:color w:val="202024"/>
          <w:sz w:val="22"/>
          <w:szCs w:val="22"/>
          <w:lang w:val="pt-PT" w:eastAsia="en-US"/>
        </w:rPr>
        <w:t>Menos</w:t>
      </w:r>
      <w:r w:rsidR="00B15BE2" w:rsidRPr="001D7DFD">
        <w:rPr>
          <w:rFonts w:eastAsia="Roboto"/>
          <w:color w:val="202024"/>
          <w:spacing w:val="-9"/>
          <w:sz w:val="22"/>
          <w:szCs w:val="22"/>
          <w:lang w:val="pt-PT" w:eastAsia="en-US"/>
        </w:rPr>
        <w:t xml:space="preserve"> </w:t>
      </w:r>
      <w:r w:rsidR="00B15BE2" w:rsidRPr="001D7DFD">
        <w:rPr>
          <w:rFonts w:eastAsia="Roboto"/>
          <w:color w:val="202024"/>
          <w:sz w:val="22"/>
          <w:szCs w:val="22"/>
          <w:lang w:val="pt-PT" w:eastAsia="en-US"/>
        </w:rPr>
        <w:t>que</w:t>
      </w:r>
      <w:r w:rsidR="00B15BE2" w:rsidRPr="001D7DFD">
        <w:rPr>
          <w:rFonts w:eastAsia="Roboto"/>
          <w:color w:val="202024"/>
          <w:spacing w:val="-9"/>
          <w:sz w:val="22"/>
          <w:szCs w:val="22"/>
          <w:lang w:val="pt-PT" w:eastAsia="en-US"/>
        </w:rPr>
        <w:t xml:space="preserve"> </w:t>
      </w:r>
      <w:r w:rsidR="00B15BE2" w:rsidRPr="001D7DFD">
        <w:rPr>
          <w:rFonts w:eastAsia="Roboto"/>
          <w:color w:val="202024"/>
          <w:sz w:val="22"/>
          <w:szCs w:val="22"/>
          <w:lang w:val="pt-PT" w:eastAsia="en-US"/>
        </w:rPr>
        <w:t>20</w:t>
      </w:r>
      <w:r w:rsidR="00B15BE2" w:rsidRPr="001D7DFD">
        <w:rPr>
          <w:rFonts w:eastAsia="Roboto"/>
          <w:color w:val="202024"/>
          <w:spacing w:val="-9"/>
          <w:sz w:val="22"/>
          <w:szCs w:val="22"/>
          <w:lang w:val="pt-PT" w:eastAsia="en-US"/>
        </w:rPr>
        <w:t xml:space="preserve"> </w:t>
      </w:r>
      <w:r w:rsidR="00B15BE2" w:rsidRPr="001D7DFD">
        <w:rPr>
          <w:rFonts w:eastAsia="Roboto"/>
          <w:color w:val="202024"/>
          <w:sz w:val="22"/>
          <w:szCs w:val="22"/>
          <w:lang w:val="pt-PT" w:eastAsia="en-US"/>
        </w:rPr>
        <w:t>anos</w:t>
      </w:r>
      <w:r w:rsidR="00B15BE2" w:rsidRPr="001D7DFD">
        <w:rPr>
          <w:rFonts w:eastAsia="Roboto"/>
          <w:color w:val="202024"/>
          <w:spacing w:val="-51"/>
          <w:sz w:val="22"/>
          <w:szCs w:val="22"/>
          <w:lang w:val="pt-PT" w:eastAsia="en-US"/>
        </w:rPr>
        <w:t xml:space="preserve"> </w:t>
      </w:r>
      <w:r w:rsidR="00B15BE2" w:rsidRPr="001D7DFD">
        <w:rPr>
          <w:rFonts w:eastAsia="Roboto"/>
          <w:color w:val="202024"/>
          <w:sz w:val="22"/>
          <w:szCs w:val="22"/>
          <w:lang w:val="pt-PT" w:eastAsia="en-US"/>
        </w:rPr>
        <w:t>20</w:t>
      </w:r>
      <w:r w:rsidR="00B15BE2" w:rsidRPr="001D7DFD">
        <w:rPr>
          <w:rFonts w:eastAsia="Roboto"/>
          <w:color w:val="202024"/>
          <w:spacing w:val="-2"/>
          <w:sz w:val="22"/>
          <w:szCs w:val="22"/>
          <w:lang w:val="pt-PT" w:eastAsia="en-US"/>
        </w:rPr>
        <w:t xml:space="preserve"> </w:t>
      </w:r>
      <w:r w:rsidR="00B15BE2" w:rsidRPr="001D7DFD">
        <w:rPr>
          <w:rFonts w:eastAsia="Roboto"/>
          <w:color w:val="202024"/>
          <w:sz w:val="22"/>
          <w:szCs w:val="22"/>
          <w:lang w:val="pt-PT" w:eastAsia="en-US"/>
        </w:rPr>
        <w:t>a</w:t>
      </w:r>
      <w:r w:rsidR="00B15BE2" w:rsidRPr="001D7DFD">
        <w:rPr>
          <w:rFonts w:eastAsia="Roboto"/>
          <w:color w:val="202024"/>
          <w:spacing w:val="-2"/>
          <w:sz w:val="22"/>
          <w:szCs w:val="22"/>
          <w:lang w:val="pt-PT" w:eastAsia="en-US"/>
        </w:rPr>
        <w:t xml:space="preserve"> </w:t>
      </w:r>
      <w:r w:rsidR="00B15BE2" w:rsidRPr="001D7DFD">
        <w:rPr>
          <w:rFonts w:eastAsia="Roboto"/>
          <w:color w:val="202024"/>
          <w:sz w:val="22"/>
          <w:szCs w:val="22"/>
          <w:lang w:val="pt-PT" w:eastAsia="en-US"/>
        </w:rPr>
        <w:t>29</w:t>
      </w:r>
      <w:r w:rsidR="00B15BE2" w:rsidRPr="001D7DFD">
        <w:rPr>
          <w:rFonts w:eastAsia="Roboto"/>
          <w:color w:val="202024"/>
          <w:spacing w:val="-1"/>
          <w:sz w:val="22"/>
          <w:szCs w:val="22"/>
          <w:lang w:val="pt-PT" w:eastAsia="en-US"/>
        </w:rPr>
        <w:t xml:space="preserve"> </w:t>
      </w:r>
      <w:r w:rsidR="00B15BE2" w:rsidRPr="001D7DFD">
        <w:rPr>
          <w:rFonts w:eastAsia="Roboto"/>
          <w:color w:val="202024"/>
          <w:sz w:val="22"/>
          <w:szCs w:val="22"/>
          <w:lang w:val="pt-PT" w:eastAsia="en-US"/>
        </w:rPr>
        <w:t>anos</w:t>
      </w:r>
    </w:p>
    <w:p w14:paraId="5A437ABD" w14:textId="541846FC" w:rsidR="00B15BE2" w:rsidRPr="001D7DFD" w:rsidRDefault="000B0CE1" w:rsidP="000B0CE1">
      <w:pPr>
        <w:widowControl w:val="0"/>
        <w:suppressAutoHyphens w:val="0"/>
        <w:autoSpaceDE w:val="0"/>
        <w:autoSpaceDN w:val="0"/>
        <w:spacing w:after="0" w:line="360" w:lineRule="auto"/>
        <w:ind w:left="1231" w:firstLine="0"/>
        <w:jc w:val="left"/>
        <w:rPr>
          <w:rFonts w:eastAsia="Roboto"/>
          <w:sz w:val="22"/>
          <w:szCs w:val="22"/>
          <w:lang w:val="pt-PT" w:eastAsia="en-US"/>
        </w:rPr>
      </w:pPr>
      <w:r w:rsidRPr="001D7DFD">
        <w:rPr>
          <w:rFonts w:eastAsia="Roboto"/>
          <w:noProof/>
          <w:sz w:val="22"/>
          <w:szCs w:val="22"/>
          <w:lang w:val="pt-PT" w:eastAsia="en-US"/>
        </w:rPr>
        <mc:AlternateContent>
          <mc:Choice Requires="wps">
            <w:drawing>
              <wp:anchor distT="0" distB="0" distL="114300" distR="114300" simplePos="0" relativeHeight="251669504" behindDoc="0" locked="0" layoutInCell="1" allowOverlap="1" wp14:anchorId="0A16B071" wp14:editId="0C8AEB89">
                <wp:simplePos x="0" y="0"/>
                <wp:positionH relativeFrom="page">
                  <wp:posOffset>1249680</wp:posOffset>
                </wp:positionH>
                <wp:positionV relativeFrom="paragraph">
                  <wp:posOffset>25400</wp:posOffset>
                </wp:positionV>
                <wp:extent cx="295910" cy="162560"/>
                <wp:effectExtent l="11430" t="13970" r="6985" b="4445"/>
                <wp:wrapNone/>
                <wp:docPr id="62" name="Freeform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910" cy="162560"/>
                        </a:xfrm>
                        <a:custGeom>
                          <a:avLst/>
                          <a:gdLst>
                            <a:gd name="T0" fmla="+- 0 1978 1968"/>
                            <a:gd name="T1" fmla="*/ T0 w 466"/>
                            <a:gd name="T2" fmla="+- 0 971 892"/>
                            <a:gd name="T3" fmla="*/ 971 h 256"/>
                            <a:gd name="T4" fmla="+- 0 1985 1968"/>
                            <a:gd name="T5" fmla="*/ T4 w 466"/>
                            <a:gd name="T6" fmla="+- 0 956 892"/>
                            <a:gd name="T7" fmla="*/ 956 h 256"/>
                            <a:gd name="T8" fmla="+- 0 1994 1968"/>
                            <a:gd name="T9" fmla="*/ T8 w 466"/>
                            <a:gd name="T10" fmla="+- 0 942 892"/>
                            <a:gd name="T11" fmla="*/ 942 h 256"/>
                            <a:gd name="T12" fmla="+- 0 2006 1968"/>
                            <a:gd name="T13" fmla="*/ T12 w 466"/>
                            <a:gd name="T14" fmla="+- 0 929 892"/>
                            <a:gd name="T15" fmla="*/ 929 h 256"/>
                            <a:gd name="T16" fmla="+- 0 2018 1968"/>
                            <a:gd name="T17" fmla="*/ T16 w 466"/>
                            <a:gd name="T18" fmla="+- 0 918 892"/>
                            <a:gd name="T19" fmla="*/ 918 h 256"/>
                            <a:gd name="T20" fmla="+- 0 2032 1968"/>
                            <a:gd name="T21" fmla="*/ T20 w 466"/>
                            <a:gd name="T22" fmla="+- 0 909 892"/>
                            <a:gd name="T23" fmla="*/ 909 h 256"/>
                            <a:gd name="T24" fmla="+- 0 2047 1968"/>
                            <a:gd name="T25" fmla="*/ T24 w 466"/>
                            <a:gd name="T26" fmla="+- 0 902 892"/>
                            <a:gd name="T27" fmla="*/ 902 h 256"/>
                            <a:gd name="T28" fmla="+- 0 2063 1968"/>
                            <a:gd name="T29" fmla="*/ T28 w 466"/>
                            <a:gd name="T30" fmla="+- 0 896 892"/>
                            <a:gd name="T31" fmla="*/ 896 h 256"/>
                            <a:gd name="T32" fmla="+- 0 2079 1968"/>
                            <a:gd name="T33" fmla="*/ T32 w 466"/>
                            <a:gd name="T34" fmla="+- 0 893 892"/>
                            <a:gd name="T35" fmla="*/ 893 h 256"/>
                            <a:gd name="T36" fmla="+- 0 2096 1968"/>
                            <a:gd name="T37" fmla="*/ T36 w 466"/>
                            <a:gd name="T38" fmla="+- 0 892 892"/>
                            <a:gd name="T39" fmla="*/ 892 h 256"/>
                            <a:gd name="T40" fmla="+- 0 2314 1968"/>
                            <a:gd name="T41" fmla="*/ T40 w 466"/>
                            <a:gd name="T42" fmla="+- 0 892 892"/>
                            <a:gd name="T43" fmla="*/ 892 h 256"/>
                            <a:gd name="T44" fmla="+- 0 2331 1968"/>
                            <a:gd name="T45" fmla="*/ T44 w 466"/>
                            <a:gd name="T46" fmla="+- 0 894 892"/>
                            <a:gd name="T47" fmla="*/ 894 h 256"/>
                            <a:gd name="T48" fmla="+- 0 2347 1968"/>
                            <a:gd name="T49" fmla="*/ T48 w 466"/>
                            <a:gd name="T50" fmla="+- 0 898 892"/>
                            <a:gd name="T51" fmla="*/ 898 h 256"/>
                            <a:gd name="T52" fmla="+- 0 2362 1968"/>
                            <a:gd name="T53" fmla="*/ T52 w 466"/>
                            <a:gd name="T54" fmla="+- 0 905 892"/>
                            <a:gd name="T55" fmla="*/ 905 h 256"/>
                            <a:gd name="T56" fmla="+- 0 2377 1968"/>
                            <a:gd name="T57" fmla="*/ T56 w 466"/>
                            <a:gd name="T58" fmla="+- 0 913 892"/>
                            <a:gd name="T59" fmla="*/ 913 h 256"/>
                            <a:gd name="T60" fmla="+- 0 2390 1968"/>
                            <a:gd name="T61" fmla="*/ T60 w 466"/>
                            <a:gd name="T62" fmla="+- 0 923 892"/>
                            <a:gd name="T63" fmla="*/ 923 h 256"/>
                            <a:gd name="T64" fmla="+- 0 2402 1968"/>
                            <a:gd name="T65" fmla="*/ T64 w 466"/>
                            <a:gd name="T66" fmla="+- 0 935 892"/>
                            <a:gd name="T67" fmla="*/ 935 h 256"/>
                            <a:gd name="T68" fmla="+- 0 2412 1968"/>
                            <a:gd name="T69" fmla="*/ T68 w 466"/>
                            <a:gd name="T70" fmla="+- 0 949 892"/>
                            <a:gd name="T71" fmla="*/ 949 h 256"/>
                            <a:gd name="T72" fmla="+- 0 2433 1968"/>
                            <a:gd name="T73" fmla="*/ T72 w 466"/>
                            <a:gd name="T74" fmla="+- 0 1011 892"/>
                            <a:gd name="T75" fmla="*/ 1011 h 256"/>
                            <a:gd name="T76" fmla="+- 0 2433 1968"/>
                            <a:gd name="T77" fmla="*/ T76 w 466"/>
                            <a:gd name="T78" fmla="+- 0 1028 892"/>
                            <a:gd name="T79" fmla="*/ 1028 h 256"/>
                            <a:gd name="T80" fmla="+- 0 2431 1968"/>
                            <a:gd name="T81" fmla="*/ T80 w 466"/>
                            <a:gd name="T82" fmla="+- 0 1044 892"/>
                            <a:gd name="T83" fmla="*/ 1044 h 256"/>
                            <a:gd name="T84" fmla="+- 0 2412 1968"/>
                            <a:gd name="T85" fmla="*/ T84 w 466"/>
                            <a:gd name="T86" fmla="+- 0 1090 892"/>
                            <a:gd name="T87" fmla="*/ 1090 h 256"/>
                            <a:gd name="T88" fmla="+- 0 2355 1968"/>
                            <a:gd name="T89" fmla="*/ T88 w 466"/>
                            <a:gd name="T90" fmla="+- 0 1137 892"/>
                            <a:gd name="T91" fmla="*/ 1137 h 256"/>
                            <a:gd name="T92" fmla="+- 0 2339 1968"/>
                            <a:gd name="T93" fmla="*/ T92 w 466"/>
                            <a:gd name="T94" fmla="+- 0 1143 892"/>
                            <a:gd name="T95" fmla="*/ 1143 h 256"/>
                            <a:gd name="T96" fmla="+- 0 2322 1968"/>
                            <a:gd name="T97" fmla="*/ T96 w 466"/>
                            <a:gd name="T98" fmla="+- 0 1146 892"/>
                            <a:gd name="T99" fmla="*/ 1146 h 256"/>
                            <a:gd name="T100" fmla="+- 0 2306 1968"/>
                            <a:gd name="T101" fmla="*/ T100 w 466"/>
                            <a:gd name="T102" fmla="+- 0 1147 892"/>
                            <a:gd name="T103" fmla="*/ 1147 h 256"/>
                            <a:gd name="T104" fmla="+- 0 2087 1968"/>
                            <a:gd name="T105" fmla="*/ T104 w 466"/>
                            <a:gd name="T106" fmla="+- 0 1147 892"/>
                            <a:gd name="T107" fmla="*/ 1147 h 256"/>
                            <a:gd name="T108" fmla="+- 0 2071 1968"/>
                            <a:gd name="T109" fmla="*/ T108 w 466"/>
                            <a:gd name="T110" fmla="+- 0 1145 892"/>
                            <a:gd name="T111" fmla="*/ 1145 h 256"/>
                            <a:gd name="T112" fmla="+- 0 2055 1968"/>
                            <a:gd name="T113" fmla="*/ T112 w 466"/>
                            <a:gd name="T114" fmla="+- 0 1140 892"/>
                            <a:gd name="T115" fmla="*/ 1140 h 256"/>
                            <a:gd name="T116" fmla="+- 0 2039 1968"/>
                            <a:gd name="T117" fmla="*/ T116 w 466"/>
                            <a:gd name="T118" fmla="+- 0 1134 892"/>
                            <a:gd name="T119" fmla="*/ 1134 h 256"/>
                            <a:gd name="T120" fmla="+- 0 1985 1968"/>
                            <a:gd name="T121" fmla="*/ T120 w 466"/>
                            <a:gd name="T122" fmla="+- 0 1083 892"/>
                            <a:gd name="T123" fmla="*/ 1083 h 256"/>
                            <a:gd name="T124" fmla="+- 0 1969 1968"/>
                            <a:gd name="T125" fmla="*/ T124 w 466"/>
                            <a:gd name="T126" fmla="+- 0 1036 892"/>
                            <a:gd name="T127" fmla="*/ 1036 h 256"/>
                            <a:gd name="T128" fmla="+- 0 1968 1968"/>
                            <a:gd name="T129" fmla="*/ T128 w 466"/>
                            <a:gd name="T130" fmla="+- 0 1019 892"/>
                            <a:gd name="T131" fmla="*/ 1019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466" h="256">
                              <a:moveTo>
                                <a:pt x="0" y="127"/>
                              </a:moveTo>
                              <a:lnTo>
                                <a:pt x="10" y="79"/>
                              </a:lnTo>
                              <a:lnTo>
                                <a:pt x="13" y="71"/>
                              </a:lnTo>
                              <a:lnTo>
                                <a:pt x="17" y="64"/>
                              </a:lnTo>
                              <a:lnTo>
                                <a:pt x="22" y="57"/>
                              </a:lnTo>
                              <a:lnTo>
                                <a:pt x="26" y="50"/>
                              </a:lnTo>
                              <a:lnTo>
                                <a:pt x="32" y="43"/>
                              </a:lnTo>
                              <a:lnTo>
                                <a:pt x="38" y="37"/>
                              </a:lnTo>
                              <a:lnTo>
                                <a:pt x="43" y="31"/>
                              </a:lnTo>
                              <a:lnTo>
                                <a:pt x="50" y="26"/>
                              </a:lnTo>
                              <a:lnTo>
                                <a:pt x="57" y="21"/>
                              </a:lnTo>
                              <a:lnTo>
                                <a:pt x="64" y="17"/>
                              </a:lnTo>
                              <a:lnTo>
                                <a:pt x="71" y="13"/>
                              </a:lnTo>
                              <a:lnTo>
                                <a:pt x="79" y="10"/>
                              </a:lnTo>
                              <a:lnTo>
                                <a:pt x="87" y="6"/>
                              </a:lnTo>
                              <a:lnTo>
                                <a:pt x="95" y="4"/>
                              </a:lnTo>
                              <a:lnTo>
                                <a:pt x="103" y="2"/>
                              </a:lnTo>
                              <a:lnTo>
                                <a:pt x="111" y="1"/>
                              </a:lnTo>
                              <a:lnTo>
                                <a:pt x="119" y="0"/>
                              </a:lnTo>
                              <a:lnTo>
                                <a:pt x="128" y="0"/>
                              </a:lnTo>
                              <a:lnTo>
                                <a:pt x="338" y="0"/>
                              </a:lnTo>
                              <a:lnTo>
                                <a:pt x="346" y="0"/>
                              </a:lnTo>
                              <a:lnTo>
                                <a:pt x="354" y="1"/>
                              </a:lnTo>
                              <a:lnTo>
                                <a:pt x="363" y="2"/>
                              </a:lnTo>
                              <a:lnTo>
                                <a:pt x="371" y="4"/>
                              </a:lnTo>
                              <a:lnTo>
                                <a:pt x="379" y="6"/>
                              </a:lnTo>
                              <a:lnTo>
                                <a:pt x="387" y="10"/>
                              </a:lnTo>
                              <a:lnTo>
                                <a:pt x="394" y="13"/>
                              </a:lnTo>
                              <a:lnTo>
                                <a:pt x="402" y="17"/>
                              </a:lnTo>
                              <a:lnTo>
                                <a:pt x="409" y="21"/>
                              </a:lnTo>
                              <a:lnTo>
                                <a:pt x="416" y="26"/>
                              </a:lnTo>
                              <a:lnTo>
                                <a:pt x="422" y="31"/>
                              </a:lnTo>
                              <a:lnTo>
                                <a:pt x="428" y="37"/>
                              </a:lnTo>
                              <a:lnTo>
                                <a:pt x="434" y="43"/>
                              </a:lnTo>
                              <a:lnTo>
                                <a:pt x="439" y="50"/>
                              </a:lnTo>
                              <a:lnTo>
                                <a:pt x="444" y="57"/>
                              </a:lnTo>
                              <a:lnTo>
                                <a:pt x="449" y="64"/>
                              </a:lnTo>
                              <a:lnTo>
                                <a:pt x="465" y="119"/>
                              </a:lnTo>
                              <a:lnTo>
                                <a:pt x="465" y="127"/>
                              </a:lnTo>
                              <a:lnTo>
                                <a:pt x="465" y="136"/>
                              </a:lnTo>
                              <a:lnTo>
                                <a:pt x="465" y="144"/>
                              </a:lnTo>
                              <a:lnTo>
                                <a:pt x="463" y="152"/>
                              </a:lnTo>
                              <a:lnTo>
                                <a:pt x="461" y="161"/>
                              </a:lnTo>
                              <a:lnTo>
                                <a:pt x="444" y="198"/>
                              </a:lnTo>
                              <a:lnTo>
                                <a:pt x="439" y="205"/>
                              </a:lnTo>
                              <a:lnTo>
                                <a:pt x="387" y="245"/>
                              </a:lnTo>
                              <a:lnTo>
                                <a:pt x="379" y="248"/>
                              </a:lnTo>
                              <a:lnTo>
                                <a:pt x="371" y="251"/>
                              </a:lnTo>
                              <a:lnTo>
                                <a:pt x="363" y="253"/>
                              </a:lnTo>
                              <a:lnTo>
                                <a:pt x="354" y="254"/>
                              </a:lnTo>
                              <a:lnTo>
                                <a:pt x="346" y="255"/>
                              </a:lnTo>
                              <a:lnTo>
                                <a:pt x="338" y="255"/>
                              </a:lnTo>
                              <a:lnTo>
                                <a:pt x="128" y="255"/>
                              </a:lnTo>
                              <a:lnTo>
                                <a:pt x="119" y="255"/>
                              </a:lnTo>
                              <a:lnTo>
                                <a:pt x="111" y="254"/>
                              </a:lnTo>
                              <a:lnTo>
                                <a:pt x="103" y="253"/>
                              </a:lnTo>
                              <a:lnTo>
                                <a:pt x="95" y="251"/>
                              </a:lnTo>
                              <a:lnTo>
                                <a:pt x="87" y="248"/>
                              </a:lnTo>
                              <a:lnTo>
                                <a:pt x="79" y="245"/>
                              </a:lnTo>
                              <a:lnTo>
                                <a:pt x="71" y="242"/>
                              </a:lnTo>
                              <a:lnTo>
                                <a:pt x="22" y="198"/>
                              </a:lnTo>
                              <a:lnTo>
                                <a:pt x="17" y="191"/>
                              </a:lnTo>
                              <a:lnTo>
                                <a:pt x="3" y="152"/>
                              </a:lnTo>
                              <a:lnTo>
                                <a:pt x="1" y="144"/>
                              </a:lnTo>
                              <a:lnTo>
                                <a:pt x="0" y="136"/>
                              </a:lnTo>
                              <a:lnTo>
                                <a:pt x="0" y="127"/>
                              </a:lnTo>
                              <a:close/>
                            </a:path>
                          </a:pathLst>
                        </a:custGeom>
                        <a:noFill/>
                        <a:ln w="9529">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46D1F3" id="Freeform 150" o:spid="_x0000_s1026" style="position:absolute;margin-left:98.4pt;margin-top:2pt;width:23.3pt;height:12.8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" path="m,127l10,79r3,-8l17,64r5,-7l26,50r6,-7l38,37r5,-6l50,26r7,-5l64,17r7,-4l79,10,87,6,95,4r8,-2l111,1,119,r9,l338,r8,l354,1r9,1l371,4r8,2l387,10r7,3l402,17r7,4l416,26r6,5l428,37r6,6l439,50r5,7l449,64r16,55l465,127r,9l465,144r-2,8l461,161r-17,37l439,205r-52,40l379,248r-8,3l363,253r-9,1l346,255r-8,l128,255r-9,l111,254r-8,-1l95,251r-8,-3l79,245r-8,-3l22,198r-5,-7l3,152,1,144,,136r,-9xe" filled="f" strokecolor="#99a0a6" strokeweight=".26469mm">
                <v:path arrowok="t" o:connecttype="custom" o:connectlocs="6350,616585;10795,607060;16510,598170;24130,589915;31750,582930;40640,577215;50165,572770;60325,568960;70485,567055;81280,566420;219710,566420;230505,567690;240665,570230;250190,574675;259715,579755;267970,586105;275590,593725;281940,602615;295275,641985;295275,652780;294005,662940;281940,692150;245745,721995;235585,725805;224790,727710;214630,728345;75565,728345;65405,727075;55245,723900;45085,720090;10795,687705;635,657860;0,647065" o:connectangles="0,0,0,0,0,0,0,0,0,0,0,0,0,0,0,0,0,0,0,0,0,0,0,0,0,0,0,0,0,0,0,0,0"/>
                <w10:wrap anchorx="page"/>
              </v:shape>
            </w:pict>
          </mc:Fallback>
        </mc:AlternateContent>
      </w:r>
      <w:r w:rsidR="00B15BE2" w:rsidRPr="001D7DFD">
        <w:rPr>
          <w:rFonts w:eastAsia="Roboto"/>
          <w:color w:val="202024"/>
          <w:sz w:val="22"/>
          <w:szCs w:val="22"/>
          <w:lang w:val="pt-PT" w:eastAsia="en-US"/>
        </w:rPr>
        <w:t>30</w:t>
      </w:r>
      <w:r w:rsidR="00B15BE2" w:rsidRPr="001D7DFD">
        <w:rPr>
          <w:rFonts w:eastAsia="Roboto"/>
          <w:color w:val="202024"/>
          <w:spacing w:val="-4"/>
          <w:sz w:val="22"/>
          <w:szCs w:val="22"/>
          <w:lang w:val="pt-PT" w:eastAsia="en-US"/>
        </w:rPr>
        <w:t xml:space="preserve"> </w:t>
      </w:r>
      <w:r w:rsidR="00B15BE2" w:rsidRPr="001D7DFD">
        <w:rPr>
          <w:rFonts w:eastAsia="Roboto"/>
          <w:color w:val="202024"/>
          <w:sz w:val="22"/>
          <w:szCs w:val="22"/>
          <w:lang w:val="pt-PT" w:eastAsia="en-US"/>
        </w:rPr>
        <w:t>a</w:t>
      </w:r>
      <w:r w:rsidR="00B15BE2" w:rsidRPr="001D7DFD">
        <w:rPr>
          <w:rFonts w:eastAsia="Roboto"/>
          <w:color w:val="202024"/>
          <w:spacing w:val="-4"/>
          <w:sz w:val="22"/>
          <w:szCs w:val="22"/>
          <w:lang w:val="pt-PT" w:eastAsia="en-US"/>
        </w:rPr>
        <w:t xml:space="preserve"> </w:t>
      </w:r>
      <w:r w:rsidR="00B15BE2" w:rsidRPr="001D7DFD">
        <w:rPr>
          <w:rFonts w:eastAsia="Roboto"/>
          <w:color w:val="202024"/>
          <w:sz w:val="22"/>
          <w:szCs w:val="22"/>
          <w:lang w:val="pt-PT" w:eastAsia="en-US"/>
        </w:rPr>
        <w:t>39</w:t>
      </w:r>
      <w:r w:rsidR="00B15BE2" w:rsidRPr="001D7DFD">
        <w:rPr>
          <w:rFonts w:eastAsia="Roboto"/>
          <w:color w:val="202024"/>
          <w:spacing w:val="-4"/>
          <w:sz w:val="22"/>
          <w:szCs w:val="22"/>
          <w:lang w:val="pt-PT" w:eastAsia="en-US"/>
        </w:rPr>
        <w:t xml:space="preserve"> </w:t>
      </w:r>
      <w:r w:rsidR="00B15BE2" w:rsidRPr="001D7DFD">
        <w:rPr>
          <w:rFonts w:eastAsia="Roboto"/>
          <w:color w:val="202024"/>
          <w:sz w:val="22"/>
          <w:szCs w:val="22"/>
          <w:lang w:val="pt-PT" w:eastAsia="en-US"/>
        </w:rPr>
        <w:t>anos</w:t>
      </w:r>
    </w:p>
    <w:p w14:paraId="69C87B33" w14:textId="77777777" w:rsidR="00B15BE2" w:rsidRPr="001D7DFD" w:rsidRDefault="00B15BE2" w:rsidP="000B0CE1">
      <w:pPr>
        <w:widowControl w:val="0"/>
        <w:suppressAutoHyphens w:val="0"/>
        <w:autoSpaceDE w:val="0"/>
        <w:autoSpaceDN w:val="0"/>
        <w:spacing w:after="0" w:line="360" w:lineRule="auto"/>
        <w:ind w:left="1231" w:firstLine="0"/>
        <w:jc w:val="left"/>
        <w:rPr>
          <w:rFonts w:eastAsia="Roboto"/>
          <w:sz w:val="22"/>
          <w:szCs w:val="22"/>
          <w:lang w:val="pt-PT" w:eastAsia="en-US"/>
        </w:rPr>
      </w:pPr>
      <w:r w:rsidRPr="001D7DFD">
        <w:rPr>
          <w:rFonts w:eastAsia="Roboto"/>
          <w:noProof/>
          <w:sz w:val="22"/>
          <w:szCs w:val="22"/>
          <w:lang w:val="pt-PT" w:eastAsia="en-US"/>
        </w:rPr>
        <mc:AlternateContent>
          <mc:Choice Requires="wps">
            <w:drawing>
              <wp:anchor distT="0" distB="0" distL="114300" distR="114300" simplePos="0" relativeHeight="251670528" behindDoc="0" locked="0" layoutInCell="1" allowOverlap="1" wp14:anchorId="57B98AD1" wp14:editId="0141051A">
                <wp:simplePos x="0" y="0"/>
                <wp:positionH relativeFrom="page">
                  <wp:posOffset>1240155</wp:posOffset>
                </wp:positionH>
                <wp:positionV relativeFrom="paragraph">
                  <wp:posOffset>17780</wp:posOffset>
                </wp:positionV>
                <wp:extent cx="295910" cy="162560"/>
                <wp:effectExtent l="11430" t="8255" r="6985" b="10160"/>
                <wp:wrapNone/>
                <wp:docPr id="61" name="Freeform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910" cy="162560"/>
                        </a:xfrm>
                        <a:custGeom>
                          <a:avLst/>
                          <a:gdLst>
                            <a:gd name="T0" fmla="+- 0 1968 1968"/>
                            <a:gd name="T1" fmla="*/ T0 w 466"/>
                            <a:gd name="T2" fmla="+- 0 306 178"/>
                            <a:gd name="T3" fmla="*/ 306 h 256"/>
                            <a:gd name="T4" fmla="+- 0 1968 1968"/>
                            <a:gd name="T5" fmla="*/ T4 w 466"/>
                            <a:gd name="T6" fmla="+- 0 298 178"/>
                            <a:gd name="T7" fmla="*/ 298 h 256"/>
                            <a:gd name="T8" fmla="+- 0 1969 1968"/>
                            <a:gd name="T9" fmla="*/ T8 w 466"/>
                            <a:gd name="T10" fmla="+- 0 289 178"/>
                            <a:gd name="T11" fmla="*/ 289 h 256"/>
                            <a:gd name="T12" fmla="+- 0 1971 1968"/>
                            <a:gd name="T13" fmla="*/ T12 w 466"/>
                            <a:gd name="T14" fmla="+- 0 281 178"/>
                            <a:gd name="T15" fmla="*/ 281 h 256"/>
                            <a:gd name="T16" fmla="+- 0 1972 1968"/>
                            <a:gd name="T17" fmla="*/ T16 w 466"/>
                            <a:gd name="T18" fmla="+- 0 273 178"/>
                            <a:gd name="T19" fmla="*/ 273 h 256"/>
                            <a:gd name="T20" fmla="+- 0 1975 1968"/>
                            <a:gd name="T21" fmla="*/ T20 w 466"/>
                            <a:gd name="T22" fmla="+- 0 265 178"/>
                            <a:gd name="T23" fmla="*/ 265 h 256"/>
                            <a:gd name="T24" fmla="+- 0 1978 1968"/>
                            <a:gd name="T25" fmla="*/ T24 w 466"/>
                            <a:gd name="T26" fmla="+- 0 257 178"/>
                            <a:gd name="T27" fmla="*/ 257 h 256"/>
                            <a:gd name="T28" fmla="+- 0 1981 1968"/>
                            <a:gd name="T29" fmla="*/ T28 w 466"/>
                            <a:gd name="T30" fmla="+- 0 249 178"/>
                            <a:gd name="T31" fmla="*/ 249 h 256"/>
                            <a:gd name="T32" fmla="+- 0 1985 1968"/>
                            <a:gd name="T33" fmla="*/ T32 w 466"/>
                            <a:gd name="T34" fmla="+- 0 242 178"/>
                            <a:gd name="T35" fmla="*/ 242 h 256"/>
                            <a:gd name="T36" fmla="+- 0 1990 1968"/>
                            <a:gd name="T37" fmla="*/ T36 w 466"/>
                            <a:gd name="T38" fmla="+- 0 235 178"/>
                            <a:gd name="T39" fmla="*/ 235 h 256"/>
                            <a:gd name="T40" fmla="+- 0 1994 1968"/>
                            <a:gd name="T41" fmla="*/ T40 w 466"/>
                            <a:gd name="T42" fmla="+- 0 228 178"/>
                            <a:gd name="T43" fmla="*/ 228 h 256"/>
                            <a:gd name="T44" fmla="+- 0 2000 1968"/>
                            <a:gd name="T45" fmla="*/ T44 w 466"/>
                            <a:gd name="T46" fmla="+- 0 222 178"/>
                            <a:gd name="T47" fmla="*/ 222 h 256"/>
                            <a:gd name="T48" fmla="+- 0 2006 1968"/>
                            <a:gd name="T49" fmla="*/ T48 w 466"/>
                            <a:gd name="T50" fmla="+- 0 216 178"/>
                            <a:gd name="T51" fmla="*/ 216 h 256"/>
                            <a:gd name="T52" fmla="+- 0 2011 1968"/>
                            <a:gd name="T53" fmla="*/ T52 w 466"/>
                            <a:gd name="T54" fmla="+- 0 210 178"/>
                            <a:gd name="T55" fmla="*/ 210 h 256"/>
                            <a:gd name="T56" fmla="+- 0 2018 1968"/>
                            <a:gd name="T57" fmla="*/ T56 w 466"/>
                            <a:gd name="T58" fmla="+- 0 205 178"/>
                            <a:gd name="T59" fmla="*/ 205 h 256"/>
                            <a:gd name="T60" fmla="+- 0 2025 1968"/>
                            <a:gd name="T61" fmla="*/ T60 w 466"/>
                            <a:gd name="T62" fmla="+- 0 200 178"/>
                            <a:gd name="T63" fmla="*/ 200 h 256"/>
                            <a:gd name="T64" fmla="+- 0 2032 1968"/>
                            <a:gd name="T65" fmla="*/ T64 w 466"/>
                            <a:gd name="T66" fmla="+- 0 195 178"/>
                            <a:gd name="T67" fmla="*/ 195 h 256"/>
                            <a:gd name="T68" fmla="+- 0 2039 1968"/>
                            <a:gd name="T69" fmla="*/ T68 w 466"/>
                            <a:gd name="T70" fmla="+- 0 191 178"/>
                            <a:gd name="T71" fmla="*/ 191 h 256"/>
                            <a:gd name="T72" fmla="+- 0 2047 1968"/>
                            <a:gd name="T73" fmla="*/ T72 w 466"/>
                            <a:gd name="T74" fmla="+- 0 188 178"/>
                            <a:gd name="T75" fmla="*/ 188 h 256"/>
                            <a:gd name="T76" fmla="+- 0 2055 1968"/>
                            <a:gd name="T77" fmla="*/ T76 w 466"/>
                            <a:gd name="T78" fmla="+- 0 185 178"/>
                            <a:gd name="T79" fmla="*/ 185 h 256"/>
                            <a:gd name="T80" fmla="+- 0 2063 1968"/>
                            <a:gd name="T81" fmla="*/ T80 w 466"/>
                            <a:gd name="T82" fmla="+- 0 183 178"/>
                            <a:gd name="T83" fmla="*/ 183 h 256"/>
                            <a:gd name="T84" fmla="+- 0 2071 1968"/>
                            <a:gd name="T85" fmla="*/ T84 w 466"/>
                            <a:gd name="T86" fmla="+- 0 181 178"/>
                            <a:gd name="T87" fmla="*/ 181 h 256"/>
                            <a:gd name="T88" fmla="+- 0 2079 1968"/>
                            <a:gd name="T89" fmla="*/ T88 w 466"/>
                            <a:gd name="T90" fmla="+- 0 179 178"/>
                            <a:gd name="T91" fmla="*/ 179 h 256"/>
                            <a:gd name="T92" fmla="+- 0 2087 1968"/>
                            <a:gd name="T93" fmla="*/ T92 w 466"/>
                            <a:gd name="T94" fmla="+- 0 178 178"/>
                            <a:gd name="T95" fmla="*/ 178 h 256"/>
                            <a:gd name="T96" fmla="+- 0 2096 1968"/>
                            <a:gd name="T97" fmla="*/ T96 w 466"/>
                            <a:gd name="T98" fmla="+- 0 178 178"/>
                            <a:gd name="T99" fmla="*/ 178 h 256"/>
                            <a:gd name="T100" fmla="+- 0 2306 1968"/>
                            <a:gd name="T101" fmla="*/ T100 w 466"/>
                            <a:gd name="T102" fmla="+- 0 178 178"/>
                            <a:gd name="T103" fmla="*/ 178 h 256"/>
                            <a:gd name="T104" fmla="+- 0 2314 1968"/>
                            <a:gd name="T105" fmla="*/ T104 w 466"/>
                            <a:gd name="T106" fmla="+- 0 178 178"/>
                            <a:gd name="T107" fmla="*/ 178 h 256"/>
                            <a:gd name="T108" fmla="+- 0 2322 1968"/>
                            <a:gd name="T109" fmla="*/ T108 w 466"/>
                            <a:gd name="T110" fmla="+- 0 179 178"/>
                            <a:gd name="T111" fmla="*/ 179 h 256"/>
                            <a:gd name="T112" fmla="+- 0 2331 1968"/>
                            <a:gd name="T113" fmla="*/ T112 w 466"/>
                            <a:gd name="T114" fmla="+- 0 181 178"/>
                            <a:gd name="T115" fmla="*/ 181 h 256"/>
                            <a:gd name="T116" fmla="+- 0 2339 1968"/>
                            <a:gd name="T117" fmla="*/ T116 w 466"/>
                            <a:gd name="T118" fmla="+- 0 183 178"/>
                            <a:gd name="T119" fmla="*/ 183 h 256"/>
                            <a:gd name="T120" fmla="+- 0 2347 1968"/>
                            <a:gd name="T121" fmla="*/ T120 w 466"/>
                            <a:gd name="T122" fmla="+- 0 185 178"/>
                            <a:gd name="T123" fmla="*/ 185 h 256"/>
                            <a:gd name="T124" fmla="+- 0 2355 1968"/>
                            <a:gd name="T125" fmla="*/ T124 w 466"/>
                            <a:gd name="T126" fmla="+- 0 188 178"/>
                            <a:gd name="T127" fmla="*/ 188 h 256"/>
                            <a:gd name="T128" fmla="+- 0 2362 1968"/>
                            <a:gd name="T129" fmla="*/ T128 w 466"/>
                            <a:gd name="T130" fmla="+- 0 191 178"/>
                            <a:gd name="T131" fmla="*/ 191 h 256"/>
                            <a:gd name="T132" fmla="+- 0 2396 1968"/>
                            <a:gd name="T133" fmla="*/ T132 w 466"/>
                            <a:gd name="T134" fmla="+- 0 216 178"/>
                            <a:gd name="T135" fmla="*/ 216 h 256"/>
                            <a:gd name="T136" fmla="+- 0 2402 1968"/>
                            <a:gd name="T137" fmla="*/ T136 w 466"/>
                            <a:gd name="T138" fmla="+- 0 222 178"/>
                            <a:gd name="T139" fmla="*/ 222 h 256"/>
                            <a:gd name="T140" fmla="+- 0 2431 1968"/>
                            <a:gd name="T141" fmla="*/ T140 w 466"/>
                            <a:gd name="T142" fmla="+- 0 281 178"/>
                            <a:gd name="T143" fmla="*/ 281 h 256"/>
                            <a:gd name="T144" fmla="+- 0 2433 1968"/>
                            <a:gd name="T145" fmla="*/ T144 w 466"/>
                            <a:gd name="T146" fmla="+- 0 298 178"/>
                            <a:gd name="T147" fmla="*/ 298 h 256"/>
                            <a:gd name="T148" fmla="+- 0 2433 1968"/>
                            <a:gd name="T149" fmla="*/ T148 w 466"/>
                            <a:gd name="T150" fmla="+- 0 306 178"/>
                            <a:gd name="T151" fmla="*/ 306 h 256"/>
                            <a:gd name="T152" fmla="+- 0 2433 1968"/>
                            <a:gd name="T153" fmla="*/ T152 w 466"/>
                            <a:gd name="T154" fmla="+- 0 314 178"/>
                            <a:gd name="T155" fmla="*/ 314 h 256"/>
                            <a:gd name="T156" fmla="+- 0 2433 1968"/>
                            <a:gd name="T157" fmla="*/ T156 w 466"/>
                            <a:gd name="T158" fmla="+- 0 323 178"/>
                            <a:gd name="T159" fmla="*/ 323 h 256"/>
                            <a:gd name="T160" fmla="+- 0 2431 1968"/>
                            <a:gd name="T161" fmla="*/ T160 w 466"/>
                            <a:gd name="T162" fmla="+- 0 331 178"/>
                            <a:gd name="T163" fmla="*/ 331 h 256"/>
                            <a:gd name="T164" fmla="+- 0 2429 1968"/>
                            <a:gd name="T165" fmla="*/ T164 w 466"/>
                            <a:gd name="T166" fmla="+- 0 339 178"/>
                            <a:gd name="T167" fmla="*/ 339 h 256"/>
                            <a:gd name="T168" fmla="+- 0 2427 1968"/>
                            <a:gd name="T169" fmla="*/ T168 w 466"/>
                            <a:gd name="T170" fmla="+- 0 347 178"/>
                            <a:gd name="T171" fmla="*/ 347 h 256"/>
                            <a:gd name="T172" fmla="+- 0 2424 1968"/>
                            <a:gd name="T173" fmla="*/ T172 w 466"/>
                            <a:gd name="T174" fmla="+- 0 355 178"/>
                            <a:gd name="T175" fmla="*/ 355 h 256"/>
                            <a:gd name="T176" fmla="+- 0 2420 1968"/>
                            <a:gd name="T177" fmla="*/ T176 w 466"/>
                            <a:gd name="T178" fmla="+- 0 363 178"/>
                            <a:gd name="T179" fmla="*/ 363 h 256"/>
                            <a:gd name="T180" fmla="+- 0 2377 1968"/>
                            <a:gd name="T181" fmla="*/ T180 w 466"/>
                            <a:gd name="T182" fmla="+- 0 412 178"/>
                            <a:gd name="T183" fmla="*/ 412 h 256"/>
                            <a:gd name="T184" fmla="+- 0 2370 1968"/>
                            <a:gd name="T185" fmla="*/ T184 w 466"/>
                            <a:gd name="T186" fmla="+- 0 417 178"/>
                            <a:gd name="T187" fmla="*/ 417 h 256"/>
                            <a:gd name="T188" fmla="+- 0 2306 1968"/>
                            <a:gd name="T189" fmla="*/ T188 w 466"/>
                            <a:gd name="T190" fmla="+- 0 434 178"/>
                            <a:gd name="T191" fmla="*/ 434 h 256"/>
                            <a:gd name="T192" fmla="+- 0 2096 1968"/>
                            <a:gd name="T193" fmla="*/ T192 w 466"/>
                            <a:gd name="T194" fmla="+- 0 434 178"/>
                            <a:gd name="T195" fmla="*/ 434 h 256"/>
                            <a:gd name="T196" fmla="+- 0 2032 1968"/>
                            <a:gd name="T197" fmla="*/ T196 w 466"/>
                            <a:gd name="T198" fmla="+- 0 417 178"/>
                            <a:gd name="T199" fmla="*/ 417 h 256"/>
                            <a:gd name="T200" fmla="+- 0 2025 1968"/>
                            <a:gd name="T201" fmla="*/ T200 w 466"/>
                            <a:gd name="T202" fmla="+- 0 412 178"/>
                            <a:gd name="T203" fmla="*/ 412 h 256"/>
                            <a:gd name="T204" fmla="+- 0 2018 1968"/>
                            <a:gd name="T205" fmla="*/ T204 w 466"/>
                            <a:gd name="T206" fmla="+- 0 407 178"/>
                            <a:gd name="T207" fmla="*/ 407 h 256"/>
                            <a:gd name="T208" fmla="+- 0 1978 1968"/>
                            <a:gd name="T209" fmla="*/ T208 w 466"/>
                            <a:gd name="T210" fmla="+- 0 355 178"/>
                            <a:gd name="T211" fmla="*/ 355 h 256"/>
                            <a:gd name="T212" fmla="+- 0 1975 1968"/>
                            <a:gd name="T213" fmla="*/ T212 w 466"/>
                            <a:gd name="T214" fmla="+- 0 347 178"/>
                            <a:gd name="T215" fmla="*/ 347 h 256"/>
                            <a:gd name="T216" fmla="+- 0 1972 1968"/>
                            <a:gd name="T217" fmla="*/ T216 w 466"/>
                            <a:gd name="T218" fmla="+- 0 339 178"/>
                            <a:gd name="T219" fmla="*/ 339 h 256"/>
                            <a:gd name="T220" fmla="+- 0 1971 1968"/>
                            <a:gd name="T221" fmla="*/ T220 w 466"/>
                            <a:gd name="T222" fmla="+- 0 331 178"/>
                            <a:gd name="T223" fmla="*/ 331 h 256"/>
                            <a:gd name="T224" fmla="+- 0 1969 1968"/>
                            <a:gd name="T225" fmla="*/ T224 w 466"/>
                            <a:gd name="T226" fmla="+- 0 323 178"/>
                            <a:gd name="T227" fmla="*/ 323 h 256"/>
                            <a:gd name="T228" fmla="+- 0 1968 1968"/>
                            <a:gd name="T229" fmla="*/ T228 w 466"/>
                            <a:gd name="T230" fmla="+- 0 314 178"/>
                            <a:gd name="T231" fmla="*/ 314 h 256"/>
                            <a:gd name="T232" fmla="+- 0 1968 1968"/>
                            <a:gd name="T233" fmla="*/ T232 w 466"/>
                            <a:gd name="T234" fmla="+- 0 306 178"/>
                            <a:gd name="T235" fmla="*/ 306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66" h="256">
                              <a:moveTo>
                                <a:pt x="0" y="128"/>
                              </a:moveTo>
                              <a:lnTo>
                                <a:pt x="0" y="120"/>
                              </a:lnTo>
                              <a:lnTo>
                                <a:pt x="1" y="111"/>
                              </a:lnTo>
                              <a:lnTo>
                                <a:pt x="3" y="103"/>
                              </a:lnTo>
                              <a:lnTo>
                                <a:pt x="4" y="95"/>
                              </a:lnTo>
                              <a:lnTo>
                                <a:pt x="7" y="87"/>
                              </a:lnTo>
                              <a:lnTo>
                                <a:pt x="10" y="79"/>
                              </a:lnTo>
                              <a:lnTo>
                                <a:pt x="13" y="71"/>
                              </a:lnTo>
                              <a:lnTo>
                                <a:pt x="17" y="64"/>
                              </a:lnTo>
                              <a:lnTo>
                                <a:pt x="22" y="57"/>
                              </a:lnTo>
                              <a:lnTo>
                                <a:pt x="26" y="50"/>
                              </a:lnTo>
                              <a:lnTo>
                                <a:pt x="32" y="44"/>
                              </a:lnTo>
                              <a:lnTo>
                                <a:pt x="38" y="38"/>
                              </a:lnTo>
                              <a:lnTo>
                                <a:pt x="43" y="32"/>
                              </a:lnTo>
                              <a:lnTo>
                                <a:pt x="50" y="27"/>
                              </a:lnTo>
                              <a:lnTo>
                                <a:pt x="57" y="22"/>
                              </a:lnTo>
                              <a:lnTo>
                                <a:pt x="64" y="17"/>
                              </a:lnTo>
                              <a:lnTo>
                                <a:pt x="71" y="13"/>
                              </a:lnTo>
                              <a:lnTo>
                                <a:pt x="79" y="10"/>
                              </a:lnTo>
                              <a:lnTo>
                                <a:pt x="87" y="7"/>
                              </a:lnTo>
                              <a:lnTo>
                                <a:pt x="95" y="5"/>
                              </a:lnTo>
                              <a:lnTo>
                                <a:pt x="103" y="3"/>
                              </a:lnTo>
                              <a:lnTo>
                                <a:pt x="111" y="1"/>
                              </a:lnTo>
                              <a:lnTo>
                                <a:pt x="119" y="0"/>
                              </a:lnTo>
                              <a:lnTo>
                                <a:pt x="128" y="0"/>
                              </a:lnTo>
                              <a:lnTo>
                                <a:pt x="338" y="0"/>
                              </a:lnTo>
                              <a:lnTo>
                                <a:pt x="346" y="0"/>
                              </a:lnTo>
                              <a:lnTo>
                                <a:pt x="354" y="1"/>
                              </a:lnTo>
                              <a:lnTo>
                                <a:pt x="363" y="3"/>
                              </a:lnTo>
                              <a:lnTo>
                                <a:pt x="371" y="5"/>
                              </a:lnTo>
                              <a:lnTo>
                                <a:pt x="379" y="7"/>
                              </a:lnTo>
                              <a:lnTo>
                                <a:pt x="387" y="10"/>
                              </a:lnTo>
                              <a:lnTo>
                                <a:pt x="394" y="13"/>
                              </a:lnTo>
                              <a:lnTo>
                                <a:pt x="428" y="38"/>
                              </a:lnTo>
                              <a:lnTo>
                                <a:pt x="434" y="44"/>
                              </a:lnTo>
                              <a:lnTo>
                                <a:pt x="463" y="103"/>
                              </a:lnTo>
                              <a:lnTo>
                                <a:pt x="465" y="120"/>
                              </a:lnTo>
                              <a:lnTo>
                                <a:pt x="465" y="128"/>
                              </a:lnTo>
                              <a:lnTo>
                                <a:pt x="465" y="136"/>
                              </a:lnTo>
                              <a:lnTo>
                                <a:pt x="465" y="145"/>
                              </a:lnTo>
                              <a:lnTo>
                                <a:pt x="463" y="153"/>
                              </a:lnTo>
                              <a:lnTo>
                                <a:pt x="461" y="161"/>
                              </a:lnTo>
                              <a:lnTo>
                                <a:pt x="459" y="169"/>
                              </a:lnTo>
                              <a:lnTo>
                                <a:pt x="456" y="177"/>
                              </a:lnTo>
                              <a:lnTo>
                                <a:pt x="452" y="185"/>
                              </a:lnTo>
                              <a:lnTo>
                                <a:pt x="409" y="234"/>
                              </a:lnTo>
                              <a:lnTo>
                                <a:pt x="402" y="239"/>
                              </a:lnTo>
                              <a:lnTo>
                                <a:pt x="338" y="256"/>
                              </a:lnTo>
                              <a:lnTo>
                                <a:pt x="128" y="256"/>
                              </a:lnTo>
                              <a:lnTo>
                                <a:pt x="64" y="239"/>
                              </a:lnTo>
                              <a:lnTo>
                                <a:pt x="57" y="234"/>
                              </a:lnTo>
                              <a:lnTo>
                                <a:pt x="50" y="229"/>
                              </a:lnTo>
                              <a:lnTo>
                                <a:pt x="10" y="177"/>
                              </a:lnTo>
                              <a:lnTo>
                                <a:pt x="7" y="169"/>
                              </a:lnTo>
                              <a:lnTo>
                                <a:pt x="4" y="161"/>
                              </a:lnTo>
                              <a:lnTo>
                                <a:pt x="3" y="153"/>
                              </a:lnTo>
                              <a:lnTo>
                                <a:pt x="1" y="145"/>
                              </a:lnTo>
                              <a:lnTo>
                                <a:pt x="0" y="136"/>
                              </a:lnTo>
                              <a:lnTo>
                                <a:pt x="0" y="128"/>
                              </a:lnTo>
                              <a:close/>
                            </a:path>
                          </a:pathLst>
                        </a:custGeom>
                        <a:noFill/>
                        <a:ln w="9529">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FEA354" id="Freeform 151" o:spid="_x0000_s1026" style="position:absolute;margin-left:97.65pt;margin-top:1.4pt;width:23.3pt;height:12.8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" path="m,128r,-8l1,111r2,-8l4,95,7,87r3,-8l13,71r4,-7l22,57r4,-7l32,44r6,-6l43,32r7,-5l57,22r7,-5l71,13r8,-3l87,7,95,5r8,-2l111,1,119,r9,l338,r8,l354,1r9,2l371,5r8,2l387,10r7,3l428,38r6,6l463,103r2,17l465,128r,8l465,145r-2,8l461,161r-2,8l456,177r-4,8l409,234r-7,5l338,256r-210,l64,239r-7,-5l50,229,10,177,7,169,4,161,3,153,1,145,,136r,-8xe" filled="f" strokecolor="#99a0a6" strokeweight=".26469mm">
                <v:path arrowok="t" o:connecttype="custom" o:connectlocs="0,194310;0,189230;635,183515;1905,178435;2540,173355;4445,168275;6350,163195;8255,158115;10795,153670;13970,149225;16510,144780;20320,140970;24130,137160;27305,133350;31750,130175;36195,127000;40640,123825;45085,121285;50165,119380;55245,117475;60325,116205;65405,114935;70485,113665;75565,113030;81280,113030;214630,113030;219710,113030;224790,113665;230505,114935;235585,116205;240665,117475;245745,119380;250190,121285;271780,137160;275590,140970;294005,178435;295275,189230;295275,194310;295275,199390;295275,205105;294005,210185;292735,215265;291465,220345;289560,225425;287020,230505;259715,261620;255270,264795;214630,275590;81280,275590;40640,264795;36195,261620;31750,258445;6350,225425;4445,220345;2540,215265;1905,210185;635,205105;0,199390;0,194310" o:connectangles="0,0,0,0,0,0,0,0,0,0,0,0,0,0,0,0,0,0,0,0,0,0,0,0,0,0,0,0,0,0,0,0,0,0,0,0,0,0,0,0,0,0,0,0,0,0,0,0,0,0,0,0,0,0,0,0,0,0,0"/>
                <w10:wrap anchorx="page"/>
              </v:shape>
            </w:pict>
          </mc:Fallback>
        </mc:AlternateContent>
      </w:r>
      <w:r w:rsidRPr="001D7DFD">
        <w:rPr>
          <w:rFonts w:eastAsia="Roboto"/>
          <w:color w:val="202024"/>
          <w:sz w:val="22"/>
          <w:szCs w:val="22"/>
          <w:lang w:val="pt-PT" w:eastAsia="en-US"/>
        </w:rPr>
        <w:t>40</w:t>
      </w:r>
      <w:r w:rsidRPr="001D7DFD">
        <w:rPr>
          <w:rFonts w:eastAsia="Roboto"/>
          <w:color w:val="202024"/>
          <w:spacing w:val="-4"/>
          <w:sz w:val="22"/>
          <w:szCs w:val="22"/>
          <w:lang w:val="pt-PT" w:eastAsia="en-US"/>
        </w:rPr>
        <w:t xml:space="preserve"> </w:t>
      </w:r>
      <w:r w:rsidRPr="001D7DFD">
        <w:rPr>
          <w:rFonts w:eastAsia="Roboto"/>
          <w:color w:val="202024"/>
          <w:sz w:val="22"/>
          <w:szCs w:val="22"/>
          <w:lang w:val="pt-PT" w:eastAsia="en-US"/>
        </w:rPr>
        <w:t>a</w:t>
      </w:r>
      <w:r w:rsidRPr="001D7DFD">
        <w:rPr>
          <w:rFonts w:eastAsia="Roboto"/>
          <w:color w:val="202024"/>
          <w:spacing w:val="-4"/>
          <w:sz w:val="22"/>
          <w:szCs w:val="22"/>
          <w:lang w:val="pt-PT" w:eastAsia="en-US"/>
        </w:rPr>
        <w:t xml:space="preserve"> </w:t>
      </w:r>
      <w:r w:rsidRPr="001D7DFD">
        <w:rPr>
          <w:rFonts w:eastAsia="Roboto"/>
          <w:color w:val="202024"/>
          <w:sz w:val="22"/>
          <w:szCs w:val="22"/>
          <w:lang w:val="pt-PT" w:eastAsia="en-US"/>
        </w:rPr>
        <w:t>49</w:t>
      </w:r>
      <w:r w:rsidRPr="001D7DFD">
        <w:rPr>
          <w:rFonts w:eastAsia="Roboto"/>
          <w:color w:val="202024"/>
          <w:spacing w:val="-4"/>
          <w:sz w:val="22"/>
          <w:szCs w:val="22"/>
          <w:lang w:val="pt-PT" w:eastAsia="en-US"/>
        </w:rPr>
        <w:t xml:space="preserve"> </w:t>
      </w:r>
      <w:r w:rsidRPr="001D7DFD">
        <w:rPr>
          <w:rFonts w:eastAsia="Roboto"/>
          <w:color w:val="202024"/>
          <w:sz w:val="22"/>
          <w:szCs w:val="22"/>
          <w:lang w:val="pt-PT" w:eastAsia="en-US"/>
        </w:rPr>
        <w:t>anos</w:t>
      </w:r>
    </w:p>
    <w:p w14:paraId="4B2B4BDD" w14:textId="00082E62" w:rsidR="00B15BE2" w:rsidRPr="001D7DFD" w:rsidRDefault="000B0CE1" w:rsidP="000B0CE1">
      <w:pPr>
        <w:widowControl w:val="0"/>
        <w:suppressAutoHyphens w:val="0"/>
        <w:autoSpaceDE w:val="0"/>
        <w:autoSpaceDN w:val="0"/>
        <w:spacing w:after="0" w:line="360" w:lineRule="auto"/>
        <w:ind w:left="1231" w:right="6451" w:firstLine="0"/>
        <w:jc w:val="left"/>
        <w:rPr>
          <w:rFonts w:eastAsia="Roboto"/>
          <w:sz w:val="22"/>
          <w:szCs w:val="22"/>
          <w:lang w:val="pt-PT" w:eastAsia="en-US"/>
        </w:rPr>
      </w:pPr>
      <w:r w:rsidRPr="001D7DFD">
        <w:rPr>
          <w:rFonts w:eastAsia="Roboto"/>
          <w:noProof/>
          <w:sz w:val="22"/>
          <w:szCs w:val="22"/>
          <w:lang w:val="pt-PT" w:eastAsia="en-US"/>
        </w:rPr>
        <mc:AlternateContent>
          <mc:Choice Requires="wps">
            <w:drawing>
              <wp:anchor distT="0" distB="0" distL="114300" distR="114300" simplePos="0" relativeHeight="251672576" behindDoc="0" locked="0" layoutInCell="1" allowOverlap="1" wp14:anchorId="59DFCB60" wp14:editId="59862183">
                <wp:simplePos x="0" y="0"/>
                <wp:positionH relativeFrom="page">
                  <wp:posOffset>1240155</wp:posOffset>
                </wp:positionH>
                <wp:positionV relativeFrom="paragraph">
                  <wp:posOffset>255905</wp:posOffset>
                </wp:positionV>
                <wp:extent cx="295910" cy="162560"/>
                <wp:effectExtent l="11430" t="8255" r="6985" b="10160"/>
                <wp:wrapNone/>
                <wp:docPr id="59" name="Freeform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910" cy="162560"/>
                        </a:xfrm>
                        <a:custGeom>
                          <a:avLst/>
                          <a:gdLst>
                            <a:gd name="T0" fmla="+- 0 1968 1968"/>
                            <a:gd name="T1" fmla="*/ T0 w 466"/>
                            <a:gd name="T2" fmla="+- 0 755 628"/>
                            <a:gd name="T3" fmla="*/ 755 h 256"/>
                            <a:gd name="T4" fmla="+- 0 1968 1968"/>
                            <a:gd name="T5" fmla="*/ T4 w 466"/>
                            <a:gd name="T6" fmla="+- 0 747 628"/>
                            <a:gd name="T7" fmla="*/ 747 h 256"/>
                            <a:gd name="T8" fmla="+- 0 1969 1968"/>
                            <a:gd name="T9" fmla="*/ T8 w 466"/>
                            <a:gd name="T10" fmla="+- 0 739 628"/>
                            <a:gd name="T11" fmla="*/ 739 h 256"/>
                            <a:gd name="T12" fmla="+- 0 1971 1968"/>
                            <a:gd name="T13" fmla="*/ T12 w 466"/>
                            <a:gd name="T14" fmla="+- 0 730 628"/>
                            <a:gd name="T15" fmla="*/ 730 h 256"/>
                            <a:gd name="T16" fmla="+- 0 1972 1968"/>
                            <a:gd name="T17" fmla="*/ T16 w 466"/>
                            <a:gd name="T18" fmla="+- 0 722 628"/>
                            <a:gd name="T19" fmla="*/ 722 h 256"/>
                            <a:gd name="T20" fmla="+- 0 1975 1968"/>
                            <a:gd name="T21" fmla="*/ T20 w 466"/>
                            <a:gd name="T22" fmla="+- 0 714 628"/>
                            <a:gd name="T23" fmla="*/ 714 h 256"/>
                            <a:gd name="T24" fmla="+- 0 1978 1968"/>
                            <a:gd name="T25" fmla="*/ T24 w 466"/>
                            <a:gd name="T26" fmla="+- 0 706 628"/>
                            <a:gd name="T27" fmla="*/ 706 h 256"/>
                            <a:gd name="T28" fmla="+- 0 1981 1968"/>
                            <a:gd name="T29" fmla="*/ T28 w 466"/>
                            <a:gd name="T30" fmla="+- 0 699 628"/>
                            <a:gd name="T31" fmla="*/ 699 h 256"/>
                            <a:gd name="T32" fmla="+- 0 2006 1968"/>
                            <a:gd name="T33" fmla="*/ T32 w 466"/>
                            <a:gd name="T34" fmla="+- 0 665 628"/>
                            <a:gd name="T35" fmla="*/ 665 h 256"/>
                            <a:gd name="T36" fmla="+- 0 2011 1968"/>
                            <a:gd name="T37" fmla="*/ T36 w 466"/>
                            <a:gd name="T38" fmla="+- 0 659 628"/>
                            <a:gd name="T39" fmla="*/ 659 h 256"/>
                            <a:gd name="T40" fmla="+- 0 2018 1968"/>
                            <a:gd name="T41" fmla="*/ T40 w 466"/>
                            <a:gd name="T42" fmla="+- 0 654 628"/>
                            <a:gd name="T43" fmla="*/ 654 h 256"/>
                            <a:gd name="T44" fmla="+- 0 2025 1968"/>
                            <a:gd name="T45" fmla="*/ T44 w 466"/>
                            <a:gd name="T46" fmla="+- 0 649 628"/>
                            <a:gd name="T47" fmla="*/ 649 h 256"/>
                            <a:gd name="T48" fmla="+- 0 2032 1968"/>
                            <a:gd name="T49" fmla="*/ T48 w 466"/>
                            <a:gd name="T50" fmla="+- 0 644 628"/>
                            <a:gd name="T51" fmla="*/ 644 h 256"/>
                            <a:gd name="T52" fmla="+- 0 2087 1968"/>
                            <a:gd name="T53" fmla="*/ T52 w 466"/>
                            <a:gd name="T54" fmla="+- 0 628 628"/>
                            <a:gd name="T55" fmla="*/ 628 h 256"/>
                            <a:gd name="T56" fmla="+- 0 2096 1968"/>
                            <a:gd name="T57" fmla="*/ T56 w 466"/>
                            <a:gd name="T58" fmla="+- 0 628 628"/>
                            <a:gd name="T59" fmla="*/ 628 h 256"/>
                            <a:gd name="T60" fmla="+- 0 2306 1968"/>
                            <a:gd name="T61" fmla="*/ T60 w 466"/>
                            <a:gd name="T62" fmla="+- 0 628 628"/>
                            <a:gd name="T63" fmla="*/ 628 h 256"/>
                            <a:gd name="T64" fmla="+- 0 2314 1968"/>
                            <a:gd name="T65" fmla="*/ T64 w 466"/>
                            <a:gd name="T66" fmla="+- 0 628 628"/>
                            <a:gd name="T67" fmla="*/ 628 h 256"/>
                            <a:gd name="T68" fmla="+- 0 2322 1968"/>
                            <a:gd name="T69" fmla="*/ T68 w 466"/>
                            <a:gd name="T70" fmla="+- 0 628 628"/>
                            <a:gd name="T71" fmla="*/ 628 h 256"/>
                            <a:gd name="T72" fmla="+- 0 2384 1968"/>
                            <a:gd name="T73" fmla="*/ T72 w 466"/>
                            <a:gd name="T74" fmla="+- 0 654 628"/>
                            <a:gd name="T75" fmla="*/ 654 h 256"/>
                            <a:gd name="T76" fmla="+- 0 2396 1968"/>
                            <a:gd name="T77" fmla="*/ T76 w 466"/>
                            <a:gd name="T78" fmla="+- 0 665 628"/>
                            <a:gd name="T79" fmla="*/ 665 h 256"/>
                            <a:gd name="T80" fmla="+- 0 2402 1968"/>
                            <a:gd name="T81" fmla="*/ T80 w 466"/>
                            <a:gd name="T82" fmla="+- 0 671 628"/>
                            <a:gd name="T83" fmla="*/ 671 h 256"/>
                            <a:gd name="T84" fmla="+- 0 2431 1968"/>
                            <a:gd name="T85" fmla="*/ T84 w 466"/>
                            <a:gd name="T86" fmla="+- 0 730 628"/>
                            <a:gd name="T87" fmla="*/ 730 h 256"/>
                            <a:gd name="T88" fmla="+- 0 2433 1968"/>
                            <a:gd name="T89" fmla="*/ T88 w 466"/>
                            <a:gd name="T90" fmla="+- 0 739 628"/>
                            <a:gd name="T91" fmla="*/ 739 h 256"/>
                            <a:gd name="T92" fmla="+- 0 2433 1968"/>
                            <a:gd name="T93" fmla="*/ T92 w 466"/>
                            <a:gd name="T94" fmla="+- 0 747 628"/>
                            <a:gd name="T95" fmla="*/ 747 h 256"/>
                            <a:gd name="T96" fmla="+- 0 2433 1968"/>
                            <a:gd name="T97" fmla="*/ T96 w 466"/>
                            <a:gd name="T98" fmla="+- 0 755 628"/>
                            <a:gd name="T99" fmla="*/ 755 h 256"/>
                            <a:gd name="T100" fmla="+- 0 2433 1968"/>
                            <a:gd name="T101" fmla="*/ T100 w 466"/>
                            <a:gd name="T102" fmla="+- 0 764 628"/>
                            <a:gd name="T103" fmla="*/ 764 h 256"/>
                            <a:gd name="T104" fmla="+- 0 2433 1968"/>
                            <a:gd name="T105" fmla="*/ T104 w 466"/>
                            <a:gd name="T106" fmla="+- 0 772 628"/>
                            <a:gd name="T107" fmla="*/ 772 h 256"/>
                            <a:gd name="T108" fmla="+- 0 2431 1968"/>
                            <a:gd name="T109" fmla="*/ T108 w 466"/>
                            <a:gd name="T110" fmla="+- 0 780 628"/>
                            <a:gd name="T111" fmla="*/ 780 h 256"/>
                            <a:gd name="T112" fmla="+- 0 2429 1968"/>
                            <a:gd name="T113" fmla="*/ T112 w 466"/>
                            <a:gd name="T114" fmla="+- 0 788 628"/>
                            <a:gd name="T115" fmla="*/ 788 h 256"/>
                            <a:gd name="T116" fmla="+- 0 2396 1968"/>
                            <a:gd name="T117" fmla="*/ T116 w 466"/>
                            <a:gd name="T118" fmla="+- 0 845 628"/>
                            <a:gd name="T119" fmla="*/ 845 h 256"/>
                            <a:gd name="T120" fmla="+- 0 2355 1968"/>
                            <a:gd name="T121" fmla="*/ T120 w 466"/>
                            <a:gd name="T122" fmla="+- 0 873 628"/>
                            <a:gd name="T123" fmla="*/ 873 h 256"/>
                            <a:gd name="T124" fmla="+- 0 2347 1968"/>
                            <a:gd name="T125" fmla="*/ T124 w 466"/>
                            <a:gd name="T126" fmla="+- 0 876 628"/>
                            <a:gd name="T127" fmla="*/ 876 h 256"/>
                            <a:gd name="T128" fmla="+- 0 2339 1968"/>
                            <a:gd name="T129" fmla="*/ T128 w 466"/>
                            <a:gd name="T130" fmla="+- 0 879 628"/>
                            <a:gd name="T131" fmla="*/ 879 h 256"/>
                            <a:gd name="T132" fmla="+- 0 2331 1968"/>
                            <a:gd name="T133" fmla="*/ T132 w 466"/>
                            <a:gd name="T134" fmla="+- 0 880 628"/>
                            <a:gd name="T135" fmla="*/ 880 h 256"/>
                            <a:gd name="T136" fmla="+- 0 2322 1968"/>
                            <a:gd name="T137" fmla="*/ T136 w 466"/>
                            <a:gd name="T138" fmla="+- 0 882 628"/>
                            <a:gd name="T139" fmla="*/ 882 h 256"/>
                            <a:gd name="T140" fmla="+- 0 2314 1968"/>
                            <a:gd name="T141" fmla="*/ T140 w 466"/>
                            <a:gd name="T142" fmla="+- 0 883 628"/>
                            <a:gd name="T143" fmla="*/ 883 h 256"/>
                            <a:gd name="T144" fmla="+- 0 2306 1968"/>
                            <a:gd name="T145" fmla="*/ T144 w 466"/>
                            <a:gd name="T146" fmla="+- 0 883 628"/>
                            <a:gd name="T147" fmla="*/ 883 h 256"/>
                            <a:gd name="T148" fmla="+- 0 2096 1968"/>
                            <a:gd name="T149" fmla="*/ T148 w 466"/>
                            <a:gd name="T150" fmla="+- 0 883 628"/>
                            <a:gd name="T151" fmla="*/ 883 h 256"/>
                            <a:gd name="T152" fmla="+- 0 2087 1968"/>
                            <a:gd name="T153" fmla="*/ T152 w 466"/>
                            <a:gd name="T154" fmla="+- 0 883 628"/>
                            <a:gd name="T155" fmla="*/ 883 h 256"/>
                            <a:gd name="T156" fmla="+- 0 2079 1968"/>
                            <a:gd name="T157" fmla="*/ T156 w 466"/>
                            <a:gd name="T158" fmla="+- 0 882 628"/>
                            <a:gd name="T159" fmla="*/ 882 h 256"/>
                            <a:gd name="T160" fmla="+- 0 2071 1968"/>
                            <a:gd name="T161" fmla="*/ T160 w 466"/>
                            <a:gd name="T162" fmla="+- 0 880 628"/>
                            <a:gd name="T163" fmla="*/ 880 h 256"/>
                            <a:gd name="T164" fmla="+- 0 2063 1968"/>
                            <a:gd name="T165" fmla="*/ T164 w 466"/>
                            <a:gd name="T166" fmla="+- 0 879 628"/>
                            <a:gd name="T167" fmla="*/ 879 h 256"/>
                            <a:gd name="T168" fmla="+- 0 2055 1968"/>
                            <a:gd name="T169" fmla="*/ T168 w 466"/>
                            <a:gd name="T170" fmla="+- 0 876 628"/>
                            <a:gd name="T171" fmla="*/ 876 h 256"/>
                            <a:gd name="T172" fmla="+- 0 2047 1968"/>
                            <a:gd name="T173" fmla="*/ T172 w 466"/>
                            <a:gd name="T174" fmla="+- 0 873 628"/>
                            <a:gd name="T175" fmla="*/ 873 h 256"/>
                            <a:gd name="T176" fmla="+- 0 2039 1968"/>
                            <a:gd name="T177" fmla="*/ T176 w 466"/>
                            <a:gd name="T178" fmla="+- 0 870 628"/>
                            <a:gd name="T179" fmla="*/ 870 h 256"/>
                            <a:gd name="T180" fmla="+- 0 1990 1968"/>
                            <a:gd name="T181" fmla="*/ T180 w 466"/>
                            <a:gd name="T182" fmla="+- 0 826 628"/>
                            <a:gd name="T183" fmla="*/ 826 h 256"/>
                            <a:gd name="T184" fmla="+- 0 1971 1968"/>
                            <a:gd name="T185" fmla="*/ T184 w 466"/>
                            <a:gd name="T186" fmla="+- 0 780 628"/>
                            <a:gd name="T187" fmla="*/ 780 h 256"/>
                            <a:gd name="T188" fmla="+- 0 1969 1968"/>
                            <a:gd name="T189" fmla="*/ T188 w 466"/>
                            <a:gd name="T190" fmla="+- 0 772 628"/>
                            <a:gd name="T191" fmla="*/ 772 h 256"/>
                            <a:gd name="T192" fmla="+- 0 1968 1968"/>
                            <a:gd name="T193" fmla="*/ T192 w 466"/>
                            <a:gd name="T194" fmla="+- 0 764 628"/>
                            <a:gd name="T195" fmla="*/ 764 h 256"/>
                            <a:gd name="T196" fmla="+- 0 1968 1968"/>
                            <a:gd name="T197" fmla="*/ T196 w 466"/>
                            <a:gd name="T198" fmla="+- 0 755 628"/>
                            <a:gd name="T199" fmla="*/ 755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466" h="256">
                              <a:moveTo>
                                <a:pt x="0" y="127"/>
                              </a:moveTo>
                              <a:lnTo>
                                <a:pt x="0" y="119"/>
                              </a:lnTo>
                              <a:lnTo>
                                <a:pt x="1" y="111"/>
                              </a:lnTo>
                              <a:lnTo>
                                <a:pt x="3" y="102"/>
                              </a:lnTo>
                              <a:lnTo>
                                <a:pt x="4" y="94"/>
                              </a:lnTo>
                              <a:lnTo>
                                <a:pt x="7" y="86"/>
                              </a:lnTo>
                              <a:lnTo>
                                <a:pt x="10" y="78"/>
                              </a:lnTo>
                              <a:lnTo>
                                <a:pt x="13" y="71"/>
                              </a:lnTo>
                              <a:lnTo>
                                <a:pt x="38" y="37"/>
                              </a:lnTo>
                              <a:lnTo>
                                <a:pt x="43" y="31"/>
                              </a:lnTo>
                              <a:lnTo>
                                <a:pt x="50" y="26"/>
                              </a:lnTo>
                              <a:lnTo>
                                <a:pt x="57" y="21"/>
                              </a:lnTo>
                              <a:lnTo>
                                <a:pt x="64" y="16"/>
                              </a:lnTo>
                              <a:lnTo>
                                <a:pt x="119" y="0"/>
                              </a:lnTo>
                              <a:lnTo>
                                <a:pt x="128" y="0"/>
                              </a:lnTo>
                              <a:lnTo>
                                <a:pt x="338" y="0"/>
                              </a:lnTo>
                              <a:lnTo>
                                <a:pt x="346" y="0"/>
                              </a:lnTo>
                              <a:lnTo>
                                <a:pt x="354" y="0"/>
                              </a:lnTo>
                              <a:lnTo>
                                <a:pt x="416" y="26"/>
                              </a:lnTo>
                              <a:lnTo>
                                <a:pt x="428" y="37"/>
                              </a:lnTo>
                              <a:lnTo>
                                <a:pt x="434" y="43"/>
                              </a:lnTo>
                              <a:lnTo>
                                <a:pt x="463" y="102"/>
                              </a:lnTo>
                              <a:lnTo>
                                <a:pt x="465" y="111"/>
                              </a:lnTo>
                              <a:lnTo>
                                <a:pt x="465" y="119"/>
                              </a:lnTo>
                              <a:lnTo>
                                <a:pt x="465" y="127"/>
                              </a:lnTo>
                              <a:lnTo>
                                <a:pt x="465" y="136"/>
                              </a:lnTo>
                              <a:lnTo>
                                <a:pt x="465" y="144"/>
                              </a:lnTo>
                              <a:lnTo>
                                <a:pt x="463" y="152"/>
                              </a:lnTo>
                              <a:lnTo>
                                <a:pt x="461" y="160"/>
                              </a:lnTo>
                              <a:lnTo>
                                <a:pt x="428" y="217"/>
                              </a:lnTo>
                              <a:lnTo>
                                <a:pt x="387" y="245"/>
                              </a:lnTo>
                              <a:lnTo>
                                <a:pt x="379" y="248"/>
                              </a:lnTo>
                              <a:lnTo>
                                <a:pt x="371" y="251"/>
                              </a:lnTo>
                              <a:lnTo>
                                <a:pt x="363" y="252"/>
                              </a:lnTo>
                              <a:lnTo>
                                <a:pt x="354" y="254"/>
                              </a:lnTo>
                              <a:lnTo>
                                <a:pt x="346" y="255"/>
                              </a:lnTo>
                              <a:lnTo>
                                <a:pt x="338" y="255"/>
                              </a:lnTo>
                              <a:lnTo>
                                <a:pt x="128" y="255"/>
                              </a:lnTo>
                              <a:lnTo>
                                <a:pt x="119" y="255"/>
                              </a:lnTo>
                              <a:lnTo>
                                <a:pt x="111" y="254"/>
                              </a:lnTo>
                              <a:lnTo>
                                <a:pt x="103" y="252"/>
                              </a:lnTo>
                              <a:lnTo>
                                <a:pt x="95" y="251"/>
                              </a:lnTo>
                              <a:lnTo>
                                <a:pt x="87" y="248"/>
                              </a:lnTo>
                              <a:lnTo>
                                <a:pt x="79" y="245"/>
                              </a:lnTo>
                              <a:lnTo>
                                <a:pt x="71" y="242"/>
                              </a:lnTo>
                              <a:lnTo>
                                <a:pt x="22" y="198"/>
                              </a:lnTo>
                              <a:lnTo>
                                <a:pt x="3" y="152"/>
                              </a:lnTo>
                              <a:lnTo>
                                <a:pt x="1" y="144"/>
                              </a:lnTo>
                              <a:lnTo>
                                <a:pt x="0" y="136"/>
                              </a:lnTo>
                              <a:lnTo>
                                <a:pt x="0" y="127"/>
                              </a:lnTo>
                              <a:close/>
                            </a:path>
                          </a:pathLst>
                        </a:custGeom>
                        <a:noFill/>
                        <a:ln w="9529">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B6AF91" id="Freeform 153" o:spid="_x0000_s1026" style="position:absolute;margin-left:97.65pt;margin-top:20.15pt;width:23.3pt;height:12.8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" path="m,127r,-8l1,111r2,-9l4,94,7,86r3,-8l13,71,38,37r5,-6l50,26r7,-5l64,16,119,r9,l338,r8,l354,r62,26l428,37r6,6l463,102r2,9l465,119r,8l465,136r,8l463,152r-2,8l428,217r-41,28l379,248r-8,3l363,252r-9,2l346,255r-8,l128,255r-9,l111,254r-8,-2l95,251r-8,-3l79,245r-8,-3l22,198,3,152,1,144,,136r,-9xe" filled="f" strokecolor="#99a0a6" strokeweight=".26469mm">
                <v:path arrowok="t" o:connecttype="custom" o:connectlocs="0,479425;0,474345;635,469265;1905,463550;2540,458470;4445,453390;6350,448310;8255,443865;24130,422275;27305,418465;31750,415290;36195,412115;40640,408940;75565,398780;81280,398780;214630,398780;219710,398780;224790,398780;264160,415290;271780,422275;275590,426085;294005,463550;295275,469265;295275,474345;295275,479425;295275,485140;295275,490220;294005,495300;292735,500380;271780,536575;245745,554355;240665,556260;235585,558165;230505,558800;224790,560070;219710,560705;214630,560705;81280,560705;75565,560705;70485,560070;65405,558800;60325,558165;55245,556260;50165,554355;45085,552450;13970,524510;1905,495300;635,490220;0,485140;0,479425" o:connectangles="0,0,0,0,0,0,0,0,0,0,0,0,0,0,0,0,0,0,0,0,0,0,0,0,0,0,0,0,0,0,0,0,0,0,0,0,0,0,0,0,0,0,0,0,0,0,0,0,0,0"/>
                <w10:wrap anchorx="page"/>
              </v:shape>
            </w:pict>
          </mc:Fallback>
        </mc:AlternateContent>
      </w:r>
      <w:r w:rsidR="00B15BE2" w:rsidRPr="001D7DFD">
        <w:rPr>
          <w:rFonts w:eastAsia="Roboto"/>
          <w:noProof/>
          <w:sz w:val="22"/>
          <w:szCs w:val="22"/>
          <w:lang w:val="pt-PT" w:eastAsia="en-US"/>
        </w:rPr>
        <mc:AlternateContent>
          <mc:Choice Requires="wps">
            <w:drawing>
              <wp:anchor distT="0" distB="0" distL="114300" distR="114300" simplePos="0" relativeHeight="251671552" behindDoc="0" locked="0" layoutInCell="1" allowOverlap="1" wp14:anchorId="5AC262E4" wp14:editId="38C05073">
                <wp:simplePos x="0" y="0"/>
                <wp:positionH relativeFrom="page">
                  <wp:posOffset>1240155</wp:posOffset>
                </wp:positionH>
                <wp:positionV relativeFrom="paragraph">
                  <wp:posOffset>17145</wp:posOffset>
                </wp:positionV>
                <wp:extent cx="295910" cy="162560"/>
                <wp:effectExtent l="11430" t="7620" r="6985" b="10795"/>
                <wp:wrapNone/>
                <wp:docPr id="60" name="Freeform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910" cy="162560"/>
                        </a:xfrm>
                        <a:custGeom>
                          <a:avLst/>
                          <a:gdLst>
                            <a:gd name="T0" fmla="+- 0 1968 1968"/>
                            <a:gd name="T1" fmla="*/ T0 w 466"/>
                            <a:gd name="T2" fmla="+- 0 305 177"/>
                            <a:gd name="T3" fmla="*/ 305 h 256"/>
                            <a:gd name="T4" fmla="+- 0 1968 1968"/>
                            <a:gd name="T5" fmla="*/ T4 w 466"/>
                            <a:gd name="T6" fmla="+- 0 297 177"/>
                            <a:gd name="T7" fmla="*/ 297 h 256"/>
                            <a:gd name="T8" fmla="+- 0 1969 1968"/>
                            <a:gd name="T9" fmla="*/ T8 w 466"/>
                            <a:gd name="T10" fmla="+- 0 288 177"/>
                            <a:gd name="T11" fmla="*/ 288 h 256"/>
                            <a:gd name="T12" fmla="+- 0 1971 1968"/>
                            <a:gd name="T13" fmla="*/ T12 w 466"/>
                            <a:gd name="T14" fmla="+- 0 280 177"/>
                            <a:gd name="T15" fmla="*/ 280 h 256"/>
                            <a:gd name="T16" fmla="+- 0 1972 1968"/>
                            <a:gd name="T17" fmla="*/ T16 w 466"/>
                            <a:gd name="T18" fmla="+- 0 272 177"/>
                            <a:gd name="T19" fmla="*/ 272 h 256"/>
                            <a:gd name="T20" fmla="+- 0 1975 1968"/>
                            <a:gd name="T21" fmla="*/ T20 w 466"/>
                            <a:gd name="T22" fmla="+- 0 264 177"/>
                            <a:gd name="T23" fmla="*/ 264 h 256"/>
                            <a:gd name="T24" fmla="+- 0 1978 1968"/>
                            <a:gd name="T25" fmla="*/ T24 w 466"/>
                            <a:gd name="T26" fmla="+- 0 256 177"/>
                            <a:gd name="T27" fmla="*/ 256 h 256"/>
                            <a:gd name="T28" fmla="+- 0 1981 1968"/>
                            <a:gd name="T29" fmla="*/ T28 w 466"/>
                            <a:gd name="T30" fmla="+- 0 248 177"/>
                            <a:gd name="T31" fmla="*/ 248 h 256"/>
                            <a:gd name="T32" fmla="+- 0 1985 1968"/>
                            <a:gd name="T33" fmla="*/ T32 w 466"/>
                            <a:gd name="T34" fmla="+- 0 241 177"/>
                            <a:gd name="T35" fmla="*/ 241 h 256"/>
                            <a:gd name="T36" fmla="+- 0 1990 1968"/>
                            <a:gd name="T37" fmla="*/ T36 w 466"/>
                            <a:gd name="T38" fmla="+- 0 234 177"/>
                            <a:gd name="T39" fmla="*/ 234 h 256"/>
                            <a:gd name="T40" fmla="+- 0 1994 1968"/>
                            <a:gd name="T41" fmla="*/ T40 w 466"/>
                            <a:gd name="T42" fmla="+- 0 227 177"/>
                            <a:gd name="T43" fmla="*/ 227 h 256"/>
                            <a:gd name="T44" fmla="+- 0 2000 1968"/>
                            <a:gd name="T45" fmla="*/ T44 w 466"/>
                            <a:gd name="T46" fmla="+- 0 221 177"/>
                            <a:gd name="T47" fmla="*/ 221 h 256"/>
                            <a:gd name="T48" fmla="+- 0 2006 1968"/>
                            <a:gd name="T49" fmla="*/ T48 w 466"/>
                            <a:gd name="T50" fmla="+- 0 215 177"/>
                            <a:gd name="T51" fmla="*/ 215 h 256"/>
                            <a:gd name="T52" fmla="+- 0 2011 1968"/>
                            <a:gd name="T53" fmla="*/ T52 w 466"/>
                            <a:gd name="T54" fmla="+- 0 209 177"/>
                            <a:gd name="T55" fmla="*/ 209 h 256"/>
                            <a:gd name="T56" fmla="+- 0 2018 1968"/>
                            <a:gd name="T57" fmla="*/ T56 w 466"/>
                            <a:gd name="T58" fmla="+- 0 204 177"/>
                            <a:gd name="T59" fmla="*/ 204 h 256"/>
                            <a:gd name="T60" fmla="+- 0 2025 1968"/>
                            <a:gd name="T61" fmla="*/ T60 w 466"/>
                            <a:gd name="T62" fmla="+- 0 199 177"/>
                            <a:gd name="T63" fmla="*/ 199 h 256"/>
                            <a:gd name="T64" fmla="+- 0 2032 1968"/>
                            <a:gd name="T65" fmla="*/ T64 w 466"/>
                            <a:gd name="T66" fmla="+- 0 194 177"/>
                            <a:gd name="T67" fmla="*/ 194 h 256"/>
                            <a:gd name="T68" fmla="+- 0 2039 1968"/>
                            <a:gd name="T69" fmla="*/ T68 w 466"/>
                            <a:gd name="T70" fmla="+- 0 190 177"/>
                            <a:gd name="T71" fmla="*/ 190 h 256"/>
                            <a:gd name="T72" fmla="+- 0 2047 1968"/>
                            <a:gd name="T73" fmla="*/ T72 w 466"/>
                            <a:gd name="T74" fmla="+- 0 187 177"/>
                            <a:gd name="T75" fmla="*/ 187 h 256"/>
                            <a:gd name="T76" fmla="+- 0 2055 1968"/>
                            <a:gd name="T77" fmla="*/ T76 w 466"/>
                            <a:gd name="T78" fmla="+- 0 184 177"/>
                            <a:gd name="T79" fmla="*/ 184 h 256"/>
                            <a:gd name="T80" fmla="+- 0 2096 1968"/>
                            <a:gd name="T81" fmla="*/ T80 w 466"/>
                            <a:gd name="T82" fmla="+- 0 177 177"/>
                            <a:gd name="T83" fmla="*/ 177 h 256"/>
                            <a:gd name="T84" fmla="+- 0 2306 1968"/>
                            <a:gd name="T85" fmla="*/ T84 w 466"/>
                            <a:gd name="T86" fmla="+- 0 177 177"/>
                            <a:gd name="T87" fmla="*/ 177 h 256"/>
                            <a:gd name="T88" fmla="+- 0 2355 1968"/>
                            <a:gd name="T89" fmla="*/ T88 w 466"/>
                            <a:gd name="T90" fmla="+- 0 187 177"/>
                            <a:gd name="T91" fmla="*/ 187 h 256"/>
                            <a:gd name="T92" fmla="+- 0 2362 1968"/>
                            <a:gd name="T93" fmla="*/ T92 w 466"/>
                            <a:gd name="T94" fmla="+- 0 190 177"/>
                            <a:gd name="T95" fmla="*/ 190 h 256"/>
                            <a:gd name="T96" fmla="+- 0 2396 1968"/>
                            <a:gd name="T97" fmla="*/ T96 w 466"/>
                            <a:gd name="T98" fmla="+- 0 215 177"/>
                            <a:gd name="T99" fmla="*/ 215 h 256"/>
                            <a:gd name="T100" fmla="+- 0 2402 1968"/>
                            <a:gd name="T101" fmla="*/ T100 w 466"/>
                            <a:gd name="T102" fmla="+- 0 221 177"/>
                            <a:gd name="T103" fmla="*/ 221 h 256"/>
                            <a:gd name="T104" fmla="+- 0 2407 1968"/>
                            <a:gd name="T105" fmla="*/ T104 w 466"/>
                            <a:gd name="T106" fmla="+- 0 227 177"/>
                            <a:gd name="T107" fmla="*/ 227 h 256"/>
                            <a:gd name="T108" fmla="+- 0 2412 1968"/>
                            <a:gd name="T109" fmla="*/ T108 w 466"/>
                            <a:gd name="T110" fmla="+- 0 234 177"/>
                            <a:gd name="T111" fmla="*/ 234 h 256"/>
                            <a:gd name="T112" fmla="+- 0 2417 1968"/>
                            <a:gd name="T113" fmla="*/ T112 w 466"/>
                            <a:gd name="T114" fmla="+- 0 241 177"/>
                            <a:gd name="T115" fmla="*/ 241 h 256"/>
                            <a:gd name="T116" fmla="+- 0 2420 1968"/>
                            <a:gd name="T117" fmla="*/ T116 w 466"/>
                            <a:gd name="T118" fmla="+- 0 248 177"/>
                            <a:gd name="T119" fmla="*/ 248 h 256"/>
                            <a:gd name="T120" fmla="+- 0 2424 1968"/>
                            <a:gd name="T121" fmla="*/ T120 w 466"/>
                            <a:gd name="T122" fmla="+- 0 256 177"/>
                            <a:gd name="T123" fmla="*/ 256 h 256"/>
                            <a:gd name="T124" fmla="+- 0 2427 1968"/>
                            <a:gd name="T125" fmla="*/ T124 w 466"/>
                            <a:gd name="T126" fmla="+- 0 264 177"/>
                            <a:gd name="T127" fmla="*/ 264 h 256"/>
                            <a:gd name="T128" fmla="+- 0 2429 1968"/>
                            <a:gd name="T129" fmla="*/ T128 w 466"/>
                            <a:gd name="T130" fmla="+- 0 272 177"/>
                            <a:gd name="T131" fmla="*/ 272 h 256"/>
                            <a:gd name="T132" fmla="+- 0 2431 1968"/>
                            <a:gd name="T133" fmla="*/ T132 w 466"/>
                            <a:gd name="T134" fmla="+- 0 280 177"/>
                            <a:gd name="T135" fmla="*/ 280 h 256"/>
                            <a:gd name="T136" fmla="+- 0 2433 1968"/>
                            <a:gd name="T137" fmla="*/ T136 w 466"/>
                            <a:gd name="T138" fmla="+- 0 288 177"/>
                            <a:gd name="T139" fmla="*/ 288 h 256"/>
                            <a:gd name="T140" fmla="+- 0 2433 1968"/>
                            <a:gd name="T141" fmla="*/ T140 w 466"/>
                            <a:gd name="T142" fmla="+- 0 297 177"/>
                            <a:gd name="T143" fmla="*/ 297 h 256"/>
                            <a:gd name="T144" fmla="+- 0 2433 1968"/>
                            <a:gd name="T145" fmla="*/ T144 w 466"/>
                            <a:gd name="T146" fmla="+- 0 305 177"/>
                            <a:gd name="T147" fmla="*/ 305 h 256"/>
                            <a:gd name="T148" fmla="+- 0 2433 1968"/>
                            <a:gd name="T149" fmla="*/ T148 w 466"/>
                            <a:gd name="T150" fmla="+- 0 313 177"/>
                            <a:gd name="T151" fmla="*/ 313 h 256"/>
                            <a:gd name="T152" fmla="+- 0 2412 1968"/>
                            <a:gd name="T153" fmla="*/ T152 w 466"/>
                            <a:gd name="T154" fmla="+- 0 376 177"/>
                            <a:gd name="T155" fmla="*/ 376 h 256"/>
                            <a:gd name="T156" fmla="+- 0 2377 1968"/>
                            <a:gd name="T157" fmla="*/ T156 w 466"/>
                            <a:gd name="T158" fmla="+- 0 411 177"/>
                            <a:gd name="T159" fmla="*/ 411 h 256"/>
                            <a:gd name="T160" fmla="+- 0 2370 1968"/>
                            <a:gd name="T161" fmla="*/ T160 w 466"/>
                            <a:gd name="T162" fmla="+- 0 416 177"/>
                            <a:gd name="T163" fmla="*/ 416 h 256"/>
                            <a:gd name="T164" fmla="+- 0 2314 1968"/>
                            <a:gd name="T165" fmla="*/ T164 w 466"/>
                            <a:gd name="T166" fmla="+- 0 433 177"/>
                            <a:gd name="T167" fmla="*/ 433 h 256"/>
                            <a:gd name="T168" fmla="+- 0 2306 1968"/>
                            <a:gd name="T169" fmla="*/ T168 w 466"/>
                            <a:gd name="T170" fmla="+- 0 433 177"/>
                            <a:gd name="T171" fmla="*/ 433 h 256"/>
                            <a:gd name="T172" fmla="+- 0 2096 1968"/>
                            <a:gd name="T173" fmla="*/ T172 w 466"/>
                            <a:gd name="T174" fmla="+- 0 433 177"/>
                            <a:gd name="T175" fmla="*/ 433 h 256"/>
                            <a:gd name="T176" fmla="+- 0 2087 1968"/>
                            <a:gd name="T177" fmla="*/ T176 w 466"/>
                            <a:gd name="T178" fmla="+- 0 433 177"/>
                            <a:gd name="T179" fmla="*/ 433 h 256"/>
                            <a:gd name="T180" fmla="+- 0 2079 1968"/>
                            <a:gd name="T181" fmla="*/ T180 w 466"/>
                            <a:gd name="T182" fmla="+- 0 432 177"/>
                            <a:gd name="T183" fmla="*/ 432 h 256"/>
                            <a:gd name="T184" fmla="+- 0 2025 1968"/>
                            <a:gd name="T185" fmla="*/ T184 w 466"/>
                            <a:gd name="T186" fmla="+- 0 411 177"/>
                            <a:gd name="T187" fmla="*/ 411 h 256"/>
                            <a:gd name="T188" fmla="+- 0 2018 1968"/>
                            <a:gd name="T189" fmla="*/ T188 w 466"/>
                            <a:gd name="T190" fmla="+- 0 406 177"/>
                            <a:gd name="T191" fmla="*/ 406 h 256"/>
                            <a:gd name="T192" fmla="+- 0 1978 1968"/>
                            <a:gd name="T193" fmla="*/ T192 w 466"/>
                            <a:gd name="T194" fmla="+- 0 354 177"/>
                            <a:gd name="T195" fmla="*/ 354 h 256"/>
                            <a:gd name="T196" fmla="+- 0 1968 1968"/>
                            <a:gd name="T197" fmla="*/ T196 w 466"/>
                            <a:gd name="T198" fmla="+- 0 313 177"/>
                            <a:gd name="T199" fmla="*/ 313 h 256"/>
                            <a:gd name="T200" fmla="+- 0 1968 1968"/>
                            <a:gd name="T201" fmla="*/ T200 w 466"/>
                            <a:gd name="T202" fmla="+- 0 305 177"/>
                            <a:gd name="T203" fmla="*/ 305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466" h="256">
                              <a:moveTo>
                                <a:pt x="0" y="128"/>
                              </a:moveTo>
                              <a:lnTo>
                                <a:pt x="0" y="120"/>
                              </a:lnTo>
                              <a:lnTo>
                                <a:pt x="1" y="111"/>
                              </a:lnTo>
                              <a:lnTo>
                                <a:pt x="3" y="103"/>
                              </a:lnTo>
                              <a:lnTo>
                                <a:pt x="4" y="95"/>
                              </a:lnTo>
                              <a:lnTo>
                                <a:pt x="7" y="87"/>
                              </a:lnTo>
                              <a:lnTo>
                                <a:pt x="10" y="79"/>
                              </a:lnTo>
                              <a:lnTo>
                                <a:pt x="13" y="71"/>
                              </a:lnTo>
                              <a:lnTo>
                                <a:pt x="17" y="64"/>
                              </a:lnTo>
                              <a:lnTo>
                                <a:pt x="22" y="57"/>
                              </a:lnTo>
                              <a:lnTo>
                                <a:pt x="26" y="50"/>
                              </a:lnTo>
                              <a:lnTo>
                                <a:pt x="32" y="44"/>
                              </a:lnTo>
                              <a:lnTo>
                                <a:pt x="38" y="38"/>
                              </a:lnTo>
                              <a:lnTo>
                                <a:pt x="43" y="32"/>
                              </a:lnTo>
                              <a:lnTo>
                                <a:pt x="50" y="27"/>
                              </a:lnTo>
                              <a:lnTo>
                                <a:pt x="57" y="22"/>
                              </a:lnTo>
                              <a:lnTo>
                                <a:pt x="64" y="17"/>
                              </a:lnTo>
                              <a:lnTo>
                                <a:pt x="71" y="13"/>
                              </a:lnTo>
                              <a:lnTo>
                                <a:pt x="79" y="10"/>
                              </a:lnTo>
                              <a:lnTo>
                                <a:pt x="87" y="7"/>
                              </a:lnTo>
                              <a:lnTo>
                                <a:pt x="128" y="0"/>
                              </a:lnTo>
                              <a:lnTo>
                                <a:pt x="338" y="0"/>
                              </a:lnTo>
                              <a:lnTo>
                                <a:pt x="387" y="10"/>
                              </a:lnTo>
                              <a:lnTo>
                                <a:pt x="394" y="13"/>
                              </a:lnTo>
                              <a:lnTo>
                                <a:pt x="428" y="38"/>
                              </a:lnTo>
                              <a:lnTo>
                                <a:pt x="434" y="44"/>
                              </a:lnTo>
                              <a:lnTo>
                                <a:pt x="439" y="50"/>
                              </a:lnTo>
                              <a:lnTo>
                                <a:pt x="444" y="57"/>
                              </a:lnTo>
                              <a:lnTo>
                                <a:pt x="449" y="64"/>
                              </a:lnTo>
                              <a:lnTo>
                                <a:pt x="452" y="71"/>
                              </a:lnTo>
                              <a:lnTo>
                                <a:pt x="456" y="79"/>
                              </a:lnTo>
                              <a:lnTo>
                                <a:pt x="459" y="87"/>
                              </a:lnTo>
                              <a:lnTo>
                                <a:pt x="461" y="95"/>
                              </a:lnTo>
                              <a:lnTo>
                                <a:pt x="463" y="103"/>
                              </a:lnTo>
                              <a:lnTo>
                                <a:pt x="465" y="111"/>
                              </a:lnTo>
                              <a:lnTo>
                                <a:pt x="465" y="120"/>
                              </a:lnTo>
                              <a:lnTo>
                                <a:pt x="465" y="128"/>
                              </a:lnTo>
                              <a:lnTo>
                                <a:pt x="465" y="136"/>
                              </a:lnTo>
                              <a:lnTo>
                                <a:pt x="444" y="199"/>
                              </a:lnTo>
                              <a:lnTo>
                                <a:pt x="409" y="234"/>
                              </a:lnTo>
                              <a:lnTo>
                                <a:pt x="402" y="239"/>
                              </a:lnTo>
                              <a:lnTo>
                                <a:pt x="346" y="256"/>
                              </a:lnTo>
                              <a:lnTo>
                                <a:pt x="338" y="256"/>
                              </a:lnTo>
                              <a:lnTo>
                                <a:pt x="128" y="256"/>
                              </a:lnTo>
                              <a:lnTo>
                                <a:pt x="119" y="256"/>
                              </a:lnTo>
                              <a:lnTo>
                                <a:pt x="111" y="255"/>
                              </a:lnTo>
                              <a:lnTo>
                                <a:pt x="57" y="234"/>
                              </a:lnTo>
                              <a:lnTo>
                                <a:pt x="50" y="229"/>
                              </a:lnTo>
                              <a:lnTo>
                                <a:pt x="10" y="177"/>
                              </a:lnTo>
                              <a:lnTo>
                                <a:pt x="0" y="136"/>
                              </a:lnTo>
                              <a:lnTo>
                                <a:pt x="0" y="128"/>
                              </a:lnTo>
                              <a:close/>
                            </a:path>
                          </a:pathLst>
                        </a:custGeom>
                        <a:noFill/>
                        <a:ln w="9529">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C95337" id="Freeform 152" o:spid="_x0000_s1026" style="position:absolute;margin-left:97.65pt;margin-top:1.35pt;width:23.3pt;height:12.8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" path="m,128r,-8l1,111r2,-8l4,95,7,87r3,-8l13,71r4,-7l22,57r4,-7l32,44r6,-6l43,32r7,-5l57,22r7,-5l71,13r8,-3l87,7,128,,338,r49,10l394,13r34,25l434,44r5,6l444,57r5,7l452,71r4,8l459,87r2,8l463,103r2,8l465,120r,8l465,136r-21,63l409,234r-7,5l346,256r-8,l128,256r-9,l111,255,57,234r-7,-5l10,177,,136r,-8xe" filled="f" strokecolor="#99a0a6" strokeweight=".26469mm">
                <v:path arrowok="t" o:connecttype="custom" o:connectlocs="0,193675;0,188595;635,182880;1905,177800;2540,172720;4445,167640;6350,162560;8255,157480;10795,153035;13970,148590;16510,144145;20320,140335;24130,136525;27305,132715;31750,129540;36195,126365;40640,123190;45085,120650;50165,118745;55245,116840;81280,112395;214630,112395;245745,118745;250190,120650;271780,136525;275590,140335;278765,144145;281940,148590;285115,153035;287020,157480;289560,162560;291465,167640;292735,172720;294005,177800;295275,182880;295275,188595;295275,193675;295275,198755;281940,238760;259715,260985;255270,264160;219710,274955;214630,274955;81280,274955;75565,274955;70485,274320;36195,260985;31750,257810;6350,224790;0,198755;0,193675" o:connectangles="0,0,0,0,0,0,0,0,0,0,0,0,0,0,0,0,0,0,0,0,0,0,0,0,0,0,0,0,0,0,0,0,0,0,0,0,0,0,0,0,0,0,0,0,0,0,0,0,0,0,0"/>
                <w10:wrap anchorx="page"/>
              </v:shape>
            </w:pict>
          </mc:Fallback>
        </mc:AlternateContent>
      </w:r>
      <w:r w:rsidR="00B15BE2" w:rsidRPr="001D7DFD">
        <w:rPr>
          <w:rFonts w:eastAsia="Roboto"/>
          <w:color w:val="202024"/>
          <w:sz w:val="22"/>
          <w:szCs w:val="22"/>
          <w:lang w:val="pt-PT" w:eastAsia="en-US"/>
        </w:rPr>
        <w:t>50 a 60 anos</w:t>
      </w:r>
      <w:r w:rsidR="00B15BE2" w:rsidRPr="001D7DFD">
        <w:rPr>
          <w:rFonts w:eastAsia="Roboto"/>
          <w:color w:val="202024"/>
          <w:spacing w:val="1"/>
          <w:sz w:val="22"/>
          <w:szCs w:val="22"/>
          <w:lang w:val="pt-PT" w:eastAsia="en-US"/>
        </w:rPr>
        <w:t xml:space="preserve"> </w:t>
      </w:r>
      <w:r w:rsidR="00B15BE2" w:rsidRPr="001D7DFD">
        <w:rPr>
          <w:rFonts w:eastAsia="Roboto"/>
          <w:color w:val="202024"/>
          <w:sz w:val="22"/>
          <w:szCs w:val="22"/>
          <w:lang w:val="pt-PT" w:eastAsia="en-US"/>
        </w:rPr>
        <w:t>Mais</w:t>
      </w:r>
      <w:r w:rsidR="00B15BE2" w:rsidRPr="001D7DFD">
        <w:rPr>
          <w:rFonts w:eastAsia="Roboto"/>
          <w:color w:val="202024"/>
          <w:spacing w:val="-10"/>
          <w:sz w:val="22"/>
          <w:szCs w:val="22"/>
          <w:lang w:val="pt-PT" w:eastAsia="en-US"/>
        </w:rPr>
        <w:t xml:space="preserve"> </w:t>
      </w:r>
      <w:r w:rsidR="00B15BE2" w:rsidRPr="001D7DFD">
        <w:rPr>
          <w:rFonts w:eastAsia="Roboto"/>
          <w:color w:val="202024"/>
          <w:sz w:val="22"/>
          <w:szCs w:val="22"/>
          <w:lang w:val="pt-PT" w:eastAsia="en-US"/>
        </w:rPr>
        <w:t>que</w:t>
      </w:r>
      <w:r w:rsidR="00B15BE2" w:rsidRPr="001D7DFD">
        <w:rPr>
          <w:rFonts w:eastAsia="Roboto"/>
          <w:color w:val="202024"/>
          <w:spacing w:val="-9"/>
          <w:sz w:val="22"/>
          <w:szCs w:val="22"/>
          <w:lang w:val="pt-PT" w:eastAsia="en-US"/>
        </w:rPr>
        <w:t xml:space="preserve"> </w:t>
      </w:r>
      <w:r w:rsidR="00B15BE2" w:rsidRPr="001D7DFD">
        <w:rPr>
          <w:rFonts w:eastAsia="Roboto"/>
          <w:color w:val="202024"/>
          <w:sz w:val="22"/>
          <w:szCs w:val="22"/>
          <w:lang w:val="pt-PT" w:eastAsia="en-US"/>
        </w:rPr>
        <w:t>60</w:t>
      </w:r>
      <w:r w:rsidR="00B15BE2" w:rsidRPr="001D7DFD">
        <w:rPr>
          <w:rFonts w:eastAsia="Roboto"/>
          <w:color w:val="202024"/>
          <w:spacing w:val="-9"/>
          <w:sz w:val="22"/>
          <w:szCs w:val="22"/>
          <w:lang w:val="pt-PT" w:eastAsia="en-US"/>
        </w:rPr>
        <w:t xml:space="preserve"> </w:t>
      </w:r>
      <w:r w:rsidR="00B15BE2" w:rsidRPr="001D7DFD">
        <w:rPr>
          <w:rFonts w:eastAsia="Roboto"/>
          <w:color w:val="202024"/>
          <w:sz w:val="22"/>
          <w:szCs w:val="22"/>
          <w:lang w:val="pt-PT" w:eastAsia="en-US"/>
        </w:rPr>
        <w:t>anos</w:t>
      </w:r>
    </w:p>
    <w:p w14:paraId="570A2C2F" w14:textId="77777777" w:rsidR="00B15BE2" w:rsidRPr="001D7DFD" w:rsidRDefault="00B15BE2" w:rsidP="00B15BE2">
      <w:pPr>
        <w:widowControl w:val="0"/>
        <w:suppressAutoHyphens w:val="0"/>
        <w:autoSpaceDE w:val="0"/>
        <w:autoSpaceDN w:val="0"/>
        <w:spacing w:after="0"/>
        <w:ind w:firstLine="0"/>
        <w:jc w:val="left"/>
        <w:rPr>
          <w:rFonts w:eastAsia="Roboto"/>
          <w:sz w:val="20"/>
          <w:szCs w:val="24"/>
          <w:lang w:val="pt-PT" w:eastAsia="en-US"/>
        </w:rPr>
      </w:pPr>
    </w:p>
    <w:p w14:paraId="3C4DEB2E" w14:textId="77777777" w:rsidR="00B15BE2" w:rsidRPr="001D7DFD" w:rsidRDefault="00B15BE2" w:rsidP="00B15BE2">
      <w:pPr>
        <w:widowControl w:val="0"/>
        <w:suppressAutoHyphens w:val="0"/>
        <w:autoSpaceDE w:val="0"/>
        <w:autoSpaceDN w:val="0"/>
        <w:spacing w:after="0"/>
        <w:ind w:firstLine="0"/>
        <w:jc w:val="left"/>
        <w:rPr>
          <w:rFonts w:eastAsia="Roboto"/>
          <w:sz w:val="20"/>
          <w:szCs w:val="24"/>
          <w:lang w:val="pt-PT" w:eastAsia="en-US"/>
        </w:rPr>
      </w:pPr>
    </w:p>
    <w:p w14:paraId="144410F7" w14:textId="77777777" w:rsidR="00B15BE2" w:rsidRPr="001D7DFD" w:rsidRDefault="00B15BE2" w:rsidP="00B15BE2">
      <w:pPr>
        <w:widowControl w:val="0"/>
        <w:suppressAutoHyphens w:val="0"/>
        <w:autoSpaceDE w:val="0"/>
        <w:autoSpaceDN w:val="0"/>
        <w:spacing w:before="10" w:after="0"/>
        <w:ind w:firstLine="0"/>
        <w:jc w:val="left"/>
        <w:rPr>
          <w:rFonts w:eastAsia="Roboto"/>
          <w:sz w:val="22"/>
          <w:szCs w:val="24"/>
          <w:lang w:val="pt-PT" w:eastAsia="en-US"/>
        </w:rPr>
      </w:pPr>
    </w:p>
    <w:p w14:paraId="124B91A0" w14:textId="77777777" w:rsidR="00B15BE2" w:rsidRPr="001D7DFD" w:rsidRDefault="00B15BE2">
      <w:pPr>
        <w:widowControl w:val="0"/>
        <w:numPr>
          <w:ilvl w:val="0"/>
          <w:numId w:val="4"/>
        </w:numPr>
        <w:tabs>
          <w:tab w:val="left" w:pos="609"/>
        </w:tabs>
        <w:suppressAutoHyphens w:val="0"/>
        <w:autoSpaceDE w:val="0"/>
        <w:autoSpaceDN w:val="0"/>
        <w:spacing w:before="94" w:after="0"/>
        <w:jc w:val="left"/>
        <w:rPr>
          <w:rFonts w:eastAsia="Roboto"/>
          <w:szCs w:val="22"/>
          <w:lang w:val="pt-PT" w:eastAsia="en-US"/>
        </w:rPr>
      </w:pPr>
      <w:r w:rsidRPr="001D7DFD">
        <w:rPr>
          <w:rFonts w:eastAsia="Roboto"/>
          <w:color w:val="202024"/>
          <w:szCs w:val="22"/>
          <w:lang w:val="pt-PT" w:eastAsia="en-US"/>
        </w:rPr>
        <w:t>Qual</w:t>
      </w:r>
      <w:r w:rsidRPr="001D7DFD">
        <w:rPr>
          <w:rFonts w:eastAsia="Roboto"/>
          <w:color w:val="202024"/>
          <w:spacing w:val="-6"/>
          <w:szCs w:val="22"/>
          <w:lang w:val="pt-PT" w:eastAsia="en-US"/>
        </w:rPr>
        <w:t xml:space="preserve"> </w:t>
      </w:r>
      <w:r w:rsidRPr="001D7DFD">
        <w:rPr>
          <w:rFonts w:eastAsia="Roboto"/>
          <w:color w:val="202024"/>
          <w:szCs w:val="22"/>
          <w:lang w:val="pt-PT" w:eastAsia="en-US"/>
        </w:rPr>
        <w:t>o</w:t>
      </w:r>
      <w:r w:rsidRPr="001D7DFD">
        <w:rPr>
          <w:rFonts w:eastAsia="Roboto"/>
          <w:color w:val="202024"/>
          <w:spacing w:val="-5"/>
          <w:szCs w:val="22"/>
          <w:lang w:val="pt-PT" w:eastAsia="en-US"/>
        </w:rPr>
        <w:t xml:space="preserve"> </w:t>
      </w:r>
      <w:r w:rsidRPr="001D7DFD">
        <w:rPr>
          <w:rFonts w:eastAsia="Roboto"/>
          <w:color w:val="202024"/>
          <w:szCs w:val="22"/>
          <w:lang w:val="pt-PT" w:eastAsia="en-US"/>
        </w:rPr>
        <w:t>seu</w:t>
      </w:r>
      <w:r w:rsidRPr="001D7DFD">
        <w:rPr>
          <w:rFonts w:eastAsia="Roboto"/>
          <w:color w:val="202024"/>
          <w:spacing w:val="-6"/>
          <w:szCs w:val="22"/>
          <w:lang w:val="pt-PT" w:eastAsia="en-US"/>
        </w:rPr>
        <w:t xml:space="preserve"> </w:t>
      </w:r>
      <w:r w:rsidRPr="001D7DFD">
        <w:rPr>
          <w:rFonts w:eastAsia="Roboto"/>
          <w:color w:val="202024"/>
          <w:szCs w:val="22"/>
          <w:lang w:val="pt-PT" w:eastAsia="en-US"/>
        </w:rPr>
        <w:t>sexo?</w:t>
      </w:r>
    </w:p>
    <w:p w14:paraId="781E5BF2" w14:textId="77777777" w:rsidR="00B15BE2" w:rsidRPr="001D7DFD" w:rsidRDefault="00B15BE2" w:rsidP="00B15BE2">
      <w:pPr>
        <w:widowControl w:val="0"/>
        <w:suppressAutoHyphens w:val="0"/>
        <w:autoSpaceDE w:val="0"/>
        <w:autoSpaceDN w:val="0"/>
        <w:spacing w:before="8" w:after="0"/>
        <w:ind w:firstLine="0"/>
        <w:jc w:val="left"/>
        <w:rPr>
          <w:rFonts w:eastAsia="Roboto"/>
          <w:sz w:val="15"/>
          <w:szCs w:val="24"/>
          <w:lang w:val="pt-PT" w:eastAsia="en-US"/>
        </w:rPr>
      </w:pPr>
    </w:p>
    <w:p w14:paraId="3FBA554A" w14:textId="77777777" w:rsidR="00B15BE2" w:rsidRPr="001D7DFD" w:rsidRDefault="00B15BE2" w:rsidP="00B15BE2">
      <w:pPr>
        <w:widowControl w:val="0"/>
        <w:suppressAutoHyphens w:val="0"/>
        <w:autoSpaceDE w:val="0"/>
        <w:autoSpaceDN w:val="0"/>
        <w:spacing w:before="95" w:after="0"/>
        <w:ind w:left="608" w:firstLine="0"/>
        <w:jc w:val="left"/>
        <w:rPr>
          <w:rFonts w:eastAsia="Roboto"/>
          <w:i/>
          <w:szCs w:val="22"/>
          <w:lang w:val="pt-PT" w:eastAsia="en-US"/>
        </w:rPr>
      </w:pPr>
      <w:r w:rsidRPr="001D7DFD">
        <w:rPr>
          <w:rFonts w:eastAsia="Roboto"/>
          <w:i/>
          <w:color w:val="202024"/>
          <w:w w:val="95"/>
          <w:szCs w:val="22"/>
          <w:lang w:val="pt-PT" w:eastAsia="en-US"/>
        </w:rPr>
        <w:t>Marcar</w:t>
      </w:r>
      <w:r w:rsidRPr="001D7DFD">
        <w:rPr>
          <w:rFonts w:eastAsia="Roboto"/>
          <w:i/>
          <w:color w:val="202024"/>
          <w:spacing w:val="10"/>
          <w:w w:val="95"/>
          <w:szCs w:val="22"/>
          <w:lang w:val="pt-PT" w:eastAsia="en-US"/>
        </w:rPr>
        <w:t xml:space="preserve"> </w:t>
      </w:r>
      <w:r w:rsidRPr="001D7DFD">
        <w:rPr>
          <w:rFonts w:eastAsia="Roboto"/>
          <w:i/>
          <w:color w:val="202024"/>
          <w:w w:val="95"/>
          <w:szCs w:val="22"/>
          <w:lang w:val="pt-PT" w:eastAsia="en-US"/>
        </w:rPr>
        <w:t>apenas</w:t>
      </w:r>
      <w:r w:rsidRPr="001D7DFD">
        <w:rPr>
          <w:rFonts w:eastAsia="Roboto"/>
          <w:i/>
          <w:color w:val="202024"/>
          <w:spacing w:val="11"/>
          <w:w w:val="95"/>
          <w:szCs w:val="22"/>
          <w:lang w:val="pt-PT" w:eastAsia="en-US"/>
        </w:rPr>
        <w:t xml:space="preserve"> </w:t>
      </w:r>
      <w:r w:rsidRPr="001D7DFD">
        <w:rPr>
          <w:rFonts w:eastAsia="Roboto"/>
          <w:i/>
          <w:color w:val="202024"/>
          <w:w w:val="95"/>
          <w:szCs w:val="22"/>
          <w:lang w:val="pt-PT" w:eastAsia="en-US"/>
        </w:rPr>
        <w:t>uma</w:t>
      </w:r>
      <w:r w:rsidRPr="001D7DFD">
        <w:rPr>
          <w:rFonts w:eastAsia="Roboto"/>
          <w:i/>
          <w:color w:val="202024"/>
          <w:spacing w:val="11"/>
          <w:w w:val="95"/>
          <w:szCs w:val="22"/>
          <w:lang w:val="pt-PT" w:eastAsia="en-US"/>
        </w:rPr>
        <w:t xml:space="preserve"> </w:t>
      </w:r>
      <w:r w:rsidRPr="001D7DFD">
        <w:rPr>
          <w:rFonts w:eastAsia="Roboto"/>
          <w:i/>
          <w:color w:val="202024"/>
          <w:w w:val="95"/>
          <w:szCs w:val="22"/>
          <w:lang w:val="pt-PT" w:eastAsia="en-US"/>
        </w:rPr>
        <w:t>oval.</w:t>
      </w:r>
    </w:p>
    <w:p w14:paraId="6A66D3D1" w14:textId="77777777" w:rsidR="00B15BE2" w:rsidRPr="001D7DFD" w:rsidRDefault="00B15BE2" w:rsidP="00B15BE2">
      <w:pPr>
        <w:widowControl w:val="0"/>
        <w:suppressAutoHyphens w:val="0"/>
        <w:autoSpaceDE w:val="0"/>
        <w:autoSpaceDN w:val="0"/>
        <w:spacing w:before="10" w:after="0"/>
        <w:ind w:firstLine="0"/>
        <w:jc w:val="left"/>
        <w:rPr>
          <w:rFonts w:eastAsia="Roboto"/>
          <w:i/>
          <w:sz w:val="28"/>
          <w:szCs w:val="24"/>
          <w:lang w:val="pt-PT" w:eastAsia="en-US"/>
        </w:rPr>
      </w:pPr>
    </w:p>
    <w:p w14:paraId="05D8F443" w14:textId="77777777" w:rsidR="00B15BE2" w:rsidRPr="001D7DFD" w:rsidRDefault="00B15BE2" w:rsidP="00B15BE2">
      <w:pPr>
        <w:widowControl w:val="0"/>
        <w:suppressAutoHyphens w:val="0"/>
        <w:autoSpaceDE w:val="0"/>
        <w:autoSpaceDN w:val="0"/>
        <w:spacing w:after="0" w:line="408" w:lineRule="auto"/>
        <w:ind w:left="1231" w:right="6451" w:firstLine="0"/>
        <w:jc w:val="left"/>
        <w:rPr>
          <w:rFonts w:eastAsia="Roboto"/>
          <w:sz w:val="22"/>
          <w:szCs w:val="22"/>
          <w:lang w:val="pt-PT" w:eastAsia="en-US"/>
        </w:rPr>
      </w:pPr>
      <w:r w:rsidRPr="001D7DFD">
        <w:rPr>
          <w:rFonts w:eastAsia="Roboto"/>
          <w:noProof/>
          <w:sz w:val="22"/>
          <w:szCs w:val="22"/>
          <w:lang w:val="pt-PT" w:eastAsia="en-US"/>
        </w:rPr>
        <mc:AlternateContent>
          <mc:Choice Requires="wps">
            <w:drawing>
              <wp:anchor distT="0" distB="0" distL="114300" distR="114300" simplePos="0" relativeHeight="251673600" behindDoc="0" locked="0" layoutInCell="1" allowOverlap="1" wp14:anchorId="4172C026" wp14:editId="6A423CA8">
                <wp:simplePos x="0" y="0"/>
                <wp:positionH relativeFrom="page">
                  <wp:posOffset>1249680</wp:posOffset>
                </wp:positionH>
                <wp:positionV relativeFrom="paragraph">
                  <wp:posOffset>-5715</wp:posOffset>
                </wp:positionV>
                <wp:extent cx="295910" cy="162560"/>
                <wp:effectExtent l="11430" t="13335" r="6985" b="5080"/>
                <wp:wrapNone/>
                <wp:docPr id="58" name="Freeform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910" cy="162560"/>
                        </a:xfrm>
                        <a:custGeom>
                          <a:avLst/>
                          <a:gdLst>
                            <a:gd name="T0" fmla="+- 0 1968 1968"/>
                            <a:gd name="T1" fmla="*/ T0 w 466"/>
                            <a:gd name="T2" fmla="+- 0 119 -9"/>
                            <a:gd name="T3" fmla="*/ 119 h 256"/>
                            <a:gd name="T4" fmla="+- 0 1968 1968"/>
                            <a:gd name="T5" fmla="*/ T4 w 466"/>
                            <a:gd name="T6" fmla="+- 0 111 -9"/>
                            <a:gd name="T7" fmla="*/ 111 h 256"/>
                            <a:gd name="T8" fmla="+- 0 1969 1968"/>
                            <a:gd name="T9" fmla="*/ T8 w 466"/>
                            <a:gd name="T10" fmla="+- 0 102 -9"/>
                            <a:gd name="T11" fmla="*/ 102 h 256"/>
                            <a:gd name="T12" fmla="+- 0 1971 1968"/>
                            <a:gd name="T13" fmla="*/ T12 w 466"/>
                            <a:gd name="T14" fmla="+- 0 94 -9"/>
                            <a:gd name="T15" fmla="*/ 94 h 256"/>
                            <a:gd name="T16" fmla="+- 0 1972 1968"/>
                            <a:gd name="T17" fmla="*/ T16 w 466"/>
                            <a:gd name="T18" fmla="+- 0 86 -9"/>
                            <a:gd name="T19" fmla="*/ 86 h 256"/>
                            <a:gd name="T20" fmla="+- 0 1990 1968"/>
                            <a:gd name="T21" fmla="*/ T20 w 466"/>
                            <a:gd name="T22" fmla="+- 0 48 -9"/>
                            <a:gd name="T23" fmla="*/ 48 h 256"/>
                            <a:gd name="T24" fmla="+- 0 1994 1968"/>
                            <a:gd name="T25" fmla="*/ T24 w 466"/>
                            <a:gd name="T26" fmla="+- 0 41 -9"/>
                            <a:gd name="T27" fmla="*/ 41 h 256"/>
                            <a:gd name="T28" fmla="+- 0 2000 1968"/>
                            <a:gd name="T29" fmla="*/ T28 w 466"/>
                            <a:gd name="T30" fmla="+- 0 35 -9"/>
                            <a:gd name="T31" fmla="*/ 35 h 256"/>
                            <a:gd name="T32" fmla="+- 0 2006 1968"/>
                            <a:gd name="T33" fmla="*/ T32 w 466"/>
                            <a:gd name="T34" fmla="+- 0 29 -9"/>
                            <a:gd name="T35" fmla="*/ 29 h 256"/>
                            <a:gd name="T36" fmla="+- 0 2011 1968"/>
                            <a:gd name="T37" fmla="*/ T36 w 466"/>
                            <a:gd name="T38" fmla="+- 0 23 -9"/>
                            <a:gd name="T39" fmla="*/ 23 h 256"/>
                            <a:gd name="T40" fmla="+- 0 2018 1968"/>
                            <a:gd name="T41" fmla="*/ T40 w 466"/>
                            <a:gd name="T42" fmla="+- 0 18 -9"/>
                            <a:gd name="T43" fmla="*/ 18 h 256"/>
                            <a:gd name="T44" fmla="+- 0 2025 1968"/>
                            <a:gd name="T45" fmla="*/ T44 w 466"/>
                            <a:gd name="T46" fmla="+- 0 13 -9"/>
                            <a:gd name="T47" fmla="*/ 13 h 256"/>
                            <a:gd name="T48" fmla="+- 0 2032 1968"/>
                            <a:gd name="T49" fmla="*/ T48 w 466"/>
                            <a:gd name="T50" fmla="+- 0 8 -9"/>
                            <a:gd name="T51" fmla="*/ 8 h 256"/>
                            <a:gd name="T52" fmla="+- 0 2039 1968"/>
                            <a:gd name="T53" fmla="*/ T52 w 466"/>
                            <a:gd name="T54" fmla="+- 0 4 -9"/>
                            <a:gd name="T55" fmla="*/ 4 h 256"/>
                            <a:gd name="T56" fmla="+- 0 2047 1968"/>
                            <a:gd name="T57" fmla="*/ T56 w 466"/>
                            <a:gd name="T58" fmla="+- 0 1 -9"/>
                            <a:gd name="T59" fmla="*/ 1 h 256"/>
                            <a:gd name="T60" fmla="+- 0 2055 1968"/>
                            <a:gd name="T61" fmla="*/ T60 w 466"/>
                            <a:gd name="T62" fmla="+- 0 -2 -9"/>
                            <a:gd name="T63" fmla="*/ -2 h 256"/>
                            <a:gd name="T64" fmla="+- 0 2063 1968"/>
                            <a:gd name="T65" fmla="*/ T64 w 466"/>
                            <a:gd name="T66" fmla="+- 0 -4 -9"/>
                            <a:gd name="T67" fmla="*/ -4 h 256"/>
                            <a:gd name="T68" fmla="+- 0 2071 1968"/>
                            <a:gd name="T69" fmla="*/ T68 w 466"/>
                            <a:gd name="T70" fmla="+- 0 -6 -9"/>
                            <a:gd name="T71" fmla="*/ -6 h 256"/>
                            <a:gd name="T72" fmla="+- 0 2079 1968"/>
                            <a:gd name="T73" fmla="*/ T72 w 466"/>
                            <a:gd name="T74" fmla="+- 0 -8 -9"/>
                            <a:gd name="T75" fmla="*/ -8 h 256"/>
                            <a:gd name="T76" fmla="+- 0 2087 1968"/>
                            <a:gd name="T77" fmla="*/ T76 w 466"/>
                            <a:gd name="T78" fmla="+- 0 -9 -9"/>
                            <a:gd name="T79" fmla="*/ -9 h 256"/>
                            <a:gd name="T80" fmla="+- 0 2096 1968"/>
                            <a:gd name="T81" fmla="*/ T80 w 466"/>
                            <a:gd name="T82" fmla="+- 0 -9 -9"/>
                            <a:gd name="T83" fmla="*/ -9 h 256"/>
                            <a:gd name="T84" fmla="+- 0 2306 1968"/>
                            <a:gd name="T85" fmla="*/ T84 w 466"/>
                            <a:gd name="T86" fmla="+- 0 -9 -9"/>
                            <a:gd name="T87" fmla="*/ -9 h 256"/>
                            <a:gd name="T88" fmla="+- 0 2314 1968"/>
                            <a:gd name="T89" fmla="*/ T88 w 466"/>
                            <a:gd name="T90" fmla="+- 0 -9 -9"/>
                            <a:gd name="T91" fmla="*/ -9 h 256"/>
                            <a:gd name="T92" fmla="+- 0 2322 1968"/>
                            <a:gd name="T93" fmla="*/ T92 w 466"/>
                            <a:gd name="T94" fmla="+- 0 -8 -9"/>
                            <a:gd name="T95" fmla="*/ -8 h 256"/>
                            <a:gd name="T96" fmla="+- 0 2331 1968"/>
                            <a:gd name="T97" fmla="*/ T96 w 466"/>
                            <a:gd name="T98" fmla="+- 0 -6 -9"/>
                            <a:gd name="T99" fmla="*/ -6 h 256"/>
                            <a:gd name="T100" fmla="+- 0 2339 1968"/>
                            <a:gd name="T101" fmla="*/ T100 w 466"/>
                            <a:gd name="T102" fmla="+- 0 -4 -9"/>
                            <a:gd name="T103" fmla="*/ -4 h 256"/>
                            <a:gd name="T104" fmla="+- 0 2347 1968"/>
                            <a:gd name="T105" fmla="*/ T104 w 466"/>
                            <a:gd name="T106" fmla="+- 0 -2 -9"/>
                            <a:gd name="T107" fmla="*/ -2 h 256"/>
                            <a:gd name="T108" fmla="+- 0 2355 1968"/>
                            <a:gd name="T109" fmla="*/ T108 w 466"/>
                            <a:gd name="T110" fmla="+- 0 1 -9"/>
                            <a:gd name="T111" fmla="*/ 1 h 256"/>
                            <a:gd name="T112" fmla="+- 0 2362 1968"/>
                            <a:gd name="T113" fmla="*/ T112 w 466"/>
                            <a:gd name="T114" fmla="+- 0 4 -9"/>
                            <a:gd name="T115" fmla="*/ 4 h 256"/>
                            <a:gd name="T116" fmla="+- 0 2396 1968"/>
                            <a:gd name="T117" fmla="*/ T116 w 466"/>
                            <a:gd name="T118" fmla="+- 0 29 -9"/>
                            <a:gd name="T119" fmla="*/ 29 h 256"/>
                            <a:gd name="T120" fmla="+- 0 2402 1968"/>
                            <a:gd name="T121" fmla="*/ T120 w 466"/>
                            <a:gd name="T122" fmla="+- 0 35 -9"/>
                            <a:gd name="T123" fmla="*/ 35 h 256"/>
                            <a:gd name="T124" fmla="+- 0 2431 1968"/>
                            <a:gd name="T125" fmla="*/ T124 w 466"/>
                            <a:gd name="T126" fmla="+- 0 94 -9"/>
                            <a:gd name="T127" fmla="*/ 94 h 256"/>
                            <a:gd name="T128" fmla="+- 0 2433 1968"/>
                            <a:gd name="T129" fmla="*/ T128 w 466"/>
                            <a:gd name="T130" fmla="+- 0 102 -9"/>
                            <a:gd name="T131" fmla="*/ 102 h 256"/>
                            <a:gd name="T132" fmla="+- 0 2433 1968"/>
                            <a:gd name="T133" fmla="*/ T132 w 466"/>
                            <a:gd name="T134" fmla="+- 0 111 -9"/>
                            <a:gd name="T135" fmla="*/ 111 h 256"/>
                            <a:gd name="T136" fmla="+- 0 2433 1968"/>
                            <a:gd name="T137" fmla="*/ T136 w 466"/>
                            <a:gd name="T138" fmla="+- 0 119 -9"/>
                            <a:gd name="T139" fmla="*/ 119 h 256"/>
                            <a:gd name="T140" fmla="+- 0 2433 1968"/>
                            <a:gd name="T141" fmla="*/ T140 w 466"/>
                            <a:gd name="T142" fmla="+- 0 127 -9"/>
                            <a:gd name="T143" fmla="*/ 127 h 256"/>
                            <a:gd name="T144" fmla="+- 0 2412 1968"/>
                            <a:gd name="T145" fmla="*/ T144 w 466"/>
                            <a:gd name="T146" fmla="+- 0 190 -9"/>
                            <a:gd name="T147" fmla="*/ 190 h 256"/>
                            <a:gd name="T148" fmla="+- 0 2407 1968"/>
                            <a:gd name="T149" fmla="*/ T148 w 466"/>
                            <a:gd name="T150" fmla="+- 0 197 -9"/>
                            <a:gd name="T151" fmla="*/ 197 h 256"/>
                            <a:gd name="T152" fmla="+- 0 2377 1968"/>
                            <a:gd name="T153" fmla="*/ T152 w 466"/>
                            <a:gd name="T154" fmla="+- 0 225 -9"/>
                            <a:gd name="T155" fmla="*/ 225 h 256"/>
                            <a:gd name="T156" fmla="+- 0 2370 1968"/>
                            <a:gd name="T157" fmla="*/ T156 w 466"/>
                            <a:gd name="T158" fmla="+- 0 230 -9"/>
                            <a:gd name="T159" fmla="*/ 230 h 256"/>
                            <a:gd name="T160" fmla="+- 0 2331 1968"/>
                            <a:gd name="T161" fmla="*/ T160 w 466"/>
                            <a:gd name="T162" fmla="+- 0 244 -9"/>
                            <a:gd name="T163" fmla="*/ 244 h 256"/>
                            <a:gd name="T164" fmla="+- 0 2322 1968"/>
                            <a:gd name="T165" fmla="*/ T164 w 466"/>
                            <a:gd name="T166" fmla="+- 0 246 -9"/>
                            <a:gd name="T167" fmla="*/ 246 h 256"/>
                            <a:gd name="T168" fmla="+- 0 2314 1968"/>
                            <a:gd name="T169" fmla="*/ T168 w 466"/>
                            <a:gd name="T170" fmla="+- 0 247 -9"/>
                            <a:gd name="T171" fmla="*/ 247 h 256"/>
                            <a:gd name="T172" fmla="+- 0 2306 1968"/>
                            <a:gd name="T173" fmla="*/ T172 w 466"/>
                            <a:gd name="T174" fmla="+- 0 247 -9"/>
                            <a:gd name="T175" fmla="*/ 247 h 256"/>
                            <a:gd name="T176" fmla="+- 0 2096 1968"/>
                            <a:gd name="T177" fmla="*/ T176 w 466"/>
                            <a:gd name="T178" fmla="+- 0 247 -9"/>
                            <a:gd name="T179" fmla="*/ 247 h 256"/>
                            <a:gd name="T180" fmla="+- 0 2087 1968"/>
                            <a:gd name="T181" fmla="*/ T180 w 466"/>
                            <a:gd name="T182" fmla="+- 0 247 -9"/>
                            <a:gd name="T183" fmla="*/ 247 h 256"/>
                            <a:gd name="T184" fmla="+- 0 2079 1968"/>
                            <a:gd name="T185" fmla="*/ T184 w 466"/>
                            <a:gd name="T186" fmla="+- 0 246 -9"/>
                            <a:gd name="T187" fmla="*/ 246 h 256"/>
                            <a:gd name="T188" fmla="+- 0 2071 1968"/>
                            <a:gd name="T189" fmla="*/ T188 w 466"/>
                            <a:gd name="T190" fmla="+- 0 244 -9"/>
                            <a:gd name="T191" fmla="*/ 244 h 256"/>
                            <a:gd name="T192" fmla="+- 0 2063 1968"/>
                            <a:gd name="T193" fmla="*/ T192 w 466"/>
                            <a:gd name="T194" fmla="+- 0 242 -9"/>
                            <a:gd name="T195" fmla="*/ 242 h 256"/>
                            <a:gd name="T196" fmla="+- 0 2025 1968"/>
                            <a:gd name="T197" fmla="*/ T196 w 466"/>
                            <a:gd name="T198" fmla="+- 0 225 -9"/>
                            <a:gd name="T199" fmla="*/ 225 h 256"/>
                            <a:gd name="T200" fmla="+- 0 2018 1968"/>
                            <a:gd name="T201" fmla="*/ T200 w 466"/>
                            <a:gd name="T202" fmla="+- 0 220 -9"/>
                            <a:gd name="T203" fmla="*/ 220 h 256"/>
                            <a:gd name="T204" fmla="+- 0 1978 1968"/>
                            <a:gd name="T205" fmla="*/ T204 w 466"/>
                            <a:gd name="T206" fmla="+- 0 168 -9"/>
                            <a:gd name="T207" fmla="*/ 168 h 256"/>
                            <a:gd name="T208" fmla="+- 0 1968 1968"/>
                            <a:gd name="T209" fmla="*/ T208 w 466"/>
                            <a:gd name="T210" fmla="+- 0 127 -9"/>
                            <a:gd name="T211" fmla="*/ 127 h 256"/>
                            <a:gd name="T212" fmla="+- 0 1968 1968"/>
                            <a:gd name="T213" fmla="*/ T212 w 466"/>
                            <a:gd name="T214" fmla="+- 0 119 -9"/>
                            <a:gd name="T215" fmla="*/ 119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466" h="256">
                              <a:moveTo>
                                <a:pt x="0" y="128"/>
                              </a:moveTo>
                              <a:lnTo>
                                <a:pt x="0" y="120"/>
                              </a:lnTo>
                              <a:lnTo>
                                <a:pt x="1" y="111"/>
                              </a:lnTo>
                              <a:lnTo>
                                <a:pt x="3" y="103"/>
                              </a:lnTo>
                              <a:lnTo>
                                <a:pt x="4" y="95"/>
                              </a:lnTo>
                              <a:lnTo>
                                <a:pt x="22" y="57"/>
                              </a:lnTo>
                              <a:lnTo>
                                <a:pt x="26" y="50"/>
                              </a:lnTo>
                              <a:lnTo>
                                <a:pt x="32" y="44"/>
                              </a:lnTo>
                              <a:lnTo>
                                <a:pt x="38" y="38"/>
                              </a:lnTo>
                              <a:lnTo>
                                <a:pt x="43" y="32"/>
                              </a:lnTo>
                              <a:lnTo>
                                <a:pt x="50" y="27"/>
                              </a:lnTo>
                              <a:lnTo>
                                <a:pt x="57" y="22"/>
                              </a:lnTo>
                              <a:lnTo>
                                <a:pt x="64" y="17"/>
                              </a:lnTo>
                              <a:lnTo>
                                <a:pt x="71" y="13"/>
                              </a:lnTo>
                              <a:lnTo>
                                <a:pt x="79" y="10"/>
                              </a:lnTo>
                              <a:lnTo>
                                <a:pt x="87" y="7"/>
                              </a:lnTo>
                              <a:lnTo>
                                <a:pt x="95" y="5"/>
                              </a:lnTo>
                              <a:lnTo>
                                <a:pt x="103" y="3"/>
                              </a:lnTo>
                              <a:lnTo>
                                <a:pt x="111" y="1"/>
                              </a:lnTo>
                              <a:lnTo>
                                <a:pt x="119" y="0"/>
                              </a:lnTo>
                              <a:lnTo>
                                <a:pt x="128" y="0"/>
                              </a:lnTo>
                              <a:lnTo>
                                <a:pt x="338" y="0"/>
                              </a:lnTo>
                              <a:lnTo>
                                <a:pt x="346" y="0"/>
                              </a:lnTo>
                              <a:lnTo>
                                <a:pt x="354" y="1"/>
                              </a:lnTo>
                              <a:lnTo>
                                <a:pt x="363" y="3"/>
                              </a:lnTo>
                              <a:lnTo>
                                <a:pt x="371" y="5"/>
                              </a:lnTo>
                              <a:lnTo>
                                <a:pt x="379" y="7"/>
                              </a:lnTo>
                              <a:lnTo>
                                <a:pt x="387" y="10"/>
                              </a:lnTo>
                              <a:lnTo>
                                <a:pt x="394" y="13"/>
                              </a:lnTo>
                              <a:lnTo>
                                <a:pt x="428" y="38"/>
                              </a:lnTo>
                              <a:lnTo>
                                <a:pt x="434" y="44"/>
                              </a:lnTo>
                              <a:lnTo>
                                <a:pt x="463" y="103"/>
                              </a:lnTo>
                              <a:lnTo>
                                <a:pt x="465" y="111"/>
                              </a:lnTo>
                              <a:lnTo>
                                <a:pt x="465" y="120"/>
                              </a:lnTo>
                              <a:lnTo>
                                <a:pt x="465" y="128"/>
                              </a:lnTo>
                              <a:lnTo>
                                <a:pt x="465" y="136"/>
                              </a:lnTo>
                              <a:lnTo>
                                <a:pt x="444" y="199"/>
                              </a:lnTo>
                              <a:lnTo>
                                <a:pt x="439" y="206"/>
                              </a:lnTo>
                              <a:lnTo>
                                <a:pt x="409" y="234"/>
                              </a:lnTo>
                              <a:lnTo>
                                <a:pt x="402" y="239"/>
                              </a:lnTo>
                              <a:lnTo>
                                <a:pt x="363" y="253"/>
                              </a:lnTo>
                              <a:lnTo>
                                <a:pt x="354" y="255"/>
                              </a:lnTo>
                              <a:lnTo>
                                <a:pt x="346" y="256"/>
                              </a:lnTo>
                              <a:lnTo>
                                <a:pt x="338" y="256"/>
                              </a:lnTo>
                              <a:lnTo>
                                <a:pt x="128" y="256"/>
                              </a:lnTo>
                              <a:lnTo>
                                <a:pt x="119" y="256"/>
                              </a:lnTo>
                              <a:lnTo>
                                <a:pt x="111" y="255"/>
                              </a:lnTo>
                              <a:lnTo>
                                <a:pt x="103" y="253"/>
                              </a:lnTo>
                              <a:lnTo>
                                <a:pt x="95" y="251"/>
                              </a:lnTo>
                              <a:lnTo>
                                <a:pt x="57" y="234"/>
                              </a:lnTo>
                              <a:lnTo>
                                <a:pt x="50" y="229"/>
                              </a:lnTo>
                              <a:lnTo>
                                <a:pt x="10" y="177"/>
                              </a:lnTo>
                              <a:lnTo>
                                <a:pt x="0" y="136"/>
                              </a:lnTo>
                              <a:lnTo>
                                <a:pt x="0" y="128"/>
                              </a:lnTo>
                              <a:close/>
                            </a:path>
                          </a:pathLst>
                        </a:custGeom>
                        <a:noFill/>
                        <a:ln w="9529">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4259A9" id="Freeform 154" o:spid="_x0000_s1026" style="position:absolute;margin-left:98.4pt;margin-top:-.45pt;width:23.3pt;height:12.8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" path="m,128r,-8l1,111r2,-8l4,95,22,57r4,-7l32,44r6,-6l43,32r7,-5l57,22r7,-5l71,13r8,-3l87,7,95,5r8,-2l111,1,119,r9,l338,r8,l354,1r9,2l371,5r8,2l387,10r7,3l428,38r6,6l463,103r2,8l465,120r,8l465,136r-21,63l439,206r-30,28l402,239r-39,14l354,255r-8,1l338,256r-210,l119,256r-8,-1l103,253r-8,-2l57,234r-7,-5l10,177,,136r,-8xe" filled="f" strokecolor="#99a0a6" strokeweight=".26469mm">
                <v:path arrowok="t" o:connecttype="custom" o:connectlocs="0,75565;0,70485;635,64770;1905,59690;2540,54610;13970,30480;16510,26035;20320,22225;24130,18415;27305,14605;31750,11430;36195,8255;40640,5080;45085,2540;50165,635;55245,-1270;60325,-2540;65405,-3810;70485,-5080;75565,-5715;81280,-5715;214630,-5715;219710,-5715;224790,-5080;230505,-3810;235585,-2540;240665,-1270;245745,635;250190,2540;271780,18415;275590,22225;294005,59690;295275,64770;295275,70485;295275,75565;295275,80645;281940,120650;278765,125095;259715,142875;255270,146050;230505,154940;224790,156210;219710,156845;214630,156845;81280,156845;75565,156845;70485,156210;65405,154940;60325,153670;36195,142875;31750,139700;6350,106680;0,80645;0,75565" o:connectangles="0,0,0,0,0,0,0,0,0,0,0,0,0,0,0,0,0,0,0,0,0,0,0,0,0,0,0,0,0,0,0,0,0,0,0,0,0,0,0,0,0,0,0,0,0,0,0,0,0,0,0,0,0,0"/>
                <w10:wrap anchorx="page"/>
              </v:shape>
            </w:pict>
          </mc:Fallback>
        </mc:AlternateContent>
      </w:r>
      <w:r w:rsidRPr="001D7DFD">
        <w:rPr>
          <w:rFonts w:eastAsia="Roboto"/>
          <w:noProof/>
          <w:sz w:val="22"/>
          <w:szCs w:val="22"/>
          <w:lang w:val="pt-PT" w:eastAsia="en-US"/>
        </w:rPr>
        <mc:AlternateContent>
          <mc:Choice Requires="wps">
            <w:drawing>
              <wp:anchor distT="0" distB="0" distL="114300" distR="114300" simplePos="0" relativeHeight="251674624" behindDoc="0" locked="0" layoutInCell="1" allowOverlap="1" wp14:anchorId="0A1DE47B" wp14:editId="37D3084B">
                <wp:simplePos x="0" y="0"/>
                <wp:positionH relativeFrom="page">
                  <wp:posOffset>1249680</wp:posOffset>
                </wp:positionH>
                <wp:positionV relativeFrom="paragraph">
                  <wp:posOffset>280670</wp:posOffset>
                </wp:positionV>
                <wp:extent cx="295910" cy="162560"/>
                <wp:effectExtent l="11430" t="13970" r="6985" b="4445"/>
                <wp:wrapNone/>
                <wp:docPr id="57" name="Freeform 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910" cy="162560"/>
                        </a:xfrm>
                        <a:custGeom>
                          <a:avLst/>
                          <a:gdLst>
                            <a:gd name="T0" fmla="+- 0 1968 1968"/>
                            <a:gd name="T1" fmla="*/ T0 w 466"/>
                            <a:gd name="T2" fmla="+- 0 569 442"/>
                            <a:gd name="T3" fmla="*/ 569 h 256"/>
                            <a:gd name="T4" fmla="+- 0 1985 1968"/>
                            <a:gd name="T5" fmla="*/ T4 w 466"/>
                            <a:gd name="T6" fmla="+- 0 505 442"/>
                            <a:gd name="T7" fmla="*/ 505 h 256"/>
                            <a:gd name="T8" fmla="+- 0 1990 1968"/>
                            <a:gd name="T9" fmla="*/ T8 w 466"/>
                            <a:gd name="T10" fmla="+- 0 498 442"/>
                            <a:gd name="T11" fmla="*/ 498 h 256"/>
                            <a:gd name="T12" fmla="+- 0 1994 1968"/>
                            <a:gd name="T13" fmla="*/ T12 w 466"/>
                            <a:gd name="T14" fmla="+- 0 491 442"/>
                            <a:gd name="T15" fmla="*/ 491 h 256"/>
                            <a:gd name="T16" fmla="+- 0 2047 1968"/>
                            <a:gd name="T17" fmla="*/ T16 w 466"/>
                            <a:gd name="T18" fmla="+- 0 451 442"/>
                            <a:gd name="T19" fmla="*/ 451 h 256"/>
                            <a:gd name="T20" fmla="+- 0 2055 1968"/>
                            <a:gd name="T21" fmla="*/ T20 w 466"/>
                            <a:gd name="T22" fmla="+- 0 448 442"/>
                            <a:gd name="T23" fmla="*/ 448 h 256"/>
                            <a:gd name="T24" fmla="+- 0 2063 1968"/>
                            <a:gd name="T25" fmla="*/ T24 w 466"/>
                            <a:gd name="T26" fmla="+- 0 446 442"/>
                            <a:gd name="T27" fmla="*/ 446 h 256"/>
                            <a:gd name="T28" fmla="+- 0 2071 1968"/>
                            <a:gd name="T29" fmla="*/ T28 w 466"/>
                            <a:gd name="T30" fmla="+- 0 444 442"/>
                            <a:gd name="T31" fmla="*/ 444 h 256"/>
                            <a:gd name="T32" fmla="+- 0 2079 1968"/>
                            <a:gd name="T33" fmla="*/ T32 w 466"/>
                            <a:gd name="T34" fmla="+- 0 442 442"/>
                            <a:gd name="T35" fmla="*/ 442 h 256"/>
                            <a:gd name="T36" fmla="+- 0 2087 1968"/>
                            <a:gd name="T37" fmla="*/ T36 w 466"/>
                            <a:gd name="T38" fmla="+- 0 442 442"/>
                            <a:gd name="T39" fmla="*/ 442 h 256"/>
                            <a:gd name="T40" fmla="+- 0 2096 1968"/>
                            <a:gd name="T41" fmla="*/ T40 w 466"/>
                            <a:gd name="T42" fmla="+- 0 442 442"/>
                            <a:gd name="T43" fmla="*/ 442 h 256"/>
                            <a:gd name="T44" fmla="+- 0 2306 1968"/>
                            <a:gd name="T45" fmla="*/ T44 w 466"/>
                            <a:gd name="T46" fmla="+- 0 442 442"/>
                            <a:gd name="T47" fmla="*/ 442 h 256"/>
                            <a:gd name="T48" fmla="+- 0 2314 1968"/>
                            <a:gd name="T49" fmla="*/ T48 w 466"/>
                            <a:gd name="T50" fmla="+- 0 442 442"/>
                            <a:gd name="T51" fmla="*/ 442 h 256"/>
                            <a:gd name="T52" fmla="+- 0 2322 1968"/>
                            <a:gd name="T53" fmla="*/ T52 w 466"/>
                            <a:gd name="T54" fmla="+- 0 442 442"/>
                            <a:gd name="T55" fmla="*/ 442 h 256"/>
                            <a:gd name="T56" fmla="+- 0 2331 1968"/>
                            <a:gd name="T57" fmla="*/ T56 w 466"/>
                            <a:gd name="T58" fmla="+- 0 444 442"/>
                            <a:gd name="T59" fmla="*/ 444 h 256"/>
                            <a:gd name="T60" fmla="+- 0 2339 1968"/>
                            <a:gd name="T61" fmla="*/ T60 w 466"/>
                            <a:gd name="T62" fmla="+- 0 446 442"/>
                            <a:gd name="T63" fmla="*/ 446 h 256"/>
                            <a:gd name="T64" fmla="+- 0 2347 1968"/>
                            <a:gd name="T65" fmla="*/ T64 w 466"/>
                            <a:gd name="T66" fmla="+- 0 448 442"/>
                            <a:gd name="T67" fmla="*/ 448 h 256"/>
                            <a:gd name="T68" fmla="+- 0 2355 1968"/>
                            <a:gd name="T69" fmla="*/ T68 w 466"/>
                            <a:gd name="T70" fmla="+- 0 451 442"/>
                            <a:gd name="T71" fmla="*/ 451 h 256"/>
                            <a:gd name="T72" fmla="+- 0 2362 1968"/>
                            <a:gd name="T73" fmla="*/ T72 w 466"/>
                            <a:gd name="T74" fmla="+- 0 455 442"/>
                            <a:gd name="T75" fmla="*/ 455 h 256"/>
                            <a:gd name="T76" fmla="+- 0 2412 1968"/>
                            <a:gd name="T77" fmla="*/ T76 w 466"/>
                            <a:gd name="T78" fmla="+- 0 498 442"/>
                            <a:gd name="T79" fmla="*/ 498 h 256"/>
                            <a:gd name="T80" fmla="+- 0 2433 1968"/>
                            <a:gd name="T81" fmla="*/ T80 w 466"/>
                            <a:gd name="T82" fmla="+- 0 561 442"/>
                            <a:gd name="T83" fmla="*/ 561 h 256"/>
                            <a:gd name="T84" fmla="+- 0 2433 1968"/>
                            <a:gd name="T85" fmla="*/ T84 w 466"/>
                            <a:gd name="T86" fmla="+- 0 569 442"/>
                            <a:gd name="T87" fmla="*/ 569 h 256"/>
                            <a:gd name="T88" fmla="+- 0 2433 1968"/>
                            <a:gd name="T89" fmla="*/ T88 w 466"/>
                            <a:gd name="T90" fmla="+- 0 578 442"/>
                            <a:gd name="T91" fmla="*/ 578 h 256"/>
                            <a:gd name="T92" fmla="+- 0 2433 1968"/>
                            <a:gd name="T93" fmla="*/ T92 w 466"/>
                            <a:gd name="T94" fmla="+- 0 586 442"/>
                            <a:gd name="T95" fmla="*/ 586 h 256"/>
                            <a:gd name="T96" fmla="+- 0 2431 1968"/>
                            <a:gd name="T97" fmla="*/ T96 w 466"/>
                            <a:gd name="T98" fmla="+- 0 594 442"/>
                            <a:gd name="T99" fmla="*/ 594 h 256"/>
                            <a:gd name="T100" fmla="+- 0 2429 1968"/>
                            <a:gd name="T101" fmla="*/ T100 w 466"/>
                            <a:gd name="T102" fmla="+- 0 602 442"/>
                            <a:gd name="T103" fmla="*/ 602 h 256"/>
                            <a:gd name="T104" fmla="+- 0 2427 1968"/>
                            <a:gd name="T105" fmla="*/ T104 w 466"/>
                            <a:gd name="T106" fmla="+- 0 610 442"/>
                            <a:gd name="T107" fmla="*/ 610 h 256"/>
                            <a:gd name="T108" fmla="+- 0 2424 1968"/>
                            <a:gd name="T109" fmla="*/ T108 w 466"/>
                            <a:gd name="T110" fmla="+- 0 618 442"/>
                            <a:gd name="T111" fmla="*/ 618 h 256"/>
                            <a:gd name="T112" fmla="+- 0 2420 1968"/>
                            <a:gd name="T113" fmla="*/ T112 w 466"/>
                            <a:gd name="T114" fmla="+- 0 626 442"/>
                            <a:gd name="T115" fmla="*/ 626 h 256"/>
                            <a:gd name="T116" fmla="+- 0 2417 1968"/>
                            <a:gd name="T117" fmla="*/ T116 w 466"/>
                            <a:gd name="T118" fmla="+- 0 633 442"/>
                            <a:gd name="T119" fmla="*/ 633 h 256"/>
                            <a:gd name="T120" fmla="+- 0 2412 1968"/>
                            <a:gd name="T121" fmla="*/ T120 w 466"/>
                            <a:gd name="T122" fmla="+- 0 640 442"/>
                            <a:gd name="T123" fmla="*/ 640 h 256"/>
                            <a:gd name="T124" fmla="+- 0 2407 1968"/>
                            <a:gd name="T125" fmla="*/ T124 w 466"/>
                            <a:gd name="T126" fmla="+- 0 647 442"/>
                            <a:gd name="T127" fmla="*/ 647 h 256"/>
                            <a:gd name="T128" fmla="+- 0 2377 1968"/>
                            <a:gd name="T129" fmla="*/ T128 w 466"/>
                            <a:gd name="T130" fmla="+- 0 675 442"/>
                            <a:gd name="T131" fmla="*/ 675 h 256"/>
                            <a:gd name="T132" fmla="+- 0 2370 1968"/>
                            <a:gd name="T133" fmla="*/ T132 w 466"/>
                            <a:gd name="T134" fmla="+- 0 680 442"/>
                            <a:gd name="T135" fmla="*/ 680 h 256"/>
                            <a:gd name="T136" fmla="+- 0 2331 1968"/>
                            <a:gd name="T137" fmla="*/ T136 w 466"/>
                            <a:gd name="T138" fmla="+- 0 694 442"/>
                            <a:gd name="T139" fmla="*/ 694 h 256"/>
                            <a:gd name="T140" fmla="+- 0 2322 1968"/>
                            <a:gd name="T141" fmla="*/ T140 w 466"/>
                            <a:gd name="T142" fmla="+- 0 696 442"/>
                            <a:gd name="T143" fmla="*/ 696 h 256"/>
                            <a:gd name="T144" fmla="+- 0 2314 1968"/>
                            <a:gd name="T145" fmla="*/ T144 w 466"/>
                            <a:gd name="T146" fmla="+- 0 697 442"/>
                            <a:gd name="T147" fmla="*/ 697 h 256"/>
                            <a:gd name="T148" fmla="+- 0 2306 1968"/>
                            <a:gd name="T149" fmla="*/ T148 w 466"/>
                            <a:gd name="T150" fmla="+- 0 697 442"/>
                            <a:gd name="T151" fmla="*/ 697 h 256"/>
                            <a:gd name="T152" fmla="+- 0 2096 1968"/>
                            <a:gd name="T153" fmla="*/ T152 w 466"/>
                            <a:gd name="T154" fmla="+- 0 697 442"/>
                            <a:gd name="T155" fmla="*/ 697 h 256"/>
                            <a:gd name="T156" fmla="+- 0 2087 1968"/>
                            <a:gd name="T157" fmla="*/ T156 w 466"/>
                            <a:gd name="T158" fmla="+- 0 697 442"/>
                            <a:gd name="T159" fmla="*/ 697 h 256"/>
                            <a:gd name="T160" fmla="+- 0 2079 1968"/>
                            <a:gd name="T161" fmla="*/ T160 w 466"/>
                            <a:gd name="T162" fmla="+- 0 696 442"/>
                            <a:gd name="T163" fmla="*/ 696 h 256"/>
                            <a:gd name="T164" fmla="+- 0 2025 1968"/>
                            <a:gd name="T165" fmla="*/ T164 w 466"/>
                            <a:gd name="T166" fmla="+- 0 675 442"/>
                            <a:gd name="T167" fmla="*/ 675 h 256"/>
                            <a:gd name="T168" fmla="+- 0 2018 1968"/>
                            <a:gd name="T169" fmla="*/ T168 w 466"/>
                            <a:gd name="T170" fmla="+- 0 671 442"/>
                            <a:gd name="T171" fmla="*/ 671 h 256"/>
                            <a:gd name="T172" fmla="+- 0 1978 1968"/>
                            <a:gd name="T173" fmla="*/ T172 w 466"/>
                            <a:gd name="T174" fmla="+- 0 618 442"/>
                            <a:gd name="T175" fmla="*/ 618 h 256"/>
                            <a:gd name="T176" fmla="+- 0 1971 1968"/>
                            <a:gd name="T177" fmla="*/ T176 w 466"/>
                            <a:gd name="T178" fmla="+- 0 594 442"/>
                            <a:gd name="T179" fmla="*/ 594 h 256"/>
                            <a:gd name="T180" fmla="+- 0 1969 1968"/>
                            <a:gd name="T181" fmla="*/ T180 w 466"/>
                            <a:gd name="T182" fmla="+- 0 586 442"/>
                            <a:gd name="T183" fmla="*/ 586 h 256"/>
                            <a:gd name="T184" fmla="+- 0 1968 1968"/>
                            <a:gd name="T185" fmla="*/ T184 w 466"/>
                            <a:gd name="T186" fmla="+- 0 578 442"/>
                            <a:gd name="T187" fmla="*/ 578 h 256"/>
                            <a:gd name="T188" fmla="+- 0 1968 1968"/>
                            <a:gd name="T189" fmla="*/ T188 w 466"/>
                            <a:gd name="T190" fmla="+- 0 569 442"/>
                            <a:gd name="T191" fmla="*/ 569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466" h="256">
                              <a:moveTo>
                                <a:pt x="0" y="127"/>
                              </a:moveTo>
                              <a:lnTo>
                                <a:pt x="17" y="63"/>
                              </a:lnTo>
                              <a:lnTo>
                                <a:pt x="22" y="56"/>
                              </a:lnTo>
                              <a:lnTo>
                                <a:pt x="26" y="49"/>
                              </a:lnTo>
                              <a:lnTo>
                                <a:pt x="79" y="9"/>
                              </a:lnTo>
                              <a:lnTo>
                                <a:pt x="87" y="6"/>
                              </a:lnTo>
                              <a:lnTo>
                                <a:pt x="95" y="4"/>
                              </a:lnTo>
                              <a:lnTo>
                                <a:pt x="103" y="2"/>
                              </a:lnTo>
                              <a:lnTo>
                                <a:pt x="111" y="0"/>
                              </a:lnTo>
                              <a:lnTo>
                                <a:pt x="119" y="0"/>
                              </a:lnTo>
                              <a:lnTo>
                                <a:pt x="128" y="0"/>
                              </a:lnTo>
                              <a:lnTo>
                                <a:pt x="338" y="0"/>
                              </a:lnTo>
                              <a:lnTo>
                                <a:pt x="346" y="0"/>
                              </a:lnTo>
                              <a:lnTo>
                                <a:pt x="354" y="0"/>
                              </a:lnTo>
                              <a:lnTo>
                                <a:pt x="363" y="2"/>
                              </a:lnTo>
                              <a:lnTo>
                                <a:pt x="371" y="4"/>
                              </a:lnTo>
                              <a:lnTo>
                                <a:pt x="379" y="6"/>
                              </a:lnTo>
                              <a:lnTo>
                                <a:pt x="387" y="9"/>
                              </a:lnTo>
                              <a:lnTo>
                                <a:pt x="394" y="13"/>
                              </a:lnTo>
                              <a:lnTo>
                                <a:pt x="444" y="56"/>
                              </a:lnTo>
                              <a:lnTo>
                                <a:pt x="465" y="119"/>
                              </a:lnTo>
                              <a:lnTo>
                                <a:pt x="465" y="127"/>
                              </a:lnTo>
                              <a:lnTo>
                                <a:pt x="465" y="136"/>
                              </a:lnTo>
                              <a:lnTo>
                                <a:pt x="465" y="144"/>
                              </a:lnTo>
                              <a:lnTo>
                                <a:pt x="463" y="152"/>
                              </a:lnTo>
                              <a:lnTo>
                                <a:pt x="461" y="160"/>
                              </a:lnTo>
                              <a:lnTo>
                                <a:pt x="459" y="168"/>
                              </a:lnTo>
                              <a:lnTo>
                                <a:pt x="456" y="176"/>
                              </a:lnTo>
                              <a:lnTo>
                                <a:pt x="452" y="184"/>
                              </a:lnTo>
                              <a:lnTo>
                                <a:pt x="449" y="191"/>
                              </a:lnTo>
                              <a:lnTo>
                                <a:pt x="444" y="198"/>
                              </a:lnTo>
                              <a:lnTo>
                                <a:pt x="439" y="205"/>
                              </a:lnTo>
                              <a:lnTo>
                                <a:pt x="409" y="233"/>
                              </a:lnTo>
                              <a:lnTo>
                                <a:pt x="402" y="238"/>
                              </a:lnTo>
                              <a:lnTo>
                                <a:pt x="363" y="252"/>
                              </a:lnTo>
                              <a:lnTo>
                                <a:pt x="354" y="254"/>
                              </a:lnTo>
                              <a:lnTo>
                                <a:pt x="346" y="255"/>
                              </a:lnTo>
                              <a:lnTo>
                                <a:pt x="338" y="255"/>
                              </a:lnTo>
                              <a:lnTo>
                                <a:pt x="128" y="255"/>
                              </a:lnTo>
                              <a:lnTo>
                                <a:pt x="119" y="255"/>
                              </a:lnTo>
                              <a:lnTo>
                                <a:pt x="111" y="254"/>
                              </a:lnTo>
                              <a:lnTo>
                                <a:pt x="57" y="233"/>
                              </a:lnTo>
                              <a:lnTo>
                                <a:pt x="50" y="229"/>
                              </a:lnTo>
                              <a:lnTo>
                                <a:pt x="10" y="176"/>
                              </a:lnTo>
                              <a:lnTo>
                                <a:pt x="3" y="152"/>
                              </a:lnTo>
                              <a:lnTo>
                                <a:pt x="1" y="144"/>
                              </a:lnTo>
                              <a:lnTo>
                                <a:pt x="0" y="136"/>
                              </a:lnTo>
                              <a:lnTo>
                                <a:pt x="0" y="127"/>
                              </a:lnTo>
                              <a:close/>
                            </a:path>
                          </a:pathLst>
                        </a:custGeom>
                        <a:noFill/>
                        <a:ln w="9529">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6D5FAA" id="Freeform 155" o:spid="_x0000_s1026" style="position:absolute;margin-left:98.4pt;margin-top:22.1pt;width:23.3pt;height:12.8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" path="m,127l17,63r5,-7l26,49,79,9,87,6,95,4r8,-2l111,r8,l128,,338,r8,l354,r9,2l371,4r8,2l387,9r7,4l444,56r21,63l465,127r,9l465,144r-2,8l461,160r-2,8l456,176r-4,8l449,191r-5,7l439,205r-30,28l402,238r-39,14l354,254r-8,1l338,255r-210,l119,255r-8,-1l57,233r-7,-4l10,176,3,152,1,144,,136r,-9xe" filled="f" strokecolor="#99a0a6" strokeweight=".26469mm">
                <v:path arrowok="t" o:connecttype="custom" o:connectlocs="0,361315;10795,320675;13970,316230;16510,311785;50165,286385;55245,284480;60325,283210;65405,281940;70485,280670;75565,280670;81280,280670;214630,280670;219710,280670;224790,280670;230505,281940;235585,283210;240665,284480;245745,286385;250190,288925;281940,316230;295275,356235;295275,361315;295275,367030;295275,372110;294005,377190;292735,382270;291465,387350;289560,392430;287020,397510;285115,401955;281940,406400;278765,410845;259715,428625;255270,431800;230505,440690;224790,441960;219710,442595;214630,442595;81280,442595;75565,442595;70485,441960;36195,428625;31750,426085;6350,392430;1905,377190;635,372110;0,367030;0,361315" o:connectangles="0,0,0,0,0,0,0,0,0,0,0,0,0,0,0,0,0,0,0,0,0,0,0,0,0,0,0,0,0,0,0,0,0,0,0,0,0,0,0,0,0,0,0,0,0,0,0,0"/>
                <w10:wrap anchorx="page"/>
              </v:shape>
            </w:pict>
          </mc:Fallback>
        </mc:AlternateContent>
      </w:r>
      <w:r w:rsidRPr="001D7DFD">
        <w:rPr>
          <w:rFonts w:eastAsia="Roboto"/>
          <w:color w:val="202024"/>
          <w:w w:val="95"/>
          <w:sz w:val="22"/>
          <w:szCs w:val="22"/>
          <w:lang w:val="pt-PT" w:eastAsia="en-US"/>
        </w:rPr>
        <w:t>Masculino</w:t>
      </w:r>
      <w:r w:rsidRPr="001D7DFD">
        <w:rPr>
          <w:rFonts w:eastAsia="Roboto"/>
          <w:color w:val="202024"/>
          <w:spacing w:val="-49"/>
          <w:w w:val="95"/>
          <w:sz w:val="22"/>
          <w:szCs w:val="22"/>
          <w:lang w:val="pt-PT" w:eastAsia="en-US"/>
        </w:rPr>
        <w:t xml:space="preserve"> </w:t>
      </w:r>
      <w:r w:rsidRPr="001D7DFD">
        <w:rPr>
          <w:rFonts w:eastAsia="Roboto"/>
          <w:color w:val="202024"/>
          <w:sz w:val="22"/>
          <w:szCs w:val="22"/>
          <w:lang w:val="pt-PT" w:eastAsia="en-US"/>
        </w:rPr>
        <w:t>Feminino</w:t>
      </w:r>
    </w:p>
    <w:p w14:paraId="6F1F6110" w14:textId="77777777" w:rsidR="00B15BE2" w:rsidRPr="001D7DFD" w:rsidRDefault="00B15BE2" w:rsidP="00B15BE2">
      <w:pPr>
        <w:suppressAutoHyphens w:val="0"/>
        <w:spacing w:after="0" w:line="408" w:lineRule="auto"/>
        <w:ind w:firstLine="0"/>
        <w:jc w:val="left"/>
        <w:rPr>
          <w:rFonts w:eastAsia="Roboto"/>
          <w:sz w:val="22"/>
          <w:szCs w:val="22"/>
          <w:lang w:val="pt-PT" w:eastAsia="en-US"/>
        </w:rPr>
        <w:sectPr w:rsidR="00B15BE2" w:rsidRPr="001D7DFD" w:rsidSect="007900C2">
          <w:headerReference w:type="default" r:id="rId48"/>
          <w:pgSz w:w="11900" w:h="16840"/>
          <w:pgMar w:top="1701" w:right="1134" w:bottom="1134" w:left="1701" w:header="272" w:footer="284" w:gutter="0"/>
          <w:cols w:space="720"/>
          <w:docGrid w:linePitch="326"/>
        </w:sectPr>
      </w:pPr>
    </w:p>
    <w:p w14:paraId="21DBA1E5" w14:textId="77777777" w:rsidR="00B15BE2" w:rsidRPr="001D7DFD" w:rsidRDefault="00B15BE2">
      <w:pPr>
        <w:widowControl w:val="0"/>
        <w:numPr>
          <w:ilvl w:val="0"/>
          <w:numId w:val="4"/>
        </w:numPr>
        <w:tabs>
          <w:tab w:val="left" w:pos="609"/>
        </w:tabs>
        <w:suppressAutoHyphens w:val="0"/>
        <w:autoSpaceDE w:val="0"/>
        <w:autoSpaceDN w:val="0"/>
        <w:spacing w:before="84" w:after="0"/>
        <w:jc w:val="left"/>
        <w:rPr>
          <w:rFonts w:eastAsia="Roboto"/>
          <w:szCs w:val="22"/>
          <w:lang w:val="pt-PT" w:eastAsia="en-US"/>
        </w:rPr>
      </w:pPr>
      <w:r w:rsidRPr="001D7DFD">
        <w:rPr>
          <w:rFonts w:eastAsia="Roboto"/>
          <w:color w:val="202024"/>
          <w:szCs w:val="22"/>
          <w:lang w:val="pt-PT" w:eastAsia="en-US"/>
        </w:rPr>
        <w:lastRenderedPageBreak/>
        <w:t>Quais</w:t>
      </w:r>
      <w:r w:rsidRPr="001D7DFD">
        <w:rPr>
          <w:rFonts w:eastAsia="Roboto"/>
          <w:color w:val="202024"/>
          <w:spacing w:val="-9"/>
          <w:szCs w:val="22"/>
          <w:lang w:val="pt-PT" w:eastAsia="en-US"/>
        </w:rPr>
        <w:t xml:space="preserve"> </w:t>
      </w:r>
      <w:r w:rsidRPr="001D7DFD">
        <w:rPr>
          <w:rFonts w:eastAsia="Roboto"/>
          <w:color w:val="202024"/>
          <w:szCs w:val="22"/>
          <w:lang w:val="pt-PT" w:eastAsia="en-US"/>
        </w:rPr>
        <w:t>tipos</w:t>
      </w:r>
      <w:r w:rsidRPr="001D7DFD">
        <w:rPr>
          <w:rFonts w:eastAsia="Roboto"/>
          <w:color w:val="202024"/>
          <w:spacing w:val="-8"/>
          <w:szCs w:val="22"/>
          <w:lang w:val="pt-PT" w:eastAsia="en-US"/>
        </w:rPr>
        <w:t xml:space="preserve"> </w:t>
      </w:r>
      <w:r w:rsidRPr="001D7DFD">
        <w:rPr>
          <w:rFonts w:eastAsia="Roboto"/>
          <w:color w:val="202024"/>
          <w:szCs w:val="22"/>
          <w:lang w:val="pt-PT" w:eastAsia="en-US"/>
        </w:rPr>
        <w:t>de</w:t>
      </w:r>
      <w:r w:rsidRPr="001D7DFD">
        <w:rPr>
          <w:rFonts w:eastAsia="Roboto"/>
          <w:color w:val="202024"/>
          <w:spacing w:val="-8"/>
          <w:szCs w:val="22"/>
          <w:lang w:val="pt-PT" w:eastAsia="en-US"/>
        </w:rPr>
        <w:t xml:space="preserve"> </w:t>
      </w:r>
      <w:r w:rsidRPr="001D7DFD">
        <w:rPr>
          <w:rFonts w:eastAsia="Roboto"/>
          <w:color w:val="202024"/>
          <w:szCs w:val="22"/>
          <w:lang w:val="pt-PT" w:eastAsia="en-US"/>
        </w:rPr>
        <w:t>produtos</w:t>
      </w:r>
      <w:r w:rsidRPr="001D7DFD">
        <w:rPr>
          <w:rFonts w:eastAsia="Roboto"/>
          <w:color w:val="202024"/>
          <w:spacing w:val="-8"/>
          <w:szCs w:val="22"/>
          <w:lang w:val="pt-PT" w:eastAsia="en-US"/>
        </w:rPr>
        <w:t xml:space="preserve"> </w:t>
      </w:r>
      <w:r w:rsidRPr="001D7DFD">
        <w:rPr>
          <w:rFonts w:eastAsia="Roboto"/>
          <w:color w:val="202024"/>
          <w:szCs w:val="22"/>
          <w:lang w:val="pt-PT" w:eastAsia="en-US"/>
        </w:rPr>
        <w:t>você</w:t>
      </w:r>
      <w:r w:rsidRPr="001D7DFD">
        <w:rPr>
          <w:rFonts w:eastAsia="Roboto"/>
          <w:color w:val="202024"/>
          <w:spacing w:val="-8"/>
          <w:szCs w:val="22"/>
          <w:lang w:val="pt-PT" w:eastAsia="en-US"/>
        </w:rPr>
        <w:t xml:space="preserve"> </w:t>
      </w:r>
      <w:r w:rsidRPr="001D7DFD">
        <w:rPr>
          <w:rFonts w:eastAsia="Roboto"/>
          <w:color w:val="202024"/>
          <w:szCs w:val="22"/>
          <w:lang w:val="pt-PT" w:eastAsia="en-US"/>
        </w:rPr>
        <w:t>vende?</w:t>
      </w:r>
      <w:r w:rsidRPr="001D7DFD">
        <w:rPr>
          <w:rFonts w:eastAsia="Roboto"/>
          <w:color w:val="202024"/>
          <w:spacing w:val="-7"/>
          <w:szCs w:val="22"/>
          <w:lang w:val="pt-PT" w:eastAsia="en-US"/>
        </w:rPr>
        <w:t xml:space="preserve"> </w:t>
      </w:r>
      <w:r w:rsidRPr="001D7DFD">
        <w:rPr>
          <w:rFonts w:eastAsia="Roboto"/>
          <w:color w:val="D92F25"/>
          <w:szCs w:val="22"/>
          <w:lang w:val="pt-PT" w:eastAsia="en-US"/>
        </w:rPr>
        <w:t>*</w:t>
      </w:r>
    </w:p>
    <w:p w14:paraId="01DE8412" w14:textId="77777777" w:rsidR="00B15BE2" w:rsidRPr="001D7DFD" w:rsidRDefault="00B15BE2" w:rsidP="00B15BE2">
      <w:pPr>
        <w:widowControl w:val="0"/>
        <w:suppressAutoHyphens w:val="0"/>
        <w:autoSpaceDE w:val="0"/>
        <w:autoSpaceDN w:val="0"/>
        <w:spacing w:before="9" w:after="0"/>
        <w:ind w:firstLine="0"/>
        <w:jc w:val="left"/>
        <w:rPr>
          <w:rFonts w:eastAsia="Roboto"/>
          <w:sz w:val="16"/>
          <w:szCs w:val="24"/>
          <w:lang w:val="pt-PT" w:eastAsia="en-US"/>
        </w:rPr>
      </w:pPr>
    </w:p>
    <w:p w14:paraId="507D4AA7" w14:textId="77777777" w:rsidR="00B15BE2" w:rsidRPr="001D7DFD" w:rsidRDefault="00B15BE2" w:rsidP="00B15BE2">
      <w:pPr>
        <w:widowControl w:val="0"/>
        <w:suppressAutoHyphens w:val="0"/>
        <w:autoSpaceDE w:val="0"/>
        <w:autoSpaceDN w:val="0"/>
        <w:spacing w:before="95" w:after="0"/>
        <w:ind w:left="608" w:firstLine="0"/>
        <w:jc w:val="left"/>
        <w:rPr>
          <w:rFonts w:eastAsia="Roboto"/>
          <w:i/>
          <w:sz w:val="21"/>
          <w:szCs w:val="22"/>
          <w:lang w:val="pt-PT" w:eastAsia="en-US"/>
        </w:rPr>
      </w:pPr>
      <w:r w:rsidRPr="001D7DFD">
        <w:rPr>
          <w:rFonts w:eastAsia="Roboto"/>
          <w:i/>
          <w:color w:val="6D6F72"/>
          <w:sz w:val="21"/>
          <w:szCs w:val="22"/>
          <w:lang w:val="pt-PT" w:eastAsia="en-US"/>
        </w:rPr>
        <w:t>Marque todas</w:t>
      </w:r>
      <w:r w:rsidRPr="001D7DFD">
        <w:rPr>
          <w:rFonts w:eastAsia="Roboto"/>
          <w:i/>
          <w:color w:val="6D6F72"/>
          <w:spacing w:val="1"/>
          <w:sz w:val="21"/>
          <w:szCs w:val="22"/>
          <w:lang w:val="pt-PT" w:eastAsia="en-US"/>
        </w:rPr>
        <w:t xml:space="preserve"> </w:t>
      </w:r>
      <w:r w:rsidRPr="001D7DFD">
        <w:rPr>
          <w:rFonts w:eastAsia="Roboto"/>
          <w:i/>
          <w:color w:val="6D6F72"/>
          <w:sz w:val="21"/>
          <w:szCs w:val="22"/>
          <w:lang w:val="pt-PT" w:eastAsia="en-US"/>
        </w:rPr>
        <w:t>que se</w:t>
      </w:r>
      <w:r w:rsidRPr="001D7DFD">
        <w:rPr>
          <w:rFonts w:eastAsia="Roboto"/>
          <w:i/>
          <w:color w:val="6D6F72"/>
          <w:spacing w:val="1"/>
          <w:sz w:val="21"/>
          <w:szCs w:val="22"/>
          <w:lang w:val="pt-PT" w:eastAsia="en-US"/>
        </w:rPr>
        <w:t xml:space="preserve"> </w:t>
      </w:r>
      <w:r w:rsidRPr="001D7DFD">
        <w:rPr>
          <w:rFonts w:eastAsia="Roboto"/>
          <w:i/>
          <w:color w:val="6D6F72"/>
          <w:sz w:val="21"/>
          <w:szCs w:val="22"/>
          <w:lang w:val="pt-PT" w:eastAsia="en-US"/>
        </w:rPr>
        <w:t>aplicam.</w:t>
      </w:r>
    </w:p>
    <w:p w14:paraId="71A5D7A3" w14:textId="77777777" w:rsidR="00B15BE2" w:rsidRPr="001D7DFD" w:rsidRDefault="00B15BE2" w:rsidP="00B15BE2">
      <w:pPr>
        <w:widowControl w:val="0"/>
        <w:suppressAutoHyphens w:val="0"/>
        <w:autoSpaceDE w:val="0"/>
        <w:autoSpaceDN w:val="0"/>
        <w:spacing w:before="6" w:after="0"/>
        <w:ind w:firstLine="0"/>
        <w:jc w:val="left"/>
        <w:rPr>
          <w:rFonts w:eastAsia="Roboto"/>
          <w:i/>
          <w:sz w:val="19"/>
          <w:szCs w:val="24"/>
          <w:lang w:val="pt-PT" w:eastAsia="en-US"/>
        </w:rPr>
      </w:pPr>
    </w:p>
    <w:p w14:paraId="024E7970" w14:textId="77777777" w:rsidR="00B15BE2" w:rsidRPr="001D7DFD" w:rsidRDefault="00B15BE2" w:rsidP="00B15BE2">
      <w:pPr>
        <w:widowControl w:val="0"/>
        <w:suppressAutoHyphens w:val="0"/>
        <w:autoSpaceDE w:val="0"/>
        <w:autoSpaceDN w:val="0"/>
        <w:spacing w:after="0" w:line="324" w:lineRule="auto"/>
        <w:ind w:left="1028" w:right="7173" w:firstLine="0"/>
        <w:rPr>
          <w:rFonts w:eastAsia="Roboto"/>
          <w:sz w:val="22"/>
          <w:szCs w:val="22"/>
          <w:lang w:val="pt-PT" w:eastAsia="en-US"/>
        </w:rPr>
      </w:pPr>
      <w:r w:rsidRPr="001D7DFD">
        <w:rPr>
          <w:rFonts w:eastAsia="Roboto"/>
          <w:noProof/>
          <w:sz w:val="22"/>
          <w:szCs w:val="22"/>
          <w:lang w:val="pt-PT" w:eastAsia="en-US"/>
        </w:rPr>
        <mc:AlternateContent>
          <mc:Choice Requires="wps">
            <w:drawing>
              <wp:anchor distT="0" distB="0" distL="114300" distR="114300" simplePos="0" relativeHeight="251675648" behindDoc="0" locked="0" layoutInCell="1" allowOverlap="1" wp14:anchorId="35F1F545" wp14:editId="1E5B319C">
                <wp:simplePos x="0" y="0"/>
                <wp:positionH relativeFrom="page">
                  <wp:posOffset>1249680</wp:posOffset>
                </wp:positionH>
                <wp:positionV relativeFrom="paragraph">
                  <wp:posOffset>-5715</wp:posOffset>
                </wp:positionV>
                <wp:extent cx="161925" cy="161925"/>
                <wp:effectExtent l="11430" t="13335" r="7620" b="5715"/>
                <wp:wrapNone/>
                <wp:docPr id="56"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61925"/>
                        </a:xfrm>
                        <a:prstGeom prst="rect">
                          <a:avLst/>
                        </a:prstGeom>
                        <a:noFill/>
                        <a:ln w="9529">
                          <a:solidFill>
                            <a:srgbClr val="99A0A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52F3CD" id="Rectangle 156" o:spid="_x0000_s1026" style="position:absolute;margin-left:98.4pt;margin-top:-.45pt;width:12.75pt;height:12.7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" filled="f" strokecolor="#99a0a6" strokeweight=".26469mm">
                <w10:wrap anchorx="page"/>
              </v:rect>
            </w:pict>
          </mc:Fallback>
        </mc:AlternateContent>
      </w:r>
      <w:r w:rsidRPr="001D7DFD">
        <w:rPr>
          <w:rFonts w:eastAsia="Roboto"/>
          <w:noProof/>
          <w:sz w:val="22"/>
          <w:szCs w:val="22"/>
          <w:lang w:val="pt-PT" w:eastAsia="en-US"/>
        </w:rPr>
        <mc:AlternateContent>
          <mc:Choice Requires="wps">
            <w:drawing>
              <wp:anchor distT="0" distB="0" distL="114300" distR="114300" simplePos="0" relativeHeight="251676672" behindDoc="0" locked="0" layoutInCell="1" allowOverlap="1" wp14:anchorId="2B8AE379" wp14:editId="0A455C79">
                <wp:simplePos x="0" y="0"/>
                <wp:positionH relativeFrom="page">
                  <wp:posOffset>1249680</wp:posOffset>
                </wp:positionH>
                <wp:positionV relativeFrom="paragraph">
                  <wp:posOffset>223520</wp:posOffset>
                </wp:positionV>
                <wp:extent cx="161925" cy="161925"/>
                <wp:effectExtent l="11430" t="13970" r="7620" b="5080"/>
                <wp:wrapNone/>
                <wp:docPr id="55"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61925"/>
                        </a:xfrm>
                        <a:prstGeom prst="rect">
                          <a:avLst/>
                        </a:prstGeom>
                        <a:noFill/>
                        <a:ln w="9529">
                          <a:solidFill>
                            <a:srgbClr val="99A0A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359188" id="Rectangle 157" o:spid="_x0000_s1026" style="position:absolute;margin-left:98.4pt;margin-top:17.6pt;width:12.75pt;height:12.7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" filled="f" strokecolor="#99a0a6" strokeweight=".26469mm">
                <w10:wrap anchorx="page"/>
              </v:rect>
            </w:pict>
          </mc:Fallback>
        </mc:AlternateContent>
      </w:r>
      <w:r w:rsidRPr="001D7DFD">
        <w:rPr>
          <w:rFonts w:eastAsia="Roboto"/>
          <w:noProof/>
          <w:sz w:val="22"/>
          <w:szCs w:val="22"/>
          <w:lang w:val="pt-PT" w:eastAsia="en-US"/>
        </w:rPr>
        <mc:AlternateContent>
          <mc:Choice Requires="wps">
            <w:drawing>
              <wp:anchor distT="0" distB="0" distL="114300" distR="114300" simplePos="0" relativeHeight="251677696" behindDoc="0" locked="0" layoutInCell="1" allowOverlap="1" wp14:anchorId="21F93453" wp14:editId="705907A0">
                <wp:simplePos x="0" y="0"/>
                <wp:positionH relativeFrom="page">
                  <wp:posOffset>1249680</wp:posOffset>
                </wp:positionH>
                <wp:positionV relativeFrom="paragraph">
                  <wp:posOffset>452120</wp:posOffset>
                </wp:positionV>
                <wp:extent cx="161925" cy="161925"/>
                <wp:effectExtent l="11430" t="13970" r="7620" b="5080"/>
                <wp:wrapNone/>
                <wp:docPr id="54"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61925"/>
                        </a:xfrm>
                        <a:prstGeom prst="rect">
                          <a:avLst/>
                        </a:prstGeom>
                        <a:noFill/>
                        <a:ln w="9529">
                          <a:solidFill>
                            <a:srgbClr val="99A0A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CB6137" id="Rectangle 158" o:spid="_x0000_s1026" style="position:absolute;margin-left:98.4pt;margin-top:35.6pt;width:12.75pt;height:12.7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" filled="f" strokecolor="#99a0a6" strokeweight=".26469mm">
                <w10:wrap anchorx="page"/>
              </v:rect>
            </w:pict>
          </mc:Fallback>
        </mc:AlternateContent>
      </w:r>
      <w:r w:rsidRPr="001D7DFD">
        <w:rPr>
          <w:rFonts w:eastAsia="Roboto"/>
          <w:color w:val="202024"/>
          <w:sz w:val="22"/>
          <w:szCs w:val="22"/>
          <w:lang w:val="pt-PT" w:eastAsia="en-US"/>
        </w:rPr>
        <w:t>Cosméticos</w:t>
      </w:r>
      <w:r w:rsidRPr="001D7DFD">
        <w:rPr>
          <w:rFonts w:eastAsia="Roboto"/>
          <w:color w:val="202024"/>
          <w:spacing w:val="-53"/>
          <w:sz w:val="22"/>
          <w:szCs w:val="22"/>
          <w:lang w:val="pt-PT" w:eastAsia="en-US"/>
        </w:rPr>
        <w:t xml:space="preserve"> </w:t>
      </w:r>
      <w:r w:rsidRPr="001D7DFD">
        <w:rPr>
          <w:rFonts w:eastAsia="Roboto"/>
          <w:color w:val="202024"/>
          <w:w w:val="95"/>
          <w:sz w:val="22"/>
          <w:szCs w:val="22"/>
          <w:lang w:val="pt-PT" w:eastAsia="en-US"/>
        </w:rPr>
        <w:t>Alimentícios</w:t>
      </w:r>
      <w:r w:rsidRPr="001D7DFD">
        <w:rPr>
          <w:rFonts w:eastAsia="Roboto"/>
          <w:color w:val="202024"/>
          <w:spacing w:val="1"/>
          <w:w w:val="95"/>
          <w:sz w:val="22"/>
          <w:szCs w:val="22"/>
          <w:lang w:val="pt-PT" w:eastAsia="en-US"/>
        </w:rPr>
        <w:t xml:space="preserve"> </w:t>
      </w:r>
      <w:r w:rsidRPr="001D7DFD">
        <w:rPr>
          <w:rFonts w:eastAsia="Roboto"/>
          <w:color w:val="202024"/>
          <w:sz w:val="22"/>
          <w:szCs w:val="22"/>
          <w:lang w:val="pt-PT" w:eastAsia="en-US"/>
        </w:rPr>
        <w:t>Roupas</w:t>
      </w:r>
    </w:p>
    <w:p w14:paraId="17955C7C" w14:textId="77777777" w:rsidR="00B15BE2" w:rsidRPr="001D7DFD" w:rsidRDefault="00B15BE2" w:rsidP="00B15BE2">
      <w:pPr>
        <w:widowControl w:val="0"/>
        <w:suppressAutoHyphens w:val="0"/>
        <w:autoSpaceDE w:val="0"/>
        <w:autoSpaceDN w:val="0"/>
        <w:spacing w:after="22"/>
        <w:ind w:left="1028" w:firstLine="0"/>
        <w:jc w:val="left"/>
        <w:rPr>
          <w:rFonts w:eastAsia="Roboto"/>
          <w:sz w:val="21"/>
          <w:szCs w:val="22"/>
          <w:lang w:val="pt-PT" w:eastAsia="en-US"/>
        </w:rPr>
      </w:pPr>
      <w:r w:rsidRPr="001D7DFD">
        <w:rPr>
          <w:rFonts w:eastAsia="Roboto"/>
          <w:noProof/>
          <w:sz w:val="22"/>
          <w:szCs w:val="22"/>
          <w:lang w:val="pt-PT" w:eastAsia="en-US"/>
        </w:rPr>
        <mc:AlternateContent>
          <mc:Choice Requires="wps">
            <w:drawing>
              <wp:anchor distT="0" distB="0" distL="114300" distR="114300" simplePos="0" relativeHeight="251678720" behindDoc="0" locked="0" layoutInCell="1" allowOverlap="1" wp14:anchorId="22867D2A" wp14:editId="53CA9EFC">
                <wp:simplePos x="0" y="0"/>
                <wp:positionH relativeFrom="page">
                  <wp:posOffset>1249680</wp:posOffset>
                </wp:positionH>
                <wp:positionV relativeFrom="paragraph">
                  <wp:posOffset>19050</wp:posOffset>
                </wp:positionV>
                <wp:extent cx="161925" cy="161925"/>
                <wp:effectExtent l="11430" t="6350" r="7620" b="12700"/>
                <wp:wrapNone/>
                <wp:docPr id="53" name="Rectangl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61925"/>
                        </a:xfrm>
                        <a:prstGeom prst="rect">
                          <a:avLst/>
                        </a:prstGeom>
                        <a:noFill/>
                        <a:ln w="9529">
                          <a:solidFill>
                            <a:srgbClr val="99A0A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F4D7D1" id="Rectangle 159" o:spid="_x0000_s1026" style="position:absolute;margin-left:98.4pt;margin-top:1.5pt;width:12.75pt;height:12.7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" filled="f" strokecolor="#99a0a6" strokeweight=".26469mm">
                <w10:wrap anchorx="page"/>
              </v:rect>
            </w:pict>
          </mc:Fallback>
        </mc:AlternateContent>
      </w:r>
      <w:r w:rsidRPr="001D7DFD">
        <w:rPr>
          <w:rFonts w:eastAsia="Roboto"/>
          <w:color w:val="202024"/>
          <w:sz w:val="21"/>
          <w:szCs w:val="22"/>
          <w:lang w:val="pt-PT" w:eastAsia="en-US"/>
        </w:rPr>
        <w:t>Outro:</w:t>
      </w:r>
    </w:p>
    <w:p w14:paraId="5809CDA0" w14:textId="77777777" w:rsidR="00B15BE2" w:rsidRPr="001D7DFD" w:rsidRDefault="00B15BE2" w:rsidP="00B15BE2">
      <w:pPr>
        <w:widowControl w:val="0"/>
        <w:suppressAutoHyphens w:val="0"/>
        <w:autoSpaceDE w:val="0"/>
        <w:autoSpaceDN w:val="0"/>
        <w:spacing w:after="0" w:line="20" w:lineRule="exact"/>
        <w:ind w:left="1761" w:firstLine="0"/>
        <w:jc w:val="left"/>
        <w:rPr>
          <w:rFonts w:eastAsia="Roboto"/>
          <w:sz w:val="2"/>
          <w:szCs w:val="24"/>
          <w:lang w:val="pt-PT" w:eastAsia="en-US"/>
        </w:rPr>
      </w:pPr>
      <w:r w:rsidRPr="001D7DFD">
        <w:rPr>
          <w:rFonts w:eastAsia="Roboto"/>
          <w:noProof/>
          <w:sz w:val="2"/>
          <w:szCs w:val="24"/>
          <w:lang w:val="pt-PT" w:eastAsia="en-US"/>
        </w:rPr>
        <mc:AlternateContent>
          <mc:Choice Requires="wpg">
            <w:drawing>
              <wp:inline distT="0" distB="0" distL="0" distR="0" wp14:anchorId="6B98E97C" wp14:editId="644223EB">
                <wp:extent cx="2764155" cy="9525"/>
                <wp:effectExtent l="0" t="0" r="0" b="0"/>
                <wp:docPr id="51"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64155" cy="9525"/>
                          <a:chOff x="0" y="0"/>
                          <a:chExt cx="4353" cy="15"/>
                        </a:xfrm>
                      </wpg:grpSpPr>
                      <wps:wsp>
                        <wps:cNvPr id="52" name="Rectangle 146"/>
                        <wps:cNvSpPr>
                          <a:spLocks noChangeArrowheads="1"/>
                        </wps:cNvSpPr>
                        <wps:spPr bwMode="auto">
                          <a:xfrm>
                            <a:off x="0" y="0"/>
                            <a:ext cx="4353" cy="15"/>
                          </a:xfrm>
                          <a:prstGeom prst="rect">
                            <a:avLst/>
                          </a:prstGeom>
                          <a:solidFill>
                            <a:srgbClr val="BDC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4BB31D3" id="Group 145" o:spid="_x0000_s1026" style="width:217.65pt;height:.75pt;mso-position-horizontal-relative:char;mso-position-vertical-relative:line" coordsize="43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">
                <v:rect id="Rectangle 146" o:spid="_x0000_s1027" style="position:absolute;width:435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" fillcolor="#bdc1c6" stroked="f"/>
                <w10:anchorlock/>
              </v:group>
            </w:pict>
          </mc:Fallback>
        </mc:AlternateContent>
      </w:r>
    </w:p>
    <w:p w14:paraId="0B225609" w14:textId="77777777" w:rsidR="00B15BE2" w:rsidRPr="001D7DFD" w:rsidRDefault="00B15BE2" w:rsidP="00B15BE2">
      <w:pPr>
        <w:widowControl w:val="0"/>
        <w:suppressAutoHyphens w:val="0"/>
        <w:autoSpaceDE w:val="0"/>
        <w:autoSpaceDN w:val="0"/>
        <w:spacing w:after="0"/>
        <w:ind w:firstLine="0"/>
        <w:jc w:val="left"/>
        <w:rPr>
          <w:rFonts w:eastAsia="Roboto"/>
          <w:sz w:val="20"/>
          <w:szCs w:val="24"/>
          <w:lang w:val="pt-PT" w:eastAsia="en-US"/>
        </w:rPr>
      </w:pPr>
    </w:p>
    <w:p w14:paraId="3F4B41C1" w14:textId="77777777" w:rsidR="00B15BE2" w:rsidRPr="001D7DFD" w:rsidRDefault="00B15BE2" w:rsidP="00B15BE2">
      <w:pPr>
        <w:widowControl w:val="0"/>
        <w:suppressAutoHyphens w:val="0"/>
        <w:autoSpaceDE w:val="0"/>
        <w:autoSpaceDN w:val="0"/>
        <w:spacing w:after="0"/>
        <w:ind w:firstLine="0"/>
        <w:jc w:val="left"/>
        <w:rPr>
          <w:rFonts w:eastAsia="Roboto"/>
          <w:sz w:val="20"/>
          <w:szCs w:val="24"/>
          <w:lang w:val="pt-PT" w:eastAsia="en-US"/>
        </w:rPr>
      </w:pPr>
    </w:p>
    <w:p w14:paraId="45266294" w14:textId="77777777" w:rsidR="00B15BE2" w:rsidRPr="001D7DFD" w:rsidRDefault="00B15BE2" w:rsidP="00B15BE2">
      <w:pPr>
        <w:widowControl w:val="0"/>
        <w:suppressAutoHyphens w:val="0"/>
        <w:autoSpaceDE w:val="0"/>
        <w:autoSpaceDN w:val="0"/>
        <w:spacing w:after="0"/>
        <w:ind w:firstLine="0"/>
        <w:jc w:val="left"/>
        <w:rPr>
          <w:rFonts w:eastAsia="Roboto"/>
          <w:sz w:val="20"/>
          <w:szCs w:val="24"/>
          <w:lang w:val="pt-PT" w:eastAsia="en-US"/>
        </w:rPr>
      </w:pPr>
    </w:p>
    <w:p w14:paraId="6CA09CF5" w14:textId="77777777" w:rsidR="00B15BE2" w:rsidRPr="001D7DFD" w:rsidRDefault="00B15BE2" w:rsidP="00B15BE2">
      <w:pPr>
        <w:widowControl w:val="0"/>
        <w:suppressAutoHyphens w:val="0"/>
        <w:autoSpaceDE w:val="0"/>
        <w:autoSpaceDN w:val="0"/>
        <w:spacing w:before="5" w:after="0"/>
        <w:ind w:firstLine="0"/>
        <w:jc w:val="left"/>
        <w:rPr>
          <w:rFonts w:eastAsia="Roboto"/>
          <w:sz w:val="16"/>
          <w:szCs w:val="24"/>
          <w:lang w:val="pt-PT" w:eastAsia="en-US"/>
        </w:rPr>
      </w:pPr>
    </w:p>
    <w:p w14:paraId="68B250FF" w14:textId="77777777" w:rsidR="00B15BE2" w:rsidRPr="001D7DFD" w:rsidRDefault="00B15BE2">
      <w:pPr>
        <w:widowControl w:val="0"/>
        <w:numPr>
          <w:ilvl w:val="0"/>
          <w:numId w:val="4"/>
        </w:numPr>
        <w:tabs>
          <w:tab w:val="left" w:pos="609"/>
        </w:tabs>
        <w:suppressAutoHyphens w:val="0"/>
        <w:autoSpaceDE w:val="0"/>
        <w:autoSpaceDN w:val="0"/>
        <w:spacing w:before="95" w:after="0"/>
        <w:jc w:val="left"/>
        <w:rPr>
          <w:rFonts w:eastAsia="Roboto"/>
          <w:szCs w:val="22"/>
          <w:lang w:val="pt-PT" w:eastAsia="en-US"/>
        </w:rPr>
      </w:pPr>
      <w:r w:rsidRPr="001D7DFD">
        <w:rPr>
          <w:rFonts w:eastAsia="Roboto"/>
          <w:color w:val="202024"/>
          <w:szCs w:val="22"/>
          <w:lang w:val="pt-PT" w:eastAsia="en-US"/>
        </w:rPr>
        <w:t>Você</w:t>
      </w:r>
      <w:r w:rsidRPr="001D7DFD">
        <w:rPr>
          <w:rFonts w:eastAsia="Roboto"/>
          <w:color w:val="202024"/>
          <w:spacing w:val="-9"/>
          <w:szCs w:val="22"/>
          <w:lang w:val="pt-PT" w:eastAsia="en-US"/>
        </w:rPr>
        <w:t xml:space="preserve"> </w:t>
      </w:r>
      <w:r w:rsidRPr="001D7DFD">
        <w:rPr>
          <w:rFonts w:eastAsia="Roboto"/>
          <w:color w:val="202024"/>
          <w:szCs w:val="22"/>
          <w:lang w:val="pt-PT" w:eastAsia="en-US"/>
        </w:rPr>
        <w:t>utiliza</w:t>
      </w:r>
      <w:r w:rsidRPr="001D7DFD">
        <w:rPr>
          <w:rFonts w:eastAsia="Roboto"/>
          <w:color w:val="202024"/>
          <w:spacing w:val="-9"/>
          <w:szCs w:val="22"/>
          <w:lang w:val="pt-PT" w:eastAsia="en-US"/>
        </w:rPr>
        <w:t xml:space="preserve"> </w:t>
      </w:r>
      <w:r w:rsidRPr="001D7DFD">
        <w:rPr>
          <w:rFonts w:eastAsia="Roboto"/>
          <w:color w:val="202024"/>
          <w:szCs w:val="22"/>
          <w:lang w:val="pt-PT" w:eastAsia="en-US"/>
        </w:rPr>
        <w:t>algum</w:t>
      </w:r>
      <w:r w:rsidRPr="001D7DFD">
        <w:rPr>
          <w:rFonts w:eastAsia="Roboto"/>
          <w:color w:val="202024"/>
          <w:spacing w:val="-8"/>
          <w:szCs w:val="22"/>
          <w:lang w:val="pt-PT" w:eastAsia="en-US"/>
        </w:rPr>
        <w:t xml:space="preserve"> </w:t>
      </w:r>
      <w:r w:rsidRPr="001D7DFD">
        <w:rPr>
          <w:rFonts w:eastAsia="Roboto"/>
          <w:color w:val="202024"/>
          <w:szCs w:val="22"/>
          <w:lang w:val="pt-PT" w:eastAsia="en-US"/>
        </w:rPr>
        <w:t>aplicativo</w:t>
      </w:r>
      <w:r w:rsidRPr="001D7DFD">
        <w:rPr>
          <w:rFonts w:eastAsia="Roboto"/>
          <w:color w:val="202024"/>
          <w:spacing w:val="-9"/>
          <w:szCs w:val="22"/>
          <w:lang w:val="pt-PT" w:eastAsia="en-US"/>
        </w:rPr>
        <w:t xml:space="preserve"> </w:t>
      </w:r>
      <w:r w:rsidRPr="001D7DFD">
        <w:rPr>
          <w:rFonts w:eastAsia="Roboto"/>
          <w:color w:val="202024"/>
          <w:szCs w:val="22"/>
          <w:lang w:val="pt-PT" w:eastAsia="en-US"/>
        </w:rPr>
        <w:t>que</w:t>
      </w:r>
      <w:r w:rsidRPr="001D7DFD">
        <w:rPr>
          <w:rFonts w:eastAsia="Roboto"/>
          <w:color w:val="202024"/>
          <w:spacing w:val="-9"/>
          <w:szCs w:val="22"/>
          <w:lang w:val="pt-PT" w:eastAsia="en-US"/>
        </w:rPr>
        <w:t xml:space="preserve"> </w:t>
      </w:r>
      <w:r w:rsidRPr="001D7DFD">
        <w:rPr>
          <w:rFonts w:eastAsia="Roboto"/>
          <w:color w:val="202024"/>
          <w:szCs w:val="22"/>
          <w:lang w:val="pt-PT" w:eastAsia="en-US"/>
        </w:rPr>
        <w:t>te</w:t>
      </w:r>
      <w:r w:rsidRPr="001D7DFD">
        <w:rPr>
          <w:rFonts w:eastAsia="Roboto"/>
          <w:color w:val="202024"/>
          <w:spacing w:val="-8"/>
          <w:szCs w:val="22"/>
          <w:lang w:val="pt-PT" w:eastAsia="en-US"/>
        </w:rPr>
        <w:t xml:space="preserve"> </w:t>
      </w:r>
      <w:r w:rsidRPr="001D7DFD">
        <w:rPr>
          <w:rFonts w:eastAsia="Roboto"/>
          <w:color w:val="202024"/>
          <w:szCs w:val="22"/>
          <w:lang w:val="pt-PT" w:eastAsia="en-US"/>
        </w:rPr>
        <w:t>ajuda</w:t>
      </w:r>
      <w:r w:rsidRPr="001D7DFD">
        <w:rPr>
          <w:rFonts w:eastAsia="Roboto"/>
          <w:color w:val="202024"/>
          <w:spacing w:val="-9"/>
          <w:szCs w:val="22"/>
          <w:lang w:val="pt-PT" w:eastAsia="en-US"/>
        </w:rPr>
        <w:t xml:space="preserve"> </w:t>
      </w:r>
      <w:r w:rsidRPr="001D7DFD">
        <w:rPr>
          <w:rFonts w:eastAsia="Roboto"/>
          <w:color w:val="202024"/>
          <w:szCs w:val="22"/>
          <w:lang w:val="pt-PT" w:eastAsia="en-US"/>
        </w:rPr>
        <w:t>a</w:t>
      </w:r>
      <w:r w:rsidRPr="001D7DFD">
        <w:rPr>
          <w:rFonts w:eastAsia="Roboto"/>
          <w:color w:val="202024"/>
          <w:spacing w:val="-8"/>
          <w:szCs w:val="22"/>
          <w:lang w:val="pt-PT" w:eastAsia="en-US"/>
        </w:rPr>
        <w:t xml:space="preserve"> </w:t>
      </w:r>
      <w:r w:rsidRPr="001D7DFD">
        <w:rPr>
          <w:rFonts w:eastAsia="Roboto"/>
          <w:color w:val="202024"/>
          <w:szCs w:val="22"/>
          <w:lang w:val="pt-PT" w:eastAsia="en-US"/>
        </w:rPr>
        <w:t>cuidar</w:t>
      </w:r>
      <w:r w:rsidRPr="001D7DFD">
        <w:rPr>
          <w:rFonts w:eastAsia="Roboto"/>
          <w:color w:val="202024"/>
          <w:spacing w:val="-9"/>
          <w:szCs w:val="22"/>
          <w:lang w:val="pt-PT" w:eastAsia="en-US"/>
        </w:rPr>
        <w:t xml:space="preserve"> </w:t>
      </w:r>
      <w:r w:rsidRPr="001D7DFD">
        <w:rPr>
          <w:rFonts w:eastAsia="Roboto"/>
          <w:color w:val="202024"/>
          <w:szCs w:val="22"/>
          <w:lang w:val="pt-PT" w:eastAsia="en-US"/>
        </w:rPr>
        <w:t>de</w:t>
      </w:r>
      <w:r w:rsidRPr="001D7DFD">
        <w:rPr>
          <w:rFonts w:eastAsia="Roboto"/>
          <w:color w:val="202024"/>
          <w:spacing w:val="-9"/>
          <w:szCs w:val="22"/>
          <w:lang w:val="pt-PT" w:eastAsia="en-US"/>
        </w:rPr>
        <w:t xml:space="preserve"> </w:t>
      </w:r>
      <w:r w:rsidRPr="001D7DFD">
        <w:rPr>
          <w:rFonts w:eastAsia="Roboto"/>
          <w:color w:val="202024"/>
          <w:szCs w:val="22"/>
          <w:lang w:val="pt-PT" w:eastAsia="en-US"/>
        </w:rPr>
        <w:t>seu</w:t>
      </w:r>
      <w:r w:rsidRPr="001D7DFD">
        <w:rPr>
          <w:rFonts w:eastAsia="Roboto"/>
          <w:color w:val="202024"/>
          <w:spacing w:val="-8"/>
          <w:szCs w:val="22"/>
          <w:lang w:val="pt-PT" w:eastAsia="en-US"/>
        </w:rPr>
        <w:t xml:space="preserve"> </w:t>
      </w:r>
      <w:r w:rsidRPr="001D7DFD">
        <w:rPr>
          <w:rFonts w:eastAsia="Roboto"/>
          <w:color w:val="202024"/>
          <w:szCs w:val="22"/>
          <w:lang w:val="pt-PT" w:eastAsia="en-US"/>
        </w:rPr>
        <w:t>estoque</w:t>
      </w:r>
      <w:r w:rsidRPr="001D7DFD">
        <w:rPr>
          <w:rFonts w:eastAsia="Roboto"/>
          <w:color w:val="202024"/>
          <w:spacing w:val="-9"/>
          <w:szCs w:val="22"/>
          <w:lang w:val="pt-PT" w:eastAsia="en-US"/>
        </w:rPr>
        <w:t xml:space="preserve"> </w:t>
      </w:r>
      <w:r w:rsidRPr="001D7DFD">
        <w:rPr>
          <w:rFonts w:eastAsia="Roboto"/>
          <w:color w:val="202024"/>
          <w:szCs w:val="22"/>
          <w:lang w:val="pt-PT" w:eastAsia="en-US"/>
        </w:rPr>
        <w:t>ou</w:t>
      </w:r>
      <w:r w:rsidRPr="001D7DFD">
        <w:rPr>
          <w:rFonts w:eastAsia="Roboto"/>
          <w:color w:val="202024"/>
          <w:spacing w:val="-9"/>
          <w:szCs w:val="22"/>
          <w:lang w:val="pt-PT" w:eastAsia="en-US"/>
        </w:rPr>
        <w:t xml:space="preserve"> </w:t>
      </w:r>
      <w:r w:rsidRPr="001D7DFD">
        <w:rPr>
          <w:rFonts w:eastAsia="Roboto"/>
          <w:color w:val="202024"/>
          <w:szCs w:val="22"/>
          <w:lang w:val="pt-PT" w:eastAsia="en-US"/>
        </w:rPr>
        <w:t>vendas?</w:t>
      </w:r>
      <w:r w:rsidRPr="001D7DFD">
        <w:rPr>
          <w:rFonts w:eastAsia="Roboto"/>
          <w:color w:val="202024"/>
          <w:spacing w:val="-7"/>
          <w:szCs w:val="22"/>
          <w:lang w:val="pt-PT" w:eastAsia="en-US"/>
        </w:rPr>
        <w:t xml:space="preserve"> </w:t>
      </w:r>
      <w:r w:rsidRPr="001D7DFD">
        <w:rPr>
          <w:rFonts w:eastAsia="Roboto"/>
          <w:color w:val="D92F25"/>
          <w:szCs w:val="22"/>
          <w:lang w:val="pt-PT" w:eastAsia="en-US"/>
        </w:rPr>
        <w:t>*</w:t>
      </w:r>
    </w:p>
    <w:p w14:paraId="1BDA395B" w14:textId="77777777" w:rsidR="00B15BE2" w:rsidRPr="001D7DFD" w:rsidRDefault="00B15BE2" w:rsidP="00B15BE2">
      <w:pPr>
        <w:widowControl w:val="0"/>
        <w:suppressAutoHyphens w:val="0"/>
        <w:autoSpaceDE w:val="0"/>
        <w:autoSpaceDN w:val="0"/>
        <w:spacing w:before="7" w:after="0"/>
        <w:ind w:firstLine="0"/>
        <w:jc w:val="left"/>
        <w:rPr>
          <w:rFonts w:eastAsia="Roboto"/>
          <w:sz w:val="15"/>
          <w:szCs w:val="24"/>
          <w:lang w:val="pt-PT" w:eastAsia="en-US"/>
        </w:rPr>
      </w:pPr>
    </w:p>
    <w:p w14:paraId="1DD70F0F" w14:textId="77777777" w:rsidR="00B15BE2" w:rsidRPr="001D7DFD" w:rsidRDefault="00B15BE2" w:rsidP="00B15BE2">
      <w:pPr>
        <w:widowControl w:val="0"/>
        <w:suppressAutoHyphens w:val="0"/>
        <w:autoSpaceDE w:val="0"/>
        <w:autoSpaceDN w:val="0"/>
        <w:spacing w:before="95" w:after="0"/>
        <w:ind w:left="608" w:firstLine="0"/>
        <w:jc w:val="left"/>
        <w:rPr>
          <w:rFonts w:eastAsia="Roboto"/>
          <w:i/>
          <w:szCs w:val="22"/>
          <w:lang w:val="pt-PT" w:eastAsia="en-US"/>
        </w:rPr>
      </w:pPr>
      <w:r w:rsidRPr="001D7DFD">
        <w:rPr>
          <w:rFonts w:eastAsia="Roboto"/>
          <w:i/>
          <w:color w:val="202024"/>
          <w:w w:val="95"/>
          <w:szCs w:val="22"/>
          <w:lang w:val="pt-PT" w:eastAsia="en-US"/>
        </w:rPr>
        <w:t>Marcar</w:t>
      </w:r>
      <w:r w:rsidRPr="001D7DFD">
        <w:rPr>
          <w:rFonts w:eastAsia="Roboto"/>
          <w:i/>
          <w:color w:val="202024"/>
          <w:spacing w:val="10"/>
          <w:w w:val="95"/>
          <w:szCs w:val="22"/>
          <w:lang w:val="pt-PT" w:eastAsia="en-US"/>
        </w:rPr>
        <w:t xml:space="preserve"> </w:t>
      </w:r>
      <w:r w:rsidRPr="001D7DFD">
        <w:rPr>
          <w:rFonts w:eastAsia="Roboto"/>
          <w:i/>
          <w:color w:val="202024"/>
          <w:w w:val="95"/>
          <w:szCs w:val="22"/>
          <w:lang w:val="pt-PT" w:eastAsia="en-US"/>
        </w:rPr>
        <w:t>apenas</w:t>
      </w:r>
      <w:r w:rsidRPr="001D7DFD">
        <w:rPr>
          <w:rFonts w:eastAsia="Roboto"/>
          <w:i/>
          <w:color w:val="202024"/>
          <w:spacing w:val="11"/>
          <w:w w:val="95"/>
          <w:szCs w:val="22"/>
          <w:lang w:val="pt-PT" w:eastAsia="en-US"/>
        </w:rPr>
        <w:t xml:space="preserve"> </w:t>
      </w:r>
      <w:r w:rsidRPr="001D7DFD">
        <w:rPr>
          <w:rFonts w:eastAsia="Roboto"/>
          <w:i/>
          <w:color w:val="202024"/>
          <w:w w:val="95"/>
          <w:szCs w:val="22"/>
          <w:lang w:val="pt-PT" w:eastAsia="en-US"/>
        </w:rPr>
        <w:t>uma</w:t>
      </w:r>
      <w:r w:rsidRPr="001D7DFD">
        <w:rPr>
          <w:rFonts w:eastAsia="Roboto"/>
          <w:i/>
          <w:color w:val="202024"/>
          <w:spacing w:val="11"/>
          <w:w w:val="95"/>
          <w:szCs w:val="22"/>
          <w:lang w:val="pt-PT" w:eastAsia="en-US"/>
        </w:rPr>
        <w:t xml:space="preserve"> </w:t>
      </w:r>
      <w:r w:rsidRPr="001D7DFD">
        <w:rPr>
          <w:rFonts w:eastAsia="Roboto"/>
          <w:i/>
          <w:color w:val="202024"/>
          <w:w w:val="95"/>
          <w:szCs w:val="22"/>
          <w:lang w:val="pt-PT" w:eastAsia="en-US"/>
        </w:rPr>
        <w:t>oval.</w:t>
      </w:r>
    </w:p>
    <w:p w14:paraId="5E69725D" w14:textId="77777777" w:rsidR="00B15BE2" w:rsidRPr="001D7DFD" w:rsidRDefault="00B15BE2" w:rsidP="00B15BE2">
      <w:pPr>
        <w:widowControl w:val="0"/>
        <w:suppressAutoHyphens w:val="0"/>
        <w:autoSpaceDE w:val="0"/>
        <w:autoSpaceDN w:val="0"/>
        <w:spacing w:before="10" w:after="0"/>
        <w:ind w:firstLine="0"/>
        <w:jc w:val="left"/>
        <w:rPr>
          <w:rFonts w:eastAsia="Roboto"/>
          <w:i/>
          <w:sz w:val="28"/>
          <w:szCs w:val="24"/>
          <w:lang w:val="pt-PT" w:eastAsia="en-US"/>
        </w:rPr>
      </w:pPr>
    </w:p>
    <w:p w14:paraId="0E55314E" w14:textId="77777777" w:rsidR="00B15BE2" w:rsidRPr="001D7DFD" w:rsidRDefault="00B15BE2" w:rsidP="000B0CE1">
      <w:pPr>
        <w:widowControl w:val="0"/>
        <w:tabs>
          <w:tab w:val="left" w:pos="2072"/>
        </w:tabs>
        <w:suppressAutoHyphens w:val="0"/>
        <w:autoSpaceDE w:val="0"/>
        <w:autoSpaceDN w:val="0"/>
        <w:spacing w:after="0" w:line="360" w:lineRule="auto"/>
        <w:ind w:left="1231" w:firstLine="0"/>
        <w:jc w:val="left"/>
        <w:rPr>
          <w:rFonts w:eastAsia="Roboto"/>
          <w:i/>
          <w:sz w:val="22"/>
          <w:szCs w:val="22"/>
          <w:lang w:val="pt-PT" w:eastAsia="en-US"/>
        </w:rPr>
      </w:pPr>
      <w:r w:rsidRPr="001D7DFD">
        <w:rPr>
          <w:rFonts w:eastAsia="Roboto"/>
          <w:noProof/>
          <w:sz w:val="22"/>
          <w:szCs w:val="22"/>
          <w:lang w:val="pt-PT" w:eastAsia="en-US"/>
        </w:rPr>
        <mc:AlternateContent>
          <mc:Choice Requires="wps">
            <w:drawing>
              <wp:anchor distT="0" distB="0" distL="114300" distR="114300" simplePos="0" relativeHeight="251679744" behindDoc="0" locked="0" layoutInCell="1" allowOverlap="1" wp14:anchorId="5868E189" wp14:editId="4AA12594">
                <wp:simplePos x="0" y="0"/>
                <wp:positionH relativeFrom="page">
                  <wp:posOffset>1249680</wp:posOffset>
                </wp:positionH>
                <wp:positionV relativeFrom="paragraph">
                  <wp:posOffset>-5715</wp:posOffset>
                </wp:positionV>
                <wp:extent cx="295910" cy="162560"/>
                <wp:effectExtent l="11430" t="13335" r="6985" b="5080"/>
                <wp:wrapNone/>
                <wp:docPr id="50" name="Freeform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910" cy="162560"/>
                        </a:xfrm>
                        <a:custGeom>
                          <a:avLst/>
                          <a:gdLst>
                            <a:gd name="T0" fmla="+- 0 1968 1968"/>
                            <a:gd name="T1" fmla="*/ T0 w 466"/>
                            <a:gd name="T2" fmla="+- 0 119 -9"/>
                            <a:gd name="T3" fmla="*/ 119 h 256"/>
                            <a:gd name="T4" fmla="+- 0 1968 1968"/>
                            <a:gd name="T5" fmla="*/ T4 w 466"/>
                            <a:gd name="T6" fmla="+- 0 111 -9"/>
                            <a:gd name="T7" fmla="*/ 111 h 256"/>
                            <a:gd name="T8" fmla="+- 0 1969 1968"/>
                            <a:gd name="T9" fmla="*/ T8 w 466"/>
                            <a:gd name="T10" fmla="+- 0 102 -9"/>
                            <a:gd name="T11" fmla="*/ 102 h 256"/>
                            <a:gd name="T12" fmla="+- 0 1971 1968"/>
                            <a:gd name="T13" fmla="*/ T12 w 466"/>
                            <a:gd name="T14" fmla="+- 0 94 -9"/>
                            <a:gd name="T15" fmla="*/ 94 h 256"/>
                            <a:gd name="T16" fmla="+- 0 1972 1968"/>
                            <a:gd name="T17" fmla="*/ T16 w 466"/>
                            <a:gd name="T18" fmla="+- 0 86 -9"/>
                            <a:gd name="T19" fmla="*/ 86 h 256"/>
                            <a:gd name="T20" fmla="+- 0 1975 1968"/>
                            <a:gd name="T21" fmla="*/ T20 w 466"/>
                            <a:gd name="T22" fmla="+- 0 78 -9"/>
                            <a:gd name="T23" fmla="*/ 78 h 256"/>
                            <a:gd name="T24" fmla="+- 0 1978 1968"/>
                            <a:gd name="T25" fmla="*/ T24 w 466"/>
                            <a:gd name="T26" fmla="+- 0 70 -9"/>
                            <a:gd name="T27" fmla="*/ 70 h 256"/>
                            <a:gd name="T28" fmla="+- 0 1981 1968"/>
                            <a:gd name="T29" fmla="*/ T28 w 466"/>
                            <a:gd name="T30" fmla="+- 0 62 -9"/>
                            <a:gd name="T31" fmla="*/ 62 h 256"/>
                            <a:gd name="T32" fmla="+- 0 1985 1968"/>
                            <a:gd name="T33" fmla="*/ T32 w 466"/>
                            <a:gd name="T34" fmla="+- 0 55 -9"/>
                            <a:gd name="T35" fmla="*/ 55 h 256"/>
                            <a:gd name="T36" fmla="+- 0 1990 1968"/>
                            <a:gd name="T37" fmla="*/ T36 w 466"/>
                            <a:gd name="T38" fmla="+- 0 48 -9"/>
                            <a:gd name="T39" fmla="*/ 48 h 256"/>
                            <a:gd name="T40" fmla="+- 0 1994 1968"/>
                            <a:gd name="T41" fmla="*/ T40 w 466"/>
                            <a:gd name="T42" fmla="+- 0 41 -9"/>
                            <a:gd name="T43" fmla="*/ 41 h 256"/>
                            <a:gd name="T44" fmla="+- 0 2047 1968"/>
                            <a:gd name="T45" fmla="*/ T44 w 466"/>
                            <a:gd name="T46" fmla="+- 0 1 -9"/>
                            <a:gd name="T47" fmla="*/ 1 h 256"/>
                            <a:gd name="T48" fmla="+- 0 2096 1968"/>
                            <a:gd name="T49" fmla="*/ T48 w 466"/>
                            <a:gd name="T50" fmla="+- 0 -9 -9"/>
                            <a:gd name="T51" fmla="*/ -9 h 256"/>
                            <a:gd name="T52" fmla="+- 0 2306 1968"/>
                            <a:gd name="T53" fmla="*/ T52 w 466"/>
                            <a:gd name="T54" fmla="+- 0 -9 -9"/>
                            <a:gd name="T55" fmla="*/ -9 h 256"/>
                            <a:gd name="T56" fmla="+- 0 2370 1968"/>
                            <a:gd name="T57" fmla="*/ T56 w 466"/>
                            <a:gd name="T58" fmla="+- 0 8 -9"/>
                            <a:gd name="T59" fmla="*/ 8 h 256"/>
                            <a:gd name="T60" fmla="+- 0 2412 1968"/>
                            <a:gd name="T61" fmla="*/ T60 w 466"/>
                            <a:gd name="T62" fmla="+- 0 48 -9"/>
                            <a:gd name="T63" fmla="*/ 48 h 256"/>
                            <a:gd name="T64" fmla="+- 0 2417 1968"/>
                            <a:gd name="T65" fmla="*/ T64 w 466"/>
                            <a:gd name="T66" fmla="+- 0 55 -9"/>
                            <a:gd name="T67" fmla="*/ 55 h 256"/>
                            <a:gd name="T68" fmla="+- 0 2420 1968"/>
                            <a:gd name="T69" fmla="*/ T68 w 466"/>
                            <a:gd name="T70" fmla="+- 0 62 -9"/>
                            <a:gd name="T71" fmla="*/ 62 h 256"/>
                            <a:gd name="T72" fmla="+- 0 2424 1968"/>
                            <a:gd name="T73" fmla="*/ T72 w 466"/>
                            <a:gd name="T74" fmla="+- 0 70 -9"/>
                            <a:gd name="T75" fmla="*/ 70 h 256"/>
                            <a:gd name="T76" fmla="+- 0 2427 1968"/>
                            <a:gd name="T77" fmla="*/ T76 w 466"/>
                            <a:gd name="T78" fmla="+- 0 78 -9"/>
                            <a:gd name="T79" fmla="*/ 78 h 256"/>
                            <a:gd name="T80" fmla="+- 0 2429 1968"/>
                            <a:gd name="T81" fmla="*/ T80 w 466"/>
                            <a:gd name="T82" fmla="+- 0 86 -9"/>
                            <a:gd name="T83" fmla="*/ 86 h 256"/>
                            <a:gd name="T84" fmla="+- 0 2431 1968"/>
                            <a:gd name="T85" fmla="*/ T84 w 466"/>
                            <a:gd name="T86" fmla="+- 0 94 -9"/>
                            <a:gd name="T87" fmla="*/ 94 h 256"/>
                            <a:gd name="T88" fmla="+- 0 2433 1968"/>
                            <a:gd name="T89" fmla="*/ T88 w 466"/>
                            <a:gd name="T90" fmla="+- 0 102 -9"/>
                            <a:gd name="T91" fmla="*/ 102 h 256"/>
                            <a:gd name="T92" fmla="+- 0 2433 1968"/>
                            <a:gd name="T93" fmla="*/ T92 w 466"/>
                            <a:gd name="T94" fmla="+- 0 111 -9"/>
                            <a:gd name="T95" fmla="*/ 111 h 256"/>
                            <a:gd name="T96" fmla="+- 0 2433 1968"/>
                            <a:gd name="T97" fmla="*/ T96 w 466"/>
                            <a:gd name="T98" fmla="+- 0 119 -9"/>
                            <a:gd name="T99" fmla="*/ 119 h 256"/>
                            <a:gd name="T100" fmla="+- 0 2433 1968"/>
                            <a:gd name="T101" fmla="*/ T100 w 466"/>
                            <a:gd name="T102" fmla="+- 0 127 -9"/>
                            <a:gd name="T103" fmla="*/ 127 h 256"/>
                            <a:gd name="T104" fmla="+- 0 2433 1968"/>
                            <a:gd name="T105" fmla="*/ T104 w 466"/>
                            <a:gd name="T106" fmla="+- 0 136 -9"/>
                            <a:gd name="T107" fmla="*/ 136 h 256"/>
                            <a:gd name="T108" fmla="+- 0 2431 1968"/>
                            <a:gd name="T109" fmla="*/ T108 w 466"/>
                            <a:gd name="T110" fmla="+- 0 144 -9"/>
                            <a:gd name="T111" fmla="*/ 144 h 256"/>
                            <a:gd name="T112" fmla="+- 0 2429 1968"/>
                            <a:gd name="T113" fmla="*/ T112 w 466"/>
                            <a:gd name="T114" fmla="+- 0 152 -9"/>
                            <a:gd name="T115" fmla="*/ 152 h 256"/>
                            <a:gd name="T116" fmla="+- 0 2427 1968"/>
                            <a:gd name="T117" fmla="*/ T116 w 466"/>
                            <a:gd name="T118" fmla="+- 0 160 -9"/>
                            <a:gd name="T119" fmla="*/ 160 h 256"/>
                            <a:gd name="T120" fmla="+- 0 2424 1968"/>
                            <a:gd name="T121" fmla="*/ T120 w 466"/>
                            <a:gd name="T122" fmla="+- 0 168 -9"/>
                            <a:gd name="T123" fmla="*/ 168 h 256"/>
                            <a:gd name="T124" fmla="+- 0 2420 1968"/>
                            <a:gd name="T125" fmla="*/ T124 w 466"/>
                            <a:gd name="T126" fmla="+- 0 176 -9"/>
                            <a:gd name="T127" fmla="*/ 176 h 256"/>
                            <a:gd name="T128" fmla="+- 0 2396 1968"/>
                            <a:gd name="T129" fmla="*/ T128 w 466"/>
                            <a:gd name="T130" fmla="+- 0 209 -9"/>
                            <a:gd name="T131" fmla="*/ 209 h 256"/>
                            <a:gd name="T132" fmla="+- 0 2390 1968"/>
                            <a:gd name="T133" fmla="*/ T132 w 466"/>
                            <a:gd name="T134" fmla="+- 0 215 -9"/>
                            <a:gd name="T135" fmla="*/ 215 h 256"/>
                            <a:gd name="T136" fmla="+- 0 2384 1968"/>
                            <a:gd name="T137" fmla="*/ T136 w 466"/>
                            <a:gd name="T138" fmla="+- 0 220 -9"/>
                            <a:gd name="T139" fmla="*/ 220 h 256"/>
                            <a:gd name="T140" fmla="+- 0 2377 1968"/>
                            <a:gd name="T141" fmla="*/ T140 w 466"/>
                            <a:gd name="T142" fmla="+- 0 225 -9"/>
                            <a:gd name="T143" fmla="*/ 225 h 256"/>
                            <a:gd name="T144" fmla="+- 0 2370 1968"/>
                            <a:gd name="T145" fmla="*/ T144 w 466"/>
                            <a:gd name="T146" fmla="+- 0 230 -9"/>
                            <a:gd name="T147" fmla="*/ 230 h 256"/>
                            <a:gd name="T148" fmla="+- 0 2314 1968"/>
                            <a:gd name="T149" fmla="*/ T148 w 466"/>
                            <a:gd name="T150" fmla="+- 0 247 -9"/>
                            <a:gd name="T151" fmla="*/ 247 h 256"/>
                            <a:gd name="T152" fmla="+- 0 2306 1968"/>
                            <a:gd name="T153" fmla="*/ T152 w 466"/>
                            <a:gd name="T154" fmla="+- 0 247 -9"/>
                            <a:gd name="T155" fmla="*/ 247 h 256"/>
                            <a:gd name="T156" fmla="+- 0 2096 1968"/>
                            <a:gd name="T157" fmla="*/ T156 w 466"/>
                            <a:gd name="T158" fmla="+- 0 247 -9"/>
                            <a:gd name="T159" fmla="*/ 247 h 256"/>
                            <a:gd name="T160" fmla="+- 0 2087 1968"/>
                            <a:gd name="T161" fmla="*/ T160 w 466"/>
                            <a:gd name="T162" fmla="+- 0 247 -9"/>
                            <a:gd name="T163" fmla="*/ 247 h 256"/>
                            <a:gd name="T164" fmla="+- 0 2079 1968"/>
                            <a:gd name="T165" fmla="*/ T164 w 466"/>
                            <a:gd name="T166" fmla="+- 0 246 -9"/>
                            <a:gd name="T167" fmla="*/ 246 h 256"/>
                            <a:gd name="T168" fmla="+- 0 2018 1968"/>
                            <a:gd name="T169" fmla="*/ T168 w 466"/>
                            <a:gd name="T170" fmla="+- 0 220 -9"/>
                            <a:gd name="T171" fmla="*/ 220 h 256"/>
                            <a:gd name="T172" fmla="+- 0 2006 1968"/>
                            <a:gd name="T173" fmla="*/ T172 w 466"/>
                            <a:gd name="T174" fmla="+- 0 209 -9"/>
                            <a:gd name="T175" fmla="*/ 209 h 256"/>
                            <a:gd name="T176" fmla="+- 0 2000 1968"/>
                            <a:gd name="T177" fmla="*/ T176 w 466"/>
                            <a:gd name="T178" fmla="+- 0 203 -9"/>
                            <a:gd name="T179" fmla="*/ 203 h 256"/>
                            <a:gd name="T180" fmla="+- 0 1978 1968"/>
                            <a:gd name="T181" fmla="*/ T180 w 466"/>
                            <a:gd name="T182" fmla="+- 0 168 -9"/>
                            <a:gd name="T183" fmla="*/ 168 h 256"/>
                            <a:gd name="T184" fmla="+- 0 1975 1968"/>
                            <a:gd name="T185" fmla="*/ T184 w 466"/>
                            <a:gd name="T186" fmla="+- 0 160 -9"/>
                            <a:gd name="T187" fmla="*/ 160 h 256"/>
                            <a:gd name="T188" fmla="+- 0 1972 1968"/>
                            <a:gd name="T189" fmla="*/ T188 w 466"/>
                            <a:gd name="T190" fmla="+- 0 152 -9"/>
                            <a:gd name="T191" fmla="*/ 152 h 256"/>
                            <a:gd name="T192" fmla="+- 0 1971 1968"/>
                            <a:gd name="T193" fmla="*/ T192 w 466"/>
                            <a:gd name="T194" fmla="+- 0 144 -9"/>
                            <a:gd name="T195" fmla="*/ 144 h 256"/>
                            <a:gd name="T196" fmla="+- 0 1969 1968"/>
                            <a:gd name="T197" fmla="*/ T196 w 466"/>
                            <a:gd name="T198" fmla="+- 0 136 -9"/>
                            <a:gd name="T199" fmla="*/ 136 h 256"/>
                            <a:gd name="T200" fmla="+- 0 1968 1968"/>
                            <a:gd name="T201" fmla="*/ T200 w 466"/>
                            <a:gd name="T202" fmla="+- 0 127 -9"/>
                            <a:gd name="T203" fmla="*/ 127 h 256"/>
                            <a:gd name="T204" fmla="+- 0 1968 1968"/>
                            <a:gd name="T205" fmla="*/ T204 w 466"/>
                            <a:gd name="T206" fmla="+- 0 119 -9"/>
                            <a:gd name="T207" fmla="*/ 119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466" h="256">
                              <a:moveTo>
                                <a:pt x="0" y="128"/>
                              </a:moveTo>
                              <a:lnTo>
                                <a:pt x="0" y="120"/>
                              </a:lnTo>
                              <a:lnTo>
                                <a:pt x="1" y="111"/>
                              </a:lnTo>
                              <a:lnTo>
                                <a:pt x="3" y="103"/>
                              </a:lnTo>
                              <a:lnTo>
                                <a:pt x="4" y="95"/>
                              </a:lnTo>
                              <a:lnTo>
                                <a:pt x="7" y="87"/>
                              </a:lnTo>
                              <a:lnTo>
                                <a:pt x="10" y="79"/>
                              </a:lnTo>
                              <a:lnTo>
                                <a:pt x="13" y="71"/>
                              </a:lnTo>
                              <a:lnTo>
                                <a:pt x="17" y="64"/>
                              </a:lnTo>
                              <a:lnTo>
                                <a:pt x="22" y="57"/>
                              </a:lnTo>
                              <a:lnTo>
                                <a:pt x="26" y="50"/>
                              </a:lnTo>
                              <a:lnTo>
                                <a:pt x="79" y="10"/>
                              </a:lnTo>
                              <a:lnTo>
                                <a:pt x="128" y="0"/>
                              </a:lnTo>
                              <a:lnTo>
                                <a:pt x="338" y="0"/>
                              </a:lnTo>
                              <a:lnTo>
                                <a:pt x="402" y="17"/>
                              </a:lnTo>
                              <a:lnTo>
                                <a:pt x="444" y="57"/>
                              </a:lnTo>
                              <a:lnTo>
                                <a:pt x="449" y="64"/>
                              </a:lnTo>
                              <a:lnTo>
                                <a:pt x="452" y="71"/>
                              </a:lnTo>
                              <a:lnTo>
                                <a:pt x="456" y="79"/>
                              </a:lnTo>
                              <a:lnTo>
                                <a:pt x="459" y="87"/>
                              </a:lnTo>
                              <a:lnTo>
                                <a:pt x="461" y="95"/>
                              </a:lnTo>
                              <a:lnTo>
                                <a:pt x="463" y="103"/>
                              </a:lnTo>
                              <a:lnTo>
                                <a:pt x="465" y="111"/>
                              </a:lnTo>
                              <a:lnTo>
                                <a:pt x="465" y="120"/>
                              </a:lnTo>
                              <a:lnTo>
                                <a:pt x="465" y="128"/>
                              </a:lnTo>
                              <a:lnTo>
                                <a:pt x="465" y="136"/>
                              </a:lnTo>
                              <a:lnTo>
                                <a:pt x="465" y="145"/>
                              </a:lnTo>
                              <a:lnTo>
                                <a:pt x="463" y="153"/>
                              </a:lnTo>
                              <a:lnTo>
                                <a:pt x="461" y="161"/>
                              </a:lnTo>
                              <a:lnTo>
                                <a:pt x="459" y="169"/>
                              </a:lnTo>
                              <a:lnTo>
                                <a:pt x="456" y="177"/>
                              </a:lnTo>
                              <a:lnTo>
                                <a:pt x="452" y="185"/>
                              </a:lnTo>
                              <a:lnTo>
                                <a:pt x="428" y="218"/>
                              </a:lnTo>
                              <a:lnTo>
                                <a:pt x="422" y="224"/>
                              </a:lnTo>
                              <a:lnTo>
                                <a:pt x="416" y="229"/>
                              </a:lnTo>
                              <a:lnTo>
                                <a:pt x="409" y="234"/>
                              </a:lnTo>
                              <a:lnTo>
                                <a:pt x="402" y="239"/>
                              </a:lnTo>
                              <a:lnTo>
                                <a:pt x="346" y="256"/>
                              </a:lnTo>
                              <a:lnTo>
                                <a:pt x="338" y="256"/>
                              </a:lnTo>
                              <a:lnTo>
                                <a:pt x="128" y="256"/>
                              </a:lnTo>
                              <a:lnTo>
                                <a:pt x="119" y="256"/>
                              </a:lnTo>
                              <a:lnTo>
                                <a:pt x="111" y="255"/>
                              </a:lnTo>
                              <a:lnTo>
                                <a:pt x="50" y="229"/>
                              </a:lnTo>
                              <a:lnTo>
                                <a:pt x="38" y="218"/>
                              </a:lnTo>
                              <a:lnTo>
                                <a:pt x="32" y="212"/>
                              </a:lnTo>
                              <a:lnTo>
                                <a:pt x="10" y="177"/>
                              </a:lnTo>
                              <a:lnTo>
                                <a:pt x="7" y="169"/>
                              </a:lnTo>
                              <a:lnTo>
                                <a:pt x="4" y="161"/>
                              </a:lnTo>
                              <a:lnTo>
                                <a:pt x="3" y="153"/>
                              </a:lnTo>
                              <a:lnTo>
                                <a:pt x="1" y="145"/>
                              </a:lnTo>
                              <a:lnTo>
                                <a:pt x="0" y="136"/>
                              </a:lnTo>
                              <a:lnTo>
                                <a:pt x="0" y="128"/>
                              </a:lnTo>
                              <a:close/>
                            </a:path>
                          </a:pathLst>
                        </a:custGeom>
                        <a:noFill/>
                        <a:ln w="9529">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86A1C5" id="Freeform 160" o:spid="_x0000_s1026" style="position:absolute;margin-left:98.4pt;margin-top:-.45pt;width:23.3pt;height:12.8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" path="m,128r,-8l1,111r2,-8l4,95,7,87r3,-8l13,71r4,-7l22,57r4,-7l79,10,128,,338,r64,17l444,57r5,7l452,71r4,8l459,87r2,8l463,103r2,8l465,120r,8l465,136r,9l463,153r-2,8l459,169r-3,8l452,185r-24,33l422,224r-6,5l409,234r-7,5l346,256r-8,l128,256r-9,l111,255,50,229,38,218r-6,-6l10,177,7,169,4,161,3,153,1,145,,136r,-8xe" filled="f" strokecolor="#99a0a6" strokeweight=".26469mm">
                <v:path arrowok="t" o:connecttype="custom" o:connectlocs="0,75565;0,70485;635,64770;1905,59690;2540,54610;4445,49530;6350,44450;8255,39370;10795,34925;13970,30480;16510,26035;50165,635;81280,-5715;214630,-5715;255270,5080;281940,30480;285115,34925;287020,39370;289560,44450;291465,49530;292735,54610;294005,59690;295275,64770;295275,70485;295275,75565;295275,80645;295275,86360;294005,91440;292735,96520;291465,101600;289560,106680;287020,111760;271780,132715;267970,136525;264160,139700;259715,142875;255270,146050;219710,156845;214630,156845;81280,156845;75565,156845;70485,156210;31750,139700;24130,132715;20320,128905;6350,106680;4445,101600;2540,96520;1905,91440;635,86360;0,80645;0,75565" o:connectangles="0,0,0,0,0,0,0,0,0,0,0,0,0,0,0,0,0,0,0,0,0,0,0,0,0,0,0,0,0,0,0,0,0,0,0,0,0,0,0,0,0,0,0,0,0,0,0,0,0,0,0,0"/>
                <w10:wrap anchorx="page"/>
              </v:shape>
            </w:pict>
          </mc:Fallback>
        </mc:AlternateContent>
      </w:r>
      <w:r w:rsidRPr="001D7DFD">
        <w:rPr>
          <w:rFonts w:eastAsia="Roboto"/>
          <w:color w:val="202024"/>
          <w:sz w:val="22"/>
          <w:szCs w:val="22"/>
          <w:lang w:val="pt-PT" w:eastAsia="en-US"/>
        </w:rPr>
        <w:t>Sim</w:t>
      </w:r>
      <w:r w:rsidRPr="001D7DFD">
        <w:rPr>
          <w:rFonts w:eastAsia="Roboto"/>
          <w:color w:val="202024"/>
          <w:sz w:val="22"/>
          <w:szCs w:val="22"/>
          <w:lang w:val="pt-PT" w:eastAsia="en-US"/>
        </w:rPr>
        <w:tab/>
      </w:r>
      <w:r w:rsidRPr="001D7DFD">
        <w:rPr>
          <w:rFonts w:eastAsia="Roboto"/>
          <w:i/>
          <w:color w:val="202024"/>
          <w:w w:val="95"/>
          <w:sz w:val="22"/>
          <w:szCs w:val="22"/>
          <w:lang w:val="pt-PT" w:eastAsia="en-US"/>
        </w:rPr>
        <w:t>Pular</w:t>
      </w:r>
      <w:r w:rsidRPr="001D7DFD">
        <w:rPr>
          <w:rFonts w:eastAsia="Roboto"/>
          <w:i/>
          <w:color w:val="202024"/>
          <w:spacing w:val="7"/>
          <w:w w:val="95"/>
          <w:sz w:val="22"/>
          <w:szCs w:val="22"/>
          <w:lang w:val="pt-PT" w:eastAsia="en-US"/>
        </w:rPr>
        <w:t xml:space="preserve"> </w:t>
      </w:r>
      <w:r w:rsidRPr="001D7DFD">
        <w:rPr>
          <w:rFonts w:eastAsia="Roboto"/>
          <w:i/>
          <w:color w:val="202024"/>
          <w:w w:val="95"/>
          <w:sz w:val="22"/>
          <w:szCs w:val="22"/>
          <w:lang w:val="pt-PT" w:eastAsia="en-US"/>
        </w:rPr>
        <w:t>para</w:t>
      </w:r>
      <w:r w:rsidRPr="001D7DFD">
        <w:rPr>
          <w:rFonts w:eastAsia="Roboto"/>
          <w:i/>
          <w:color w:val="202024"/>
          <w:spacing w:val="7"/>
          <w:w w:val="95"/>
          <w:sz w:val="22"/>
          <w:szCs w:val="22"/>
          <w:lang w:val="pt-PT" w:eastAsia="en-US"/>
        </w:rPr>
        <w:t xml:space="preserve"> </w:t>
      </w:r>
      <w:r w:rsidRPr="001D7DFD">
        <w:rPr>
          <w:rFonts w:eastAsia="Roboto"/>
          <w:i/>
          <w:color w:val="202024"/>
          <w:w w:val="95"/>
          <w:sz w:val="22"/>
          <w:szCs w:val="22"/>
          <w:lang w:val="pt-PT" w:eastAsia="en-US"/>
        </w:rPr>
        <w:t>a</w:t>
      </w:r>
      <w:r w:rsidRPr="001D7DFD">
        <w:rPr>
          <w:rFonts w:eastAsia="Roboto"/>
          <w:i/>
          <w:color w:val="202024"/>
          <w:spacing w:val="7"/>
          <w:w w:val="95"/>
          <w:sz w:val="22"/>
          <w:szCs w:val="22"/>
          <w:lang w:val="pt-PT" w:eastAsia="en-US"/>
        </w:rPr>
        <w:t xml:space="preserve"> </w:t>
      </w:r>
      <w:r w:rsidRPr="001D7DFD">
        <w:rPr>
          <w:rFonts w:eastAsia="Roboto"/>
          <w:i/>
          <w:color w:val="202024"/>
          <w:w w:val="95"/>
          <w:sz w:val="22"/>
          <w:szCs w:val="22"/>
          <w:lang w:val="pt-PT" w:eastAsia="en-US"/>
        </w:rPr>
        <w:t>pergunta</w:t>
      </w:r>
      <w:r w:rsidRPr="001D7DFD">
        <w:rPr>
          <w:rFonts w:eastAsia="Roboto"/>
          <w:i/>
          <w:color w:val="202024"/>
          <w:spacing w:val="7"/>
          <w:w w:val="95"/>
          <w:sz w:val="22"/>
          <w:szCs w:val="22"/>
          <w:lang w:val="pt-PT" w:eastAsia="en-US"/>
        </w:rPr>
        <w:t xml:space="preserve"> </w:t>
      </w:r>
      <w:r w:rsidRPr="001D7DFD">
        <w:rPr>
          <w:rFonts w:eastAsia="Roboto"/>
          <w:i/>
          <w:color w:val="202024"/>
          <w:w w:val="95"/>
          <w:sz w:val="22"/>
          <w:szCs w:val="22"/>
          <w:lang w:val="pt-PT" w:eastAsia="en-US"/>
        </w:rPr>
        <w:t>6</w:t>
      </w:r>
    </w:p>
    <w:p w14:paraId="755136CE" w14:textId="77777777" w:rsidR="00B15BE2" w:rsidRPr="001D7DFD" w:rsidRDefault="00B15BE2" w:rsidP="000B0CE1">
      <w:pPr>
        <w:widowControl w:val="0"/>
        <w:tabs>
          <w:tab w:val="left" w:pos="2098"/>
        </w:tabs>
        <w:suppressAutoHyphens w:val="0"/>
        <w:autoSpaceDE w:val="0"/>
        <w:autoSpaceDN w:val="0"/>
        <w:spacing w:after="0" w:line="360" w:lineRule="auto"/>
        <w:ind w:left="1231" w:firstLine="0"/>
        <w:jc w:val="left"/>
        <w:rPr>
          <w:rFonts w:eastAsia="Roboto"/>
          <w:i/>
          <w:sz w:val="22"/>
          <w:szCs w:val="22"/>
          <w:lang w:val="pt-PT" w:eastAsia="en-US"/>
        </w:rPr>
      </w:pPr>
      <w:r w:rsidRPr="001D7DFD">
        <w:rPr>
          <w:rFonts w:eastAsia="Roboto"/>
          <w:noProof/>
          <w:sz w:val="22"/>
          <w:szCs w:val="22"/>
          <w:lang w:val="pt-PT" w:eastAsia="en-US"/>
        </w:rPr>
        <mc:AlternateContent>
          <mc:Choice Requires="wps">
            <w:drawing>
              <wp:anchor distT="0" distB="0" distL="114300" distR="114300" simplePos="0" relativeHeight="251680768" behindDoc="0" locked="0" layoutInCell="1" allowOverlap="1" wp14:anchorId="232B6C52" wp14:editId="4E1B1E03">
                <wp:simplePos x="0" y="0"/>
                <wp:positionH relativeFrom="page">
                  <wp:posOffset>1240155</wp:posOffset>
                </wp:positionH>
                <wp:positionV relativeFrom="paragraph">
                  <wp:posOffset>17780</wp:posOffset>
                </wp:positionV>
                <wp:extent cx="295910" cy="162560"/>
                <wp:effectExtent l="11430" t="8255" r="6985" b="10160"/>
                <wp:wrapNone/>
                <wp:docPr id="49" name="Freeform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910" cy="162560"/>
                        </a:xfrm>
                        <a:custGeom>
                          <a:avLst/>
                          <a:gdLst>
                            <a:gd name="T0" fmla="+- 0 1968 1968"/>
                            <a:gd name="T1" fmla="*/ T0 w 466"/>
                            <a:gd name="T2" fmla="+- 0 306 178"/>
                            <a:gd name="T3" fmla="*/ 306 h 256"/>
                            <a:gd name="T4" fmla="+- 0 1985 1968"/>
                            <a:gd name="T5" fmla="*/ T4 w 466"/>
                            <a:gd name="T6" fmla="+- 0 242 178"/>
                            <a:gd name="T7" fmla="*/ 242 h 256"/>
                            <a:gd name="T8" fmla="+- 0 2006 1968"/>
                            <a:gd name="T9" fmla="*/ T8 w 466"/>
                            <a:gd name="T10" fmla="+- 0 216 178"/>
                            <a:gd name="T11" fmla="*/ 216 h 256"/>
                            <a:gd name="T12" fmla="+- 0 2011 1968"/>
                            <a:gd name="T13" fmla="*/ T12 w 466"/>
                            <a:gd name="T14" fmla="+- 0 210 178"/>
                            <a:gd name="T15" fmla="*/ 210 h 256"/>
                            <a:gd name="T16" fmla="+- 0 2047 1968"/>
                            <a:gd name="T17" fmla="*/ T16 w 466"/>
                            <a:gd name="T18" fmla="+- 0 188 178"/>
                            <a:gd name="T19" fmla="*/ 188 h 256"/>
                            <a:gd name="T20" fmla="+- 0 2055 1968"/>
                            <a:gd name="T21" fmla="*/ T20 w 466"/>
                            <a:gd name="T22" fmla="+- 0 185 178"/>
                            <a:gd name="T23" fmla="*/ 185 h 256"/>
                            <a:gd name="T24" fmla="+- 0 2063 1968"/>
                            <a:gd name="T25" fmla="*/ T24 w 466"/>
                            <a:gd name="T26" fmla="+- 0 183 178"/>
                            <a:gd name="T27" fmla="*/ 183 h 256"/>
                            <a:gd name="T28" fmla="+- 0 2071 1968"/>
                            <a:gd name="T29" fmla="*/ T28 w 466"/>
                            <a:gd name="T30" fmla="+- 0 181 178"/>
                            <a:gd name="T31" fmla="*/ 181 h 256"/>
                            <a:gd name="T32" fmla="+- 0 2079 1968"/>
                            <a:gd name="T33" fmla="*/ T32 w 466"/>
                            <a:gd name="T34" fmla="+- 0 179 178"/>
                            <a:gd name="T35" fmla="*/ 179 h 256"/>
                            <a:gd name="T36" fmla="+- 0 2087 1968"/>
                            <a:gd name="T37" fmla="*/ T36 w 466"/>
                            <a:gd name="T38" fmla="+- 0 178 178"/>
                            <a:gd name="T39" fmla="*/ 178 h 256"/>
                            <a:gd name="T40" fmla="+- 0 2096 1968"/>
                            <a:gd name="T41" fmla="*/ T40 w 466"/>
                            <a:gd name="T42" fmla="+- 0 178 178"/>
                            <a:gd name="T43" fmla="*/ 178 h 256"/>
                            <a:gd name="T44" fmla="+- 0 2306 1968"/>
                            <a:gd name="T45" fmla="*/ T44 w 466"/>
                            <a:gd name="T46" fmla="+- 0 178 178"/>
                            <a:gd name="T47" fmla="*/ 178 h 256"/>
                            <a:gd name="T48" fmla="+- 0 2314 1968"/>
                            <a:gd name="T49" fmla="*/ T48 w 466"/>
                            <a:gd name="T50" fmla="+- 0 178 178"/>
                            <a:gd name="T51" fmla="*/ 178 h 256"/>
                            <a:gd name="T52" fmla="+- 0 2322 1968"/>
                            <a:gd name="T53" fmla="*/ T52 w 466"/>
                            <a:gd name="T54" fmla="+- 0 179 178"/>
                            <a:gd name="T55" fmla="*/ 179 h 256"/>
                            <a:gd name="T56" fmla="+- 0 2331 1968"/>
                            <a:gd name="T57" fmla="*/ T56 w 466"/>
                            <a:gd name="T58" fmla="+- 0 181 178"/>
                            <a:gd name="T59" fmla="*/ 181 h 256"/>
                            <a:gd name="T60" fmla="+- 0 2339 1968"/>
                            <a:gd name="T61" fmla="*/ T60 w 466"/>
                            <a:gd name="T62" fmla="+- 0 183 178"/>
                            <a:gd name="T63" fmla="*/ 183 h 256"/>
                            <a:gd name="T64" fmla="+- 0 2347 1968"/>
                            <a:gd name="T65" fmla="*/ T64 w 466"/>
                            <a:gd name="T66" fmla="+- 0 185 178"/>
                            <a:gd name="T67" fmla="*/ 185 h 256"/>
                            <a:gd name="T68" fmla="+- 0 2355 1968"/>
                            <a:gd name="T69" fmla="*/ T68 w 466"/>
                            <a:gd name="T70" fmla="+- 0 188 178"/>
                            <a:gd name="T71" fmla="*/ 188 h 256"/>
                            <a:gd name="T72" fmla="+- 0 2362 1968"/>
                            <a:gd name="T73" fmla="*/ T72 w 466"/>
                            <a:gd name="T74" fmla="+- 0 191 178"/>
                            <a:gd name="T75" fmla="*/ 191 h 256"/>
                            <a:gd name="T76" fmla="+- 0 2412 1968"/>
                            <a:gd name="T77" fmla="*/ T76 w 466"/>
                            <a:gd name="T78" fmla="+- 0 235 178"/>
                            <a:gd name="T79" fmla="*/ 235 h 256"/>
                            <a:gd name="T80" fmla="+- 0 2417 1968"/>
                            <a:gd name="T81" fmla="*/ T80 w 466"/>
                            <a:gd name="T82" fmla="+- 0 242 178"/>
                            <a:gd name="T83" fmla="*/ 242 h 256"/>
                            <a:gd name="T84" fmla="+- 0 2433 1968"/>
                            <a:gd name="T85" fmla="*/ T84 w 466"/>
                            <a:gd name="T86" fmla="+- 0 298 178"/>
                            <a:gd name="T87" fmla="*/ 298 h 256"/>
                            <a:gd name="T88" fmla="+- 0 2433 1968"/>
                            <a:gd name="T89" fmla="*/ T88 w 466"/>
                            <a:gd name="T90" fmla="+- 0 306 178"/>
                            <a:gd name="T91" fmla="*/ 306 h 256"/>
                            <a:gd name="T92" fmla="+- 0 2433 1968"/>
                            <a:gd name="T93" fmla="*/ T92 w 466"/>
                            <a:gd name="T94" fmla="+- 0 314 178"/>
                            <a:gd name="T95" fmla="*/ 314 h 256"/>
                            <a:gd name="T96" fmla="+- 0 2433 1968"/>
                            <a:gd name="T97" fmla="*/ T96 w 466"/>
                            <a:gd name="T98" fmla="+- 0 323 178"/>
                            <a:gd name="T99" fmla="*/ 323 h 256"/>
                            <a:gd name="T100" fmla="+- 0 2431 1968"/>
                            <a:gd name="T101" fmla="*/ T100 w 466"/>
                            <a:gd name="T102" fmla="+- 0 331 178"/>
                            <a:gd name="T103" fmla="*/ 331 h 256"/>
                            <a:gd name="T104" fmla="+- 0 2429 1968"/>
                            <a:gd name="T105" fmla="*/ T104 w 466"/>
                            <a:gd name="T106" fmla="+- 0 339 178"/>
                            <a:gd name="T107" fmla="*/ 339 h 256"/>
                            <a:gd name="T108" fmla="+- 0 2412 1968"/>
                            <a:gd name="T109" fmla="*/ T108 w 466"/>
                            <a:gd name="T110" fmla="+- 0 377 178"/>
                            <a:gd name="T111" fmla="*/ 377 h 256"/>
                            <a:gd name="T112" fmla="+- 0 2407 1968"/>
                            <a:gd name="T113" fmla="*/ T112 w 466"/>
                            <a:gd name="T114" fmla="+- 0 384 178"/>
                            <a:gd name="T115" fmla="*/ 384 h 256"/>
                            <a:gd name="T116" fmla="+- 0 2377 1968"/>
                            <a:gd name="T117" fmla="*/ T116 w 466"/>
                            <a:gd name="T118" fmla="+- 0 412 178"/>
                            <a:gd name="T119" fmla="*/ 412 h 256"/>
                            <a:gd name="T120" fmla="+- 0 2370 1968"/>
                            <a:gd name="T121" fmla="*/ T120 w 466"/>
                            <a:gd name="T122" fmla="+- 0 417 178"/>
                            <a:gd name="T123" fmla="*/ 417 h 256"/>
                            <a:gd name="T124" fmla="+- 0 2362 1968"/>
                            <a:gd name="T125" fmla="*/ T124 w 466"/>
                            <a:gd name="T126" fmla="+- 0 421 178"/>
                            <a:gd name="T127" fmla="*/ 421 h 256"/>
                            <a:gd name="T128" fmla="+- 0 2355 1968"/>
                            <a:gd name="T129" fmla="*/ T128 w 466"/>
                            <a:gd name="T130" fmla="+- 0 424 178"/>
                            <a:gd name="T131" fmla="*/ 424 h 256"/>
                            <a:gd name="T132" fmla="+- 0 2347 1968"/>
                            <a:gd name="T133" fmla="*/ T132 w 466"/>
                            <a:gd name="T134" fmla="+- 0 427 178"/>
                            <a:gd name="T135" fmla="*/ 427 h 256"/>
                            <a:gd name="T136" fmla="+- 0 2339 1968"/>
                            <a:gd name="T137" fmla="*/ T136 w 466"/>
                            <a:gd name="T138" fmla="+- 0 429 178"/>
                            <a:gd name="T139" fmla="*/ 429 h 256"/>
                            <a:gd name="T140" fmla="+- 0 2331 1968"/>
                            <a:gd name="T141" fmla="*/ T140 w 466"/>
                            <a:gd name="T142" fmla="+- 0 431 178"/>
                            <a:gd name="T143" fmla="*/ 431 h 256"/>
                            <a:gd name="T144" fmla="+- 0 2322 1968"/>
                            <a:gd name="T145" fmla="*/ T144 w 466"/>
                            <a:gd name="T146" fmla="+- 0 433 178"/>
                            <a:gd name="T147" fmla="*/ 433 h 256"/>
                            <a:gd name="T148" fmla="+- 0 2314 1968"/>
                            <a:gd name="T149" fmla="*/ T148 w 466"/>
                            <a:gd name="T150" fmla="+- 0 434 178"/>
                            <a:gd name="T151" fmla="*/ 434 h 256"/>
                            <a:gd name="T152" fmla="+- 0 2306 1968"/>
                            <a:gd name="T153" fmla="*/ T152 w 466"/>
                            <a:gd name="T154" fmla="+- 0 434 178"/>
                            <a:gd name="T155" fmla="*/ 434 h 256"/>
                            <a:gd name="T156" fmla="+- 0 2096 1968"/>
                            <a:gd name="T157" fmla="*/ T156 w 466"/>
                            <a:gd name="T158" fmla="+- 0 434 178"/>
                            <a:gd name="T159" fmla="*/ 434 h 256"/>
                            <a:gd name="T160" fmla="+- 0 2087 1968"/>
                            <a:gd name="T161" fmla="*/ T160 w 466"/>
                            <a:gd name="T162" fmla="+- 0 434 178"/>
                            <a:gd name="T163" fmla="*/ 434 h 256"/>
                            <a:gd name="T164" fmla="+- 0 2079 1968"/>
                            <a:gd name="T165" fmla="*/ T164 w 466"/>
                            <a:gd name="T166" fmla="+- 0 433 178"/>
                            <a:gd name="T167" fmla="*/ 433 h 256"/>
                            <a:gd name="T168" fmla="+- 0 2071 1968"/>
                            <a:gd name="T169" fmla="*/ T168 w 466"/>
                            <a:gd name="T170" fmla="+- 0 431 178"/>
                            <a:gd name="T171" fmla="*/ 431 h 256"/>
                            <a:gd name="T172" fmla="+- 0 2063 1968"/>
                            <a:gd name="T173" fmla="*/ T172 w 466"/>
                            <a:gd name="T174" fmla="+- 0 429 178"/>
                            <a:gd name="T175" fmla="*/ 429 h 256"/>
                            <a:gd name="T176" fmla="+- 0 2055 1968"/>
                            <a:gd name="T177" fmla="*/ T176 w 466"/>
                            <a:gd name="T178" fmla="+- 0 427 178"/>
                            <a:gd name="T179" fmla="*/ 427 h 256"/>
                            <a:gd name="T180" fmla="+- 0 2047 1968"/>
                            <a:gd name="T181" fmla="*/ T180 w 466"/>
                            <a:gd name="T182" fmla="+- 0 424 178"/>
                            <a:gd name="T183" fmla="*/ 424 h 256"/>
                            <a:gd name="T184" fmla="+- 0 2039 1968"/>
                            <a:gd name="T185" fmla="*/ T184 w 466"/>
                            <a:gd name="T186" fmla="+- 0 421 178"/>
                            <a:gd name="T187" fmla="*/ 421 h 256"/>
                            <a:gd name="T188" fmla="+- 0 2032 1968"/>
                            <a:gd name="T189" fmla="*/ T188 w 466"/>
                            <a:gd name="T190" fmla="+- 0 417 178"/>
                            <a:gd name="T191" fmla="*/ 417 h 256"/>
                            <a:gd name="T192" fmla="+- 0 2025 1968"/>
                            <a:gd name="T193" fmla="*/ T192 w 466"/>
                            <a:gd name="T194" fmla="+- 0 412 178"/>
                            <a:gd name="T195" fmla="*/ 412 h 256"/>
                            <a:gd name="T196" fmla="+- 0 2018 1968"/>
                            <a:gd name="T197" fmla="*/ T196 w 466"/>
                            <a:gd name="T198" fmla="+- 0 407 178"/>
                            <a:gd name="T199" fmla="*/ 407 h 256"/>
                            <a:gd name="T200" fmla="+- 0 1990 1968"/>
                            <a:gd name="T201" fmla="*/ T200 w 466"/>
                            <a:gd name="T202" fmla="+- 0 377 178"/>
                            <a:gd name="T203" fmla="*/ 377 h 256"/>
                            <a:gd name="T204" fmla="+- 0 1985 1968"/>
                            <a:gd name="T205" fmla="*/ T204 w 466"/>
                            <a:gd name="T206" fmla="+- 0 370 178"/>
                            <a:gd name="T207" fmla="*/ 370 h 256"/>
                            <a:gd name="T208" fmla="+- 0 1971 1968"/>
                            <a:gd name="T209" fmla="*/ T208 w 466"/>
                            <a:gd name="T210" fmla="+- 0 331 178"/>
                            <a:gd name="T211" fmla="*/ 331 h 256"/>
                            <a:gd name="T212" fmla="+- 0 1969 1968"/>
                            <a:gd name="T213" fmla="*/ T212 w 466"/>
                            <a:gd name="T214" fmla="+- 0 323 178"/>
                            <a:gd name="T215" fmla="*/ 323 h 256"/>
                            <a:gd name="T216" fmla="+- 0 1968 1968"/>
                            <a:gd name="T217" fmla="*/ T216 w 466"/>
                            <a:gd name="T218" fmla="+- 0 314 178"/>
                            <a:gd name="T219" fmla="*/ 314 h 256"/>
                            <a:gd name="T220" fmla="+- 0 1968 1968"/>
                            <a:gd name="T221" fmla="*/ T220 w 466"/>
                            <a:gd name="T222" fmla="+- 0 306 178"/>
                            <a:gd name="T223" fmla="*/ 306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466" h="256">
                              <a:moveTo>
                                <a:pt x="0" y="128"/>
                              </a:moveTo>
                              <a:lnTo>
                                <a:pt x="17" y="64"/>
                              </a:lnTo>
                              <a:lnTo>
                                <a:pt x="38" y="38"/>
                              </a:lnTo>
                              <a:lnTo>
                                <a:pt x="43" y="32"/>
                              </a:lnTo>
                              <a:lnTo>
                                <a:pt x="79" y="10"/>
                              </a:lnTo>
                              <a:lnTo>
                                <a:pt x="87" y="7"/>
                              </a:lnTo>
                              <a:lnTo>
                                <a:pt x="95" y="5"/>
                              </a:lnTo>
                              <a:lnTo>
                                <a:pt x="103" y="3"/>
                              </a:lnTo>
                              <a:lnTo>
                                <a:pt x="111" y="1"/>
                              </a:lnTo>
                              <a:lnTo>
                                <a:pt x="119" y="0"/>
                              </a:lnTo>
                              <a:lnTo>
                                <a:pt x="128" y="0"/>
                              </a:lnTo>
                              <a:lnTo>
                                <a:pt x="338" y="0"/>
                              </a:lnTo>
                              <a:lnTo>
                                <a:pt x="346" y="0"/>
                              </a:lnTo>
                              <a:lnTo>
                                <a:pt x="354" y="1"/>
                              </a:lnTo>
                              <a:lnTo>
                                <a:pt x="363" y="3"/>
                              </a:lnTo>
                              <a:lnTo>
                                <a:pt x="371" y="5"/>
                              </a:lnTo>
                              <a:lnTo>
                                <a:pt x="379" y="7"/>
                              </a:lnTo>
                              <a:lnTo>
                                <a:pt x="387" y="10"/>
                              </a:lnTo>
                              <a:lnTo>
                                <a:pt x="394" y="13"/>
                              </a:lnTo>
                              <a:lnTo>
                                <a:pt x="444" y="57"/>
                              </a:lnTo>
                              <a:lnTo>
                                <a:pt x="449" y="64"/>
                              </a:lnTo>
                              <a:lnTo>
                                <a:pt x="465" y="120"/>
                              </a:lnTo>
                              <a:lnTo>
                                <a:pt x="465" y="128"/>
                              </a:lnTo>
                              <a:lnTo>
                                <a:pt x="465" y="136"/>
                              </a:lnTo>
                              <a:lnTo>
                                <a:pt x="465" y="145"/>
                              </a:lnTo>
                              <a:lnTo>
                                <a:pt x="463" y="153"/>
                              </a:lnTo>
                              <a:lnTo>
                                <a:pt x="461" y="161"/>
                              </a:lnTo>
                              <a:lnTo>
                                <a:pt x="444" y="199"/>
                              </a:lnTo>
                              <a:lnTo>
                                <a:pt x="439" y="206"/>
                              </a:lnTo>
                              <a:lnTo>
                                <a:pt x="409" y="234"/>
                              </a:lnTo>
                              <a:lnTo>
                                <a:pt x="402" y="239"/>
                              </a:lnTo>
                              <a:lnTo>
                                <a:pt x="394" y="243"/>
                              </a:lnTo>
                              <a:lnTo>
                                <a:pt x="387" y="246"/>
                              </a:lnTo>
                              <a:lnTo>
                                <a:pt x="379" y="249"/>
                              </a:lnTo>
                              <a:lnTo>
                                <a:pt x="371" y="251"/>
                              </a:lnTo>
                              <a:lnTo>
                                <a:pt x="363" y="253"/>
                              </a:lnTo>
                              <a:lnTo>
                                <a:pt x="354" y="255"/>
                              </a:lnTo>
                              <a:lnTo>
                                <a:pt x="346" y="256"/>
                              </a:lnTo>
                              <a:lnTo>
                                <a:pt x="338" y="256"/>
                              </a:lnTo>
                              <a:lnTo>
                                <a:pt x="128" y="256"/>
                              </a:lnTo>
                              <a:lnTo>
                                <a:pt x="119" y="256"/>
                              </a:lnTo>
                              <a:lnTo>
                                <a:pt x="111" y="255"/>
                              </a:lnTo>
                              <a:lnTo>
                                <a:pt x="103" y="253"/>
                              </a:lnTo>
                              <a:lnTo>
                                <a:pt x="95" y="251"/>
                              </a:lnTo>
                              <a:lnTo>
                                <a:pt x="87" y="249"/>
                              </a:lnTo>
                              <a:lnTo>
                                <a:pt x="79" y="246"/>
                              </a:lnTo>
                              <a:lnTo>
                                <a:pt x="71" y="243"/>
                              </a:lnTo>
                              <a:lnTo>
                                <a:pt x="64" y="239"/>
                              </a:lnTo>
                              <a:lnTo>
                                <a:pt x="57" y="234"/>
                              </a:lnTo>
                              <a:lnTo>
                                <a:pt x="50" y="229"/>
                              </a:lnTo>
                              <a:lnTo>
                                <a:pt x="22" y="199"/>
                              </a:lnTo>
                              <a:lnTo>
                                <a:pt x="17" y="192"/>
                              </a:lnTo>
                              <a:lnTo>
                                <a:pt x="3" y="153"/>
                              </a:lnTo>
                              <a:lnTo>
                                <a:pt x="1" y="145"/>
                              </a:lnTo>
                              <a:lnTo>
                                <a:pt x="0" y="136"/>
                              </a:lnTo>
                              <a:lnTo>
                                <a:pt x="0" y="128"/>
                              </a:lnTo>
                              <a:close/>
                            </a:path>
                          </a:pathLst>
                        </a:custGeom>
                        <a:noFill/>
                        <a:ln w="9529">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C18DF6" id="Freeform 161" o:spid="_x0000_s1026" style="position:absolute;margin-left:97.65pt;margin-top:1.4pt;width:23.3pt;height:12.8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" path="m,128l17,64,38,38r5,-6l79,10,87,7,95,5r8,-2l111,1,119,r9,l338,r8,l354,1r9,2l371,5r8,2l387,10r7,3l444,57r5,7l465,120r,8l465,136r,9l463,153r-2,8l444,199r-5,7l409,234r-7,5l394,243r-7,3l379,249r-8,2l363,253r-9,2l346,256r-8,l128,256r-9,l111,255r-8,-2l95,251r-8,-2l79,246r-8,-3l64,239r-7,-5l50,229,22,199r-5,-7l3,153,1,145,,136r,-8xe" filled="f" strokecolor="#99a0a6" strokeweight=".26469mm">
                <v:path arrowok="t" o:connecttype="custom" o:connectlocs="0,194310;10795,153670;24130,137160;27305,133350;50165,119380;55245,117475;60325,116205;65405,114935;70485,113665;75565,113030;81280,113030;214630,113030;219710,113030;224790,113665;230505,114935;235585,116205;240665,117475;245745,119380;250190,121285;281940,149225;285115,153670;295275,189230;295275,194310;295275,199390;295275,205105;294005,210185;292735,215265;281940,239395;278765,243840;259715,261620;255270,264795;250190,267335;245745,269240;240665,271145;235585,272415;230505,273685;224790,274955;219710,275590;214630,275590;81280,275590;75565,275590;70485,274955;65405,273685;60325,272415;55245,271145;50165,269240;45085,267335;40640,264795;36195,261620;31750,258445;13970,239395;10795,234950;1905,210185;635,205105;0,199390;0,194310" o:connectangles="0,0,0,0,0,0,0,0,0,0,0,0,0,0,0,0,0,0,0,0,0,0,0,0,0,0,0,0,0,0,0,0,0,0,0,0,0,0,0,0,0,0,0,0,0,0,0,0,0,0,0,0,0,0,0,0"/>
                <w10:wrap anchorx="page"/>
              </v:shape>
            </w:pict>
          </mc:Fallback>
        </mc:AlternateContent>
      </w:r>
      <w:r w:rsidRPr="001D7DFD">
        <w:rPr>
          <w:rFonts w:eastAsia="Roboto"/>
          <w:color w:val="202024"/>
          <w:sz w:val="22"/>
          <w:szCs w:val="22"/>
          <w:lang w:val="pt-PT" w:eastAsia="en-US"/>
        </w:rPr>
        <w:t>Não</w:t>
      </w:r>
      <w:r w:rsidRPr="001D7DFD">
        <w:rPr>
          <w:rFonts w:eastAsia="Roboto"/>
          <w:color w:val="202024"/>
          <w:sz w:val="22"/>
          <w:szCs w:val="22"/>
          <w:lang w:val="pt-PT" w:eastAsia="en-US"/>
        </w:rPr>
        <w:tab/>
      </w:r>
      <w:r w:rsidRPr="001D7DFD">
        <w:rPr>
          <w:rFonts w:eastAsia="Roboto"/>
          <w:i/>
          <w:color w:val="202024"/>
          <w:w w:val="95"/>
          <w:sz w:val="22"/>
          <w:szCs w:val="22"/>
          <w:lang w:val="pt-PT" w:eastAsia="en-US"/>
        </w:rPr>
        <w:t>Pular</w:t>
      </w:r>
      <w:r w:rsidRPr="001D7DFD">
        <w:rPr>
          <w:rFonts w:eastAsia="Roboto"/>
          <w:i/>
          <w:color w:val="202024"/>
          <w:spacing w:val="7"/>
          <w:w w:val="95"/>
          <w:sz w:val="22"/>
          <w:szCs w:val="22"/>
          <w:lang w:val="pt-PT" w:eastAsia="en-US"/>
        </w:rPr>
        <w:t xml:space="preserve"> </w:t>
      </w:r>
      <w:r w:rsidRPr="001D7DFD">
        <w:rPr>
          <w:rFonts w:eastAsia="Roboto"/>
          <w:i/>
          <w:color w:val="202024"/>
          <w:w w:val="95"/>
          <w:sz w:val="22"/>
          <w:szCs w:val="22"/>
          <w:lang w:val="pt-PT" w:eastAsia="en-US"/>
        </w:rPr>
        <w:t>para</w:t>
      </w:r>
      <w:r w:rsidRPr="001D7DFD">
        <w:rPr>
          <w:rFonts w:eastAsia="Roboto"/>
          <w:i/>
          <w:color w:val="202024"/>
          <w:spacing w:val="7"/>
          <w:w w:val="95"/>
          <w:sz w:val="22"/>
          <w:szCs w:val="22"/>
          <w:lang w:val="pt-PT" w:eastAsia="en-US"/>
        </w:rPr>
        <w:t xml:space="preserve"> </w:t>
      </w:r>
      <w:r w:rsidRPr="001D7DFD">
        <w:rPr>
          <w:rFonts w:eastAsia="Roboto"/>
          <w:i/>
          <w:color w:val="202024"/>
          <w:w w:val="95"/>
          <w:sz w:val="22"/>
          <w:szCs w:val="22"/>
          <w:lang w:val="pt-PT" w:eastAsia="en-US"/>
        </w:rPr>
        <w:t>a</w:t>
      </w:r>
      <w:r w:rsidRPr="001D7DFD">
        <w:rPr>
          <w:rFonts w:eastAsia="Roboto"/>
          <w:i/>
          <w:color w:val="202024"/>
          <w:spacing w:val="7"/>
          <w:w w:val="95"/>
          <w:sz w:val="22"/>
          <w:szCs w:val="22"/>
          <w:lang w:val="pt-PT" w:eastAsia="en-US"/>
        </w:rPr>
        <w:t xml:space="preserve"> </w:t>
      </w:r>
      <w:r w:rsidRPr="001D7DFD">
        <w:rPr>
          <w:rFonts w:eastAsia="Roboto"/>
          <w:i/>
          <w:color w:val="202024"/>
          <w:w w:val="95"/>
          <w:sz w:val="22"/>
          <w:szCs w:val="22"/>
          <w:lang w:val="pt-PT" w:eastAsia="en-US"/>
        </w:rPr>
        <w:t>pergunta</w:t>
      </w:r>
      <w:r w:rsidRPr="001D7DFD">
        <w:rPr>
          <w:rFonts w:eastAsia="Roboto"/>
          <w:i/>
          <w:color w:val="202024"/>
          <w:spacing w:val="7"/>
          <w:w w:val="95"/>
          <w:sz w:val="22"/>
          <w:szCs w:val="22"/>
          <w:lang w:val="pt-PT" w:eastAsia="en-US"/>
        </w:rPr>
        <w:t xml:space="preserve"> </w:t>
      </w:r>
      <w:r w:rsidRPr="001D7DFD">
        <w:rPr>
          <w:rFonts w:eastAsia="Roboto"/>
          <w:i/>
          <w:color w:val="202024"/>
          <w:w w:val="95"/>
          <w:sz w:val="22"/>
          <w:szCs w:val="22"/>
          <w:lang w:val="pt-PT" w:eastAsia="en-US"/>
        </w:rPr>
        <w:t>7</w:t>
      </w:r>
    </w:p>
    <w:p w14:paraId="47B062E3" w14:textId="77777777" w:rsidR="00B15BE2" w:rsidRPr="001D7DFD" w:rsidRDefault="00B15BE2" w:rsidP="00B15BE2">
      <w:pPr>
        <w:widowControl w:val="0"/>
        <w:suppressAutoHyphens w:val="0"/>
        <w:autoSpaceDE w:val="0"/>
        <w:autoSpaceDN w:val="0"/>
        <w:spacing w:after="0"/>
        <w:ind w:firstLine="0"/>
        <w:jc w:val="left"/>
        <w:rPr>
          <w:rFonts w:eastAsia="Roboto"/>
          <w:i/>
          <w:sz w:val="26"/>
          <w:szCs w:val="24"/>
          <w:lang w:val="pt-PT" w:eastAsia="en-US"/>
        </w:rPr>
      </w:pPr>
    </w:p>
    <w:p w14:paraId="54CE8797" w14:textId="77777777" w:rsidR="00B15BE2" w:rsidRPr="001D7DFD" w:rsidRDefault="00B15BE2" w:rsidP="00B15BE2">
      <w:pPr>
        <w:widowControl w:val="0"/>
        <w:suppressAutoHyphens w:val="0"/>
        <w:autoSpaceDE w:val="0"/>
        <w:autoSpaceDN w:val="0"/>
        <w:spacing w:after="0"/>
        <w:ind w:firstLine="0"/>
        <w:jc w:val="left"/>
        <w:rPr>
          <w:rFonts w:eastAsia="Roboto"/>
          <w:i/>
          <w:sz w:val="26"/>
          <w:szCs w:val="24"/>
          <w:lang w:val="pt-PT" w:eastAsia="en-US"/>
        </w:rPr>
      </w:pPr>
    </w:p>
    <w:p w14:paraId="12347FA1" w14:textId="77777777" w:rsidR="00B15BE2" w:rsidRPr="001D7DFD" w:rsidRDefault="00B15BE2" w:rsidP="00B15BE2">
      <w:pPr>
        <w:widowControl w:val="0"/>
        <w:suppressAutoHyphens w:val="0"/>
        <w:autoSpaceDE w:val="0"/>
        <w:autoSpaceDN w:val="0"/>
        <w:spacing w:before="5" w:after="0"/>
        <w:ind w:firstLine="0"/>
        <w:jc w:val="left"/>
        <w:rPr>
          <w:rFonts w:eastAsia="Roboto"/>
          <w:i/>
          <w:szCs w:val="24"/>
          <w:lang w:val="pt-PT" w:eastAsia="en-US"/>
        </w:rPr>
      </w:pPr>
    </w:p>
    <w:p w14:paraId="0310F9D1" w14:textId="77777777" w:rsidR="00B15BE2" w:rsidRPr="001D7DFD" w:rsidRDefault="00B15BE2" w:rsidP="00B15BE2">
      <w:pPr>
        <w:widowControl w:val="0"/>
        <w:suppressAutoHyphens w:val="0"/>
        <w:autoSpaceDE w:val="0"/>
        <w:autoSpaceDN w:val="0"/>
        <w:spacing w:after="0"/>
        <w:ind w:left="770" w:firstLine="0"/>
        <w:jc w:val="left"/>
        <w:rPr>
          <w:rFonts w:eastAsia="Roboto"/>
          <w:szCs w:val="24"/>
          <w:lang w:val="pt-PT" w:eastAsia="en-US"/>
        </w:rPr>
      </w:pPr>
      <w:r w:rsidRPr="001D7DFD">
        <w:rPr>
          <w:rFonts w:eastAsia="Roboto"/>
          <w:szCs w:val="24"/>
          <w:lang w:val="pt-PT" w:eastAsia="en-US"/>
        </w:rPr>
        <w:t>Caso</w:t>
      </w:r>
      <w:r w:rsidRPr="001D7DFD">
        <w:rPr>
          <w:rFonts w:eastAsia="Roboto"/>
          <w:spacing w:val="-14"/>
          <w:szCs w:val="24"/>
          <w:lang w:val="pt-PT" w:eastAsia="en-US"/>
        </w:rPr>
        <w:t xml:space="preserve"> </w:t>
      </w:r>
      <w:r w:rsidRPr="001D7DFD">
        <w:rPr>
          <w:rFonts w:eastAsia="Roboto"/>
          <w:szCs w:val="24"/>
          <w:lang w:val="pt-PT" w:eastAsia="en-US"/>
        </w:rPr>
        <w:t>já</w:t>
      </w:r>
      <w:r w:rsidRPr="001D7DFD">
        <w:rPr>
          <w:rFonts w:eastAsia="Roboto"/>
          <w:spacing w:val="-13"/>
          <w:szCs w:val="24"/>
          <w:lang w:val="pt-PT" w:eastAsia="en-US"/>
        </w:rPr>
        <w:t xml:space="preserve"> </w:t>
      </w:r>
      <w:r w:rsidRPr="001D7DFD">
        <w:rPr>
          <w:rFonts w:eastAsia="Roboto"/>
          <w:szCs w:val="24"/>
          <w:lang w:val="pt-PT" w:eastAsia="en-US"/>
        </w:rPr>
        <w:t>utilize</w:t>
      </w:r>
      <w:r w:rsidRPr="001D7DFD">
        <w:rPr>
          <w:rFonts w:eastAsia="Roboto"/>
          <w:spacing w:val="-13"/>
          <w:szCs w:val="24"/>
          <w:lang w:val="pt-PT" w:eastAsia="en-US"/>
        </w:rPr>
        <w:t xml:space="preserve"> </w:t>
      </w:r>
      <w:r w:rsidRPr="001D7DFD">
        <w:rPr>
          <w:rFonts w:eastAsia="Roboto"/>
          <w:szCs w:val="24"/>
          <w:lang w:val="pt-PT" w:eastAsia="en-US"/>
        </w:rPr>
        <w:t>algum</w:t>
      </w:r>
      <w:r w:rsidRPr="001D7DFD">
        <w:rPr>
          <w:rFonts w:eastAsia="Roboto"/>
          <w:spacing w:val="-13"/>
          <w:szCs w:val="24"/>
          <w:lang w:val="pt-PT" w:eastAsia="en-US"/>
        </w:rPr>
        <w:t xml:space="preserve"> </w:t>
      </w:r>
      <w:r w:rsidRPr="001D7DFD">
        <w:rPr>
          <w:rFonts w:eastAsia="Roboto"/>
          <w:szCs w:val="24"/>
          <w:lang w:val="pt-PT" w:eastAsia="en-US"/>
        </w:rPr>
        <w:t>aplicativo</w:t>
      </w:r>
    </w:p>
    <w:p w14:paraId="3D4C6E7D" w14:textId="77777777" w:rsidR="00B15BE2" w:rsidRPr="001D7DFD" w:rsidRDefault="00B15BE2" w:rsidP="00B15BE2">
      <w:pPr>
        <w:widowControl w:val="0"/>
        <w:suppressAutoHyphens w:val="0"/>
        <w:autoSpaceDE w:val="0"/>
        <w:autoSpaceDN w:val="0"/>
        <w:spacing w:after="0"/>
        <w:ind w:firstLine="0"/>
        <w:jc w:val="left"/>
        <w:rPr>
          <w:rFonts w:eastAsia="Roboto"/>
          <w:sz w:val="20"/>
          <w:szCs w:val="24"/>
          <w:lang w:val="pt-PT" w:eastAsia="en-US"/>
        </w:rPr>
      </w:pPr>
    </w:p>
    <w:p w14:paraId="383787A8" w14:textId="77777777" w:rsidR="00B15BE2" w:rsidRPr="001D7DFD" w:rsidRDefault="00B15BE2" w:rsidP="00B15BE2">
      <w:pPr>
        <w:widowControl w:val="0"/>
        <w:suppressAutoHyphens w:val="0"/>
        <w:autoSpaceDE w:val="0"/>
        <w:autoSpaceDN w:val="0"/>
        <w:spacing w:before="1" w:after="0"/>
        <w:ind w:firstLine="0"/>
        <w:jc w:val="left"/>
        <w:rPr>
          <w:rFonts w:eastAsia="Roboto"/>
          <w:sz w:val="23"/>
          <w:szCs w:val="24"/>
          <w:lang w:val="pt-PT" w:eastAsia="en-US"/>
        </w:rPr>
      </w:pPr>
    </w:p>
    <w:p w14:paraId="455C0522" w14:textId="77777777" w:rsidR="00B15BE2" w:rsidRPr="001D7DFD" w:rsidRDefault="00B15BE2">
      <w:pPr>
        <w:widowControl w:val="0"/>
        <w:numPr>
          <w:ilvl w:val="0"/>
          <w:numId w:val="4"/>
        </w:numPr>
        <w:tabs>
          <w:tab w:val="left" w:pos="609"/>
        </w:tabs>
        <w:suppressAutoHyphens w:val="0"/>
        <w:autoSpaceDE w:val="0"/>
        <w:autoSpaceDN w:val="0"/>
        <w:spacing w:before="95" w:after="0"/>
        <w:jc w:val="left"/>
        <w:rPr>
          <w:rFonts w:eastAsia="Roboto"/>
          <w:szCs w:val="22"/>
          <w:lang w:val="pt-PT" w:eastAsia="en-US"/>
        </w:rPr>
      </w:pPr>
      <w:r w:rsidRPr="001D7DFD">
        <w:rPr>
          <w:rFonts w:eastAsia="Roboto"/>
          <w:color w:val="202024"/>
          <w:szCs w:val="22"/>
          <w:lang w:val="pt-PT" w:eastAsia="en-US"/>
        </w:rPr>
        <w:t>Qual</w:t>
      </w:r>
      <w:r w:rsidRPr="001D7DFD">
        <w:rPr>
          <w:rFonts w:eastAsia="Roboto"/>
          <w:color w:val="202024"/>
          <w:spacing w:val="-12"/>
          <w:szCs w:val="22"/>
          <w:lang w:val="pt-PT" w:eastAsia="en-US"/>
        </w:rPr>
        <w:t xml:space="preserve"> </w:t>
      </w:r>
      <w:r w:rsidRPr="001D7DFD">
        <w:rPr>
          <w:rFonts w:eastAsia="Roboto"/>
          <w:color w:val="202024"/>
          <w:szCs w:val="22"/>
          <w:lang w:val="pt-PT" w:eastAsia="en-US"/>
        </w:rPr>
        <w:t>aplicativo</w:t>
      </w:r>
      <w:r w:rsidRPr="001D7DFD">
        <w:rPr>
          <w:rFonts w:eastAsia="Roboto"/>
          <w:color w:val="202024"/>
          <w:spacing w:val="-12"/>
          <w:szCs w:val="22"/>
          <w:lang w:val="pt-PT" w:eastAsia="en-US"/>
        </w:rPr>
        <w:t xml:space="preserve"> </w:t>
      </w:r>
      <w:r w:rsidRPr="001D7DFD">
        <w:rPr>
          <w:rFonts w:eastAsia="Roboto"/>
          <w:color w:val="202024"/>
          <w:szCs w:val="22"/>
          <w:lang w:val="pt-PT" w:eastAsia="en-US"/>
        </w:rPr>
        <w:t>você</w:t>
      </w:r>
      <w:r w:rsidRPr="001D7DFD">
        <w:rPr>
          <w:rFonts w:eastAsia="Roboto"/>
          <w:color w:val="202024"/>
          <w:spacing w:val="-11"/>
          <w:szCs w:val="22"/>
          <w:lang w:val="pt-PT" w:eastAsia="en-US"/>
        </w:rPr>
        <w:t xml:space="preserve"> </w:t>
      </w:r>
      <w:r w:rsidRPr="001D7DFD">
        <w:rPr>
          <w:rFonts w:eastAsia="Roboto"/>
          <w:color w:val="202024"/>
          <w:szCs w:val="22"/>
          <w:lang w:val="pt-PT" w:eastAsia="en-US"/>
        </w:rPr>
        <w:t>usa?</w:t>
      </w:r>
      <w:r w:rsidRPr="001D7DFD">
        <w:rPr>
          <w:rFonts w:eastAsia="Roboto"/>
          <w:color w:val="202024"/>
          <w:spacing w:val="-11"/>
          <w:szCs w:val="22"/>
          <w:lang w:val="pt-PT" w:eastAsia="en-US"/>
        </w:rPr>
        <w:t xml:space="preserve"> </w:t>
      </w:r>
      <w:r w:rsidRPr="001D7DFD">
        <w:rPr>
          <w:rFonts w:eastAsia="Roboto"/>
          <w:color w:val="D92F25"/>
          <w:szCs w:val="22"/>
          <w:lang w:val="pt-PT" w:eastAsia="en-US"/>
        </w:rPr>
        <w:t>*</w:t>
      </w:r>
    </w:p>
    <w:p w14:paraId="763DBFAA" w14:textId="77777777" w:rsidR="00B15BE2" w:rsidRPr="001D7DFD" w:rsidRDefault="00B15BE2" w:rsidP="00B15BE2">
      <w:pPr>
        <w:widowControl w:val="0"/>
        <w:suppressAutoHyphens w:val="0"/>
        <w:autoSpaceDE w:val="0"/>
        <w:autoSpaceDN w:val="0"/>
        <w:spacing w:after="0"/>
        <w:ind w:firstLine="0"/>
        <w:jc w:val="left"/>
        <w:rPr>
          <w:rFonts w:eastAsia="Roboto"/>
          <w:sz w:val="20"/>
          <w:szCs w:val="24"/>
          <w:lang w:val="pt-PT" w:eastAsia="en-US"/>
        </w:rPr>
      </w:pPr>
    </w:p>
    <w:p w14:paraId="39EEE68D" w14:textId="77777777" w:rsidR="00B15BE2" w:rsidRPr="001D7DFD" w:rsidRDefault="00B15BE2" w:rsidP="00B15BE2">
      <w:pPr>
        <w:widowControl w:val="0"/>
        <w:suppressAutoHyphens w:val="0"/>
        <w:autoSpaceDE w:val="0"/>
        <w:autoSpaceDN w:val="0"/>
        <w:spacing w:after="0"/>
        <w:ind w:firstLine="0"/>
        <w:jc w:val="left"/>
        <w:rPr>
          <w:rFonts w:eastAsia="Roboto"/>
          <w:sz w:val="20"/>
          <w:szCs w:val="24"/>
          <w:lang w:val="pt-PT" w:eastAsia="en-US"/>
        </w:rPr>
      </w:pPr>
    </w:p>
    <w:p w14:paraId="1D0F8A90" w14:textId="77777777" w:rsidR="00B15BE2" w:rsidRPr="001D7DFD" w:rsidRDefault="00B15BE2" w:rsidP="00B15BE2">
      <w:pPr>
        <w:widowControl w:val="0"/>
        <w:suppressAutoHyphens w:val="0"/>
        <w:autoSpaceDE w:val="0"/>
        <w:autoSpaceDN w:val="0"/>
        <w:spacing w:before="6" w:after="0"/>
        <w:ind w:firstLine="0"/>
        <w:jc w:val="left"/>
        <w:rPr>
          <w:rFonts w:eastAsia="Roboto"/>
          <w:sz w:val="15"/>
          <w:szCs w:val="24"/>
          <w:lang w:val="pt-PT" w:eastAsia="en-US"/>
        </w:rPr>
      </w:pPr>
      <w:r w:rsidRPr="001D7DFD">
        <w:rPr>
          <w:rFonts w:eastAsia="Roboto"/>
          <w:noProof/>
          <w:szCs w:val="24"/>
          <w:lang w:val="pt-PT" w:eastAsia="en-US"/>
        </w:rPr>
        <mc:AlternateContent>
          <mc:Choice Requires="wps">
            <w:drawing>
              <wp:anchor distT="0" distB="0" distL="0" distR="0" simplePos="0" relativeHeight="251694080" behindDoc="1" locked="0" layoutInCell="1" allowOverlap="1" wp14:anchorId="6889D781" wp14:editId="0B1D4D61">
                <wp:simplePos x="0" y="0"/>
                <wp:positionH relativeFrom="page">
                  <wp:posOffset>1197610</wp:posOffset>
                </wp:positionH>
                <wp:positionV relativeFrom="paragraph">
                  <wp:posOffset>143510</wp:posOffset>
                </wp:positionV>
                <wp:extent cx="2763520" cy="9525"/>
                <wp:effectExtent l="0" t="635" r="1270" b="0"/>
                <wp:wrapTopAndBottom/>
                <wp:docPr id="48"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3520" cy="9525"/>
                        </a:xfrm>
                        <a:prstGeom prst="rect">
                          <a:avLst/>
                        </a:prstGeom>
                        <a:solidFill>
                          <a:srgbClr val="BDC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DC69FC" id="Rectangle 174" o:spid="_x0000_s1026" style="position:absolute;margin-left:94.3pt;margin-top:11.3pt;width:217.6pt;height:.75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" fillcolor="#bdc1c6" stroked="f">
                <w10:wrap type="topAndBottom" anchorx="page"/>
              </v:rect>
            </w:pict>
          </mc:Fallback>
        </mc:AlternateContent>
      </w:r>
    </w:p>
    <w:p w14:paraId="784379E5" w14:textId="77777777" w:rsidR="00B15BE2" w:rsidRPr="001D7DFD" w:rsidRDefault="00B15BE2" w:rsidP="00B15BE2">
      <w:pPr>
        <w:widowControl w:val="0"/>
        <w:suppressAutoHyphens w:val="0"/>
        <w:autoSpaceDE w:val="0"/>
        <w:autoSpaceDN w:val="0"/>
        <w:spacing w:before="6" w:after="0"/>
        <w:ind w:firstLine="0"/>
        <w:jc w:val="left"/>
        <w:rPr>
          <w:rFonts w:eastAsia="Roboto"/>
          <w:sz w:val="20"/>
          <w:szCs w:val="24"/>
          <w:lang w:val="pt-PT" w:eastAsia="en-US"/>
        </w:rPr>
      </w:pPr>
    </w:p>
    <w:p w14:paraId="4FA84040" w14:textId="77777777" w:rsidR="00B15BE2" w:rsidRPr="001D7DFD" w:rsidRDefault="00B15BE2" w:rsidP="00B15BE2">
      <w:pPr>
        <w:widowControl w:val="0"/>
        <w:suppressAutoHyphens w:val="0"/>
        <w:autoSpaceDE w:val="0"/>
        <w:autoSpaceDN w:val="0"/>
        <w:spacing w:before="95" w:after="0"/>
        <w:ind w:left="230" w:firstLine="0"/>
        <w:jc w:val="left"/>
        <w:rPr>
          <w:rFonts w:eastAsia="Roboto"/>
          <w:i/>
          <w:sz w:val="21"/>
          <w:szCs w:val="22"/>
          <w:lang w:val="pt-PT" w:eastAsia="en-US"/>
        </w:rPr>
      </w:pPr>
      <w:r w:rsidRPr="001D7DFD">
        <w:rPr>
          <w:rFonts w:eastAsia="Roboto"/>
          <w:i/>
          <w:color w:val="6D6F72"/>
          <w:sz w:val="21"/>
          <w:szCs w:val="22"/>
          <w:lang w:val="pt-PT" w:eastAsia="en-US"/>
        </w:rPr>
        <w:t>Pular</w:t>
      </w:r>
      <w:r w:rsidRPr="001D7DFD">
        <w:rPr>
          <w:rFonts w:eastAsia="Roboto"/>
          <w:i/>
          <w:color w:val="6D6F72"/>
          <w:spacing w:val="-3"/>
          <w:sz w:val="21"/>
          <w:szCs w:val="22"/>
          <w:lang w:val="pt-PT" w:eastAsia="en-US"/>
        </w:rPr>
        <w:t xml:space="preserve"> </w:t>
      </w:r>
      <w:r w:rsidRPr="001D7DFD">
        <w:rPr>
          <w:rFonts w:eastAsia="Roboto"/>
          <w:i/>
          <w:color w:val="6D6F72"/>
          <w:sz w:val="21"/>
          <w:szCs w:val="22"/>
          <w:lang w:val="pt-PT" w:eastAsia="en-US"/>
        </w:rPr>
        <w:t>para</w:t>
      </w:r>
      <w:r w:rsidRPr="001D7DFD">
        <w:rPr>
          <w:rFonts w:eastAsia="Roboto"/>
          <w:i/>
          <w:color w:val="6D6F72"/>
          <w:spacing w:val="-2"/>
          <w:sz w:val="21"/>
          <w:szCs w:val="22"/>
          <w:lang w:val="pt-PT" w:eastAsia="en-US"/>
        </w:rPr>
        <w:t xml:space="preserve"> </w:t>
      </w:r>
      <w:r w:rsidRPr="001D7DFD">
        <w:rPr>
          <w:rFonts w:eastAsia="Roboto"/>
          <w:i/>
          <w:color w:val="6D6F72"/>
          <w:sz w:val="21"/>
          <w:szCs w:val="22"/>
          <w:lang w:val="pt-PT" w:eastAsia="en-US"/>
        </w:rPr>
        <w:t>a</w:t>
      </w:r>
      <w:r w:rsidRPr="001D7DFD">
        <w:rPr>
          <w:rFonts w:eastAsia="Roboto"/>
          <w:i/>
          <w:color w:val="6D6F72"/>
          <w:spacing w:val="-2"/>
          <w:sz w:val="21"/>
          <w:szCs w:val="22"/>
          <w:lang w:val="pt-PT" w:eastAsia="en-US"/>
        </w:rPr>
        <w:t xml:space="preserve"> </w:t>
      </w:r>
      <w:r w:rsidRPr="001D7DFD">
        <w:rPr>
          <w:rFonts w:eastAsia="Roboto"/>
          <w:i/>
          <w:color w:val="6D6F72"/>
          <w:sz w:val="21"/>
          <w:szCs w:val="22"/>
          <w:lang w:val="pt-PT" w:eastAsia="en-US"/>
        </w:rPr>
        <w:t>pergunta</w:t>
      </w:r>
      <w:r w:rsidRPr="001D7DFD">
        <w:rPr>
          <w:rFonts w:eastAsia="Roboto"/>
          <w:i/>
          <w:color w:val="6D6F72"/>
          <w:spacing w:val="-2"/>
          <w:sz w:val="21"/>
          <w:szCs w:val="22"/>
          <w:lang w:val="pt-PT" w:eastAsia="en-US"/>
        </w:rPr>
        <w:t xml:space="preserve"> </w:t>
      </w:r>
      <w:r w:rsidRPr="001D7DFD">
        <w:rPr>
          <w:rFonts w:eastAsia="Roboto"/>
          <w:i/>
          <w:color w:val="6D6F72"/>
          <w:sz w:val="21"/>
          <w:szCs w:val="22"/>
          <w:lang w:val="pt-PT" w:eastAsia="en-US"/>
        </w:rPr>
        <w:t>9</w:t>
      </w:r>
    </w:p>
    <w:p w14:paraId="04B5AD0C" w14:textId="77777777" w:rsidR="00B15BE2" w:rsidRPr="001D7DFD" w:rsidRDefault="00B15BE2" w:rsidP="00B15BE2">
      <w:pPr>
        <w:widowControl w:val="0"/>
        <w:suppressAutoHyphens w:val="0"/>
        <w:autoSpaceDE w:val="0"/>
        <w:autoSpaceDN w:val="0"/>
        <w:spacing w:before="11" w:after="0"/>
        <w:ind w:firstLine="0"/>
        <w:jc w:val="left"/>
        <w:rPr>
          <w:rFonts w:eastAsia="Roboto"/>
          <w:i/>
          <w:sz w:val="27"/>
          <w:szCs w:val="24"/>
          <w:lang w:val="pt-PT" w:eastAsia="en-US"/>
        </w:rPr>
      </w:pPr>
    </w:p>
    <w:p w14:paraId="48BC5803" w14:textId="77777777" w:rsidR="00B15BE2" w:rsidRPr="001D7DFD" w:rsidRDefault="00B15BE2" w:rsidP="00B15BE2">
      <w:pPr>
        <w:widowControl w:val="0"/>
        <w:suppressAutoHyphens w:val="0"/>
        <w:autoSpaceDE w:val="0"/>
        <w:autoSpaceDN w:val="0"/>
        <w:spacing w:after="0"/>
        <w:ind w:left="770" w:firstLine="0"/>
        <w:jc w:val="left"/>
        <w:rPr>
          <w:rFonts w:eastAsia="Roboto"/>
          <w:szCs w:val="24"/>
          <w:lang w:val="pt-PT" w:eastAsia="en-US"/>
        </w:rPr>
      </w:pPr>
      <w:r w:rsidRPr="001D7DFD">
        <w:rPr>
          <w:rFonts w:eastAsia="Roboto"/>
          <w:szCs w:val="24"/>
          <w:lang w:val="pt-PT" w:eastAsia="en-US"/>
        </w:rPr>
        <w:t>Caso</w:t>
      </w:r>
      <w:r w:rsidRPr="001D7DFD">
        <w:rPr>
          <w:rFonts w:eastAsia="Roboto"/>
          <w:spacing w:val="-9"/>
          <w:szCs w:val="24"/>
          <w:lang w:val="pt-PT" w:eastAsia="en-US"/>
        </w:rPr>
        <w:t xml:space="preserve"> </w:t>
      </w:r>
      <w:r w:rsidRPr="001D7DFD">
        <w:rPr>
          <w:rFonts w:eastAsia="Roboto"/>
          <w:szCs w:val="24"/>
          <w:lang w:val="pt-PT" w:eastAsia="en-US"/>
        </w:rPr>
        <w:t>não</w:t>
      </w:r>
      <w:r w:rsidRPr="001D7DFD">
        <w:rPr>
          <w:rFonts w:eastAsia="Roboto"/>
          <w:spacing w:val="-9"/>
          <w:szCs w:val="24"/>
          <w:lang w:val="pt-PT" w:eastAsia="en-US"/>
        </w:rPr>
        <w:t xml:space="preserve"> </w:t>
      </w:r>
      <w:r w:rsidRPr="001D7DFD">
        <w:rPr>
          <w:rFonts w:eastAsia="Roboto"/>
          <w:szCs w:val="24"/>
          <w:lang w:val="pt-PT" w:eastAsia="en-US"/>
        </w:rPr>
        <w:t>utilize</w:t>
      </w:r>
      <w:r w:rsidRPr="001D7DFD">
        <w:rPr>
          <w:rFonts w:eastAsia="Roboto"/>
          <w:spacing w:val="-9"/>
          <w:szCs w:val="24"/>
          <w:lang w:val="pt-PT" w:eastAsia="en-US"/>
        </w:rPr>
        <w:t xml:space="preserve"> </w:t>
      </w:r>
      <w:r w:rsidRPr="001D7DFD">
        <w:rPr>
          <w:rFonts w:eastAsia="Roboto"/>
          <w:szCs w:val="24"/>
          <w:lang w:val="pt-PT" w:eastAsia="en-US"/>
        </w:rPr>
        <w:t>um</w:t>
      </w:r>
      <w:r w:rsidRPr="001D7DFD">
        <w:rPr>
          <w:rFonts w:eastAsia="Roboto"/>
          <w:spacing w:val="-9"/>
          <w:szCs w:val="24"/>
          <w:lang w:val="pt-PT" w:eastAsia="en-US"/>
        </w:rPr>
        <w:t xml:space="preserve"> </w:t>
      </w:r>
      <w:r w:rsidRPr="001D7DFD">
        <w:rPr>
          <w:rFonts w:eastAsia="Roboto"/>
          <w:szCs w:val="24"/>
          <w:lang w:val="pt-PT" w:eastAsia="en-US"/>
        </w:rPr>
        <w:t>aplicativo</w:t>
      </w:r>
    </w:p>
    <w:p w14:paraId="7C893CD5" w14:textId="77777777" w:rsidR="00B15BE2" w:rsidRPr="001D7DFD" w:rsidRDefault="00B15BE2" w:rsidP="00B15BE2">
      <w:pPr>
        <w:widowControl w:val="0"/>
        <w:suppressAutoHyphens w:val="0"/>
        <w:autoSpaceDE w:val="0"/>
        <w:autoSpaceDN w:val="0"/>
        <w:spacing w:after="0"/>
        <w:ind w:firstLine="0"/>
        <w:jc w:val="left"/>
        <w:rPr>
          <w:rFonts w:eastAsia="Roboto"/>
          <w:sz w:val="20"/>
          <w:szCs w:val="24"/>
          <w:lang w:val="pt-PT" w:eastAsia="en-US"/>
        </w:rPr>
      </w:pPr>
    </w:p>
    <w:p w14:paraId="37EFBE1A" w14:textId="77777777" w:rsidR="00B15BE2" w:rsidRPr="001D7DFD" w:rsidRDefault="00B15BE2" w:rsidP="00B15BE2">
      <w:pPr>
        <w:widowControl w:val="0"/>
        <w:suppressAutoHyphens w:val="0"/>
        <w:autoSpaceDE w:val="0"/>
        <w:autoSpaceDN w:val="0"/>
        <w:spacing w:before="1" w:after="0"/>
        <w:ind w:firstLine="0"/>
        <w:jc w:val="left"/>
        <w:rPr>
          <w:rFonts w:eastAsia="Roboto"/>
          <w:sz w:val="23"/>
          <w:szCs w:val="24"/>
          <w:lang w:val="pt-PT" w:eastAsia="en-US"/>
        </w:rPr>
      </w:pPr>
    </w:p>
    <w:p w14:paraId="035CB5B4" w14:textId="77777777" w:rsidR="00B15BE2" w:rsidRPr="001D7DFD" w:rsidRDefault="00B15BE2">
      <w:pPr>
        <w:widowControl w:val="0"/>
        <w:numPr>
          <w:ilvl w:val="0"/>
          <w:numId w:val="4"/>
        </w:numPr>
        <w:tabs>
          <w:tab w:val="left" w:pos="609"/>
        </w:tabs>
        <w:suppressAutoHyphens w:val="0"/>
        <w:autoSpaceDE w:val="0"/>
        <w:autoSpaceDN w:val="0"/>
        <w:spacing w:before="95" w:after="0"/>
        <w:jc w:val="left"/>
        <w:rPr>
          <w:rFonts w:eastAsia="Roboto"/>
          <w:szCs w:val="22"/>
          <w:lang w:val="pt-PT" w:eastAsia="en-US"/>
        </w:rPr>
      </w:pPr>
      <w:r w:rsidRPr="001D7DFD">
        <w:rPr>
          <w:rFonts w:eastAsia="Roboto"/>
          <w:color w:val="202024"/>
          <w:szCs w:val="22"/>
          <w:lang w:val="pt-PT" w:eastAsia="en-US"/>
        </w:rPr>
        <w:t>Por</w:t>
      </w:r>
      <w:r w:rsidRPr="001D7DFD">
        <w:rPr>
          <w:rFonts w:eastAsia="Roboto"/>
          <w:color w:val="202024"/>
          <w:spacing w:val="-6"/>
          <w:szCs w:val="22"/>
          <w:lang w:val="pt-PT" w:eastAsia="en-US"/>
        </w:rPr>
        <w:t xml:space="preserve"> </w:t>
      </w:r>
      <w:r w:rsidRPr="001D7DFD">
        <w:rPr>
          <w:rFonts w:eastAsia="Roboto"/>
          <w:color w:val="202024"/>
          <w:szCs w:val="22"/>
          <w:lang w:val="pt-PT" w:eastAsia="en-US"/>
        </w:rPr>
        <w:t>que</w:t>
      </w:r>
      <w:r w:rsidRPr="001D7DFD">
        <w:rPr>
          <w:rFonts w:eastAsia="Roboto"/>
          <w:color w:val="202024"/>
          <w:spacing w:val="-6"/>
          <w:szCs w:val="22"/>
          <w:lang w:val="pt-PT" w:eastAsia="en-US"/>
        </w:rPr>
        <w:t xml:space="preserve"> </w:t>
      </w:r>
      <w:r w:rsidRPr="001D7DFD">
        <w:rPr>
          <w:rFonts w:eastAsia="Roboto"/>
          <w:color w:val="202024"/>
          <w:szCs w:val="22"/>
          <w:lang w:val="pt-PT" w:eastAsia="en-US"/>
        </w:rPr>
        <w:t>você</w:t>
      </w:r>
      <w:r w:rsidRPr="001D7DFD">
        <w:rPr>
          <w:rFonts w:eastAsia="Roboto"/>
          <w:color w:val="202024"/>
          <w:spacing w:val="-6"/>
          <w:szCs w:val="22"/>
          <w:lang w:val="pt-PT" w:eastAsia="en-US"/>
        </w:rPr>
        <w:t xml:space="preserve"> </w:t>
      </w:r>
      <w:r w:rsidRPr="001D7DFD">
        <w:rPr>
          <w:rFonts w:eastAsia="Roboto"/>
          <w:color w:val="202024"/>
          <w:szCs w:val="22"/>
          <w:lang w:val="pt-PT" w:eastAsia="en-US"/>
        </w:rPr>
        <w:t>não</w:t>
      </w:r>
      <w:r w:rsidRPr="001D7DFD">
        <w:rPr>
          <w:rFonts w:eastAsia="Roboto"/>
          <w:color w:val="202024"/>
          <w:spacing w:val="-6"/>
          <w:szCs w:val="22"/>
          <w:lang w:val="pt-PT" w:eastAsia="en-US"/>
        </w:rPr>
        <w:t xml:space="preserve"> </w:t>
      </w:r>
      <w:r w:rsidRPr="001D7DFD">
        <w:rPr>
          <w:rFonts w:eastAsia="Roboto"/>
          <w:color w:val="202024"/>
          <w:szCs w:val="22"/>
          <w:lang w:val="pt-PT" w:eastAsia="en-US"/>
        </w:rPr>
        <w:t>usa?</w:t>
      </w:r>
    </w:p>
    <w:p w14:paraId="16B36E18" w14:textId="77777777" w:rsidR="00B15BE2" w:rsidRPr="001D7DFD" w:rsidRDefault="00B15BE2" w:rsidP="00B15BE2">
      <w:pPr>
        <w:widowControl w:val="0"/>
        <w:suppressAutoHyphens w:val="0"/>
        <w:autoSpaceDE w:val="0"/>
        <w:autoSpaceDN w:val="0"/>
        <w:spacing w:after="0"/>
        <w:ind w:firstLine="0"/>
        <w:jc w:val="left"/>
        <w:rPr>
          <w:rFonts w:eastAsia="Roboto"/>
          <w:sz w:val="20"/>
          <w:szCs w:val="24"/>
          <w:lang w:val="pt-PT" w:eastAsia="en-US"/>
        </w:rPr>
      </w:pPr>
    </w:p>
    <w:p w14:paraId="7C934EEE" w14:textId="77777777" w:rsidR="00B15BE2" w:rsidRPr="001D7DFD" w:rsidRDefault="00B15BE2" w:rsidP="00B15BE2">
      <w:pPr>
        <w:widowControl w:val="0"/>
        <w:suppressAutoHyphens w:val="0"/>
        <w:autoSpaceDE w:val="0"/>
        <w:autoSpaceDN w:val="0"/>
        <w:spacing w:after="0"/>
        <w:ind w:firstLine="0"/>
        <w:jc w:val="left"/>
        <w:rPr>
          <w:rFonts w:eastAsia="Roboto"/>
          <w:sz w:val="20"/>
          <w:szCs w:val="24"/>
          <w:lang w:val="pt-PT" w:eastAsia="en-US"/>
        </w:rPr>
      </w:pPr>
    </w:p>
    <w:p w14:paraId="3A47F3DA" w14:textId="77777777" w:rsidR="00B15BE2" w:rsidRPr="001D7DFD" w:rsidRDefault="00B15BE2" w:rsidP="00B15BE2">
      <w:pPr>
        <w:widowControl w:val="0"/>
        <w:suppressAutoHyphens w:val="0"/>
        <w:autoSpaceDE w:val="0"/>
        <w:autoSpaceDN w:val="0"/>
        <w:spacing w:before="6" w:after="0"/>
        <w:ind w:firstLine="0"/>
        <w:jc w:val="left"/>
        <w:rPr>
          <w:rFonts w:eastAsia="Roboto"/>
          <w:sz w:val="15"/>
          <w:szCs w:val="24"/>
          <w:lang w:val="pt-PT" w:eastAsia="en-US"/>
        </w:rPr>
      </w:pPr>
      <w:r w:rsidRPr="001D7DFD">
        <w:rPr>
          <w:rFonts w:eastAsia="Roboto"/>
          <w:noProof/>
          <w:szCs w:val="24"/>
          <w:lang w:val="pt-PT" w:eastAsia="en-US"/>
        </w:rPr>
        <mc:AlternateContent>
          <mc:Choice Requires="wps">
            <w:drawing>
              <wp:anchor distT="0" distB="0" distL="0" distR="0" simplePos="0" relativeHeight="251695104" behindDoc="1" locked="0" layoutInCell="1" allowOverlap="1" wp14:anchorId="7E2E29B9" wp14:editId="4C0393D8">
                <wp:simplePos x="0" y="0"/>
                <wp:positionH relativeFrom="page">
                  <wp:posOffset>1197610</wp:posOffset>
                </wp:positionH>
                <wp:positionV relativeFrom="paragraph">
                  <wp:posOffset>143510</wp:posOffset>
                </wp:positionV>
                <wp:extent cx="2763520" cy="9525"/>
                <wp:effectExtent l="0" t="635" r="1270" b="0"/>
                <wp:wrapTopAndBottom/>
                <wp:docPr id="47" name="Rectangl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3520" cy="9525"/>
                        </a:xfrm>
                        <a:prstGeom prst="rect">
                          <a:avLst/>
                        </a:prstGeom>
                        <a:solidFill>
                          <a:srgbClr val="BDC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DC5FAB" id="Rectangle 175" o:spid="_x0000_s1026" style="position:absolute;margin-left:94.3pt;margin-top:11.3pt;width:217.6pt;height:.75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" fillcolor="#bdc1c6" stroked="f">
                <w10:wrap type="topAndBottom" anchorx="page"/>
              </v:rect>
            </w:pict>
          </mc:Fallback>
        </mc:AlternateContent>
      </w:r>
    </w:p>
    <w:p w14:paraId="7562C18B" w14:textId="77777777" w:rsidR="00B15BE2" w:rsidRPr="001D7DFD" w:rsidRDefault="00B15BE2" w:rsidP="00B15BE2">
      <w:pPr>
        <w:widowControl w:val="0"/>
        <w:suppressAutoHyphens w:val="0"/>
        <w:autoSpaceDE w:val="0"/>
        <w:autoSpaceDN w:val="0"/>
        <w:spacing w:after="0"/>
        <w:ind w:firstLine="0"/>
        <w:jc w:val="left"/>
        <w:rPr>
          <w:rFonts w:eastAsia="Roboto"/>
          <w:sz w:val="28"/>
          <w:szCs w:val="24"/>
          <w:lang w:val="pt-PT" w:eastAsia="en-US"/>
        </w:rPr>
      </w:pPr>
    </w:p>
    <w:p w14:paraId="68A7D90B" w14:textId="77777777" w:rsidR="00B15BE2" w:rsidRPr="001D7DFD" w:rsidRDefault="00B15BE2" w:rsidP="00B15BE2">
      <w:pPr>
        <w:widowControl w:val="0"/>
        <w:suppressAutoHyphens w:val="0"/>
        <w:autoSpaceDE w:val="0"/>
        <w:autoSpaceDN w:val="0"/>
        <w:spacing w:before="10" w:after="0"/>
        <w:ind w:firstLine="0"/>
        <w:jc w:val="left"/>
        <w:rPr>
          <w:rFonts w:eastAsia="Roboto"/>
          <w:sz w:val="26"/>
          <w:szCs w:val="24"/>
          <w:lang w:val="pt-PT" w:eastAsia="en-US"/>
        </w:rPr>
      </w:pPr>
    </w:p>
    <w:p w14:paraId="0A3E7C67" w14:textId="77777777" w:rsidR="00B15BE2" w:rsidRPr="001D7DFD" w:rsidRDefault="00B15BE2">
      <w:pPr>
        <w:widowControl w:val="0"/>
        <w:numPr>
          <w:ilvl w:val="0"/>
          <w:numId w:val="4"/>
        </w:numPr>
        <w:tabs>
          <w:tab w:val="left" w:pos="609"/>
        </w:tabs>
        <w:suppressAutoHyphens w:val="0"/>
        <w:autoSpaceDE w:val="0"/>
        <w:autoSpaceDN w:val="0"/>
        <w:spacing w:after="0"/>
        <w:jc w:val="left"/>
        <w:rPr>
          <w:rFonts w:eastAsia="Roboto"/>
          <w:szCs w:val="22"/>
          <w:lang w:val="pt-PT" w:eastAsia="en-US"/>
        </w:rPr>
      </w:pPr>
      <w:r w:rsidRPr="001D7DFD">
        <w:rPr>
          <w:rFonts w:eastAsia="Roboto"/>
          <w:color w:val="202024"/>
          <w:szCs w:val="22"/>
          <w:lang w:val="pt-PT" w:eastAsia="en-US"/>
        </w:rPr>
        <w:t>Você</w:t>
      </w:r>
      <w:r w:rsidRPr="001D7DFD">
        <w:rPr>
          <w:rFonts w:eastAsia="Roboto"/>
          <w:color w:val="202024"/>
          <w:spacing w:val="-8"/>
          <w:szCs w:val="22"/>
          <w:lang w:val="pt-PT" w:eastAsia="en-US"/>
        </w:rPr>
        <w:t xml:space="preserve"> </w:t>
      </w:r>
      <w:r w:rsidRPr="001D7DFD">
        <w:rPr>
          <w:rFonts w:eastAsia="Roboto"/>
          <w:color w:val="202024"/>
          <w:szCs w:val="22"/>
          <w:lang w:val="pt-PT" w:eastAsia="en-US"/>
        </w:rPr>
        <w:t>usaria</w:t>
      </w:r>
      <w:r w:rsidRPr="001D7DFD">
        <w:rPr>
          <w:rFonts w:eastAsia="Roboto"/>
          <w:color w:val="202024"/>
          <w:spacing w:val="-7"/>
          <w:szCs w:val="22"/>
          <w:lang w:val="pt-PT" w:eastAsia="en-US"/>
        </w:rPr>
        <w:t xml:space="preserve"> </w:t>
      </w:r>
      <w:r w:rsidRPr="001D7DFD">
        <w:rPr>
          <w:rFonts w:eastAsia="Roboto"/>
          <w:color w:val="202024"/>
          <w:szCs w:val="22"/>
          <w:lang w:val="pt-PT" w:eastAsia="en-US"/>
        </w:rPr>
        <w:t>um</w:t>
      </w:r>
      <w:r w:rsidRPr="001D7DFD">
        <w:rPr>
          <w:rFonts w:eastAsia="Roboto"/>
          <w:color w:val="202024"/>
          <w:spacing w:val="-7"/>
          <w:szCs w:val="22"/>
          <w:lang w:val="pt-PT" w:eastAsia="en-US"/>
        </w:rPr>
        <w:t xml:space="preserve"> </w:t>
      </w:r>
      <w:r w:rsidRPr="001D7DFD">
        <w:rPr>
          <w:rFonts w:eastAsia="Roboto"/>
          <w:color w:val="202024"/>
          <w:szCs w:val="22"/>
          <w:lang w:val="pt-PT" w:eastAsia="en-US"/>
        </w:rPr>
        <w:t>aplicativo</w:t>
      </w:r>
      <w:r w:rsidRPr="001D7DFD">
        <w:rPr>
          <w:rFonts w:eastAsia="Roboto"/>
          <w:color w:val="202024"/>
          <w:spacing w:val="-7"/>
          <w:szCs w:val="22"/>
          <w:lang w:val="pt-PT" w:eastAsia="en-US"/>
        </w:rPr>
        <w:t xml:space="preserve"> </w:t>
      </w:r>
      <w:r w:rsidRPr="001D7DFD">
        <w:rPr>
          <w:rFonts w:eastAsia="Roboto"/>
          <w:color w:val="202024"/>
          <w:szCs w:val="22"/>
          <w:lang w:val="pt-PT" w:eastAsia="en-US"/>
        </w:rPr>
        <w:t>que</w:t>
      </w:r>
      <w:r w:rsidRPr="001D7DFD">
        <w:rPr>
          <w:rFonts w:eastAsia="Roboto"/>
          <w:color w:val="202024"/>
          <w:spacing w:val="-7"/>
          <w:szCs w:val="22"/>
          <w:lang w:val="pt-PT" w:eastAsia="en-US"/>
        </w:rPr>
        <w:t xml:space="preserve"> </w:t>
      </w:r>
      <w:r w:rsidRPr="001D7DFD">
        <w:rPr>
          <w:rFonts w:eastAsia="Roboto"/>
          <w:color w:val="202024"/>
          <w:szCs w:val="22"/>
          <w:lang w:val="pt-PT" w:eastAsia="en-US"/>
        </w:rPr>
        <w:t>te</w:t>
      </w:r>
      <w:r w:rsidRPr="001D7DFD">
        <w:rPr>
          <w:rFonts w:eastAsia="Roboto"/>
          <w:color w:val="202024"/>
          <w:spacing w:val="-8"/>
          <w:szCs w:val="22"/>
          <w:lang w:val="pt-PT" w:eastAsia="en-US"/>
        </w:rPr>
        <w:t xml:space="preserve"> </w:t>
      </w:r>
      <w:r w:rsidRPr="001D7DFD">
        <w:rPr>
          <w:rFonts w:eastAsia="Roboto"/>
          <w:color w:val="202024"/>
          <w:szCs w:val="22"/>
          <w:lang w:val="pt-PT" w:eastAsia="en-US"/>
        </w:rPr>
        <w:t>ajude</w:t>
      </w:r>
      <w:r w:rsidRPr="001D7DFD">
        <w:rPr>
          <w:rFonts w:eastAsia="Roboto"/>
          <w:color w:val="202024"/>
          <w:spacing w:val="-7"/>
          <w:szCs w:val="22"/>
          <w:lang w:val="pt-PT" w:eastAsia="en-US"/>
        </w:rPr>
        <w:t xml:space="preserve"> </w:t>
      </w:r>
      <w:r w:rsidRPr="001D7DFD">
        <w:rPr>
          <w:rFonts w:eastAsia="Roboto"/>
          <w:color w:val="202024"/>
          <w:szCs w:val="22"/>
          <w:lang w:val="pt-PT" w:eastAsia="en-US"/>
        </w:rPr>
        <w:t>no</w:t>
      </w:r>
      <w:r w:rsidRPr="001D7DFD">
        <w:rPr>
          <w:rFonts w:eastAsia="Roboto"/>
          <w:color w:val="202024"/>
          <w:spacing w:val="-7"/>
          <w:szCs w:val="22"/>
          <w:lang w:val="pt-PT" w:eastAsia="en-US"/>
        </w:rPr>
        <w:t xml:space="preserve"> </w:t>
      </w:r>
      <w:r w:rsidRPr="001D7DFD">
        <w:rPr>
          <w:rFonts w:eastAsia="Roboto"/>
          <w:color w:val="202024"/>
          <w:szCs w:val="22"/>
          <w:lang w:val="pt-PT" w:eastAsia="en-US"/>
        </w:rPr>
        <w:t>controle</w:t>
      </w:r>
      <w:r w:rsidRPr="001D7DFD">
        <w:rPr>
          <w:rFonts w:eastAsia="Roboto"/>
          <w:color w:val="202024"/>
          <w:spacing w:val="-7"/>
          <w:szCs w:val="22"/>
          <w:lang w:val="pt-PT" w:eastAsia="en-US"/>
        </w:rPr>
        <w:t xml:space="preserve"> </w:t>
      </w:r>
      <w:r w:rsidRPr="001D7DFD">
        <w:rPr>
          <w:rFonts w:eastAsia="Roboto"/>
          <w:color w:val="202024"/>
          <w:szCs w:val="22"/>
          <w:lang w:val="pt-PT" w:eastAsia="en-US"/>
        </w:rPr>
        <w:t>de</w:t>
      </w:r>
      <w:r w:rsidRPr="001D7DFD">
        <w:rPr>
          <w:rFonts w:eastAsia="Roboto"/>
          <w:color w:val="202024"/>
          <w:spacing w:val="-7"/>
          <w:szCs w:val="22"/>
          <w:lang w:val="pt-PT" w:eastAsia="en-US"/>
        </w:rPr>
        <w:t xml:space="preserve"> </w:t>
      </w:r>
      <w:r w:rsidRPr="001D7DFD">
        <w:rPr>
          <w:rFonts w:eastAsia="Roboto"/>
          <w:color w:val="202024"/>
          <w:szCs w:val="22"/>
          <w:lang w:val="pt-PT" w:eastAsia="en-US"/>
        </w:rPr>
        <w:t>estoque</w:t>
      </w:r>
      <w:r w:rsidRPr="001D7DFD">
        <w:rPr>
          <w:rFonts w:eastAsia="Roboto"/>
          <w:color w:val="202024"/>
          <w:spacing w:val="-7"/>
          <w:szCs w:val="22"/>
          <w:lang w:val="pt-PT" w:eastAsia="en-US"/>
        </w:rPr>
        <w:t xml:space="preserve"> </w:t>
      </w:r>
      <w:r w:rsidRPr="001D7DFD">
        <w:rPr>
          <w:rFonts w:eastAsia="Roboto"/>
          <w:color w:val="202024"/>
          <w:szCs w:val="22"/>
          <w:lang w:val="pt-PT" w:eastAsia="en-US"/>
        </w:rPr>
        <w:t>e</w:t>
      </w:r>
      <w:r w:rsidRPr="001D7DFD">
        <w:rPr>
          <w:rFonts w:eastAsia="Roboto"/>
          <w:color w:val="202024"/>
          <w:spacing w:val="-8"/>
          <w:szCs w:val="22"/>
          <w:lang w:val="pt-PT" w:eastAsia="en-US"/>
        </w:rPr>
        <w:t xml:space="preserve"> </w:t>
      </w:r>
      <w:r w:rsidRPr="001D7DFD">
        <w:rPr>
          <w:rFonts w:eastAsia="Roboto"/>
          <w:color w:val="202024"/>
          <w:szCs w:val="22"/>
          <w:lang w:val="pt-PT" w:eastAsia="en-US"/>
        </w:rPr>
        <w:t>vendas?</w:t>
      </w:r>
      <w:r w:rsidRPr="001D7DFD">
        <w:rPr>
          <w:rFonts w:eastAsia="Roboto"/>
          <w:color w:val="202024"/>
          <w:spacing w:val="-6"/>
          <w:szCs w:val="22"/>
          <w:lang w:val="pt-PT" w:eastAsia="en-US"/>
        </w:rPr>
        <w:t xml:space="preserve"> </w:t>
      </w:r>
      <w:r w:rsidRPr="001D7DFD">
        <w:rPr>
          <w:rFonts w:eastAsia="Roboto"/>
          <w:color w:val="D92F25"/>
          <w:szCs w:val="22"/>
          <w:lang w:val="pt-PT" w:eastAsia="en-US"/>
        </w:rPr>
        <w:t>*</w:t>
      </w:r>
    </w:p>
    <w:p w14:paraId="1A372322" w14:textId="77777777" w:rsidR="00B15BE2" w:rsidRPr="001D7DFD" w:rsidRDefault="00B15BE2" w:rsidP="00B15BE2">
      <w:pPr>
        <w:widowControl w:val="0"/>
        <w:suppressAutoHyphens w:val="0"/>
        <w:autoSpaceDE w:val="0"/>
        <w:autoSpaceDN w:val="0"/>
        <w:spacing w:before="7" w:after="0"/>
        <w:ind w:firstLine="0"/>
        <w:jc w:val="left"/>
        <w:rPr>
          <w:rFonts w:eastAsia="Roboto"/>
          <w:sz w:val="15"/>
          <w:szCs w:val="24"/>
          <w:lang w:val="pt-PT" w:eastAsia="en-US"/>
        </w:rPr>
      </w:pPr>
    </w:p>
    <w:p w14:paraId="504B8D2B" w14:textId="77777777" w:rsidR="00B15BE2" w:rsidRPr="001D7DFD" w:rsidRDefault="00B15BE2" w:rsidP="00B15BE2">
      <w:pPr>
        <w:widowControl w:val="0"/>
        <w:suppressAutoHyphens w:val="0"/>
        <w:autoSpaceDE w:val="0"/>
        <w:autoSpaceDN w:val="0"/>
        <w:spacing w:before="95" w:after="0"/>
        <w:ind w:left="608" w:firstLine="0"/>
        <w:jc w:val="left"/>
        <w:rPr>
          <w:rFonts w:eastAsia="Roboto"/>
          <w:i/>
          <w:szCs w:val="22"/>
          <w:lang w:val="pt-PT" w:eastAsia="en-US"/>
        </w:rPr>
      </w:pPr>
      <w:r w:rsidRPr="001D7DFD">
        <w:rPr>
          <w:rFonts w:eastAsia="Roboto"/>
          <w:i/>
          <w:color w:val="202024"/>
          <w:w w:val="95"/>
          <w:szCs w:val="22"/>
          <w:lang w:val="pt-PT" w:eastAsia="en-US"/>
        </w:rPr>
        <w:t>Marcar</w:t>
      </w:r>
      <w:r w:rsidRPr="001D7DFD">
        <w:rPr>
          <w:rFonts w:eastAsia="Roboto"/>
          <w:i/>
          <w:color w:val="202024"/>
          <w:spacing w:val="10"/>
          <w:w w:val="95"/>
          <w:szCs w:val="22"/>
          <w:lang w:val="pt-PT" w:eastAsia="en-US"/>
        </w:rPr>
        <w:t xml:space="preserve"> </w:t>
      </w:r>
      <w:r w:rsidRPr="001D7DFD">
        <w:rPr>
          <w:rFonts w:eastAsia="Roboto"/>
          <w:i/>
          <w:color w:val="202024"/>
          <w:w w:val="95"/>
          <w:szCs w:val="22"/>
          <w:lang w:val="pt-PT" w:eastAsia="en-US"/>
        </w:rPr>
        <w:t>apenas</w:t>
      </w:r>
      <w:r w:rsidRPr="001D7DFD">
        <w:rPr>
          <w:rFonts w:eastAsia="Roboto"/>
          <w:i/>
          <w:color w:val="202024"/>
          <w:spacing w:val="11"/>
          <w:w w:val="95"/>
          <w:szCs w:val="22"/>
          <w:lang w:val="pt-PT" w:eastAsia="en-US"/>
        </w:rPr>
        <w:t xml:space="preserve"> </w:t>
      </w:r>
      <w:r w:rsidRPr="001D7DFD">
        <w:rPr>
          <w:rFonts w:eastAsia="Roboto"/>
          <w:i/>
          <w:color w:val="202024"/>
          <w:w w:val="95"/>
          <w:szCs w:val="22"/>
          <w:lang w:val="pt-PT" w:eastAsia="en-US"/>
        </w:rPr>
        <w:t>uma</w:t>
      </w:r>
      <w:r w:rsidRPr="001D7DFD">
        <w:rPr>
          <w:rFonts w:eastAsia="Roboto"/>
          <w:i/>
          <w:color w:val="202024"/>
          <w:spacing w:val="11"/>
          <w:w w:val="95"/>
          <w:szCs w:val="22"/>
          <w:lang w:val="pt-PT" w:eastAsia="en-US"/>
        </w:rPr>
        <w:t xml:space="preserve"> </w:t>
      </w:r>
      <w:r w:rsidRPr="001D7DFD">
        <w:rPr>
          <w:rFonts w:eastAsia="Roboto"/>
          <w:i/>
          <w:color w:val="202024"/>
          <w:w w:val="95"/>
          <w:szCs w:val="22"/>
          <w:lang w:val="pt-PT" w:eastAsia="en-US"/>
        </w:rPr>
        <w:t>oval.</w:t>
      </w:r>
    </w:p>
    <w:p w14:paraId="7D737ED6" w14:textId="77777777" w:rsidR="00B15BE2" w:rsidRPr="001D7DFD" w:rsidRDefault="00B15BE2" w:rsidP="00B15BE2">
      <w:pPr>
        <w:widowControl w:val="0"/>
        <w:suppressAutoHyphens w:val="0"/>
        <w:autoSpaceDE w:val="0"/>
        <w:autoSpaceDN w:val="0"/>
        <w:spacing w:before="10" w:after="0"/>
        <w:ind w:firstLine="0"/>
        <w:jc w:val="left"/>
        <w:rPr>
          <w:rFonts w:eastAsia="Roboto"/>
          <w:i/>
          <w:sz w:val="28"/>
          <w:szCs w:val="24"/>
          <w:lang w:val="pt-PT" w:eastAsia="en-US"/>
        </w:rPr>
      </w:pPr>
    </w:p>
    <w:p w14:paraId="52D5DE3D" w14:textId="77777777" w:rsidR="00B15BE2" w:rsidRPr="001D7DFD" w:rsidRDefault="00B15BE2" w:rsidP="00B15BE2">
      <w:pPr>
        <w:widowControl w:val="0"/>
        <w:suppressAutoHyphens w:val="0"/>
        <w:autoSpaceDE w:val="0"/>
        <w:autoSpaceDN w:val="0"/>
        <w:spacing w:after="0" w:line="408" w:lineRule="auto"/>
        <w:ind w:left="1231" w:right="7556" w:firstLine="0"/>
        <w:jc w:val="left"/>
        <w:rPr>
          <w:rFonts w:eastAsia="Roboto"/>
          <w:sz w:val="22"/>
          <w:szCs w:val="22"/>
          <w:lang w:val="pt-PT" w:eastAsia="en-US"/>
        </w:rPr>
      </w:pPr>
      <w:r w:rsidRPr="001D7DFD">
        <w:rPr>
          <w:rFonts w:eastAsia="Roboto"/>
          <w:noProof/>
          <w:sz w:val="22"/>
          <w:szCs w:val="22"/>
          <w:lang w:val="pt-PT" w:eastAsia="en-US"/>
        </w:rPr>
        <mc:AlternateContent>
          <mc:Choice Requires="wps">
            <w:drawing>
              <wp:anchor distT="0" distB="0" distL="114300" distR="114300" simplePos="0" relativeHeight="251681792" behindDoc="0" locked="0" layoutInCell="1" allowOverlap="1" wp14:anchorId="404BA634" wp14:editId="3133DF79">
                <wp:simplePos x="0" y="0"/>
                <wp:positionH relativeFrom="page">
                  <wp:posOffset>1249680</wp:posOffset>
                </wp:positionH>
                <wp:positionV relativeFrom="paragraph">
                  <wp:posOffset>-5715</wp:posOffset>
                </wp:positionV>
                <wp:extent cx="295910" cy="162560"/>
                <wp:effectExtent l="11430" t="13335" r="6985" b="5080"/>
                <wp:wrapNone/>
                <wp:docPr id="46" name="Freeform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910" cy="162560"/>
                        </a:xfrm>
                        <a:custGeom>
                          <a:avLst/>
                          <a:gdLst>
                            <a:gd name="T0" fmla="+- 0 1968 1968"/>
                            <a:gd name="T1" fmla="*/ T0 w 466"/>
                            <a:gd name="T2" fmla="+- 0 119 -9"/>
                            <a:gd name="T3" fmla="*/ 119 h 256"/>
                            <a:gd name="T4" fmla="+- 0 1968 1968"/>
                            <a:gd name="T5" fmla="*/ T4 w 466"/>
                            <a:gd name="T6" fmla="+- 0 111 -9"/>
                            <a:gd name="T7" fmla="*/ 111 h 256"/>
                            <a:gd name="T8" fmla="+- 0 1969 1968"/>
                            <a:gd name="T9" fmla="*/ T8 w 466"/>
                            <a:gd name="T10" fmla="+- 0 102 -9"/>
                            <a:gd name="T11" fmla="*/ 102 h 256"/>
                            <a:gd name="T12" fmla="+- 0 1971 1968"/>
                            <a:gd name="T13" fmla="*/ T12 w 466"/>
                            <a:gd name="T14" fmla="+- 0 94 -9"/>
                            <a:gd name="T15" fmla="*/ 94 h 256"/>
                            <a:gd name="T16" fmla="+- 0 1972 1968"/>
                            <a:gd name="T17" fmla="*/ T16 w 466"/>
                            <a:gd name="T18" fmla="+- 0 86 -9"/>
                            <a:gd name="T19" fmla="*/ 86 h 256"/>
                            <a:gd name="T20" fmla="+- 0 2006 1968"/>
                            <a:gd name="T21" fmla="*/ T20 w 466"/>
                            <a:gd name="T22" fmla="+- 0 29 -9"/>
                            <a:gd name="T23" fmla="*/ 29 h 256"/>
                            <a:gd name="T24" fmla="+- 0 2011 1968"/>
                            <a:gd name="T25" fmla="*/ T24 w 466"/>
                            <a:gd name="T26" fmla="+- 0 23 -9"/>
                            <a:gd name="T27" fmla="*/ 23 h 256"/>
                            <a:gd name="T28" fmla="+- 0 2018 1968"/>
                            <a:gd name="T29" fmla="*/ T28 w 466"/>
                            <a:gd name="T30" fmla="+- 0 18 -9"/>
                            <a:gd name="T31" fmla="*/ 18 h 256"/>
                            <a:gd name="T32" fmla="+- 0 2025 1968"/>
                            <a:gd name="T33" fmla="*/ T32 w 466"/>
                            <a:gd name="T34" fmla="+- 0 13 -9"/>
                            <a:gd name="T35" fmla="*/ 13 h 256"/>
                            <a:gd name="T36" fmla="+- 0 2032 1968"/>
                            <a:gd name="T37" fmla="*/ T36 w 466"/>
                            <a:gd name="T38" fmla="+- 0 8 -9"/>
                            <a:gd name="T39" fmla="*/ 8 h 256"/>
                            <a:gd name="T40" fmla="+- 0 2039 1968"/>
                            <a:gd name="T41" fmla="*/ T40 w 466"/>
                            <a:gd name="T42" fmla="+- 0 4 -9"/>
                            <a:gd name="T43" fmla="*/ 4 h 256"/>
                            <a:gd name="T44" fmla="+- 0 2047 1968"/>
                            <a:gd name="T45" fmla="*/ T44 w 466"/>
                            <a:gd name="T46" fmla="+- 0 1 -9"/>
                            <a:gd name="T47" fmla="*/ 1 h 256"/>
                            <a:gd name="T48" fmla="+- 0 2055 1968"/>
                            <a:gd name="T49" fmla="*/ T48 w 466"/>
                            <a:gd name="T50" fmla="+- 0 -2 -9"/>
                            <a:gd name="T51" fmla="*/ -2 h 256"/>
                            <a:gd name="T52" fmla="+- 0 2063 1968"/>
                            <a:gd name="T53" fmla="*/ T52 w 466"/>
                            <a:gd name="T54" fmla="+- 0 -4 -9"/>
                            <a:gd name="T55" fmla="*/ -4 h 256"/>
                            <a:gd name="T56" fmla="+- 0 2071 1968"/>
                            <a:gd name="T57" fmla="*/ T56 w 466"/>
                            <a:gd name="T58" fmla="+- 0 -6 -9"/>
                            <a:gd name="T59" fmla="*/ -6 h 256"/>
                            <a:gd name="T60" fmla="+- 0 2079 1968"/>
                            <a:gd name="T61" fmla="*/ T60 w 466"/>
                            <a:gd name="T62" fmla="+- 0 -8 -9"/>
                            <a:gd name="T63" fmla="*/ -8 h 256"/>
                            <a:gd name="T64" fmla="+- 0 2087 1968"/>
                            <a:gd name="T65" fmla="*/ T64 w 466"/>
                            <a:gd name="T66" fmla="+- 0 -9 -9"/>
                            <a:gd name="T67" fmla="*/ -9 h 256"/>
                            <a:gd name="T68" fmla="+- 0 2096 1968"/>
                            <a:gd name="T69" fmla="*/ T68 w 466"/>
                            <a:gd name="T70" fmla="+- 0 -9 -9"/>
                            <a:gd name="T71" fmla="*/ -9 h 256"/>
                            <a:gd name="T72" fmla="+- 0 2306 1968"/>
                            <a:gd name="T73" fmla="*/ T72 w 466"/>
                            <a:gd name="T74" fmla="+- 0 -9 -9"/>
                            <a:gd name="T75" fmla="*/ -9 h 256"/>
                            <a:gd name="T76" fmla="+- 0 2314 1968"/>
                            <a:gd name="T77" fmla="*/ T76 w 466"/>
                            <a:gd name="T78" fmla="+- 0 -9 -9"/>
                            <a:gd name="T79" fmla="*/ -9 h 256"/>
                            <a:gd name="T80" fmla="+- 0 2322 1968"/>
                            <a:gd name="T81" fmla="*/ T80 w 466"/>
                            <a:gd name="T82" fmla="+- 0 -8 -9"/>
                            <a:gd name="T83" fmla="*/ -8 h 256"/>
                            <a:gd name="T84" fmla="+- 0 2331 1968"/>
                            <a:gd name="T85" fmla="*/ T84 w 466"/>
                            <a:gd name="T86" fmla="+- 0 -6 -9"/>
                            <a:gd name="T87" fmla="*/ -6 h 256"/>
                            <a:gd name="T88" fmla="+- 0 2339 1968"/>
                            <a:gd name="T89" fmla="*/ T88 w 466"/>
                            <a:gd name="T90" fmla="+- 0 -4 -9"/>
                            <a:gd name="T91" fmla="*/ -4 h 256"/>
                            <a:gd name="T92" fmla="+- 0 2347 1968"/>
                            <a:gd name="T93" fmla="*/ T92 w 466"/>
                            <a:gd name="T94" fmla="+- 0 -2 -9"/>
                            <a:gd name="T95" fmla="*/ -2 h 256"/>
                            <a:gd name="T96" fmla="+- 0 2355 1968"/>
                            <a:gd name="T97" fmla="*/ T96 w 466"/>
                            <a:gd name="T98" fmla="+- 0 1 -9"/>
                            <a:gd name="T99" fmla="*/ 1 h 256"/>
                            <a:gd name="T100" fmla="+- 0 2362 1968"/>
                            <a:gd name="T101" fmla="*/ T100 w 466"/>
                            <a:gd name="T102" fmla="+- 0 4 -9"/>
                            <a:gd name="T103" fmla="*/ 4 h 256"/>
                            <a:gd name="T104" fmla="+- 0 2396 1968"/>
                            <a:gd name="T105" fmla="*/ T104 w 466"/>
                            <a:gd name="T106" fmla="+- 0 29 -9"/>
                            <a:gd name="T107" fmla="*/ 29 h 256"/>
                            <a:gd name="T108" fmla="+- 0 2402 1968"/>
                            <a:gd name="T109" fmla="*/ T108 w 466"/>
                            <a:gd name="T110" fmla="+- 0 35 -9"/>
                            <a:gd name="T111" fmla="*/ 35 h 256"/>
                            <a:gd name="T112" fmla="+- 0 2407 1968"/>
                            <a:gd name="T113" fmla="*/ T112 w 466"/>
                            <a:gd name="T114" fmla="+- 0 41 -9"/>
                            <a:gd name="T115" fmla="*/ 41 h 256"/>
                            <a:gd name="T116" fmla="+- 0 2412 1968"/>
                            <a:gd name="T117" fmla="*/ T116 w 466"/>
                            <a:gd name="T118" fmla="+- 0 48 -9"/>
                            <a:gd name="T119" fmla="*/ 48 h 256"/>
                            <a:gd name="T120" fmla="+- 0 2417 1968"/>
                            <a:gd name="T121" fmla="*/ T120 w 466"/>
                            <a:gd name="T122" fmla="+- 0 55 -9"/>
                            <a:gd name="T123" fmla="*/ 55 h 256"/>
                            <a:gd name="T124" fmla="+- 0 2431 1968"/>
                            <a:gd name="T125" fmla="*/ T124 w 466"/>
                            <a:gd name="T126" fmla="+- 0 94 -9"/>
                            <a:gd name="T127" fmla="*/ 94 h 256"/>
                            <a:gd name="T128" fmla="+- 0 2433 1968"/>
                            <a:gd name="T129" fmla="*/ T128 w 466"/>
                            <a:gd name="T130" fmla="+- 0 102 -9"/>
                            <a:gd name="T131" fmla="*/ 102 h 256"/>
                            <a:gd name="T132" fmla="+- 0 2433 1968"/>
                            <a:gd name="T133" fmla="*/ T132 w 466"/>
                            <a:gd name="T134" fmla="+- 0 111 -9"/>
                            <a:gd name="T135" fmla="*/ 111 h 256"/>
                            <a:gd name="T136" fmla="+- 0 2433 1968"/>
                            <a:gd name="T137" fmla="*/ T136 w 466"/>
                            <a:gd name="T138" fmla="+- 0 119 -9"/>
                            <a:gd name="T139" fmla="*/ 119 h 256"/>
                            <a:gd name="T140" fmla="+- 0 2433 1968"/>
                            <a:gd name="T141" fmla="*/ T140 w 466"/>
                            <a:gd name="T142" fmla="+- 0 127 -9"/>
                            <a:gd name="T143" fmla="*/ 127 h 256"/>
                            <a:gd name="T144" fmla="+- 0 2433 1968"/>
                            <a:gd name="T145" fmla="*/ T144 w 466"/>
                            <a:gd name="T146" fmla="+- 0 136 -9"/>
                            <a:gd name="T147" fmla="*/ 136 h 256"/>
                            <a:gd name="T148" fmla="+- 0 2431 1968"/>
                            <a:gd name="T149" fmla="*/ T148 w 466"/>
                            <a:gd name="T150" fmla="+- 0 144 -9"/>
                            <a:gd name="T151" fmla="*/ 144 h 256"/>
                            <a:gd name="T152" fmla="+- 0 2429 1968"/>
                            <a:gd name="T153" fmla="*/ T152 w 466"/>
                            <a:gd name="T154" fmla="+- 0 152 -9"/>
                            <a:gd name="T155" fmla="*/ 152 h 256"/>
                            <a:gd name="T156" fmla="+- 0 2427 1968"/>
                            <a:gd name="T157" fmla="*/ T156 w 466"/>
                            <a:gd name="T158" fmla="+- 0 160 -9"/>
                            <a:gd name="T159" fmla="*/ 160 h 256"/>
                            <a:gd name="T160" fmla="+- 0 2424 1968"/>
                            <a:gd name="T161" fmla="*/ T160 w 466"/>
                            <a:gd name="T162" fmla="+- 0 168 -9"/>
                            <a:gd name="T163" fmla="*/ 168 h 256"/>
                            <a:gd name="T164" fmla="+- 0 2420 1968"/>
                            <a:gd name="T165" fmla="*/ T164 w 466"/>
                            <a:gd name="T166" fmla="+- 0 176 -9"/>
                            <a:gd name="T167" fmla="*/ 176 h 256"/>
                            <a:gd name="T168" fmla="+- 0 2417 1968"/>
                            <a:gd name="T169" fmla="*/ T168 w 466"/>
                            <a:gd name="T170" fmla="+- 0 183 -9"/>
                            <a:gd name="T171" fmla="*/ 183 h 256"/>
                            <a:gd name="T172" fmla="+- 0 2412 1968"/>
                            <a:gd name="T173" fmla="*/ T172 w 466"/>
                            <a:gd name="T174" fmla="+- 0 190 -9"/>
                            <a:gd name="T175" fmla="*/ 190 h 256"/>
                            <a:gd name="T176" fmla="+- 0 2407 1968"/>
                            <a:gd name="T177" fmla="*/ T176 w 466"/>
                            <a:gd name="T178" fmla="+- 0 197 -9"/>
                            <a:gd name="T179" fmla="*/ 197 h 256"/>
                            <a:gd name="T180" fmla="+- 0 2355 1968"/>
                            <a:gd name="T181" fmla="*/ T180 w 466"/>
                            <a:gd name="T182" fmla="+- 0 237 -9"/>
                            <a:gd name="T183" fmla="*/ 237 h 256"/>
                            <a:gd name="T184" fmla="+- 0 2331 1968"/>
                            <a:gd name="T185" fmla="*/ T184 w 466"/>
                            <a:gd name="T186" fmla="+- 0 244 -9"/>
                            <a:gd name="T187" fmla="*/ 244 h 256"/>
                            <a:gd name="T188" fmla="+- 0 2322 1968"/>
                            <a:gd name="T189" fmla="*/ T188 w 466"/>
                            <a:gd name="T190" fmla="+- 0 246 -9"/>
                            <a:gd name="T191" fmla="*/ 246 h 256"/>
                            <a:gd name="T192" fmla="+- 0 2314 1968"/>
                            <a:gd name="T193" fmla="*/ T192 w 466"/>
                            <a:gd name="T194" fmla="+- 0 247 -9"/>
                            <a:gd name="T195" fmla="*/ 247 h 256"/>
                            <a:gd name="T196" fmla="+- 0 2306 1968"/>
                            <a:gd name="T197" fmla="*/ T196 w 466"/>
                            <a:gd name="T198" fmla="+- 0 247 -9"/>
                            <a:gd name="T199" fmla="*/ 247 h 256"/>
                            <a:gd name="T200" fmla="+- 0 2096 1968"/>
                            <a:gd name="T201" fmla="*/ T200 w 466"/>
                            <a:gd name="T202" fmla="+- 0 247 -9"/>
                            <a:gd name="T203" fmla="*/ 247 h 256"/>
                            <a:gd name="T204" fmla="+- 0 2087 1968"/>
                            <a:gd name="T205" fmla="*/ T204 w 466"/>
                            <a:gd name="T206" fmla="+- 0 247 -9"/>
                            <a:gd name="T207" fmla="*/ 247 h 256"/>
                            <a:gd name="T208" fmla="+- 0 2079 1968"/>
                            <a:gd name="T209" fmla="*/ T208 w 466"/>
                            <a:gd name="T210" fmla="+- 0 246 -9"/>
                            <a:gd name="T211" fmla="*/ 246 h 256"/>
                            <a:gd name="T212" fmla="+- 0 2071 1968"/>
                            <a:gd name="T213" fmla="*/ T212 w 466"/>
                            <a:gd name="T214" fmla="+- 0 244 -9"/>
                            <a:gd name="T215" fmla="*/ 244 h 256"/>
                            <a:gd name="T216" fmla="+- 0 2063 1968"/>
                            <a:gd name="T217" fmla="*/ T216 w 466"/>
                            <a:gd name="T218" fmla="+- 0 242 -9"/>
                            <a:gd name="T219" fmla="*/ 242 h 256"/>
                            <a:gd name="T220" fmla="+- 0 2006 1968"/>
                            <a:gd name="T221" fmla="*/ T220 w 466"/>
                            <a:gd name="T222" fmla="+- 0 209 -9"/>
                            <a:gd name="T223" fmla="*/ 209 h 256"/>
                            <a:gd name="T224" fmla="+- 0 1972 1968"/>
                            <a:gd name="T225" fmla="*/ T224 w 466"/>
                            <a:gd name="T226" fmla="+- 0 152 -9"/>
                            <a:gd name="T227" fmla="*/ 152 h 256"/>
                            <a:gd name="T228" fmla="+- 0 1971 1968"/>
                            <a:gd name="T229" fmla="*/ T228 w 466"/>
                            <a:gd name="T230" fmla="+- 0 144 -9"/>
                            <a:gd name="T231" fmla="*/ 144 h 256"/>
                            <a:gd name="T232" fmla="+- 0 1969 1968"/>
                            <a:gd name="T233" fmla="*/ T232 w 466"/>
                            <a:gd name="T234" fmla="+- 0 136 -9"/>
                            <a:gd name="T235" fmla="*/ 136 h 256"/>
                            <a:gd name="T236" fmla="+- 0 1968 1968"/>
                            <a:gd name="T237" fmla="*/ T236 w 466"/>
                            <a:gd name="T238" fmla="+- 0 127 -9"/>
                            <a:gd name="T239" fmla="*/ 127 h 256"/>
                            <a:gd name="T240" fmla="+- 0 1968 1968"/>
                            <a:gd name="T241" fmla="*/ T240 w 466"/>
                            <a:gd name="T242" fmla="+- 0 119 -9"/>
                            <a:gd name="T243" fmla="*/ 119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466" h="256">
                              <a:moveTo>
                                <a:pt x="0" y="128"/>
                              </a:moveTo>
                              <a:lnTo>
                                <a:pt x="0" y="120"/>
                              </a:lnTo>
                              <a:lnTo>
                                <a:pt x="1" y="111"/>
                              </a:lnTo>
                              <a:lnTo>
                                <a:pt x="3" y="103"/>
                              </a:lnTo>
                              <a:lnTo>
                                <a:pt x="4" y="95"/>
                              </a:lnTo>
                              <a:lnTo>
                                <a:pt x="38" y="38"/>
                              </a:lnTo>
                              <a:lnTo>
                                <a:pt x="43" y="32"/>
                              </a:lnTo>
                              <a:lnTo>
                                <a:pt x="50" y="27"/>
                              </a:lnTo>
                              <a:lnTo>
                                <a:pt x="57" y="22"/>
                              </a:lnTo>
                              <a:lnTo>
                                <a:pt x="64" y="17"/>
                              </a:lnTo>
                              <a:lnTo>
                                <a:pt x="71" y="13"/>
                              </a:lnTo>
                              <a:lnTo>
                                <a:pt x="79" y="10"/>
                              </a:lnTo>
                              <a:lnTo>
                                <a:pt x="87" y="7"/>
                              </a:lnTo>
                              <a:lnTo>
                                <a:pt x="95" y="5"/>
                              </a:lnTo>
                              <a:lnTo>
                                <a:pt x="103" y="3"/>
                              </a:lnTo>
                              <a:lnTo>
                                <a:pt x="111" y="1"/>
                              </a:lnTo>
                              <a:lnTo>
                                <a:pt x="119" y="0"/>
                              </a:lnTo>
                              <a:lnTo>
                                <a:pt x="128" y="0"/>
                              </a:lnTo>
                              <a:lnTo>
                                <a:pt x="338" y="0"/>
                              </a:lnTo>
                              <a:lnTo>
                                <a:pt x="346" y="0"/>
                              </a:lnTo>
                              <a:lnTo>
                                <a:pt x="354" y="1"/>
                              </a:lnTo>
                              <a:lnTo>
                                <a:pt x="363" y="3"/>
                              </a:lnTo>
                              <a:lnTo>
                                <a:pt x="371" y="5"/>
                              </a:lnTo>
                              <a:lnTo>
                                <a:pt x="379" y="7"/>
                              </a:lnTo>
                              <a:lnTo>
                                <a:pt x="387" y="10"/>
                              </a:lnTo>
                              <a:lnTo>
                                <a:pt x="394" y="13"/>
                              </a:lnTo>
                              <a:lnTo>
                                <a:pt x="428" y="38"/>
                              </a:lnTo>
                              <a:lnTo>
                                <a:pt x="434" y="44"/>
                              </a:lnTo>
                              <a:lnTo>
                                <a:pt x="439" y="50"/>
                              </a:lnTo>
                              <a:lnTo>
                                <a:pt x="444" y="57"/>
                              </a:lnTo>
                              <a:lnTo>
                                <a:pt x="449" y="64"/>
                              </a:lnTo>
                              <a:lnTo>
                                <a:pt x="463" y="103"/>
                              </a:lnTo>
                              <a:lnTo>
                                <a:pt x="465" y="111"/>
                              </a:lnTo>
                              <a:lnTo>
                                <a:pt x="465" y="120"/>
                              </a:lnTo>
                              <a:lnTo>
                                <a:pt x="465" y="128"/>
                              </a:lnTo>
                              <a:lnTo>
                                <a:pt x="465" y="136"/>
                              </a:lnTo>
                              <a:lnTo>
                                <a:pt x="465" y="145"/>
                              </a:lnTo>
                              <a:lnTo>
                                <a:pt x="463" y="153"/>
                              </a:lnTo>
                              <a:lnTo>
                                <a:pt x="461" y="161"/>
                              </a:lnTo>
                              <a:lnTo>
                                <a:pt x="459" y="169"/>
                              </a:lnTo>
                              <a:lnTo>
                                <a:pt x="456" y="177"/>
                              </a:lnTo>
                              <a:lnTo>
                                <a:pt x="452" y="185"/>
                              </a:lnTo>
                              <a:lnTo>
                                <a:pt x="449" y="192"/>
                              </a:lnTo>
                              <a:lnTo>
                                <a:pt x="444" y="199"/>
                              </a:lnTo>
                              <a:lnTo>
                                <a:pt x="439" y="206"/>
                              </a:lnTo>
                              <a:lnTo>
                                <a:pt x="387" y="246"/>
                              </a:lnTo>
                              <a:lnTo>
                                <a:pt x="363" y="253"/>
                              </a:lnTo>
                              <a:lnTo>
                                <a:pt x="354" y="255"/>
                              </a:lnTo>
                              <a:lnTo>
                                <a:pt x="346" y="256"/>
                              </a:lnTo>
                              <a:lnTo>
                                <a:pt x="338" y="256"/>
                              </a:lnTo>
                              <a:lnTo>
                                <a:pt x="128" y="256"/>
                              </a:lnTo>
                              <a:lnTo>
                                <a:pt x="119" y="256"/>
                              </a:lnTo>
                              <a:lnTo>
                                <a:pt x="111" y="255"/>
                              </a:lnTo>
                              <a:lnTo>
                                <a:pt x="103" y="253"/>
                              </a:lnTo>
                              <a:lnTo>
                                <a:pt x="95" y="251"/>
                              </a:lnTo>
                              <a:lnTo>
                                <a:pt x="38" y="218"/>
                              </a:lnTo>
                              <a:lnTo>
                                <a:pt x="4" y="161"/>
                              </a:lnTo>
                              <a:lnTo>
                                <a:pt x="3" y="153"/>
                              </a:lnTo>
                              <a:lnTo>
                                <a:pt x="1" y="145"/>
                              </a:lnTo>
                              <a:lnTo>
                                <a:pt x="0" y="136"/>
                              </a:lnTo>
                              <a:lnTo>
                                <a:pt x="0" y="128"/>
                              </a:lnTo>
                              <a:close/>
                            </a:path>
                          </a:pathLst>
                        </a:custGeom>
                        <a:noFill/>
                        <a:ln w="9529">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2EDD2B" id="Freeform 162" o:spid="_x0000_s1026" style="position:absolute;margin-left:98.4pt;margin-top:-.45pt;width:23.3pt;height:12.8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" path="m,128r,-8l1,111r2,-8l4,95,38,38r5,-6l50,27r7,-5l64,17r7,-4l79,10,87,7,95,5r8,-2l111,1,119,r9,l338,r8,l354,1r9,2l371,5r8,2l387,10r7,3l428,38r6,6l439,50r5,7l449,64r14,39l465,111r,9l465,128r,8l465,145r-2,8l461,161r-2,8l456,177r-4,8l449,192r-5,7l439,206r-52,40l363,253r-9,2l346,256r-8,l128,256r-9,l111,255r-8,-2l95,251,38,218,4,161,3,153,1,145,,136r,-8xe" filled="f" strokecolor="#99a0a6" strokeweight=".26469mm">
                <v:path arrowok="t" o:connecttype="custom" o:connectlocs="0,75565;0,70485;635,64770;1905,59690;2540,54610;24130,18415;27305,14605;31750,11430;36195,8255;40640,5080;45085,2540;50165,635;55245,-1270;60325,-2540;65405,-3810;70485,-5080;75565,-5715;81280,-5715;214630,-5715;219710,-5715;224790,-5080;230505,-3810;235585,-2540;240665,-1270;245745,635;250190,2540;271780,18415;275590,22225;278765,26035;281940,30480;285115,34925;294005,59690;295275,64770;295275,70485;295275,75565;295275,80645;295275,86360;294005,91440;292735,96520;291465,101600;289560,106680;287020,111760;285115,116205;281940,120650;278765,125095;245745,150495;230505,154940;224790,156210;219710,156845;214630,156845;81280,156845;75565,156845;70485,156210;65405,154940;60325,153670;24130,132715;2540,96520;1905,91440;635,86360;0,80645;0,75565" o:connectangles="0,0,0,0,0,0,0,0,0,0,0,0,0,0,0,0,0,0,0,0,0,0,0,0,0,0,0,0,0,0,0,0,0,0,0,0,0,0,0,0,0,0,0,0,0,0,0,0,0,0,0,0,0,0,0,0,0,0,0,0,0"/>
                <w10:wrap anchorx="page"/>
              </v:shape>
            </w:pict>
          </mc:Fallback>
        </mc:AlternateContent>
      </w:r>
      <w:r w:rsidRPr="001D7DFD">
        <w:rPr>
          <w:rFonts w:eastAsia="Roboto"/>
          <w:noProof/>
          <w:sz w:val="22"/>
          <w:szCs w:val="22"/>
          <w:lang w:val="pt-PT" w:eastAsia="en-US"/>
        </w:rPr>
        <mc:AlternateContent>
          <mc:Choice Requires="wps">
            <w:drawing>
              <wp:anchor distT="0" distB="0" distL="114300" distR="114300" simplePos="0" relativeHeight="251682816" behindDoc="0" locked="0" layoutInCell="1" allowOverlap="1" wp14:anchorId="2E1102D8" wp14:editId="5DA6E2CC">
                <wp:simplePos x="0" y="0"/>
                <wp:positionH relativeFrom="page">
                  <wp:posOffset>1249680</wp:posOffset>
                </wp:positionH>
                <wp:positionV relativeFrom="paragraph">
                  <wp:posOffset>280670</wp:posOffset>
                </wp:positionV>
                <wp:extent cx="295910" cy="162560"/>
                <wp:effectExtent l="11430" t="13970" r="6985" b="4445"/>
                <wp:wrapNone/>
                <wp:docPr id="45" name="Freeform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910" cy="162560"/>
                        </a:xfrm>
                        <a:custGeom>
                          <a:avLst/>
                          <a:gdLst>
                            <a:gd name="T0" fmla="+- 0 1968 1968"/>
                            <a:gd name="T1" fmla="*/ T0 w 466"/>
                            <a:gd name="T2" fmla="+- 0 569 442"/>
                            <a:gd name="T3" fmla="*/ 569 h 256"/>
                            <a:gd name="T4" fmla="+- 0 1968 1968"/>
                            <a:gd name="T5" fmla="*/ T4 w 466"/>
                            <a:gd name="T6" fmla="+- 0 561 442"/>
                            <a:gd name="T7" fmla="*/ 561 h 256"/>
                            <a:gd name="T8" fmla="+- 0 1969 1968"/>
                            <a:gd name="T9" fmla="*/ T8 w 466"/>
                            <a:gd name="T10" fmla="+- 0 553 442"/>
                            <a:gd name="T11" fmla="*/ 553 h 256"/>
                            <a:gd name="T12" fmla="+- 0 1971 1968"/>
                            <a:gd name="T13" fmla="*/ T12 w 466"/>
                            <a:gd name="T14" fmla="+- 0 544 442"/>
                            <a:gd name="T15" fmla="*/ 544 h 256"/>
                            <a:gd name="T16" fmla="+- 0 1972 1968"/>
                            <a:gd name="T17" fmla="*/ T16 w 466"/>
                            <a:gd name="T18" fmla="+- 0 536 442"/>
                            <a:gd name="T19" fmla="*/ 536 h 256"/>
                            <a:gd name="T20" fmla="+- 0 2006 1968"/>
                            <a:gd name="T21" fmla="*/ T20 w 466"/>
                            <a:gd name="T22" fmla="+- 0 479 442"/>
                            <a:gd name="T23" fmla="*/ 479 h 256"/>
                            <a:gd name="T24" fmla="+- 0 2025 1968"/>
                            <a:gd name="T25" fmla="*/ T24 w 466"/>
                            <a:gd name="T26" fmla="+- 0 463 442"/>
                            <a:gd name="T27" fmla="*/ 463 h 256"/>
                            <a:gd name="T28" fmla="+- 0 2032 1968"/>
                            <a:gd name="T29" fmla="*/ T28 w 466"/>
                            <a:gd name="T30" fmla="+- 0 458 442"/>
                            <a:gd name="T31" fmla="*/ 458 h 256"/>
                            <a:gd name="T32" fmla="+- 0 2039 1968"/>
                            <a:gd name="T33" fmla="*/ T32 w 466"/>
                            <a:gd name="T34" fmla="+- 0 455 442"/>
                            <a:gd name="T35" fmla="*/ 455 h 256"/>
                            <a:gd name="T36" fmla="+- 0 2047 1968"/>
                            <a:gd name="T37" fmla="*/ T36 w 466"/>
                            <a:gd name="T38" fmla="+- 0 451 442"/>
                            <a:gd name="T39" fmla="*/ 451 h 256"/>
                            <a:gd name="T40" fmla="+- 0 2055 1968"/>
                            <a:gd name="T41" fmla="*/ T40 w 466"/>
                            <a:gd name="T42" fmla="+- 0 448 442"/>
                            <a:gd name="T43" fmla="*/ 448 h 256"/>
                            <a:gd name="T44" fmla="+- 0 2063 1968"/>
                            <a:gd name="T45" fmla="*/ T44 w 466"/>
                            <a:gd name="T46" fmla="+- 0 446 442"/>
                            <a:gd name="T47" fmla="*/ 446 h 256"/>
                            <a:gd name="T48" fmla="+- 0 2071 1968"/>
                            <a:gd name="T49" fmla="*/ T48 w 466"/>
                            <a:gd name="T50" fmla="+- 0 444 442"/>
                            <a:gd name="T51" fmla="*/ 444 h 256"/>
                            <a:gd name="T52" fmla="+- 0 2079 1968"/>
                            <a:gd name="T53" fmla="*/ T52 w 466"/>
                            <a:gd name="T54" fmla="+- 0 442 442"/>
                            <a:gd name="T55" fmla="*/ 442 h 256"/>
                            <a:gd name="T56" fmla="+- 0 2087 1968"/>
                            <a:gd name="T57" fmla="*/ T56 w 466"/>
                            <a:gd name="T58" fmla="+- 0 442 442"/>
                            <a:gd name="T59" fmla="*/ 442 h 256"/>
                            <a:gd name="T60" fmla="+- 0 2096 1968"/>
                            <a:gd name="T61" fmla="*/ T60 w 466"/>
                            <a:gd name="T62" fmla="+- 0 442 442"/>
                            <a:gd name="T63" fmla="*/ 442 h 256"/>
                            <a:gd name="T64" fmla="+- 0 2306 1968"/>
                            <a:gd name="T65" fmla="*/ T64 w 466"/>
                            <a:gd name="T66" fmla="+- 0 442 442"/>
                            <a:gd name="T67" fmla="*/ 442 h 256"/>
                            <a:gd name="T68" fmla="+- 0 2314 1968"/>
                            <a:gd name="T69" fmla="*/ T68 w 466"/>
                            <a:gd name="T70" fmla="+- 0 442 442"/>
                            <a:gd name="T71" fmla="*/ 442 h 256"/>
                            <a:gd name="T72" fmla="+- 0 2322 1968"/>
                            <a:gd name="T73" fmla="*/ T72 w 466"/>
                            <a:gd name="T74" fmla="+- 0 442 442"/>
                            <a:gd name="T75" fmla="*/ 442 h 256"/>
                            <a:gd name="T76" fmla="+- 0 2331 1968"/>
                            <a:gd name="T77" fmla="*/ T76 w 466"/>
                            <a:gd name="T78" fmla="+- 0 444 442"/>
                            <a:gd name="T79" fmla="*/ 444 h 256"/>
                            <a:gd name="T80" fmla="+- 0 2339 1968"/>
                            <a:gd name="T81" fmla="*/ T80 w 466"/>
                            <a:gd name="T82" fmla="+- 0 446 442"/>
                            <a:gd name="T83" fmla="*/ 446 h 256"/>
                            <a:gd name="T84" fmla="+- 0 2347 1968"/>
                            <a:gd name="T85" fmla="*/ T84 w 466"/>
                            <a:gd name="T86" fmla="+- 0 448 442"/>
                            <a:gd name="T87" fmla="*/ 448 h 256"/>
                            <a:gd name="T88" fmla="+- 0 2355 1968"/>
                            <a:gd name="T89" fmla="*/ T88 w 466"/>
                            <a:gd name="T90" fmla="+- 0 451 442"/>
                            <a:gd name="T91" fmla="*/ 451 h 256"/>
                            <a:gd name="T92" fmla="+- 0 2362 1968"/>
                            <a:gd name="T93" fmla="*/ T92 w 466"/>
                            <a:gd name="T94" fmla="+- 0 455 442"/>
                            <a:gd name="T95" fmla="*/ 455 h 256"/>
                            <a:gd name="T96" fmla="+- 0 2412 1968"/>
                            <a:gd name="T97" fmla="*/ T96 w 466"/>
                            <a:gd name="T98" fmla="+- 0 498 442"/>
                            <a:gd name="T99" fmla="*/ 498 h 256"/>
                            <a:gd name="T100" fmla="+- 0 2433 1968"/>
                            <a:gd name="T101" fmla="*/ T100 w 466"/>
                            <a:gd name="T102" fmla="+- 0 561 442"/>
                            <a:gd name="T103" fmla="*/ 561 h 256"/>
                            <a:gd name="T104" fmla="+- 0 2433 1968"/>
                            <a:gd name="T105" fmla="*/ T104 w 466"/>
                            <a:gd name="T106" fmla="+- 0 569 442"/>
                            <a:gd name="T107" fmla="*/ 569 h 256"/>
                            <a:gd name="T108" fmla="+- 0 2433 1968"/>
                            <a:gd name="T109" fmla="*/ T108 w 466"/>
                            <a:gd name="T110" fmla="+- 0 578 442"/>
                            <a:gd name="T111" fmla="*/ 578 h 256"/>
                            <a:gd name="T112" fmla="+- 0 2412 1968"/>
                            <a:gd name="T113" fmla="*/ T112 w 466"/>
                            <a:gd name="T114" fmla="+- 0 640 442"/>
                            <a:gd name="T115" fmla="*/ 640 h 256"/>
                            <a:gd name="T116" fmla="+- 0 2407 1968"/>
                            <a:gd name="T117" fmla="*/ T116 w 466"/>
                            <a:gd name="T118" fmla="+- 0 647 442"/>
                            <a:gd name="T119" fmla="*/ 647 h 256"/>
                            <a:gd name="T120" fmla="+- 0 2377 1968"/>
                            <a:gd name="T121" fmla="*/ T120 w 466"/>
                            <a:gd name="T122" fmla="+- 0 675 442"/>
                            <a:gd name="T123" fmla="*/ 675 h 256"/>
                            <a:gd name="T124" fmla="+- 0 2370 1968"/>
                            <a:gd name="T125" fmla="*/ T124 w 466"/>
                            <a:gd name="T126" fmla="+- 0 680 442"/>
                            <a:gd name="T127" fmla="*/ 680 h 256"/>
                            <a:gd name="T128" fmla="+- 0 2331 1968"/>
                            <a:gd name="T129" fmla="*/ T128 w 466"/>
                            <a:gd name="T130" fmla="+- 0 694 442"/>
                            <a:gd name="T131" fmla="*/ 694 h 256"/>
                            <a:gd name="T132" fmla="+- 0 2322 1968"/>
                            <a:gd name="T133" fmla="*/ T132 w 466"/>
                            <a:gd name="T134" fmla="+- 0 696 442"/>
                            <a:gd name="T135" fmla="*/ 696 h 256"/>
                            <a:gd name="T136" fmla="+- 0 2314 1968"/>
                            <a:gd name="T137" fmla="*/ T136 w 466"/>
                            <a:gd name="T138" fmla="+- 0 697 442"/>
                            <a:gd name="T139" fmla="*/ 697 h 256"/>
                            <a:gd name="T140" fmla="+- 0 2306 1968"/>
                            <a:gd name="T141" fmla="*/ T140 w 466"/>
                            <a:gd name="T142" fmla="+- 0 697 442"/>
                            <a:gd name="T143" fmla="*/ 697 h 256"/>
                            <a:gd name="T144" fmla="+- 0 2096 1968"/>
                            <a:gd name="T145" fmla="*/ T144 w 466"/>
                            <a:gd name="T146" fmla="+- 0 697 442"/>
                            <a:gd name="T147" fmla="*/ 697 h 256"/>
                            <a:gd name="T148" fmla="+- 0 2087 1968"/>
                            <a:gd name="T149" fmla="*/ T148 w 466"/>
                            <a:gd name="T150" fmla="+- 0 697 442"/>
                            <a:gd name="T151" fmla="*/ 697 h 256"/>
                            <a:gd name="T152" fmla="+- 0 2079 1968"/>
                            <a:gd name="T153" fmla="*/ T152 w 466"/>
                            <a:gd name="T154" fmla="+- 0 696 442"/>
                            <a:gd name="T155" fmla="*/ 696 h 256"/>
                            <a:gd name="T156" fmla="+- 0 2071 1968"/>
                            <a:gd name="T157" fmla="*/ T156 w 466"/>
                            <a:gd name="T158" fmla="+- 0 694 442"/>
                            <a:gd name="T159" fmla="*/ 694 h 256"/>
                            <a:gd name="T160" fmla="+- 0 2063 1968"/>
                            <a:gd name="T161" fmla="*/ T160 w 466"/>
                            <a:gd name="T162" fmla="+- 0 693 442"/>
                            <a:gd name="T163" fmla="*/ 693 h 256"/>
                            <a:gd name="T164" fmla="+- 0 2006 1968"/>
                            <a:gd name="T165" fmla="*/ T164 w 466"/>
                            <a:gd name="T166" fmla="+- 0 659 442"/>
                            <a:gd name="T167" fmla="*/ 659 h 256"/>
                            <a:gd name="T168" fmla="+- 0 1990 1968"/>
                            <a:gd name="T169" fmla="*/ T168 w 466"/>
                            <a:gd name="T170" fmla="+- 0 640 442"/>
                            <a:gd name="T171" fmla="*/ 640 h 256"/>
                            <a:gd name="T172" fmla="+- 0 1985 1968"/>
                            <a:gd name="T173" fmla="*/ T172 w 466"/>
                            <a:gd name="T174" fmla="+- 0 633 442"/>
                            <a:gd name="T175" fmla="*/ 633 h 256"/>
                            <a:gd name="T176" fmla="+- 0 1971 1968"/>
                            <a:gd name="T177" fmla="*/ T176 w 466"/>
                            <a:gd name="T178" fmla="+- 0 594 442"/>
                            <a:gd name="T179" fmla="*/ 594 h 256"/>
                            <a:gd name="T180" fmla="+- 0 1969 1968"/>
                            <a:gd name="T181" fmla="*/ T180 w 466"/>
                            <a:gd name="T182" fmla="+- 0 586 442"/>
                            <a:gd name="T183" fmla="*/ 586 h 256"/>
                            <a:gd name="T184" fmla="+- 0 1968 1968"/>
                            <a:gd name="T185" fmla="*/ T184 w 466"/>
                            <a:gd name="T186" fmla="+- 0 578 442"/>
                            <a:gd name="T187" fmla="*/ 578 h 256"/>
                            <a:gd name="T188" fmla="+- 0 1968 1968"/>
                            <a:gd name="T189" fmla="*/ T188 w 466"/>
                            <a:gd name="T190" fmla="+- 0 569 442"/>
                            <a:gd name="T191" fmla="*/ 569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466" h="256">
                              <a:moveTo>
                                <a:pt x="0" y="127"/>
                              </a:moveTo>
                              <a:lnTo>
                                <a:pt x="0" y="119"/>
                              </a:lnTo>
                              <a:lnTo>
                                <a:pt x="1" y="111"/>
                              </a:lnTo>
                              <a:lnTo>
                                <a:pt x="3" y="102"/>
                              </a:lnTo>
                              <a:lnTo>
                                <a:pt x="4" y="94"/>
                              </a:lnTo>
                              <a:lnTo>
                                <a:pt x="38" y="37"/>
                              </a:lnTo>
                              <a:lnTo>
                                <a:pt x="57" y="21"/>
                              </a:lnTo>
                              <a:lnTo>
                                <a:pt x="64" y="16"/>
                              </a:lnTo>
                              <a:lnTo>
                                <a:pt x="71" y="13"/>
                              </a:lnTo>
                              <a:lnTo>
                                <a:pt x="79" y="9"/>
                              </a:lnTo>
                              <a:lnTo>
                                <a:pt x="87" y="6"/>
                              </a:lnTo>
                              <a:lnTo>
                                <a:pt x="95" y="4"/>
                              </a:lnTo>
                              <a:lnTo>
                                <a:pt x="103" y="2"/>
                              </a:lnTo>
                              <a:lnTo>
                                <a:pt x="111" y="0"/>
                              </a:lnTo>
                              <a:lnTo>
                                <a:pt x="119" y="0"/>
                              </a:lnTo>
                              <a:lnTo>
                                <a:pt x="128" y="0"/>
                              </a:lnTo>
                              <a:lnTo>
                                <a:pt x="338" y="0"/>
                              </a:lnTo>
                              <a:lnTo>
                                <a:pt x="346" y="0"/>
                              </a:lnTo>
                              <a:lnTo>
                                <a:pt x="354" y="0"/>
                              </a:lnTo>
                              <a:lnTo>
                                <a:pt x="363" y="2"/>
                              </a:lnTo>
                              <a:lnTo>
                                <a:pt x="371" y="4"/>
                              </a:lnTo>
                              <a:lnTo>
                                <a:pt x="379" y="6"/>
                              </a:lnTo>
                              <a:lnTo>
                                <a:pt x="387" y="9"/>
                              </a:lnTo>
                              <a:lnTo>
                                <a:pt x="394" y="13"/>
                              </a:lnTo>
                              <a:lnTo>
                                <a:pt x="444" y="56"/>
                              </a:lnTo>
                              <a:lnTo>
                                <a:pt x="465" y="119"/>
                              </a:lnTo>
                              <a:lnTo>
                                <a:pt x="465" y="127"/>
                              </a:lnTo>
                              <a:lnTo>
                                <a:pt x="465" y="136"/>
                              </a:lnTo>
                              <a:lnTo>
                                <a:pt x="444" y="198"/>
                              </a:lnTo>
                              <a:lnTo>
                                <a:pt x="439" y="205"/>
                              </a:lnTo>
                              <a:lnTo>
                                <a:pt x="409" y="233"/>
                              </a:lnTo>
                              <a:lnTo>
                                <a:pt x="402" y="238"/>
                              </a:lnTo>
                              <a:lnTo>
                                <a:pt x="363" y="252"/>
                              </a:lnTo>
                              <a:lnTo>
                                <a:pt x="354" y="254"/>
                              </a:lnTo>
                              <a:lnTo>
                                <a:pt x="346" y="255"/>
                              </a:lnTo>
                              <a:lnTo>
                                <a:pt x="338" y="255"/>
                              </a:lnTo>
                              <a:lnTo>
                                <a:pt x="128" y="255"/>
                              </a:lnTo>
                              <a:lnTo>
                                <a:pt x="119" y="255"/>
                              </a:lnTo>
                              <a:lnTo>
                                <a:pt x="111" y="254"/>
                              </a:lnTo>
                              <a:lnTo>
                                <a:pt x="103" y="252"/>
                              </a:lnTo>
                              <a:lnTo>
                                <a:pt x="95" y="251"/>
                              </a:lnTo>
                              <a:lnTo>
                                <a:pt x="38" y="217"/>
                              </a:lnTo>
                              <a:lnTo>
                                <a:pt x="22" y="198"/>
                              </a:lnTo>
                              <a:lnTo>
                                <a:pt x="17" y="191"/>
                              </a:lnTo>
                              <a:lnTo>
                                <a:pt x="3" y="152"/>
                              </a:lnTo>
                              <a:lnTo>
                                <a:pt x="1" y="144"/>
                              </a:lnTo>
                              <a:lnTo>
                                <a:pt x="0" y="136"/>
                              </a:lnTo>
                              <a:lnTo>
                                <a:pt x="0" y="127"/>
                              </a:lnTo>
                              <a:close/>
                            </a:path>
                          </a:pathLst>
                        </a:custGeom>
                        <a:noFill/>
                        <a:ln w="9529">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032967" id="Freeform 163" o:spid="_x0000_s1026" style="position:absolute;margin-left:98.4pt;margin-top:22.1pt;width:23.3pt;height:12.8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" path="m,127r,-8l1,111r2,-9l4,94,38,37,57,21r7,-5l71,13,79,9,87,6,95,4r8,-2l111,r8,l128,,338,r8,l354,r9,2l371,4r8,2l387,9r7,4l444,56r21,63l465,127r,9l444,198r-5,7l409,233r-7,5l363,252r-9,2l346,255r-8,l128,255r-9,l111,254r-8,-2l95,251,38,217,22,198r-5,-7l3,152,1,144,,136r,-9xe" filled="f" strokecolor="#99a0a6" strokeweight=".26469mm">
                <v:path arrowok="t" o:connecttype="custom" o:connectlocs="0,361315;0,356235;635,351155;1905,345440;2540,340360;24130,304165;36195,294005;40640,290830;45085,288925;50165,286385;55245,284480;60325,283210;65405,281940;70485,280670;75565,280670;81280,280670;214630,280670;219710,280670;224790,280670;230505,281940;235585,283210;240665,284480;245745,286385;250190,288925;281940,316230;295275,356235;295275,361315;295275,367030;281940,406400;278765,410845;259715,428625;255270,431800;230505,440690;224790,441960;219710,442595;214630,442595;81280,442595;75565,442595;70485,441960;65405,440690;60325,440055;24130,418465;13970,406400;10795,401955;1905,377190;635,372110;0,367030;0,361315" o:connectangles="0,0,0,0,0,0,0,0,0,0,0,0,0,0,0,0,0,0,0,0,0,0,0,0,0,0,0,0,0,0,0,0,0,0,0,0,0,0,0,0,0,0,0,0,0,0,0,0"/>
                <w10:wrap anchorx="page"/>
              </v:shape>
            </w:pict>
          </mc:Fallback>
        </mc:AlternateContent>
      </w:r>
      <w:r w:rsidRPr="001D7DFD">
        <w:rPr>
          <w:rFonts w:eastAsia="Roboto"/>
          <w:noProof/>
          <w:sz w:val="22"/>
          <w:szCs w:val="22"/>
          <w:lang w:val="pt-PT" w:eastAsia="en-US"/>
        </w:rPr>
        <mc:AlternateContent>
          <mc:Choice Requires="wps">
            <w:drawing>
              <wp:anchor distT="0" distB="0" distL="114300" distR="114300" simplePos="0" relativeHeight="251683840" behindDoc="0" locked="0" layoutInCell="1" allowOverlap="1" wp14:anchorId="66578D24" wp14:editId="47CE8089">
                <wp:simplePos x="0" y="0"/>
                <wp:positionH relativeFrom="page">
                  <wp:posOffset>1249680</wp:posOffset>
                </wp:positionH>
                <wp:positionV relativeFrom="paragraph">
                  <wp:posOffset>566420</wp:posOffset>
                </wp:positionV>
                <wp:extent cx="295910" cy="162560"/>
                <wp:effectExtent l="11430" t="13970" r="6985" b="4445"/>
                <wp:wrapNone/>
                <wp:docPr id="44" name="Freeform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910" cy="162560"/>
                        </a:xfrm>
                        <a:custGeom>
                          <a:avLst/>
                          <a:gdLst>
                            <a:gd name="T0" fmla="+- 0 1968 1968"/>
                            <a:gd name="T1" fmla="*/ T0 w 466"/>
                            <a:gd name="T2" fmla="+- 0 1019 892"/>
                            <a:gd name="T3" fmla="*/ 1019 h 256"/>
                            <a:gd name="T4" fmla="+- 0 1968 1968"/>
                            <a:gd name="T5" fmla="*/ T4 w 466"/>
                            <a:gd name="T6" fmla="+- 0 1011 892"/>
                            <a:gd name="T7" fmla="*/ 1011 h 256"/>
                            <a:gd name="T8" fmla="+- 0 1969 1968"/>
                            <a:gd name="T9" fmla="*/ T8 w 466"/>
                            <a:gd name="T10" fmla="+- 0 1003 892"/>
                            <a:gd name="T11" fmla="*/ 1003 h 256"/>
                            <a:gd name="T12" fmla="+- 0 1971 1968"/>
                            <a:gd name="T13" fmla="*/ T12 w 466"/>
                            <a:gd name="T14" fmla="+- 0 995 892"/>
                            <a:gd name="T15" fmla="*/ 995 h 256"/>
                            <a:gd name="T16" fmla="+- 0 1972 1968"/>
                            <a:gd name="T17" fmla="*/ T16 w 466"/>
                            <a:gd name="T18" fmla="+- 0 986 892"/>
                            <a:gd name="T19" fmla="*/ 986 h 256"/>
                            <a:gd name="T20" fmla="+- 0 1990 1968"/>
                            <a:gd name="T21" fmla="*/ T20 w 466"/>
                            <a:gd name="T22" fmla="+- 0 949 892"/>
                            <a:gd name="T23" fmla="*/ 949 h 256"/>
                            <a:gd name="T24" fmla="+- 0 1994 1968"/>
                            <a:gd name="T25" fmla="*/ T24 w 466"/>
                            <a:gd name="T26" fmla="+- 0 942 892"/>
                            <a:gd name="T27" fmla="*/ 942 h 256"/>
                            <a:gd name="T28" fmla="+- 0 2000 1968"/>
                            <a:gd name="T29" fmla="*/ T28 w 466"/>
                            <a:gd name="T30" fmla="+- 0 935 892"/>
                            <a:gd name="T31" fmla="*/ 935 h 256"/>
                            <a:gd name="T32" fmla="+- 0 2006 1968"/>
                            <a:gd name="T33" fmla="*/ T32 w 466"/>
                            <a:gd name="T34" fmla="+- 0 929 892"/>
                            <a:gd name="T35" fmla="*/ 929 h 256"/>
                            <a:gd name="T36" fmla="+- 0 2011 1968"/>
                            <a:gd name="T37" fmla="*/ T36 w 466"/>
                            <a:gd name="T38" fmla="+- 0 923 892"/>
                            <a:gd name="T39" fmla="*/ 923 h 256"/>
                            <a:gd name="T40" fmla="+- 0 2018 1968"/>
                            <a:gd name="T41" fmla="*/ T40 w 466"/>
                            <a:gd name="T42" fmla="+- 0 918 892"/>
                            <a:gd name="T43" fmla="*/ 918 h 256"/>
                            <a:gd name="T44" fmla="+- 0 2025 1968"/>
                            <a:gd name="T45" fmla="*/ T44 w 466"/>
                            <a:gd name="T46" fmla="+- 0 913 892"/>
                            <a:gd name="T47" fmla="*/ 913 h 256"/>
                            <a:gd name="T48" fmla="+- 0 2032 1968"/>
                            <a:gd name="T49" fmla="*/ T48 w 466"/>
                            <a:gd name="T50" fmla="+- 0 909 892"/>
                            <a:gd name="T51" fmla="*/ 909 h 256"/>
                            <a:gd name="T52" fmla="+- 0 2071 1968"/>
                            <a:gd name="T53" fmla="*/ T52 w 466"/>
                            <a:gd name="T54" fmla="+- 0 894 892"/>
                            <a:gd name="T55" fmla="*/ 894 h 256"/>
                            <a:gd name="T56" fmla="+- 0 2079 1968"/>
                            <a:gd name="T57" fmla="*/ T56 w 466"/>
                            <a:gd name="T58" fmla="+- 0 893 892"/>
                            <a:gd name="T59" fmla="*/ 893 h 256"/>
                            <a:gd name="T60" fmla="+- 0 2087 1968"/>
                            <a:gd name="T61" fmla="*/ T60 w 466"/>
                            <a:gd name="T62" fmla="+- 0 892 892"/>
                            <a:gd name="T63" fmla="*/ 892 h 256"/>
                            <a:gd name="T64" fmla="+- 0 2096 1968"/>
                            <a:gd name="T65" fmla="*/ T64 w 466"/>
                            <a:gd name="T66" fmla="+- 0 892 892"/>
                            <a:gd name="T67" fmla="*/ 892 h 256"/>
                            <a:gd name="T68" fmla="+- 0 2306 1968"/>
                            <a:gd name="T69" fmla="*/ T68 w 466"/>
                            <a:gd name="T70" fmla="+- 0 892 892"/>
                            <a:gd name="T71" fmla="*/ 892 h 256"/>
                            <a:gd name="T72" fmla="+- 0 2314 1968"/>
                            <a:gd name="T73" fmla="*/ T72 w 466"/>
                            <a:gd name="T74" fmla="+- 0 892 892"/>
                            <a:gd name="T75" fmla="*/ 892 h 256"/>
                            <a:gd name="T76" fmla="+- 0 2322 1968"/>
                            <a:gd name="T77" fmla="*/ T76 w 466"/>
                            <a:gd name="T78" fmla="+- 0 893 892"/>
                            <a:gd name="T79" fmla="*/ 893 h 256"/>
                            <a:gd name="T80" fmla="+- 0 2331 1968"/>
                            <a:gd name="T81" fmla="*/ T80 w 466"/>
                            <a:gd name="T82" fmla="+- 0 894 892"/>
                            <a:gd name="T83" fmla="*/ 894 h 256"/>
                            <a:gd name="T84" fmla="+- 0 2339 1968"/>
                            <a:gd name="T85" fmla="*/ T84 w 466"/>
                            <a:gd name="T86" fmla="+- 0 896 892"/>
                            <a:gd name="T87" fmla="*/ 896 h 256"/>
                            <a:gd name="T88" fmla="+- 0 2396 1968"/>
                            <a:gd name="T89" fmla="*/ T88 w 466"/>
                            <a:gd name="T90" fmla="+- 0 929 892"/>
                            <a:gd name="T91" fmla="*/ 929 h 256"/>
                            <a:gd name="T92" fmla="+- 0 2402 1968"/>
                            <a:gd name="T93" fmla="*/ T92 w 466"/>
                            <a:gd name="T94" fmla="+- 0 935 892"/>
                            <a:gd name="T95" fmla="*/ 935 h 256"/>
                            <a:gd name="T96" fmla="+- 0 2407 1968"/>
                            <a:gd name="T97" fmla="*/ T96 w 466"/>
                            <a:gd name="T98" fmla="+- 0 942 892"/>
                            <a:gd name="T99" fmla="*/ 942 h 256"/>
                            <a:gd name="T100" fmla="+- 0 2412 1968"/>
                            <a:gd name="T101" fmla="*/ T100 w 466"/>
                            <a:gd name="T102" fmla="+- 0 949 892"/>
                            <a:gd name="T103" fmla="*/ 949 h 256"/>
                            <a:gd name="T104" fmla="+- 0 2417 1968"/>
                            <a:gd name="T105" fmla="*/ T104 w 466"/>
                            <a:gd name="T106" fmla="+- 0 956 892"/>
                            <a:gd name="T107" fmla="*/ 956 h 256"/>
                            <a:gd name="T108" fmla="+- 0 2433 1968"/>
                            <a:gd name="T109" fmla="*/ T108 w 466"/>
                            <a:gd name="T110" fmla="+- 0 1011 892"/>
                            <a:gd name="T111" fmla="*/ 1011 h 256"/>
                            <a:gd name="T112" fmla="+- 0 2433 1968"/>
                            <a:gd name="T113" fmla="*/ T112 w 466"/>
                            <a:gd name="T114" fmla="+- 0 1019 892"/>
                            <a:gd name="T115" fmla="*/ 1019 h 256"/>
                            <a:gd name="T116" fmla="+- 0 2433 1968"/>
                            <a:gd name="T117" fmla="*/ T116 w 466"/>
                            <a:gd name="T118" fmla="+- 0 1028 892"/>
                            <a:gd name="T119" fmla="*/ 1028 h 256"/>
                            <a:gd name="T120" fmla="+- 0 2433 1968"/>
                            <a:gd name="T121" fmla="*/ T120 w 466"/>
                            <a:gd name="T122" fmla="+- 0 1036 892"/>
                            <a:gd name="T123" fmla="*/ 1036 h 256"/>
                            <a:gd name="T124" fmla="+- 0 2431 1968"/>
                            <a:gd name="T125" fmla="*/ T124 w 466"/>
                            <a:gd name="T126" fmla="+- 0 1044 892"/>
                            <a:gd name="T127" fmla="*/ 1044 h 256"/>
                            <a:gd name="T128" fmla="+- 0 2429 1968"/>
                            <a:gd name="T129" fmla="*/ T128 w 466"/>
                            <a:gd name="T130" fmla="+- 0 1053 892"/>
                            <a:gd name="T131" fmla="*/ 1053 h 256"/>
                            <a:gd name="T132" fmla="+- 0 2412 1968"/>
                            <a:gd name="T133" fmla="*/ T132 w 466"/>
                            <a:gd name="T134" fmla="+- 0 1090 892"/>
                            <a:gd name="T135" fmla="*/ 1090 h 256"/>
                            <a:gd name="T136" fmla="+- 0 2407 1968"/>
                            <a:gd name="T137" fmla="*/ T136 w 466"/>
                            <a:gd name="T138" fmla="+- 0 1097 892"/>
                            <a:gd name="T139" fmla="*/ 1097 h 256"/>
                            <a:gd name="T140" fmla="+- 0 2377 1968"/>
                            <a:gd name="T141" fmla="*/ T140 w 466"/>
                            <a:gd name="T142" fmla="+- 0 1125 892"/>
                            <a:gd name="T143" fmla="*/ 1125 h 256"/>
                            <a:gd name="T144" fmla="+- 0 2370 1968"/>
                            <a:gd name="T145" fmla="*/ T144 w 466"/>
                            <a:gd name="T146" fmla="+- 0 1130 892"/>
                            <a:gd name="T147" fmla="*/ 1130 h 256"/>
                            <a:gd name="T148" fmla="+- 0 2362 1968"/>
                            <a:gd name="T149" fmla="*/ T148 w 466"/>
                            <a:gd name="T150" fmla="+- 0 1134 892"/>
                            <a:gd name="T151" fmla="*/ 1134 h 256"/>
                            <a:gd name="T152" fmla="+- 0 2355 1968"/>
                            <a:gd name="T153" fmla="*/ T152 w 466"/>
                            <a:gd name="T154" fmla="+- 0 1137 892"/>
                            <a:gd name="T155" fmla="*/ 1137 h 256"/>
                            <a:gd name="T156" fmla="+- 0 2347 1968"/>
                            <a:gd name="T157" fmla="*/ T156 w 466"/>
                            <a:gd name="T158" fmla="+- 0 1140 892"/>
                            <a:gd name="T159" fmla="*/ 1140 h 256"/>
                            <a:gd name="T160" fmla="+- 0 2339 1968"/>
                            <a:gd name="T161" fmla="*/ T160 w 466"/>
                            <a:gd name="T162" fmla="+- 0 1143 892"/>
                            <a:gd name="T163" fmla="*/ 1143 h 256"/>
                            <a:gd name="T164" fmla="+- 0 2331 1968"/>
                            <a:gd name="T165" fmla="*/ T164 w 466"/>
                            <a:gd name="T166" fmla="+- 0 1145 892"/>
                            <a:gd name="T167" fmla="*/ 1145 h 256"/>
                            <a:gd name="T168" fmla="+- 0 2322 1968"/>
                            <a:gd name="T169" fmla="*/ T168 w 466"/>
                            <a:gd name="T170" fmla="+- 0 1146 892"/>
                            <a:gd name="T171" fmla="*/ 1146 h 256"/>
                            <a:gd name="T172" fmla="+- 0 2314 1968"/>
                            <a:gd name="T173" fmla="*/ T172 w 466"/>
                            <a:gd name="T174" fmla="+- 0 1147 892"/>
                            <a:gd name="T175" fmla="*/ 1147 h 256"/>
                            <a:gd name="T176" fmla="+- 0 2306 1968"/>
                            <a:gd name="T177" fmla="*/ T176 w 466"/>
                            <a:gd name="T178" fmla="+- 0 1147 892"/>
                            <a:gd name="T179" fmla="*/ 1147 h 256"/>
                            <a:gd name="T180" fmla="+- 0 2096 1968"/>
                            <a:gd name="T181" fmla="*/ T180 w 466"/>
                            <a:gd name="T182" fmla="+- 0 1147 892"/>
                            <a:gd name="T183" fmla="*/ 1147 h 256"/>
                            <a:gd name="T184" fmla="+- 0 2087 1968"/>
                            <a:gd name="T185" fmla="*/ T184 w 466"/>
                            <a:gd name="T186" fmla="+- 0 1147 892"/>
                            <a:gd name="T187" fmla="*/ 1147 h 256"/>
                            <a:gd name="T188" fmla="+- 0 2079 1968"/>
                            <a:gd name="T189" fmla="*/ T188 w 466"/>
                            <a:gd name="T190" fmla="+- 0 1146 892"/>
                            <a:gd name="T191" fmla="*/ 1146 h 256"/>
                            <a:gd name="T192" fmla="+- 0 2071 1968"/>
                            <a:gd name="T193" fmla="*/ T192 w 466"/>
                            <a:gd name="T194" fmla="+- 0 1145 892"/>
                            <a:gd name="T195" fmla="*/ 1145 h 256"/>
                            <a:gd name="T196" fmla="+- 0 2063 1968"/>
                            <a:gd name="T197" fmla="*/ T196 w 466"/>
                            <a:gd name="T198" fmla="+- 0 1143 892"/>
                            <a:gd name="T199" fmla="*/ 1143 h 256"/>
                            <a:gd name="T200" fmla="+- 0 2055 1968"/>
                            <a:gd name="T201" fmla="*/ T200 w 466"/>
                            <a:gd name="T202" fmla="+- 0 1140 892"/>
                            <a:gd name="T203" fmla="*/ 1140 h 256"/>
                            <a:gd name="T204" fmla="+- 0 2047 1968"/>
                            <a:gd name="T205" fmla="*/ T204 w 466"/>
                            <a:gd name="T206" fmla="+- 0 1137 892"/>
                            <a:gd name="T207" fmla="*/ 1137 h 256"/>
                            <a:gd name="T208" fmla="+- 0 2039 1968"/>
                            <a:gd name="T209" fmla="*/ T208 w 466"/>
                            <a:gd name="T210" fmla="+- 0 1134 892"/>
                            <a:gd name="T211" fmla="*/ 1134 h 256"/>
                            <a:gd name="T212" fmla="+- 0 1990 1968"/>
                            <a:gd name="T213" fmla="*/ T212 w 466"/>
                            <a:gd name="T214" fmla="+- 0 1090 892"/>
                            <a:gd name="T215" fmla="*/ 1090 h 256"/>
                            <a:gd name="T216" fmla="+- 0 1985 1968"/>
                            <a:gd name="T217" fmla="*/ T216 w 466"/>
                            <a:gd name="T218" fmla="+- 0 1083 892"/>
                            <a:gd name="T219" fmla="*/ 1083 h 256"/>
                            <a:gd name="T220" fmla="+- 0 1968 1968"/>
                            <a:gd name="T221" fmla="*/ T220 w 466"/>
                            <a:gd name="T222" fmla="+- 0 1028 892"/>
                            <a:gd name="T223" fmla="*/ 1028 h 256"/>
                            <a:gd name="T224" fmla="+- 0 1968 1968"/>
                            <a:gd name="T225" fmla="*/ T224 w 466"/>
                            <a:gd name="T226" fmla="+- 0 1019 892"/>
                            <a:gd name="T227" fmla="*/ 1019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466" h="256">
                              <a:moveTo>
                                <a:pt x="0" y="127"/>
                              </a:moveTo>
                              <a:lnTo>
                                <a:pt x="0" y="119"/>
                              </a:lnTo>
                              <a:lnTo>
                                <a:pt x="1" y="111"/>
                              </a:lnTo>
                              <a:lnTo>
                                <a:pt x="3" y="103"/>
                              </a:lnTo>
                              <a:lnTo>
                                <a:pt x="4" y="94"/>
                              </a:lnTo>
                              <a:lnTo>
                                <a:pt x="22" y="57"/>
                              </a:lnTo>
                              <a:lnTo>
                                <a:pt x="26" y="50"/>
                              </a:lnTo>
                              <a:lnTo>
                                <a:pt x="32" y="43"/>
                              </a:lnTo>
                              <a:lnTo>
                                <a:pt x="38" y="37"/>
                              </a:lnTo>
                              <a:lnTo>
                                <a:pt x="43" y="31"/>
                              </a:lnTo>
                              <a:lnTo>
                                <a:pt x="50" y="26"/>
                              </a:lnTo>
                              <a:lnTo>
                                <a:pt x="57" y="21"/>
                              </a:lnTo>
                              <a:lnTo>
                                <a:pt x="64" y="17"/>
                              </a:lnTo>
                              <a:lnTo>
                                <a:pt x="103" y="2"/>
                              </a:lnTo>
                              <a:lnTo>
                                <a:pt x="111" y="1"/>
                              </a:lnTo>
                              <a:lnTo>
                                <a:pt x="119" y="0"/>
                              </a:lnTo>
                              <a:lnTo>
                                <a:pt x="128" y="0"/>
                              </a:lnTo>
                              <a:lnTo>
                                <a:pt x="338" y="0"/>
                              </a:lnTo>
                              <a:lnTo>
                                <a:pt x="346" y="0"/>
                              </a:lnTo>
                              <a:lnTo>
                                <a:pt x="354" y="1"/>
                              </a:lnTo>
                              <a:lnTo>
                                <a:pt x="363" y="2"/>
                              </a:lnTo>
                              <a:lnTo>
                                <a:pt x="371" y="4"/>
                              </a:lnTo>
                              <a:lnTo>
                                <a:pt x="428" y="37"/>
                              </a:lnTo>
                              <a:lnTo>
                                <a:pt x="434" y="43"/>
                              </a:lnTo>
                              <a:lnTo>
                                <a:pt x="439" y="50"/>
                              </a:lnTo>
                              <a:lnTo>
                                <a:pt x="444" y="57"/>
                              </a:lnTo>
                              <a:lnTo>
                                <a:pt x="449" y="64"/>
                              </a:lnTo>
                              <a:lnTo>
                                <a:pt x="465" y="119"/>
                              </a:lnTo>
                              <a:lnTo>
                                <a:pt x="465" y="127"/>
                              </a:lnTo>
                              <a:lnTo>
                                <a:pt x="465" y="136"/>
                              </a:lnTo>
                              <a:lnTo>
                                <a:pt x="465" y="144"/>
                              </a:lnTo>
                              <a:lnTo>
                                <a:pt x="463" y="152"/>
                              </a:lnTo>
                              <a:lnTo>
                                <a:pt x="461" y="161"/>
                              </a:lnTo>
                              <a:lnTo>
                                <a:pt x="444" y="198"/>
                              </a:lnTo>
                              <a:lnTo>
                                <a:pt x="439" y="205"/>
                              </a:lnTo>
                              <a:lnTo>
                                <a:pt x="409" y="233"/>
                              </a:lnTo>
                              <a:lnTo>
                                <a:pt x="402" y="238"/>
                              </a:lnTo>
                              <a:lnTo>
                                <a:pt x="394" y="242"/>
                              </a:lnTo>
                              <a:lnTo>
                                <a:pt x="387" y="245"/>
                              </a:lnTo>
                              <a:lnTo>
                                <a:pt x="379" y="248"/>
                              </a:lnTo>
                              <a:lnTo>
                                <a:pt x="371" y="251"/>
                              </a:lnTo>
                              <a:lnTo>
                                <a:pt x="363" y="253"/>
                              </a:lnTo>
                              <a:lnTo>
                                <a:pt x="354" y="254"/>
                              </a:lnTo>
                              <a:lnTo>
                                <a:pt x="346" y="255"/>
                              </a:lnTo>
                              <a:lnTo>
                                <a:pt x="338" y="255"/>
                              </a:lnTo>
                              <a:lnTo>
                                <a:pt x="128" y="255"/>
                              </a:lnTo>
                              <a:lnTo>
                                <a:pt x="119" y="255"/>
                              </a:lnTo>
                              <a:lnTo>
                                <a:pt x="111" y="254"/>
                              </a:lnTo>
                              <a:lnTo>
                                <a:pt x="103" y="253"/>
                              </a:lnTo>
                              <a:lnTo>
                                <a:pt x="95" y="251"/>
                              </a:lnTo>
                              <a:lnTo>
                                <a:pt x="87" y="248"/>
                              </a:lnTo>
                              <a:lnTo>
                                <a:pt x="79" y="245"/>
                              </a:lnTo>
                              <a:lnTo>
                                <a:pt x="71" y="242"/>
                              </a:lnTo>
                              <a:lnTo>
                                <a:pt x="22" y="198"/>
                              </a:lnTo>
                              <a:lnTo>
                                <a:pt x="17" y="191"/>
                              </a:lnTo>
                              <a:lnTo>
                                <a:pt x="0" y="136"/>
                              </a:lnTo>
                              <a:lnTo>
                                <a:pt x="0" y="127"/>
                              </a:lnTo>
                              <a:close/>
                            </a:path>
                          </a:pathLst>
                        </a:custGeom>
                        <a:noFill/>
                        <a:ln w="9529">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E1D9D9" id="Freeform 164" o:spid="_x0000_s1026" style="position:absolute;margin-left:98.4pt;margin-top:44.6pt;width:23.3pt;height:12.8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" path="m,127r,-8l1,111r2,-8l4,94,22,57r4,-7l32,43r6,-6l43,31r7,-5l57,21r7,-4l103,2r8,-1l119,r9,l338,r8,l354,1r9,1l371,4r57,33l434,43r5,7l444,57r5,7l465,119r,8l465,136r,8l463,152r-2,9l444,198r-5,7l409,233r-7,5l394,242r-7,3l379,248r-8,3l363,253r-9,1l346,255r-8,l128,255r-9,l111,254r-8,-1l95,251r-8,-3l79,245r-8,-3l22,198r-5,-7l,136r,-9xe" filled="f" strokecolor="#99a0a6" strokeweight=".26469mm">
                <v:path arrowok="t" o:connecttype="custom" o:connectlocs="0,647065;0,641985;635,636905;1905,631825;2540,626110;13970,602615;16510,598170;20320,593725;24130,589915;27305,586105;31750,582930;36195,579755;40640,577215;65405,567690;70485,567055;75565,566420;81280,566420;214630,566420;219710,566420;224790,567055;230505,567690;235585,568960;271780,589915;275590,593725;278765,598170;281940,602615;285115,607060;295275,641985;295275,647065;295275,652780;295275,657860;294005,662940;292735,668655;281940,692150;278765,696595;259715,714375;255270,717550;250190,720090;245745,721995;240665,723900;235585,725805;230505,727075;224790,727710;219710,728345;214630,728345;81280,728345;75565,728345;70485,727710;65405,727075;60325,725805;55245,723900;50165,721995;45085,720090;13970,692150;10795,687705;0,652780;0,647065" o:connectangles="0,0,0,0,0,0,0,0,0,0,0,0,0,0,0,0,0,0,0,0,0,0,0,0,0,0,0,0,0,0,0,0,0,0,0,0,0,0,0,0,0,0,0,0,0,0,0,0,0,0,0,0,0,0,0,0,0"/>
                <w10:wrap anchorx="page"/>
              </v:shape>
            </w:pict>
          </mc:Fallback>
        </mc:AlternateContent>
      </w:r>
      <w:r w:rsidRPr="001D7DFD">
        <w:rPr>
          <w:rFonts w:eastAsia="Roboto"/>
          <w:color w:val="202024"/>
          <w:sz w:val="22"/>
          <w:szCs w:val="22"/>
          <w:lang w:val="pt-PT" w:eastAsia="en-US"/>
        </w:rPr>
        <w:t>Sim</w:t>
      </w:r>
      <w:r w:rsidRPr="001D7DFD">
        <w:rPr>
          <w:rFonts w:eastAsia="Roboto"/>
          <w:color w:val="202024"/>
          <w:spacing w:val="1"/>
          <w:sz w:val="22"/>
          <w:szCs w:val="22"/>
          <w:lang w:val="pt-PT" w:eastAsia="en-US"/>
        </w:rPr>
        <w:t xml:space="preserve"> </w:t>
      </w:r>
      <w:r w:rsidRPr="001D7DFD">
        <w:rPr>
          <w:rFonts w:eastAsia="Roboto"/>
          <w:color w:val="202024"/>
          <w:sz w:val="22"/>
          <w:szCs w:val="22"/>
          <w:lang w:val="pt-PT" w:eastAsia="en-US"/>
        </w:rPr>
        <w:t>Não</w:t>
      </w:r>
      <w:r w:rsidRPr="001D7DFD">
        <w:rPr>
          <w:rFonts w:eastAsia="Roboto"/>
          <w:color w:val="202024"/>
          <w:spacing w:val="1"/>
          <w:sz w:val="22"/>
          <w:szCs w:val="22"/>
          <w:lang w:val="pt-PT" w:eastAsia="en-US"/>
        </w:rPr>
        <w:t xml:space="preserve"> </w:t>
      </w:r>
      <w:r w:rsidRPr="001D7DFD">
        <w:rPr>
          <w:rFonts w:eastAsia="Roboto"/>
          <w:color w:val="202024"/>
          <w:w w:val="95"/>
          <w:sz w:val="22"/>
          <w:szCs w:val="22"/>
          <w:lang w:val="pt-PT" w:eastAsia="en-US"/>
        </w:rPr>
        <w:t>Talvez</w:t>
      </w:r>
    </w:p>
    <w:p w14:paraId="71BBA5CB" w14:textId="77777777" w:rsidR="00B15BE2" w:rsidRPr="001D7DFD" w:rsidRDefault="00B15BE2" w:rsidP="00B15BE2">
      <w:pPr>
        <w:suppressAutoHyphens w:val="0"/>
        <w:spacing w:after="0" w:line="408" w:lineRule="auto"/>
        <w:ind w:firstLine="0"/>
        <w:jc w:val="left"/>
        <w:rPr>
          <w:rFonts w:eastAsia="Roboto"/>
          <w:sz w:val="22"/>
          <w:szCs w:val="22"/>
          <w:lang w:val="pt-PT" w:eastAsia="en-US"/>
        </w:rPr>
        <w:sectPr w:rsidR="00B15BE2" w:rsidRPr="001D7DFD">
          <w:pgSz w:w="11900" w:h="16840"/>
          <w:pgMar w:top="760" w:right="1200" w:bottom="480" w:left="1280" w:header="274" w:footer="283" w:gutter="0"/>
          <w:cols w:space="720"/>
        </w:sectPr>
      </w:pPr>
    </w:p>
    <w:p w14:paraId="46D46291" w14:textId="2F030D72" w:rsidR="00B15BE2" w:rsidRPr="001D7DFD" w:rsidRDefault="00B15BE2" w:rsidP="00B15BE2">
      <w:pPr>
        <w:widowControl w:val="0"/>
        <w:suppressAutoHyphens w:val="0"/>
        <w:autoSpaceDE w:val="0"/>
        <w:autoSpaceDN w:val="0"/>
        <w:spacing w:after="0"/>
        <w:ind w:left="770" w:firstLine="0"/>
        <w:jc w:val="left"/>
        <w:rPr>
          <w:rFonts w:eastAsia="Roboto"/>
          <w:szCs w:val="24"/>
          <w:lang w:val="pt-PT" w:eastAsia="en-US"/>
        </w:rPr>
      </w:pPr>
      <w:r w:rsidRPr="001D7DFD">
        <w:rPr>
          <w:rFonts w:eastAsia="Roboto"/>
          <w:szCs w:val="24"/>
          <w:lang w:val="pt-PT" w:eastAsia="en-US"/>
        </w:rPr>
        <w:lastRenderedPageBreak/>
        <w:t>Sugestão</w:t>
      </w:r>
      <w:r w:rsidRPr="001D7DFD">
        <w:rPr>
          <w:rFonts w:eastAsia="Roboto"/>
          <w:spacing w:val="-12"/>
          <w:szCs w:val="24"/>
          <w:lang w:val="pt-PT" w:eastAsia="en-US"/>
        </w:rPr>
        <w:t xml:space="preserve"> </w:t>
      </w:r>
      <w:r w:rsidRPr="001D7DFD">
        <w:rPr>
          <w:rFonts w:eastAsia="Roboto"/>
          <w:szCs w:val="24"/>
          <w:lang w:val="pt-PT" w:eastAsia="en-US"/>
        </w:rPr>
        <w:t>para</w:t>
      </w:r>
      <w:r w:rsidRPr="001D7DFD">
        <w:rPr>
          <w:rFonts w:eastAsia="Roboto"/>
          <w:spacing w:val="-11"/>
          <w:szCs w:val="24"/>
          <w:lang w:val="pt-PT" w:eastAsia="en-US"/>
        </w:rPr>
        <w:t xml:space="preserve"> </w:t>
      </w:r>
      <w:r w:rsidRPr="001D7DFD">
        <w:rPr>
          <w:rFonts w:eastAsia="Roboto"/>
          <w:szCs w:val="24"/>
          <w:lang w:val="pt-PT" w:eastAsia="en-US"/>
        </w:rPr>
        <w:t>o</w:t>
      </w:r>
      <w:r w:rsidRPr="001D7DFD">
        <w:rPr>
          <w:rFonts w:eastAsia="Roboto"/>
          <w:spacing w:val="-12"/>
          <w:szCs w:val="24"/>
          <w:lang w:val="pt-PT" w:eastAsia="en-US"/>
        </w:rPr>
        <w:t xml:space="preserve"> </w:t>
      </w:r>
      <w:r w:rsidRPr="001D7DFD">
        <w:rPr>
          <w:rFonts w:eastAsia="Roboto"/>
          <w:szCs w:val="24"/>
          <w:lang w:val="pt-PT" w:eastAsia="en-US"/>
        </w:rPr>
        <w:t>aplicativo</w:t>
      </w:r>
    </w:p>
    <w:p w14:paraId="5CD63E66" w14:textId="77777777" w:rsidR="00B15BE2" w:rsidRPr="001D7DFD" w:rsidRDefault="00B15BE2" w:rsidP="00B15BE2">
      <w:pPr>
        <w:widowControl w:val="0"/>
        <w:suppressAutoHyphens w:val="0"/>
        <w:autoSpaceDE w:val="0"/>
        <w:autoSpaceDN w:val="0"/>
        <w:spacing w:after="0"/>
        <w:ind w:firstLine="0"/>
        <w:jc w:val="left"/>
        <w:rPr>
          <w:rFonts w:eastAsia="Roboto"/>
          <w:sz w:val="20"/>
          <w:szCs w:val="24"/>
          <w:lang w:val="pt-PT" w:eastAsia="en-US"/>
        </w:rPr>
      </w:pPr>
    </w:p>
    <w:p w14:paraId="2224B436" w14:textId="77777777" w:rsidR="00B15BE2" w:rsidRPr="001D7DFD" w:rsidRDefault="00B15BE2" w:rsidP="00B15BE2">
      <w:pPr>
        <w:widowControl w:val="0"/>
        <w:suppressAutoHyphens w:val="0"/>
        <w:autoSpaceDE w:val="0"/>
        <w:autoSpaceDN w:val="0"/>
        <w:spacing w:before="2" w:after="0"/>
        <w:ind w:firstLine="0"/>
        <w:jc w:val="left"/>
        <w:rPr>
          <w:rFonts w:eastAsia="Roboto"/>
          <w:sz w:val="23"/>
          <w:szCs w:val="24"/>
          <w:lang w:val="pt-PT" w:eastAsia="en-US"/>
        </w:rPr>
      </w:pPr>
    </w:p>
    <w:p w14:paraId="75223755" w14:textId="77777777" w:rsidR="00B15BE2" w:rsidRPr="001D7DFD" w:rsidRDefault="00B15BE2">
      <w:pPr>
        <w:widowControl w:val="0"/>
        <w:numPr>
          <w:ilvl w:val="0"/>
          <w:numId w:val="4"/>
        </w:numPr>
        <w:tabs>
          <w:tab w:val="left" w:pos="609"/>
          <w:tab w:val="left" w:pos="9207"/>
        </w:tabs>
        <w:suppressAutoHyphens w:val="0"/>
        <w:autoSpaceDE w:val="0"/>
        <w:autoSpaceDN w:val="0"/>
        <w:spacing w:before="95" w:after="0"/>
        <w:jc w:val="left"/>
        <w:rPr>
          <w:rFonts w:eastAsia="Roboto"/>
          <w:szCs w:val="22"/>
          <w:lang w:val="pt-PT" w:eastAsia="en-US"/>
        </w:rPr>
      </w:pPr>
      <w:r w:rsidRPr="001D7DFD">
        <w:rPr>
          <w:rFonts w:eastAsia="Roboto"/>
          <w:color w:val="202024"/>
          <w:szCs w:val="22"/>
          <w:lang w:val="pt-PT" w:eastAsia="en-US"/>
        </w:rPr>
        <w:t>Quais</w:t>
      </w:r>
      <w:r w:rsidRPr="001D7DFD">
        <w:rPr>
          <w:rFonts w:eastAsia="Roboto"/>
          <w:color w:val="202024"/>
          <w:spacing w:val="-6"/>
          <w:szCs w:val="22"/>
          <w:lang w:val="pt-PT" w:eastAsia="en-US"/>
        </w:rPr>
        <w:t xml:space="preserve"> </w:t>
      </w:r>
      <w:r w:rsidRPr="001D7DFD">
        <w:rPr>
          <w:rFonts w:eastAsia="Roboto"/>
          <w:color w:val="202024"/>
          <w:szCs w:val="22"/>
          <w:lang w:val="pt-PT" w:eastAsia="en-US"/>
        </w:rPr>
        <w:t>funções</w:t>
      </w:r>
      <w:r w:rsidRPr="001D7DFD">
        <w:rPr>
          <w:rFonts w:eastAsia="Roboto"/>
          <w:color w:val="202024"/>
          <w:spacing w:val="-6"/>
          <w:szCs w:val="22"/>
          <w:lang w:val="pt-PT" w:eastAsia="en-US"/>
        </w:rPr>
        <w:t xml:space="preserve"> </w:t>
      </w:r>
      <w:r w:rsidRPr="001D7DFD">
        <w:rPr>
          <w:rFonts w:eastAsia="Roboto"/>
          <w:color w:val="202024"/>
          <w:szCs w:val="22"/>
          <w:lang w:val="pt-PT" w:eastAsia="en-US"/>
        </w:rPr>
        <w:t>além</w:t>
      </w:r>
      <w:r w:rsidRPr="001D7DFD">
        <w:rPr>
          <w:rFonts w:eastAsia="Roboto"/>
          <w:color w:val="202024"/>
          <w:spacing w:val="-6"/>
          <w:szCs w:val="22"/>
          <w:lang w:val="pt-PT" w:eastAsia="en-US"/>
        </w:rPr>
        <w:t xml:space="preserve"> </w:t>
      </w:r>
      <w:r w:rsidRPr="001D7DFD">
        <w:rPr>
          <w:rFonts w:eastAsia="Roboto"/>
          <w:color w:val="202024"/>
          <w:szCs w:val="22"/>
          <w:lang w:val="pt-PT" w:eastAsia="en-US"/>
        </w:rPr>
        <w:t>do</w:t>
      </w:r>
      <w:r w:rsidRPr="001D7DFD">
        <w:rPr>
          <w:rFonts w:eastAsia="Roboto"/>
          <w:color w:val="202024"/>
          <w:spacing w:val="-5"/>
          <w:szCs w:val="22"/>
          <w:lang w:val="pt-PT" w:eastAsia="en-US"/>
        </w:rPr>
        <w:t xml:space="preserve"> </w:t>
      </w:r>
      <w:r w:rsidRPr="001D7DFD">
        <w:rPr>
          <w:rFonts w:eastAsia="Roboto"/>
          <w:color w:val="202024"/>
          <w:szCs w:val="22"/>
          <w:lang w:val="pt-PT" w:eastAsia="en-US"/>
        </w:rPr>
        <w:t>controle</w:t>
      </w:r>
      <w:r w:rsidRPr="001D7DFD">
        <w:rPr>
          <w:rFonts w:eastAsia="Roboto"/>
          <w:color w:val="202024"/>
          <w:spacing w:val="-6"/>
          <w:szCs w:val="22"/>
          <w:lang w:val="pt-PT" w:eastAsia="en-US"/>
        </w:rPr>
        <w:t xml:space="preserve"> </w:t>
      </w:r>
      <w:r w:rsidRPr="001D7DFD">
        <w:rPr>
          <w:rFonts w:eastAsia="Roboto"/>
          <w:color w:val="202024"/>
          <w:szCs w:val="22"/>
          <w:lang w:val="pt-PT" w:eastAsia="en-US"/>
        </w:rPr>
        <w:t>de</w:t>
      </w:r>
      <w:r w:rsidRPr="001D7DFD">
        <w:rPr>
          <w:rFonts w:eastAsia="Roboto"/>
          <w:color w:val="202024"/>
          <w:spacing w:val="-6"/>
          <w:szCs w:val="22"/>
          <w:lang w:val="pt-PT" w:eastAsia="en-US"/>
        </w:rPr>
        <w:t xml:space="preserve"> </w:t>
      </w:r>
      <w:r w:rsidRPr="001D7DFD">
        <w:rPr>
          <w:rFonts w:eastAsia="Roboto"/>
          <w:color w:val="202024"/>
          <w:szCs w:val="22"/>
          <w:lang w:val="pt-PT" w:eastAsia="en-US"/>
        </w:rPr>
        <w:t>vendas</w:t>
      </w:r>
      <w:r w:rsidRPr="001D7DFD">
        <w:rPr>
          <w:rFonts w:eastAsia="Roboto"/>
          <w:color w:val="202024"/>
          <w:spacing w:val="-6"/>
          <w:szCs w:val="22"/>
          <w:lang w:val="pt-PT" w:eastAsia="en-US"/>
        </w:rPr>
        <w:t xml:space="preserve"> </w:t>
      </w:r>
      <w:r w:rsidRPr="001D7DFD">
        <w:rPr>
          <w:rFonts w:eastAsia="Roboto"/>
          <w:color w:val="202024"/>
          <w:szCs w:val="22"/>
          <w:lang w:val="pt-PT" w:eastAsia="en-US"/>
        </w:rPr>
        <w:t>e</w:t>
      </w:r>
      <w:r w:rsidRPr="001D7DFD">
        <w:rPr>
          <w:rFonts w:eastAsia="Roboto"/>
          <w:color w:val="202024"/>
          <w:spacing w:val="-5"/>
          <w:szCs w:val="22"/>
          <w:lang w:val="pt-PT" w:eastAsia="en-US"/>
        </w:rPr>
        <w:t xml:space="preserve"> </w:t>
      </w:r>
      <w:r w:rsidRPr="001D7DFD">
        <w:rPr>
          <w:rFonts w:eastAsia="Roboto"/>
          <w:color w:val="202024"/>
          <w:szCs w:val="22"/>
          <w:lang w:val="pt-PT" w:eastAsia="en-US"/>
        </w:rPr>
        <w:t>de</w:t>
      </w:r>
      <w:r w:rsidRPr="001D7DFD">
        <w:rPr>
          <w:rFonts w:eastAsia="Roboto"/>
          <w:color w:val="202024"/>
          <w:spacing w:val="-6"/>
          <w:szCs w:val="22"/>
          <w:lang w:val="pt-PT" w:eastAsia="en-US"/>
        </w:rPr>
        <w:t xml:space="preserve"> </w:t>
      </w:r>
      <w:r w:rsidRPr="001D7DFD">
        <w:rPr>
          <w:rFonts w:eastAsia="Roboto"/>
          <w:color w:val="202024"/>
          <w:szCs w:val="22"/>
          <w:lang w:val="pt-PT" w:eastAsia="en-US"/>
        </w:rPr>
        <w:t>estoque</w:t>
      </w:r>
      <w:r w:rsidRPr="001D7DFD">
        <w:rPr>
          <w:rFonts w:eastAsia="Roboto"/>
          <w:color w:val="202024"/>
          <w:spacing w:val="-6"/>
          <w:szCs w:val="22"/>
          <w:lang w:val="pt-PT" w:eastAsia="en-US"/>
        </w:rPr>
        <w:t xml:space="preserve"> </w:t>
      </w:r>
      <w:r w:rsidRPr="001D7DFD">
        <w:rPr>
          <w:rFonts w:eastAsia="Roboto"/>
          <w:color w:val="202024"/>
          <w:szCs w:val="22"/>
          <w:lang w:val="pt-PT" w:eastAsia="en-US"/>
        </w:rPr>
        <w:t>você</w:t>
      </w:r>
      <w:r w:rsidRPr="001D7DFD">
        <w:rPr>
          <w:rFonts w:eastAsia="Roboto"/>
          <w:color w:val="202024"/>
          <w:spacing w:val="-5"/>
          <w:szCs w:val="22"/>
          <w:lang w:val="pt-PT" w:eastAsia="en-US"/>
        </w:rPr>
        <w:t xml:space="preserve"> </w:t>
      </w:r>
      <w:r w:rsidRPr="001D7DFD">
        <w:rPr>
          <w:rFonts w:eastAsia="Roboto"/>
          <w:color w:val="202024"/>
          <w:szCs w:val="22"/>
          <w:lang w:val="pt-PT" w:eastAsia="en-US"/>
        </w:rPr>
        <w:t>gostaria</w:t>
      </w:r>
      <w:r w:rsidRPr="001D7DFD">
        <w:rPr>
          <w:rFonts w:eastAsia="Roboto"/>
          <w:color w:val="202024"/>
          <w:spacing w:val="-6"/>
          <w:szCs w:val="22"/>
          <w:lang w:val="pt-PT" w:eastAsia="en-US"/>
        </w:rPr>
        <w:t xml:space="preserve"> </w:t>
      </w:r>
      <w:r w:rsidRPr="001D7DFD">
        <w:rPr>
          <w:rFonts w:eastAsia="Roboto"/>
          <w:color w:val="202024"/>
          <w:szCs w:val="22"/>
          <w:lang w:val="pt-PT" w:eastAsia="en-US"/>
        </w:rPr>
        <w:t>que</w:t>
      </w:r>
      <w:r w:rsidRPr="001D7DFD">
        <w:rPr>
          <w:rFonts w:eastAsia="Roboto"/>
          <w:color w:val="202024"/>
          <w:szCs w:val="22"/>
          <w:lang w:val="pt-PT" w:eastAsia="en-US"/>
        </w:rPr>
        <w:tab/>
      </w:r>
      <w:r w:rsidRPr="001D7DFD">
        <w:rPr>
          <w:rFonts w:eastAsia="Roboto"/>
          <w:color w:val="D92F25"/>
          <w:szCs w:val="22"/>
          <w:lang w:val="pt-PT" w:eastAsia="en-US"/>
        </w:rPr>
        <w:t>*</w:t>
      </w:r>
    </w:p>
    <w:p w14:paraId="3CB1AF2A" w14:textId="77777777" w:rsidR="00B15BE2" w:rsidRPr="001D7DFD" w:rsidRDefault="00B15BE2" w:rsidP="00B15BE2">
      <w:pPr>
        <w:widowControl w:val="0"/>
        <w:suppressAutoHyphens w:val="0"/>
        <w:autoSpaceDE w:val="0"/>
        <w:autoSpaceDN w:val="0"/>
        <w:spacing w:before="72" w:after="0"/>
        <w:ind w:left="608" w:firstLine="0"/>
        <w:jc w:val="left"/>
        <w:rPr>
          <w:rFonts w:eastAsia="Roboto"/>
          <w:szCs w:val="24"/>
          <w:lang w:val="pt-PT" w:eastAsia="en-US"/>
        </w:rPr>
      </w:pPr>
      <w:r w:rsidRPr="001D7DFD">
        <w:rPr>
          <w:rFonts w:eastAsia="Roboto"/>
          <w:color w:val="202024"/>
          <w:szCs w:val="24"/>
          <w:lang w:val="pt-PT" w:eastAsia="en-US"/>
        </w:rPr>
        <w:t>tivesse</w:t>
      </w:r>
      <w:r w:rsidRPr="001D7DFD">
        <w:rPr>
          <w:rFonts w:eastAsia="Roboto"/>
          <w:color w:val="202024"/>
          <w:spacing w:val="-12"/>
          <w:szCs w:val="24"/>
          <w:lang w:val="pt-PT" w:eastAsia="en-US"/>
        </w:rPr>
        <w:t xml:space="preserve"> </w:t>
      </w:r>
      <w:r w:rsidRPr="001D7DFD">
        <w:rPr>
          <w:rFonts w:eastAsia="Roboto"/>
          <w:color w:val="202024"/>
          <w:szCs w:val="24"/>
          <w:lang w:val="pt-PT" w:eastAsia="en-US"/>
        </w:rPr>
        <w:t>no</w:t>
      </w:r>
      <w:r w:rsidRPr="001D7DFD">
        <w:rPr>
          <w:rFonts w:eastAsia="Roboto"/>
          <w:color w:val="202024"/>
          <w:spacing w:val="-12"/>
          <w:szCs w:val="24"/>
          <w:lang w:val="pt-PT" w:eastAsia="en-US"/>
        </w:rPr>
        <w:t xml:space="preserve"> </w:t>
      </w:r>
      <w:r w:rsidRPr="001D7DFD">
        <w:rPr>
          <w:rFonts w:eastAsia="Roboto"/>
          <w:color w:val="202024"/>
          <w:szCs w:val="24"/>
          <w:lang w:val="pt-PT" w:eastAsia="en-US"/>
        </w:rPr>
        <w:t>aplicativo?</w:t>
      </w:r>
    </w:p>
    <w:p w14:paraId="0799BEB2" w14:textId="77777777" w:rsidR="00B15BE2" w:rsidRPr="001D7DFD" w:rsidRDefault="00B15BE2" w:rsidP="00B15BE2">
      <w:pPr>
        <w:widowControl w:val="0"/>
        <w:suppressAutoHyphens w:val="0"/>
        <w:autoSpaceDE w:val="0"/>
        <w:autoSpaceDN w:val="0"/>
        <w:spacing w:before="8" w:after="0"/>
        <w:ind w:firstLine="0"/>
        <w:jc w:val="left"/>
        <w:rPr>
          <w:rFonts w:eastAsia="Roboto"/>
          <w:sz w:val="16"/>
          <w:szCs w:val="24"/>
          <w:lang w:val="pt-PT" w:eastAsia="en-US"/>
        </w:rPr>
      </w:pPr>
    </w:p>
    <w:p w14:paraId="30355D60" w14:textId="77777777" w:rsidR="00B15BE2" w:rsidRPr="001D7DFD" w:rsidRDefault="00B15BE2" w:rsidP="00B15BE2">
      <w:pPr>
        <w:widowControl w:val="0"/>
        <w:suppressAutoHyphens w:val="0"/>
        <w:autoSpaceDE w:val="0"/>
        <w:autoSpaceDN w:val="0"/>
        <w:spacing w:before="96" w:after="0"/>
        <w:ind w:left="608" w:firstLine="0"/>
        <w:jc w:val="left"/>
        <w:rPr>
          <w:rFonts w:eastAsia="Roboto"/>
          <w:i/>
          <w:sz w:val="21"/>
          <w:szCs w:val="22"/>
          <w:lang w:val="pt-PT" w:eastAsia="en-US"/>
        </w:rPr>
      </w:pPr>
      <w:r w:rsidRPr="001D7DFD">
        <w:rPr>
          <w:rFonts w:eastAsia="Roboto"/>
          <w:i/>
          <w:color w:val="6D6F72"/>
          <w:sz w:val="21"/>
          <w:szCs w:val="22"/>
          <w:lang w:val="pt-PT" w:eastAsia="en-US"/>
        </w:rPr>
        <w:t>Marque todas</w:t>
      </w:r>
      <w:r w:rsidRPr="001D7DFD">
        <w:rPr>
          <w:rFonts w:eastAsia="Roboto"/>
          <w:i/>
          <w:color w:val="6D6F72"/>
          <w:spacing w:val="1"/>
          <w:sz w:val="21"/>
          <w:szCs w:val="22"/>
          <w:lang w:val="pt-PT" w:eastAsia="en-US"/>
        </w:rPr>
        <w:t xml:space="preserve"> </w:t>
      </w:r>
      <w:r w:rsidRPr="001D7DFD">
        <w:rPr>
          <w:rFonts w:eastAsia="Roboto"/>
          <w:i/>
          <w:color w:val="6D6F72"/>
          <w:sz w:val="21"/>
          <w:szCs w:val="22"/>
          <w:lang w:val="pt-PT" w:eastAsia="en-US"/>
        </w:rPr>
        <w:t>que se</w:t>
      </w:r>
      <w:r w:rsidRPr="001D7DFD">
        <w:rPr>
          <w:rFonts w:eastAsia="Roboto"/>
          <w:i/>
          <w:color w:val="6D6F72"/>
          <w:spacing w:val="1"/>
          <w:sz w:val="21"/>
          <w:szCs w:val="22"/>
          <w:lang w:val="pt-PT" w:eastAsia="en-US"/>
        </w:rPr>
        <w:t xml:space="preserve"> </w:t>
      </w:r>
      <w:r w:rsidRPr="001D7DFD">
        <w:rPr>
          <w:rFonts w:eastAsia="Roboto"/>
          <w:i/>
          <w:color w:val="6D6F72"/>
          <w:sz w:val="21"/>
          <w:szCs w:val="22"/>
          <w:lang w:val="pt-PT" w:eastAsia="en-US"/>
        </w:rPr>
        <w:t>aplicam.</w:t>
      </w:r>
    </w:p>
    <w:p w14:paraId="0A4BF3E2" w14:textId="77777777" w:rsidR="00B15BE2" w:rsidRPr="001D7DFD" w:rsidRDefault="00B15BE2" w:rsidP="00B15BE2">
      <w:pPr>
        <w:widowControl w:val="0"/>
        <w:suppressAutoHyphens w:val="0"/>
        <w:autoSpaceDE w:val="0"/>
        <w:autoSpaceDN w:val="0"/>
        <w:spacing w:before="5" w:after="0"/>
        <w:ind w:firstLine="0"/>
        <w:jc w:val="left"/>
        <w:rPr>
          <w:rFonts w:eastAsia="Roboto"/>
          <w:i/>
          <w:sz w:val="19"/>
          <w:szCs w:val="24"/>
          <w:lang w:val="pt-PT" w:eastAsia="en-US"/>
        </w:rPr>
      </w:pPr>
    </w:p>
    <w:p w14:paraId="1ED7EDEF" w14:textId="77777777" w:rsidR="00B15BE2" w:rsidRPr="001D7DFD" w:rsidRDefault="00B15BE2" w:rsidP="00B15BE2">
      <w:pPr>
        <w:widowControl w:val="0"/>
        <w:suppressAutoHyphens w:val="0"/>
        <w:autoSpaceDE w:val="0"/>
        <w:autoSpaceDN w:val="0"/>
        <w:spacing w:after="0" w:line="324" w:lineRule="auto"/>
        <w:ind w:left="1028" w:right="3744" w:firstLine="0"/>
        <w:jc w:val="left"/>
        <w:rPr>
          <w:rFonts w:eastAsia="Roboto"/>
          <w:sz w:val="22"/>
          <w:szCs w:val="22"/>
          <w:lang w:val="pt-PT" w:eastAsia="en-US"/>
        </w:rPr>
      </w:pPr>
      <w:r w:rsidRPr="001D7DFD">
        <w:rPr>
          <w:rFonts w:eastAsia="Roboto"/>
          <w:noProof/>
          <w:sz w:val="22"/>
          <w:szCs w:val="22"/>
          <w:lang w:val="pt-PT" w:eastAsia="en-US"/>
        </w:rPr>
        <mc:AlternateContent>
          <mc:Choice Requires="wps">
            <w:drawing>
              <wp:anchor distT="0" distB="0" distL="114300" distR="114300" simplePos="0" relativeHeight="251684864" behindDoc="0" locked="0" layoutInCell="1" allowOverlap="1" wp14:anchorId="60DE3282" wp14:editId="474481FD">
                <wp:simplePos x="0" y="0"/>
                <wp:positionH relativeFrom="page">
                  <wp:posOffset>1249680</wp:posOffset>
                </wp:positionH>
                <wp:positionV relativeFrom="paragraph">
                  <wp:posOffset>-5715</wp:posOffset>
                </wp:positionV>
                <wp:extent cx="161925" cy="161925"/>
                <wp:effectExtent l="11430" t="13335" r="7620" b="5715"/>
                <wp:wrapNone/>
                <wp:docPr id="42" name="Rectangle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61925"/>
                        </a:xfrm>
                        <a:prstGeom prst="rect">
                          <a:avLst/>
                        </a:prstGeom>
                        <a:noFill/>
                        <a:ln w="9529">
                          <a:solidFill>
                            <a:srgbClr val="99A0A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86AC06" id="Rectangle 165" o:spid="_x0000_s1026" style="position:absolute;margin-left:98.4pt;margin-top:-.45pt;width:12.75pt;height:12.7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" filled="f" strokecolor="#99a0a6" strokeweight=".26469mm">
                <w10:wrap anchorx="page"/>
              </v:rect>
            </w:pict>
          </mc:Fallback>
        </mc:AlternateContent>
      </w:r>
      <w:r w:rsidRPr="001D7DFD">
        <w:rPr>
          <w:rFonts w:eastAsia="Roboto"/>
          <w:noProof/>
          <w:sz w:val="22"/>
          <w:szCs w:val="22"/>
          <w:lang w:val="pt-PT" w:eastAsia="en-US"/>
        </w:rPr>
        <mc:AlternateContent>
          <mc:Choice Requires="wps">
            <w:drawing>
              <wp:anchor distT="0" distB="0" distL="114300" distR="114300" simplePos="0" relativeHeight="251685888" behindDoc="0" locked="0" layoutInCell="1" allowOverlap="1" wp14:anchorId="2A3B9BCE" wp14:editId="4BD4FFF5">
                <wp:simplePos x="0" y="0"/>
                <wp:positionH relativeFrom="page">
                  <wp:posOffset>1249680</wp:posOffset>
                </wp:positionH>
                <wp:positionV relativeFrom="paragraph">
                  <wp:posOffset>223520</wp:posOffset>
                </wp:positionV>
                <wp:extent cx="161925" cy="161925"/>
                <wp:effectExtent l="11430" t="13970" r="7620" b="5080"/>
                <wp:wrapNone/>
                <wp:docPr id="41" name="Rectangle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61925"/>
                        </a:xfrm>
                        <a:prstGeom prst="rect">
                          <a:avLst/>
                        </a:prstGeom>
                        <a:noFill/>
                        <a:ln w="9529">
                          <a:solidFill>
                            <a:srgbClr val="99A0A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65A970" id="Rectangle 166" o:spid="_x0000_s1026" style="position:absolute;margin-left:98.4pt;margin-top:17.6pt;width:12.75pt;height:12.7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" filled="f" strokecolor="#99a0a6" strokeweight=".26469mm">
                <w10:wrap anchorx="page"/>
              </v:rect>
            </w:pict>
          </mc:Fallback>
        </mc:AlternateContent>
      </w:r>
      <w:r w:rsidRPr="001D7DFD">
        <w:rPr>
          <w:rFonts w:eastAsia="Roboto"/>
          <w:noProof/>
          <w:sz w:val="22"/>
          <w:szCs w:val="22"/>
          <w:lang w:val="pt-PT" w:eastAsia="en-US"/>
        </w:rPr>
        <mc:AlternateContent>
          <mc:Choice Requires="wps">
            <w:drawing>
              <wp:anchor distT="0" distB="0" distL="114300" distR="114300" simplePos="0" relativeHeight="251686912" behindDoc="0" locked="0" layoutInCell="1" allowOverlap="1" wp14:anchorId="456C36D7" wp14:editId="6380B1F7">
                <wp:simplePos x="0" y="0"/>
                <wp:positionH relativeFrom="page">
                  <wp:posOffset>1249680</wp:posOffset>
                </wp:positionH>
                <wp:positionV relativeFrom="paragraph">
                  <wp:posOffset>452120</wp:posOffset>
                </wp:positionV>
                <wp:extent cx="161925" cy="161925"/>
                <wp:effectExtent l="11430" t="13970" r="7620" b="5080"/>
                <wp:wrapNone/>
                <wp:docPr id="40" name="Rectangle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61925"/>
                        </a:xfrm>
                        <a:prstGeom prst="rect">
                          <a:avLst/>
                        </a:prstGeom>
                        <a:noFill/>
                        <a:ln w="9529">
                          <a:solidFill>
                            <a:srgbClr val="99A0A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6F3B71" id="Rectangle 167" o:spid="_x0000_s1026" style="position:absolute;margin-left:98.4pt;margin-top:35.6pt;width:12.75pt;height:12.7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" filled="f" strokecolor="#99a0a6" strokeweight=".26469mm">
                <w10:wrap anchorx="page"/>
              </v:rect>
            </w:pict>
          </mc:Fallback>
        </mc:AlternateContent>
      </w:r>
      <w:r w:rsidRPr="001D7DFD">
        <w:rPr>
          <w:rFonts w:eastAsia="Roboto"/>
          <w:color w:val="202024"/>
          <w:sz w:val="22"/>
          <w:szCs w:val="22"/>
          <w:lang w:val="pt-PT" w:eastAsia="en-US"/>
        </w:rPr>
        <w:t>Geração</w:t>
      </w:r>
      <w:r w:rsidRPr="001D7DFD">
        <w:rPr>
          <w:rFonts w:eastAsia="Roboto"/>
          <w:color w:val="202024"/>
          <w:spacing w:val="-12"/>
          <w:sz w:val="22"/>
          <w:szCs w:val="22"/>
          <w:lang w:val="pt-PT" w:eastAsia="en-US"/>
        </w:rPr>
        <w:t xml:space="preserve"> </w:t>
      </w:r>
      <w:r w:rsidRPr="001D7DFD">
        <w:rPr>
          <w:rFonts w:eastAsia="Roboto"/>
          <w:color w:val="202024"/>
          <w:sz w:val="22"/>
          <w:szCs w:val="22"/>
          <w:lang w:val="pt-PT" w:eastAsia="en-US"/>
        </w:rPr>
        <w:t>de</w:t>
      </w:r>
      <w:r w:rsidRPr="001D7DFD">
        <w:rPr>
          <w:rFonts w:eastAsia="Roboto"/>
          <w:color w:val="202024"/>
          <w:spacing w:val="-12"/>
          <w:sz w:val="22"/>
          <w:szCs w:val="22"/>
          <w:lang w:val="pt-PT" w:eastAsia="en-US"/>
        </w:rPr>
        <w:t xml:space="preserve"> </w:t>
      </w:r>
      <w:r w:rsidRPr="001D7DFD">
        <w:rPr>
          <w:rFonts w:eastAsia="Roboto"/>
          <w:color w:val="202024"/>
          <w:sz w:val="22"/>
          <w:szCs w:val="22"/>
          <w:lang w:val="pt-PT" w:eastAsia="en-US"/>
        </w:rPr>
        <w:t>PDF</w:t>
      </w:r>
      <w:r w:rsidRPr="001D7DFD">
        <w:rPr>
          <w:rFonts w:eastAsia="Roboto"/>
          <w:color w:val="202024"/>
          <w:spacing w:val="-11"/>
          <w:sz w:val="22"/>
          <w:szCs w:val="22"/>
          <w:lang w:val="pt-PT" w:eastAsia="en-US"/>
        </w:rPr>
        <w:t xml:space="preserve"> </w:t>
      </w:r>
      <w:r w:rsidRPr="001D7DFD">
        <w:rPr>
          <w:rFonts w:eastAsia="Roboto"/>
          <w:color w:val="202024"/>
          <w:sz w:val="22"/>
          <w:szCs w:val="22"/>
          <w:lang w:val="pt-PT" w:eastAsia="en-US"/>
        </w:rPr>
        <w:t>listando</w:t>
      </w:r>
      <w:r w:rsidRPr="001D7DFD">
        <w:rPr>
          <w:rFonts w:eastAsia="Roboto"/>
          <w:color w:val="202024"/>
          <w:spacing w:val="-12"/>
          <w:sz w:val="22"/>
          <w:szCs w:val="22"/>
          <w:lang w:val="pt-PT" w:eastAsia="en-US"/>
        </w:rPr>
        <w:t xml:space="preserve"> </w:t>
      </w:r>
      <w:r w:rsidRPr="001D7DFD">
        <w:rPr>
          <w:rFonts w:eastAsia="Roboto"/>
          <w:color w:val="202024"/>
          <w:sz w:val="22"/>
          <w:szCs w:val="22"/>
          <w:lang w:val="pt-PT" w:eastAsia="en-US"/>
        </w:rPr>
        <w:t>produtos</w:t>
      </w:r>
      <w:r w:rsidRPr="001D7DFD">
        <w:rPr>
          <w:rFonts w:eastAsia="Roboto"/>
          <w:color w:val="202024"/>
          <w:spacing w:val="-11"/>
          <w:sz w:val="22"/>
          <w:szCs w:val="22"/>
          <w:lang w:val="pt-PT" w:eastAsia="en-US"/>
        </w:rPr>
        <w:t xml:space="preserve"> </w:t>
      </w:r>
      <w:r w:rsidRPr="001D7DFD">
        <w:rPr>
          <w:rFonts w:eastAsia="Roboto"/>
          <w:color w:val="202024"/>
          <w:sz w:val="22"/>
          <w:szCs w:val="22"/>
          <w:lang w:val="pt-PT" w:eastAsia="en-US"/>
        </w:rPr>
        <w:t>no</w:t>
      </w:r>
      <w:r w:rsidRPr="001D7DFD">
        <w:rPr>
          <w:rFonts w:eastAsia="Roboto"/>
          <w:color w:val="202024"/>
          <w:spacing w:val="-12"/>
          <w:sz w:val="22"/>
          <w:szCs w:val="22"/>
          <w:lang w:val="pt-PT" w:eastAsia="en-US"/>
        </w:rPr>
        <w:t xml:space="preserve"> </w:t>
      </w:r>
      <w:r w:rsidRPr="001D7DFD">
        <w:rPr>
          <w:rFonts w:eastAsia="Roboto"/>
          <w:color w:val="202024"/>
          <w:sz w:val="22"/>
          <w:szCs w:val="22"/>
          <w:lang w:val="pt-PT" w:eastAsia="en-US"/>
        </w:rPr>
        <w:t>aplicativo</w:t>
      </w:r>
      <w:r w:rsidRPr="001D7DFD">
        <w:rPr>
          <w:rFonts w:eastAsia="Roboto"/>
          <w:color w:val="202024"/>
          <w:spacing w:val="-51"/>
          <w:sz w:val="22"/>
          <w:szCs w:val="22"/>
          <w:lang w:val="pt-PT" w:eastAsia="en-US"/>
        </w:rPr>
        <w:t xml:space="preserve"> </w:t>
      </w:r>
      <w:r w:rsidRPr="001D7DFD">
        <w:rPr>
          <w:rFonts w:eastAsia="Roboto"/>
          <w:color w:val="202024"/>
          <w:sz w:val="22"/>
          <w:szCs w:val="22"/>
          <w:lang w:val="pt-PT" w:eastAsia="en-US"/>
        </w:rPr>
        <w:t>Lembrete</w:t>
      </w:r>
      <w:r w:rsidRPr="001D7DFD">
        <w:rPr>
          <w:rFonts w:eastAsia="Roboto"/>
          <w:color w:val="202024"/>
          <w:spacing w:val="-2"/>
          <w:sz w:val="22"/>
          <w:szCs w:val="22"/>
          <w:lang w:val="pt-PT" w:eastAsia="en-US"/>
        </w:rPr>
        <w:t xml:space="preserve"> </w:t>
      </w:r>
      <w:r w:rsidRPr="001D7DFD">
        <w:rPr>
          <w:rFonts w:eastAsia="Roboto"/>
          <w:color w:val="202024"/>
          <w:sz w:val="22"/>
          <w:szCs w:val="22"/>
          <w:lang w:val="pt-PT" w:eastAsia="en-US"/>
        </w:rPr>
        <w:t>de</w:t>
      </w:r>
      <w:r w:rsidRPr="001D7DFD">
        <w:rPr>
          <w:rFonts w:eastAsia="Roboto"/>
          <w:color w:val="202024"/>
          <w:spacing w:val="-1"/>
          <w:sz w:val="22"/>
          <w:szCs w:val="22"/>
          <w:lang w:val="pt-PT" w:eastAsia="en-US"/>
        </w:rPr>
        <w:t xml:space="preserve"> </w:t>
      </w:r>
      <w:r w:rsidRPr="001D7DFD">
        <w:rPr>
          <w:rFonts w:eastAsia="Roboto"/>
          <w:color w:val="202024"/>
          <w:sz w:val="22"/>
          <w:szCs w:val="22"/>
          <w:lang w:val="pt-PT" w:eastAsia="en-US"/>
        </w:rPr>
        <w:t>Cobrança</w:t>
      </w:r>
    </w:p>
    <w:p w14:paraId="5CCFB294" w14:textId="77777777" w:rsidR="00B15BE2" w:rsidRPr="001D7DFD" w:rsidRDefault="00B15BE2" w:rsidP="00B15BE2">
      <w:pPr>
        <w:widowControl w:val="0"/>
        <w:suppressAutoHyphens w:val="0"/>
        <w:autoSpaceDE w:val="0"/>
        <w:autoSpaceDN w:val="0"/>
        <w:spacing w:before="2" w:after="0"/>
        <w:ind w:left="1028" w:firstLine="0"/>
        <w:jc w:val="left"/>
        <w:rPr>
          <w:rFonts w:eastAsia="Roboto"/>
          <w:sz w:val="22"/>
          <w:szCs w:val="22"/>
          <w:lang w:val="pt-PT" w:eastAsia="en-US"/>
        </w:rPr>
      </w:pPr>
      <w:r w:rsidRPr="001D7DFD">
        <w:rPr>
          <w:rFonts w:eastAsia="Roboto"/>
          <w:color w:val="202024"/>
          <w:sz w:val="22"/>
          <w:szCs w:val="22"/>
          <w:lang w:val="pt-PT" w:eastAsia="en-US"/>
        </w:rPr>
        <w:t>Criaçao</w:t>
      </w:r>
      <w:r w:rsidRPr="001D7DFD">
        <w:rPr>
          <w:rFonts w:eastAsia="Roboto"/>
          <w:color w:val="202024"/>
          <w:spacing w:val="-4"/>
          <w:sz w:val="22"/>
          <w:szCs w:val="22"/>
          <w:lang w:val="pt-PT" w:eastAsia="en-US"/>
        </w:rPr>
        <w:t xml:space="preserve"> </w:t>
      </w:r>
      <w:r w:rsidRPr="001D7DFD">
        <w:rPr>
          <w:rFonts w:eastAsia="Roboto"/>
          <w:color w:val="202024"/>
          <w:sz w:val="22"/>
          <w:szCs w:val="22"/>
          <w:lang w:val="pt-PT" w:eastAsia="en-US"/>
        </w:rPr>
        <w:t>de</w:t>
      </w:r>
      <w:r w:rsidRPr="001D7DFD">
        <w:rPr>
          <w:rFonts w:eastAsia="Roboto"/>
          <w:color w:val="202024"/>
          <w:spacing w:val="-4"/>
          <w:sz w:val="22"/>
          <w:szCs w:val="22"/>
          <w:lang w:val="pt-PT" w:eastAsia="en-US"/>
        </w:rPr>
        <w:t xml:space="preserve"> </w:t>
      </w:r>
      <w:r w:rsidRPr="001D7DFD">
        <w:rPr>
          <w:rFonts w:eastAsia="Roboto"/>
          <w:color w:val="202024"/>
          <w:sz w:val="22"/>
          <w:szCs w:val="22"/>
          <w:lang w:val="pt-PT" w:eastAsia="en-US"/>
        </w:rPr>
        <w:t>meta</w:t>
      </w:r>
      <w:r w:rsidRPr="001D7DFD">
        <w:rPr>
          <w:rFonts w:eastAsia="Roboto"/>
          <w:color w:val="202024"/>
          <w:spacing w:val="-4"/>
          <w:sz w:val="22"/>
          <w:szCs w:val="22"/>
          <w:lang w:val="pt-PT" w:eastAsia="en-US"/>
        </w:rPr>
        <w:t xml:space="preserve"> </w:t>
      </w:r>
      <w:r w:rsidRPr="001D7DFD">
        <w:rPr>
          <w:rFonts w:eastAsia="Roboto"/>
          <w:color w:val="202024"/>
          <w:sz w:val="22"/>
          <w:szCs w:val="22"/>
          <w:lang w:val="pt-PT" w:eastAsia="en-US"/>
        </w:rPr>
        <w:t>de</w:t>
      </w:r>
      <w:r w:rsidRPr="001D7DFD">
        <w:rPr>
          <w:rFonts w:eastAsia="Roboto"/>
          <w:color w:val="202024"/>
          <w:spacing w:val="-4"/>
          <w:sz w:val="22"/>
          <w:szCs w:val="22"/>
          <w:lang w:val="pt-PT" w:eastAsia="en-US"/>
        </w:rPr>
        <w:t xml:space="preserve"> </w:t>
      </w:r>
      <w:r w:rsidRPr="001D7DFD">
        <w:rPr>
          <w:rFonts w:eastAsia="Roboto"/>
          <w:color w:val="202024"/>
          <w:sz w:val="22"/>
          <w:szCs w:val="22"/>
          <w:lang w:val="pt-PT" w:eastAsia="en-US"/>
        </w:rPr>
        <w:t>vendas</w:t>
      </w:r>
    </w:p>
    <w:p w14:paraId="2702BFEB" w14:textId="77777777" w:rsidR="00B15BE2" w:rsidRPr="001D7DFD" w:rsidRDefault="00B15BE2" w:rsidP="00B15BE2">
      <w:pPr>
        <w:widowControl w:val="0"/>
        <w:suppressAutoHyphens w:val="0"/>
        <w:autoSpaceDE w:val="0"/>
        <w:autoSpaceDN w:val="0"/>
        <w:spacing w:after="23"/>
        <w:ind w:left="1028" w:firstLine="0"/>
        <w:jc w:val="left"/>
        <w:rPr>
          <w:rFonts w:eastAsia="Roboto"/>
          <w:sz w:val="21"/>
          <w:szCs w:val="22"/>
          <w:lang w:val="pt-PT" w:eastAsia="en-US"/>
        </w:rPr>
      </w:pPr>
      <w:r w:rsidRPr="001D7DFD">
        <w:rPr>
          <w:rFonts w:eastAsia="Roboto"/>
          <w:noProof/>
          <w:sz w:val="22"/>
          <w:szCs w:val="22"/>
          <w:lang w:val="pt-PT" w:eastAsia="en-US"/>
        </w:rPr>
        <mc:AlternateContent>
          <mc:Choice Requires="wps">
            <w:drawing>
              <wp:anchor distT="0" distB="0" distL="114300" distR="114300" simplePos="0" relativeHeight="251687936" behindDoc="0" locked="0" layoutInCell="1" allowOverlap="1" wp14:anchorId="5B384518" wp14:editId="6F14BCE2">
                <wp:simplePos x="0" y="0"/>
                <wp:positionH relativeFrom="page">
                  <wp:posOffset>1240155</wp:posOffset>
                </wp:positionH>
                <wp:positionV relativeFrom="paragraph">
                  <wp:posOffset>19050</wp:posOffset>
                </wp:positionV>
                <wp:extent cx="161925" cy="161925"/>
                <wp:effectExtent l="11430" t="8255" r="7620" b="10795"/>
                <wp:wrapNone/>
                <wp:docPr id="39" name="Rectangle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61925"/>
                        </a:xfrm>
                        <a:prstGeom prst="rect">
                          <a:avLst/>
                        </a:prstGeom>
                        <a:noFill/>
                        <a:ln w="9529">
                          <a:solidFill>
                            <a:srgbClr val="99A0A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3D0A38" id="Rectangle 168" o:spid="_x0000_s1026" style="position:absolute;margin-left:97.65pt;margin-top:1.5pt;width:12.75pt;height:12.7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" filled="f" strokecolor="#99a0a6" strokeweight=".26469mm">
                <w10:wrap anchorx="page"/>
              </v:rect>
            </w:pict>
          </mc:Fallback>
        </mc:AlternateContent>
      </w:r>
      <w:r w:rsidRPr="001D7DFD">
        <w:rPr>
          <w:rFonts w:eastAsia="Roboto"/>
          <w:color w:val="202024"/>
          <w:sz w:val="21"/>
          <w:szCs w:val="22"/>
          <w:lang w:val="pt-PT" w:eastAsia="en-US"/>
        </w:rPr>
        <w:t>Outro:</w:t>
      </w:r>
    </w:p>
    <w:p w14:paraId="2F896048" w14:textId="77777777" w:rsidR="00B15BE2" w:rsidRPr="001D7DFD" w:rsidRDefault="00B15BE2" w:rsidP="00B15BE2">
      <w:pPr>
        <w:widowControl w:val="0"/>
        <w:suppressAutoHyphens w:val="0"/>
        <w:autoSpaceDE w:val="0"/>
        <w:autoSpaceDN w:val="0"/>
        <w:spacing w:after="0" w:line="20" w:lineRule="exact"/>
        <w:ind w:left="1761" w:firstLine="0"/>
        <w:jc w:val="left"/>
        <w:rPr>
          <w:rFonts w:eastAsia="Roboto"/>
          <w:sz w:val="2"/>
          <w:szCs w:val="24"/>
          <w:lang w:val="pt-PT" w:eastAsia="en-US"/>
        </w:rPr>
      </w:pPr>
      <w:r w:rsidRPr="001D7DFD">
        <w:rPr>
          <w:rFonts w:eastAsia="Roboto"/>
          <w:noProof/>
          <w:sz w:val="2"/>
          <w:szCs w:val="24"/>
          <w:lang w:val="pt-PT" w:eastAsia="en-US"/>
        </w:rPr>
        <mc:AlternateContent>
          <mc:Choice Requires="wpg">
            <w:drawing>
              <wp:inline distT="0" distB="0" distL="0" distR="0" wp14:anchorId="06A830CE" wp14:editId="7D65083A">
                <wp:extent cx="2764155" cy="9525"/>
                <wp:effectExtent l="0" t="0" r="0" b="0"/>
                <wp:docPr id="37"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64155" cy="9525"/>
                          <a:chOff x="0" y="0"/>
                          <a:chExt cx="4353" cy="15"/>
                        </a:xfrm>
                      </wpg:grpSpPr>
                      <wps:wsp>
                        <wps:cNvPr id="38" name="Rectangle 144"/>
                        <wps:cNvSpPr>
                          <a:spLocks noChangeArrowheads="1"/>
                        </wps:cNvSpPr>
                        <wps:spPr bwMode="auto">
                          <a:xfrm>
                            <a:off x="0" y="0"/>
                            <a:ext cx="4353" cy="15"/>
                          </a:xfrm>
                          <a:prstGeom prst="rect">
                            <a:avLst/>
                          </a:prstGeom>
                          <a:solidFill>
                            <a:srgbClr val="BDC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F7AAA57" id="Group 143" o:spid="_x0000_s1026" style="width:217.65pt;height:.75pt;mso-position-horizontal-relative:char;mso-position-vertical-relative:line" coordsize="43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">
                <v:rect id="Rectangle 144" o:spid="_x0000_s1027" style="position:absolute;width:435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" fillcolor="#bdc1c6" stroked="f"/>
                <w10:anchorlock/>
              </v:group>
            </w:pict>
          </mc:Fallback>
        </mc:AlternateContent>
      </w:r>
    </w:p>
    <w:p w14:paraId="443F6FB1" w14:textId="77777777" w:rsidR="00B15BE2" w:rsidRPr="001D7DFD" w:rsidRDefault="00B15BE2" w:rsidP="00B15BE2">
      <w:pPr>
        <w:widowControl w:val="0"/>
        <w:suppressAutoHyphens w:val="0"/>
        <w:autoSpaceDE w:val="0"/>
        <w:autoSpaceDN w:val="0"/>
        <w:spacing w:after="0"/>
        <w:ind w:firstLine="0"/>
        <w:jc w:val="left"/>
        <w:rPr>
          <w:rFonts w:eastAsia="Roboto"/>
          <w:sz w:val="20"/>
          <w:szCs w:val="24"/>
          <w:lang w:val="pt-PT" w:eastAsia="en-US"/>
        </w:rPr>
      </w:pPr>
    </w:p>
    <w:p w14:paraId="50ACA25B" w14:textId="77777777" w:rsidR="00B15BE2" w:rsidRPr="001D7DFD" w:rsidRDefault="00B15BE2" w:rsidP="00B15BE2">
      <w:pPr>
        <w:widowControl w:val="0"/>
        <w:suppressAutoHyphens w:val="0"/>
        <w:autoSpaceDE w:val="0"/>
        <w:autoSpaceDN w:val="0"/>
        <w:spacing w:after="0"/>
        <w:ind w:firstLine="0"/>
        <w:jc w:val="left"/>
        <w:rPr>
          <w:rFonts w:eastAsia="Roboto"/>
          <w:sz w:val="20"/>
          <w:szCs w:val="24"/>
          <w:lang w:val="pt-PT" w:eastAsia="en-US"/>
        </w:rPr>
      </w:pPr>
    </w:p>
    <w:p w14:paraId="09DD5AB9" w14:textId="77777777" w:rsidR="00B15BE2" w:rsidRPr="001D7DFD" w:rsidRDefault="00B15BE2" w:rsidP="00B15BE2">
      <w:pPr>
        <w:widowControl w:val="0"/>
        <w:suppressAutoHyphens w:val="0"/>
        <w:autoSpaceDE w:val="0"/>
        <w:autoSpaceDN w:val="0"/>
        <w:spacing w:after="0"/>
        <w:ind w:firstLine="0"/>
        <w:jc w:val="left"/>
        <w:rPr>
          <w:rFonts w:eastAsia="Roboto"/>
          <w:sz w:val="20"/>
          <w:szCs w:val="24"/>
          <w:lang w:val="pt-PT" w:eastAsia="en-US"/>
        </w:rPr>
      </w:pPr>
    </w:p>
    <w:p w14:paraId="0BEE20A2" w14:textId="77777777" w:rsidR="00B15BE2" w:rsidRPr="001D7DFD" w:rsidRDefault="00B15BE2" w:rsidP="00B15BE2">
      <w:pPr>
        <w:widowControl w:val="0"/>
        <w:suppressAutoHyphens w:val="0"/>
        <w:autoSpaceDE w:val="0"/>
        <w:autoSpaceDN w:val="0"/>
        <w:spacing w:before="5" w:after="0"/>
        <w:ind w:firstLine="0"/>
        <w:jc w:val="left"/>
        <w:rPr>
          <w:rFonts w:eastAsia="Roboto"/>
          <w:sz w:val="16"/>
          <w:szCs w:val="24"/>
          <w:lang w:val="pt-PT" w:eastAsia="en-US"/>
        </w:rPr>
      </w:pPr>
    </w:p>
    <w:p w14:paraId="4966ADE2" w14:textId="77777777" w:rsidR="00B15BE2" w:rsidRPr="001D7DFD" w:rsidRDefault="00B15BE2">
      <w:pPr>
        <w:widowControl w:val="0"/>
        <w:numPr>
          <w:ilvl w:val="0"/>
          <w:numId w:val="4"/>
        </w:numPr>
        <w:tabs>
          <w:tab w:val="left" w:pos="744"/>
        </w:tabs>
        <w:suppressAutoHyphens w:val="0"/>
        <w:autoSpaceDE w:val="0"/>
        <w:autoSpaceDN w:val="0"/>
        <w:spacing w:before="95" w:after="0"/>
        <w:ind w:left="743" w:hanging="634"/>
        <w:jc w:val="left"/>
        <w:rPr>
          <w:rFonts w:eastAsia="Roboto"/>
          <w:szCs w:val="22"/>
          <w:lang w:val="pt-PT" w:eastAsia="en-US"/>
        </w:rPr>
      </w:pPr>
      <w:r w:rsidRPr="001D7DFD">
        <w:rPr>
          <w:rFonts w:eastAsia="Roboto"/>
          <w:color w:val="202024"/>
          <w:szCs w:val="22"/>
          <w:lang w:val="pt-PT" w:eastAsia="en-US"/>
        </w:rPr>
        <w:t>Você</w:t>
      </w:r>
      <w:r w:rsidRPr="001D7DFD">
        <w:rPr>
          <w:rFonts w:eastAsia="Roboto"/>
          <w:color w:val="202024"/>
          <w:spacing w:val="-10"/>
          <w:szCs w:val="22"/>
          <w:lang w:val="pt-PT" w:eastAsia="en-US"/>
        </w:rPr>
        <w:t xml:space="preserve"> </w:t>
      </w:r>
      <w:r w:rsidRPr="001D7DFD">
        <w:rPr>
          <w:rFonts w:eastAsia="Roboto"/>
          <w:color w:val="202024"/>
          <w:szCs w:val="22"/>
          <w:lang w:val="pt-PT" w:eastAsia="en-US"/>
        </w:rPr>
        <w:t>gostaria</w:t>
      </w:r>
      <w:r w:rsidRPr="001D7DFD">
        <w:rPr>
          <w:rFonts w:eastAsia="Roboto"/>
          <w:color w:val="202024"/>
          <w:spacing w:val="-9"/>
          <w:szCs w:val="22"/>
          <w:lang w:val="pt-PT" w:eastAsia="en-US"/>
        </w:rPr>
        <w:t xml:space="preserve"> </w:t>
      </w:r>
      <w:r w:rsidRPr="001D7DFD">
        <w:rPr>
          <w:rFonts w:eastAsia="Roboto"/>
          <w:color w:val="202024"/>
          <w:szCs w:val="22"/>
          <w:lang w:val="pt-PT" w:eastAsia="en-US"/>
        </w:rPr>
        <w:t>de</w:t>
      </w:r>
      <w:r w:rsidRPr="001D7DFD">
        <w:rPr>
          <w:rFonts w:eastAsia="Roboto"/>
          <w:color w:val="202024"/>
          <w:spacing w:val="-10"/>
          <w:szCs w:val="22"/>
          <w:lang w:val="pt-PT" w:eastAsia="en-US"/>
        </w:rPr>
        <w:t xml:space="preserve"> </w:t>
      </w:r>
      <w:r w:rsidRPr="001D7DFD">
        <w:rPr>
          <w:rFonts w:eastAsia="Roboto"/>
          <w:color w:val="202024"/>
          <w:szCs w:val="22"/>
          <w:lang w:val="pt-PT" w:eastAsia="en-US"/>
        </w:rPr>
        <w:t>ser</w:t>
      </w:r>
      <w:r w:rsidRPr="001D7DFD">
        <w:rPr>
          <w:rFonts w:eastAsia="Roboto"/>
          <w:color w:val="202024"/>
          <w:spacing w:val="-9"/>
          <w:szCs w:val="22"/>
          <w:lang w:val="pt-PT" w:eastAsia="en-US"/>
        </w:rPr>
        <w:t xml:space="preserve"> </w:t>
      </w:r>
      <w:r w:rsidRPr="001D7DFD">
        <w:rPr>
          <w:rFonts w:eastAsia="Roboto"/>
          <w:color w:val="202024"/>
          <w:szCs w:val="22"/>
          <w:lang w:val="pt-PT" w:eastAsia="en-US"/>
        </w:rPr>
        <w:t>contatado</w:t>
      </w:r>
      <w:r w:rsidRPr="001D7DFD">
        <w:rPr>
          <w:rFonts w:eastAsia="Roboto"/>
          <w:color w:val="202024"/>
          <w:spacing w:val="-9"/>
          <w:szCs w:val="22"/>
          <w:lang w:val="pt-PT" w:eastAsia="en-US"/>
        </w:rPr>
        <w:t xml:space="preserve"> </w:t>
      </w:r>
      <w:r w:rsidRPr="001D7DFD">
        <w:rPr>
          <w:rFonts w:eastAsia="Roboto"/>
          <w:color w:val="202024"/>
          <w:szCs w:val="22"/>
          <w:lang w:val="pt-PT" w:eastAsia="en-US"/>
        </w:rPr>
        <w:t>para</w:t>
      </w:r>
      <w:r w:rsidRPr="001D7DFD">
        <w:rPr>
          <w:rFonts w:eastAsia="Roboto"/>
          <w:color w:val="202024"/>
          <w:spacing w:val="-10"/>
          <w:szCs w:val="22"/>
          <w:lang w:val="pt-PT" w:eastAsia="en-US"/>
        </w:rPr>
        <w:t xml:space="preserve"> </w:t>
      </w:r>
      <w:r w:rsidRPr="001D7DFD">
        <w:rPr>
          <w:rFonts w:eastAsia="Roboto"/>
          <w:color w:val="202024"/>
          <w:szCs w:val="22"/>
          <w:lang w:val="pt-PT" w:eastAsia="en-US"/>
        </w:rPr>
        <w:t>testar</w:t>
      </w:r>
      <w:r w:rsidRPr="001D7DFD">
        <w:rPr>
          <w:rFonts w:eastAsia="Roboto"/>
          <w:color w:val="202024"/>
          <w:spacing w:val="-9"/>
          <w:szCs w:val="22"/>
          <w:lang w:val="pt-PT" w:eastAsia="en-US"/>
        </w:rPr>
        <w:t xml:space="preserve"> </w:t>
      </w:r>
      <w:r w:rsidRPr="001D7DFD">
        <w:rPr>
          <w:rFonts w:eastAsia="Roboto"/>
          <w:color w:val="202024"/>
          <w:szCs w:val="22"/>
          <w:lang w:val="pt-PT" w:eastAsia="en-US"/>
        </w:rPr>
        <w:t>o</w:t>
      </w:r>
      <w:r w:rsidRPr="001D7DFD">
        <w:rPr>
          <w:rFonts w:eastAsia="Roboto"/>
          <w:color w:val="202024"/>
          <w:spacing w:val="-9"/>
          <w:szCs w:val="22"/>
          <w:lang w:val="pt-PT" w:eastAsia="en-US"/>
        </w:rPr>
        <w:t xml:space="preserve"> </w:t>
      </w:r>
      <w:r w:rsidRPr="001D7DFD">
        <w:rPr>
          <w:rFonts w:eastAsia="Roboto"/>
          <w:color w:val="202024"/>
          <w:szCs w:val="22"/>
          <w:lang w:val="pt-PT" w:eastAsia="en-US"/>
        </w:rPr>
        <w:t>aplicativo</w:t>
      </w:r>
      <w:r w:rsidRPr="001D7DFD">
        <w:rPr>
          <w:rFonts w:eastAsia="Roboto"/>
          <w:color w:val="202024"/>
          <w:spacing w:val="-10"/>
          <w:szCs w:val="22"/>
          <w:lang w:val="pt-PT" w:eastAsia="en-US"/>
        </w:rPr>
        <w:t xml:space="preserve"> </w:t>
      </w:r>
      <w:r w:rsidRPr="001D7DFD">
        <w:rPr>
          <w:rFonts w:eastAsia="Roboto"/>
          <w:color w:val="202024"/>
          <w:szCs w:val="22"/>
          <w:lang w:val="pt-PT" w:eastAsia="en-US"/>
        </w:rPr>
        <w:t>quando</w:t>
      </w:r>
      <w:r w:rsidRPr="001D7DFD">
        <w:rPr>
          <w:rFonts w:eastAsia="Roboto"/>
          <w:color w:val="202024"/>
          <w:spacing w:val="-9"/>
          <w:szCs w:val="22"/>
          <w:lang w:val="pt-PT" w:eastAsia="en-US"/>
        </w:rPr>
        <w:t xml:space="preserve"> </w:t>
      </w:r>
      <w:r w:rsidRPr="001D7DFD">
        <w:rPr>
          <w:rFonts w:eastAsia="Roboto"/>
          <w:color w:val="202024"/>
          <w:szCs w:val="22"/>
          <w:lang w:val="pt-PT" w:eastAsia="en-US"/>
        </w:rPr>
        <w:t>estiver</w:t>
      </w:r>
      <w:r w:rsidRPr="001D7DFD">
        <w:rPr>
          <w:rFonts w:eastAsia="Roboto"/>
          <w:color w:val="202024"/>
          <w:spacing w:val="-9"/>
          <w:szCs w:val="22"/>
          <w:lang w:val="pt-PT" w:eastAsia="en-US"/>
        </w:rPr>
        <w:t xml:space="preserve"> </w:t>
      </w:r>
      <w:r w:rsidRPr="001D7DFD">
        <w:rPr>
          <w:rFonts w:eastAsia="Roboto"/>
          <w:color w:val="202024"/>
          <w:szCs w:val="22"/>
          <w:lang w:val="pt-PT" w:eastAsia="en-US"/>
        </w:rPr>
        <w:t>pronto?</w:t>
      </w:r>
      <w:r w:rsidRPr="001D7DFD">
        <w:rPr>
          <w:rFonts w:eastAsia="Roboto"/>
          <w:color w:val="202024"/>
          <w:spacing w:val="-9"/>
          <w:szCs w:val="22"/>
          <w:lang w:val="pt-PT" w:eastAsia="en-US"/>
        </w:rPr>
        <w:t xml:space="preserve"> </w:t>
      </w:r>
      <w:r w:rsidRPr="001D7DFD">
        <w:rPr>
          <w:rFonts w:eastAsia="Roboto"/>
          <w:color w:val="D92F25"/>
          <w:szCs w:val="22"/>
          <w:lang w:val="pt-PT" w:eastAsia="en-US"/>
        </w:rPr>
        <w:t>*</w:t>
      </w:r>
    </w:p>
    <w:p w14:paraId="03299870" w14:textId="77777777" w:rsidR="00B15BE2" w:rsidRPr="001D7DFD" w:rsidRDefault="00B15BE2" w:rsidP="00B15BE2">
      <w:pPr>
        <w:widowControl w:val="0"/>
        <w:suppressAutoHyphens w:val="0"/>
        <w:autoSpaceDE w:val="0"/>
        <w:autoSpaceDN w:val="0"/>
        <w:spacing w:before="7" w:after="0"/>
        <w:ind w:firstLine="0"/>
        <w:jc w:val="left"/>
        <w:rPr>
          <w:rFonts w:eastAsia="Roboto"/>
          <w:sz w:val="15"/>
          <w:szCs w:val="24"/>
          <w:lang w:val="pt-PT" w:eastAsia="en-US"/>
        </w:rPr>
      </w:pPr>
    </w:p>
    <w:p w14:paraId="6DC9B24A" w14:textId="77777777" w:rsidR="00B15BE2" w:rsidRPr="001D7DFD" w:rsidRDefault="00B15BE2" w:rsidP="00B15BE2">
      <w:pPr>
        <w:widowControl w:val="0"/>
        <w:suppressAutoHyphens w:val="0"/>
        <w:autoSpaceDE w:val="0"/>
        <w:autoSpaceDN w:val="0"/>
        <w:spacing w:before="95" w:after="0"/>
        <w:ind w:left="743" w:firstLine="0"/>
        <w:jc w:val="left"/>
        <w:rPr>
          <w:rFonts w:eastAsia="Roboto"/>
          <w:i/>
          <w:szCs w:val="22"/>
          <w:lang w:val="pt-PT" w:eastAsia="en-US"/>
        </w:rPr>
      </w:pPr>
      <w:r w:rsidRPr="001D7DFD">
        <w:rPr>
          <w:rFonts w:eastAsia="Roboto"/>
          <w:i/>
          <w:color w:val="202024"/>
          <w:w w:val="95"/>
          <w:szCs w:val="22"/>
          <w:lang w:val="pt-PT" w:eastAsia="en-US"/>
        </w:rPr>
        <w:t>Marcar</w:t>
      </w:r>
      <w:r w:rsidRPr="001D7DFD">
        <w:rPr>
          <w:rFonts w:eastAsia="Roboto"/>
          <w:i/>
          <w:color w:val="202024"/>
          <w:spacing w:val="10"/>
          <w:w w:val="95"/>
          <w:szCs w:val="22"/>
          <w:lang w:val="pt-PT" w:eastAsia="en-US"/>
        </w:rPr>
        <w:t xml:space="preserve"> </w:t>
      </w:r>
      <w:r w:rsidRPr="001D7DFD">
        <w:rPr>
          <w:rFonts w:eastAsia="Roboto"/>
          <w:i/>
          <w:color w:val="202024"/>
          <w:w w:val="95"/>
          <w:szCs w:val="22"/>
          <w:lang w:val="pt-PT" w:eastAsia="en-US"/>
        </w:rPr>
        <w:t>apenas</w:t>
      </w:r>
      <w:r w:rsidRPr="001D7DFD">
        <w:rPr>
          <w:rFonts w:eastAsia="Roboto"/>
          <w:i/>
          <w:color w:val="202024"/>
          <w:spacing w:val="11"/>
          <w:w w:val="95"/>
          <w:szCs w:val="22"/>
          <w:lang w:val="pt-PT" w:eastAsia="en-US"/>
        </w:rPr>
        <w:t xml:space="preserve"> </w:t>
      </w:r>
      <w:r w:rsidRPr="001D7DFD">
        <w:rPr>
          <w:rFonts w:eastAsia="Roboto"/>
          <w:i/>
          <w:color w:val="202024"/>
          <w:w w:val="95"/>
          <w:szCs w:val="22"/>
          <w:lang w:val="pt-PT" w:eastAsia="en-US"/>
        </w:rPr>
        <w:t>uma</w:t>
      </w:r>
      <w:r w:rsidRPr="001D7DFD">
        <w:rPr>
          <w:rFonts w:eastAsia="Roboto"/>
          <w:i/>
          <w:color w:val="202024"/>
          <w:spacing w:val="11"/>
          <w:w w:val="95"/>
          <w:szCs w:val="22"/>
          <w:lang w:val="pt-PT" w:eastAsia="en-US"/>
        </w:rPr>
        <w:t xml:space="preserve"> </w:t>
      </w:r>
      <w:r w:rsidRPr="001D7DFD">
        <w:rPr>
          <w:rFonts w:eastAsia="Roboto"/>
          <w:i/>
          <w:color w:val="202024"/>
          <w:w w:val="95"/>
          <w:szCs w:val="22"/>
          <w:lang w:val="pt-PT" w:eastAsia="en-US"/>
        </w:rPr>
        <w:t>oval.</w:t>
      </w:r>
    </w:p>
    <w:p w14:paraId="6DC9A42A" w14:textId="49D1FB1F" w:rsidR="00B15BE2" w:rsidRPr="001D7DFD" w:rsidRDefault="000B0CE1" w:rsidP="00B15BE2">
      <w:pPr>
        <w:widowControl w:val="0"/>
        <w:suppressAutoHyphens w:val="0"/>
        <w:autoSpaceDE w:val="0"/>
        <w:autoSpaceDN w:val="0"/>
        <w:spacing w:before="10" w:after="0"/>
        <w:ind w:firstLine="0"/>
        <w:jc w:val="left"/>
        <w:rPr>
          <w:rFonts w:eastAsia="Roboto"/>
          <w:i/>
          <w:sz w:val="28"/>
          <w:szCs w:val="24"/>
          <w:lang w:val="pt-PT" w:eastAsia="en-US"/>
        </w:rPr>
      </w:pPr>
      <w:r w:rsidRPr="001D7DFD">
        <w:rPr>
          <w:rFonts w:eastAsia="Roboto"/>
          <w:i/>
          <w:noProof/>
          <w:sz w:val="28"/>
          <w:szCs w:val="24"/>
          <w:lang w:val="pt-PT" w:eastAsia="en-US"/>
        </w:rPr>
        <mc:AlternateContent>
          <mc:Choice Requires="wps">
            <w:drawing>
              <wp:anchor distT="0" distB="0" distL="114300" distR="114300" simplePos="0" relativeHeight="251696128" behindDoc="0" locked="0" layoutInCell="1" allowOverlap="1" wp14:anchorId="179BBFB6" wp14:editId="12A97E80">
                <wp:simplePos x="0" y="0"/>
                <wp:positionH relativeFrom="column">
                  <wp:posOffset>348615</wp:posOffset>
                </wp:positionH>
                <wp:positionV relativeFrom="paragraph">
                  <wp:posOffset>144780</wp:posOffset>
                </wp:positionV>
                <wp:extent cx="1190625" cy="581025"/>
                <wp:effectExtent l="0" t="0" r="0" b="0"/>
                <wp:wrapNone/>
                <wp:docPr id="129" name="Caixa de Texto 129"/>
                <wp:cNvGraphicFramePr/>
                <a:graphic xmlns:a="http://schemas.openxmlformats.org/drawingml/2006/main">
                  <a:graphicData uri="http://schemas.microsoft.com/office/word/2010/wordprocessingShape">
                    <wps:wsp>
                      <wps:cNvSpPr txBox="1"/>
                      <wps:spPr>
                        <a:xfrm>
                          <a:off x="0" y="0"/>
                          <a:ext cx="1190625" cy="581025"/>
                        </a:xfrm>
                        <a:prstGeom prst="rect">
                          <a:avLst/>
                        </a:prstGeom>
                        <a:noFill/>
                        <a:ln w="6350">
                          <a:noFill/>
                        </a:ln>
                      </wps:spPr>
                      <wps:txbx>
                        <w:txbxContent>
                          <w:p w14:paraId="2AB791C2" w14:textId="1F32E070" w:rsidR="000B0CE1" w:rsidRDefault="000B0CE1">
                            <w:r>
                              <w:t>Sim</w:t>
                            </w:r>
                          </w:p>
                          <w:p w14:paraId="7DD8DBC9" w14:textId="741F4D91" w:rsidR="000B0CE1" w:rsidRDefault="000B0CE1">
                            <w:r>
                              <w:t>Não</w:t>
                            </w:r>
                          </w:p>
                          <w:p w14:paraId="6FEF9F32" w14:textId="77777777" w:rsidR="000B0CE1" w:rsidRDefault="000B0C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9BBFB6" id="Caixa de Texto 129" o:spid="_x0000_s1029" type="#_x0000_t202" style="position:absolute;margin-left:27.45pt;margin-top:11.4pt;width:93.75pt;height:45.7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" filled="f" stroked="f" strokeweight=".5pt">
                <v:textbox>
                  <w:txbxContent>
                    <w:p w14:paraId="2AB791C2" w14:textId="1F32E070" w:rsidR="000B0CE1" w:rsidRDefault="000B0CE1">
                      <w:r>
                        <w:t>Sim</w:t>
                      </w:r>
                    </w:p>
                    <w:p w14:paraId="7DD8DBC9" w14:textId="741F4D91" w:rsidR="000B0CE1" w:rsidRDefault="000B0CE1">
                      <w:r>
                        <w:t>Não</w:t>
                      </w:r>
                    </w:p>
                    <w:p w14:paraId="6FEF9F32" w14:textId="77777777" w:rsidR="000B0CE1" w:rsidRDefault="000B0CE1"/>
                  </w:txbxContent>
                </v:textbox>
              </v:shape>
            </w:pict>
          </mc:Fallback>
        </mc:AlternateContent>
      </w:r>
    </w:p>
    <w:p w14:paraId="61753323" w14:textId="637DDE26" w:rsidR="00B15BE2" w:rsidRPr="001D7DFD" w:rsidRDefault="000B0CE1" w:rsidP="000B0CE1">
      <w:pPr>
        <w:widowControl w:val="0"/>
        <w:suppressAutoHyphens w:val="0"/>
        <w:autoSpaceDE w:val="0"/>
        <w:autoSpaceDN w:val="0"/>
        <w:spacing w:after="0" w:line="408" w:lineRule="auto"/>
        <w:ind w:left="1366" w:right="7633" w:firstLine="0"/>
        <w:jc w:val="left"/>
        <w:rPr>
          <w:rFonts w:eastAsia="Roboto"/>
          <w:sz w:val="22"/>
          <w:szCs w:val="22"/>
          <w:lang w:val="pt-PT" w:eastAsia="en-US"/>
        </w:rPr>
      </w:pPr>
      <w:r w:rsidRPr="001D7DFD">
        <w:rPr>
          <w:rFonts w:eastAsia="Roboto"/>
          <w:noProof/>
          <w:sz w:val="22"/>
          <w:szCs w:val="22"/>
          <w:lang w:val="pt-PT" w:eastAsia="en-US"/>
        </w:rPr>
        <mc:AlternateContent>
          <mc:Choice Requires="wps">
            <w:drawing>
              <wp:anchor distT="0" distB="0" distL="114300" distR="114300" simplePos="0" relativeHeight="251689984" behindDoc="0" locked="0" layoutInCell="1" allowOverlap="1" wp14:anchorId="5F74670D" wp14:editId="60F481F5">
                <wp:simplePos x="0" y="0"/>
                <wp:positionH relativeFrom="page">
                  <wp:posOffset>1335405</wp:posOffset>
                </wp:positionH>
                <wp:positionV relativeFrom="paragraph">
                  <wp:posOffset>242570</wp:posOffset>
                </wp:positionV>
                <wp:extent cx="295910" cy="162560"/>
                <wp:effectExtent l="11430" t="13970" r="6985" b="4445"/>
                <wp:wrapNone/>
                <wp:docPr id="35" name="Freeform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910" cy="162560"/>
                        </a:xfrm>
                        <a:custGeom>
                          <a:avLst/>
                          <a:gdLst>
                            <a:gd name="T0" fmla="+- 0 2103 2103"/>
                            <a:gd name="T1" fmla="*/ T0 w 466"/>
                            <a:gd name="T2" fmla="+- 0 569 442"/>
                            <a:gd name="T3" fmla="*/ 569 h 256"/>
                            <a:gd name="T4" fmla="+- 0 2120 2103"/>
                            <a:gd name="T5" fmla="*/ T4 w 466"/>
                            <a:gd name="T6" fmla="+- 0 505 442"/>
                            <a:gd name="T7" fmla="*/ 505 h 256"/>
                            <a:gd name="T8" fmla="+- 0 2141 2103"/>
                            <a:gd name="T9" fmla="*/ T8 w 466"/>
                            <a:gd name="T10" fmla="+- 0 479 442"/>
                            <a:gd name="T11" fmla="*/ 479 h 256"/>
                            <a:gd name="T12" fmla="+- 0 2146 2103"/>
                            <a:gd name="T13" fmla="*/ T12 w 466"/>
                            <a:gd name="T14" fmla="+- 0 473 442"/>
                            <a:gd name="T15" fmla="*/ 473 h 256"/>
                            <a:gd name="T16" fmla="+- 0 2206 2103"/>
                            <a:gd name="T17" fmla="*/ T16 w 466"/>
                            <a:gd name="T18" fmla="+- 0 444 442"/>
                            <a:gd name="T19" fmla="*/ 444 h 256"/>
                            <a:gd name="T20" fmla="+- 0 2222 2103"/>
                            <a:gd name="T21" fmla="*/ T20 w 466"/>
                            <a:gd name="T22" fmla="+- 0 442 442"/>
                            <a:gd name="T23" fmla="*/ 442 h 256"/>
                            <a:gd name="T24" fmla="+- 0 2231 2103"/>
                            <a:gd name="T25" fmla="*/ T24 w 466"/>
                            <a:gd name="T26" fmla="+- 0 442 442"/>
                            <a:gd name="T27" fmla="*/ 442 h 256"/>
                            <a:gd name="T28" fmla="+- 0 2441 2103"/>
                            <a:gd name="T29" fmla="*/ T28 w 466"/>
                            <a:gd name="T30" fmla="+- 0 442 442"/>
                            <a:gd name="T31" fmla="*/ 442 h 256"/>
                            <a:gd name="T32" fmla="+- 0 2449 2103"/>
                            <a:gd name="T33" fmla="*/ T32 w 466"/>
                            <a:gd name="T34" fmla="+- 0 442 442"/>
                            <a:gd name="T35" fmla="*/ 442 h 256"/>
                            <a:gd name="T36" fmla="+- 0 2458 2103"/>
                            <a:gd name="T37" fmla="*/ T36 w 466"/>
                            <a:gd name="T38" fmla="+- 0 442 442"/>
                            <a:gd name="T39" fmla="*/ 442 h 256"/>
                            <a:gd name="T40" fmla="+- 0 2466 2103"/>
                            <a:gd name="T41" fmla="*/ T40 w 466"/>
                            <a:gd name="T42" fmla="+- 0 444 442"/>
                            <a:gd name="T43" fmla="*/ 444 h 256"/>
                            <a:gd name="T44" fmla="+- 0 2474 2103"/>
                            <a:gd name="T45" fmla="*/ T44 w 466"/>
                            <a:gd name="T46" fmla="+- 0 446 442"/>
                            <a:gd name="T47" fmla="*/ 446 h 256"/>
                            <a:gd name="T48" fmla="+- 0 2531 2103"/>
                            <a:gd name="T49" fmla="*/ T48 w 466"/>
                            <a:gd name="T50" fmla="+- 0 479 442"/>
                            <a:gd name="T51" fmla="*/ 479 h 256"/>
                            <a:gd name="T52" fmla="+- 0 2547 2103"/>
                            <a:gd name="T53" fmla="*/ T52 w 466"/>
                            <a:gd name="T54" fmla="+- 0 498 442"/>
                            <a:gd name="T55" fmla="*/ 498 h 256"/>
                            <a:gd name="T56" fmla="+- 0 2552 2103"/>
                            <a:gd name="T57" fmla="*/ T56 w 466"/>
                            <a:gd name="T58" fmla="+- 0 505 442"/>
                            <a:gd name="T59" fmla="*/ 505 h 256"/>
                            <a:gd name="T60" fmla="+- 0 2568 2103"/>
                            <a:gd name="T61" fmla="*/ T60 w 466"/>
                            <a:gd name="T62" fmla="+- 0 561 442"/>
                            <a:gd name="T63" fmla="*/ 561 h 256"/>
                            <a:gd name="T64" fmla="+- 0 2568 2103"/>
                            <a:gd name="T65" fmla="*/ T64 w 466"/>
                            <a:gd name="T66" fmla="+- 0 569 442"/>
                            <a:gd name="T67" fmla="*/ 569 h 256"/>
                            <a:gd name="T68" fmla="+- 0 2568 2103"/>
                            <a:gd name="T69" fmla="*/ T68 w 466"/>
                            <a:gd name="T70" fmla="+- 0 578 442"/>
                            <a:gd name="T71" fmla="*/ 578 h 256"/>
                            <a:gd name="T72" fmla="+- 0 2568 2103"/>
                            <a:gd name="T73" fmla="*/ T72 w 466"/>
                            <a:gd name="T74" fmla="+- 0 586 442"/>
                            <a:gd name="T75" fmla="*/ 586 h 256"/>
                            <a:gd name="T76" fmla="+- 0 2566 2103"/>
                            <a:gd name="T77" fmla="*/ T76 w 466"/>
                            <a:gd name="T78" fmla="+- 0 594 442"/>
                            <a:gd name="T79" fmla="*/ 594 h 256"/>
                            <a:gd name="T80" fmla="+- 0 2564 2103"/>
                            <a:gd name="T81" fmla="*/ T80 w 466"/>
                            <a:gd name="T82" fmla="+- 0 602 442"/>
                            <a:gd name="T83" fmla="*/ 602 h 256"/>
                            <a:gd name="T84" fmla="+- 0 2562 2103"/>
                            <a:gd name="T85" fmla="*/ T84 w 466"/>
                            <a:gd name="T86" fmla="+- 0 610 442"/>
                            <a:gd name="T87" fmla="*/ 610 h 256"/>
                            <a:gd name="T88" fmla="+- 0 2559 2103"/>
                            <a:gd name="T89" fmla="*/ T88 w 466"/>
                            <a:gd name="T90" fmla="+- 0 618 442"/>
                            <a:gd name="T91" fmla="*/ 618 h 256"/>
                            <a:gd name="T92" fmla="+- 0 2556 2103"/>
                            <a:gd name="T93" fmla="*/ T92 w 466"/>
                            <a:gd name="T94" fmla="+- 0 626 442"/>
                            <a:gd name="T95" fmla="*/ 626 h 256"/>
                            <a:gd name="T96" fmla="+- 0 2552 2103"/>
                            <a:gd name="T97" fmla="*/ T96 w 466"/>
                            <a:gd name="T98" fmla="+- 0 633 442"/>
                            <a:gd name="T99" fmla="*/ 633 h 256"/>
                            <a:gd name="T100" fmla="+- 0 2547 2103"/>
                            <a:gd name="T101" fmla="*/ T100 w 466"/>
                            <a:gd name="T102" fmla="+- 0 640 442"/>
                            <a:gd name="T103" fmla="*/ 640 h 256"/>
                            <a:gd name="T104" fmla="+- 0 2542 2103"/>
                            <a:gd name="T105" fmla="*/ T104 w 466"/>
                            <a:gd name="T106" fmla="+- 0 647 442"/>
                            <a:gd name="T107" fmla="*/ 647 h 256"/>
                            <a:gd name="T108" fmla="+- 0 2512 2103"/>
                            <a:gd name="T109" fmla="*/ T108 w 466"/>
                            <a:gd name="T110" fmla="+- 0 675 442"/>
                            <a:gd name="T111" fmla="*/ 675 h 256"/>
                            <a:gd name="T112" fmla="+- 0 2505 2103"/>
                            <a:gd name="T113" fmla="*/ T112 w 466"/>
                            <a:gd name="T114" fmla="+- 0 680 442"/>
                            <a:gd name="T115" fmla="*/ 680 h 256"/>
                            <a:gd name="T116" fmla="+- 0 2497 2103"/>
                            <a:gd name="T117" fmla="*/ T116 w 466"/>
                            <a:gd name="T118" fmla="+- 0 684 442"/>
                            <a:gd name="T119" fmla="*/ 684 h 256"/>
                            <a:gd name="T120" fmla="+- 0 2490 2103"/>
                            <a:gd name="T121" fmla="*/ T120 w 466"/>
                            <a:gd name="T122" fmla="+- 0 687 442"/>
                            <a:gd name="T123" fmla="*/ 687 h 256"/>
                            <a:gd name="T124" fmla="+- 0 2482 2103"/>
                            <a:gd name="T125" fmla="*/ T124 w 466"/>
                            <a:gd name="T126" fmla="+- 0 690 442"/>
                            <a:gd name="T127" fmla="*/ 690 h 256"/>
                            <a:gd name="T128" fmla="+- 0 2474 2103"/>
                            <a:gd name="T129" fmla="*/ T128 w 466"/>
                            <a:gd name="T130" fmla="+- 0 693 442"/>
                            <a:gd name="T131" fmla="*/ 693 h 256"/>
                            <a:gd name="T132" fmla="+- 0 2466 2103"/>
                            <a:gd name="T133" fmla="*/ T132 w 466"/>
                            <a:gd name="T134" fmla="+- 0 694 442"/>
                            <a:gd name="T135" fmla="*/ 694 h 256"/>
                            <a:gd name="T136" fmla="+- 0 2458 2103"/>
                            <a:gd name="T137" fmla="*/ T136 w 466"/>
                            <a:gd name="T138" fmla="+- 0 696 442"/>
                            <a:gd name="T139" fmla="*/ 696 h 256"/>
                            <a:gd name="T140" fmla="+- 0 2449 2103"/>
                            <a:gd name="T141" fmla="*/ T140 w 466"/>
                            <a:gd name="T142" fmla="+- 0 697 442"/>
                            <a:gd name="T143" fmla="*/ 697 h 256"/>
                            <a:gd name="T144" fmla="+- 0 2441 2103"/>
                            <a:gd name="T145" fmla="*/ T144 w 466"/>
                            <a:gd name="T146" fmla="+- 0 697 442"/>
                            <a:gd name="T147" fmla="*/ 697 h 256"/>
                            <a:gd name="T148" fmla="+- 0 2231 2103"/>
                            <a:gd name="T149" fmla="*/ T148 w 466"/>
                            <a:gd name="T150" fmla="+- 0 697 442"/>
                            <a:gd name="T151" fmla="*/ 697 h 256"/>
                            <a:gd name="T152" fmla="+- 0 2222 2103"/>
                            <a:gd name="T153" fmla="*/ T152 w 466"/>
                            <a:gd name="T154" fmla="+- 0 697 442"/>
                            <a:gd name="T155" fmla="*/ 697 h 256"/>
                            <a:gd name="T156" fmla="+- 0 2214 2103"/>
                            <a:gd name="T157" fmla="*/ T156 w 466"/>
                            <a:gd name="T158" fmla="+- 0 696 442"/>
                            <a:gd name="T159" fmla="*/ 696 h 256"/>
                            <a:gd name="T160" fmla="+- 0 2206 2103"/>
                            <a:gd name="T161" fmla="*/ T160 w 466"/>
                            <a:gd name="T162" fmla="+- 0 694 442"/>
                            <a:gd name="T163" fmla="*/ 694 h 256"/>
                            <a:gd name="T164" fmla="+- 0 2198 2103"/>
                            <a:gd name="T165" fmla="*/ T164 w 466"/>
                            <a:gd name="T166" fmla="+- 0 693 442"/>
                            <a:gd name="T167" fmla="*/ 693 h 256"/>
                            <a:gd name="T168" fmla="+- 0 2190 2103"/>
                            <a:gd name="T169" fmla="*/ T168 w 466"/>
                            <a:gd name="T170" fmla="+- 0 690 442"/>
                            <a:gd name="T171" fmla="*/ 690 h 256"/>
                            <a:gd name="T172" fmla="+- 0 2182 2103"/>
                            <a:gd name="T173" fmla="*/ T172 w 466"/>
                            <a:gd name="T174" fmla="+- 0 687 442"/>
                            <a:gd name="T175" fmla="*/ 687 h 256"/>
                            <a:gd name="T176" fmla="+- 0 2174 2103"/>
                            <a:gd name="T177" fmla="*/ T176 w 466"/>
                            <a:gd name="T178" fmla="+- 0 684 442"/>
                            <a:gd name="T179" fmla="*/ 684 h 256"/>
                            <a:gd name="T180" fmla="+- 0 2167 2103"/>
                            <a:gd name="T181" fmla="*/ T180 w 466"/>
                            <a:gd name="T182" fmla="+- 0 680 442"/>
                            <a:gd name="T183" fmla="*/ 680 h 256"/>
                            <a:gd name="T184" fmla="+- 0 2160 2103"/>
                            <a:gd name="T185" fmla="*/ T184 w 466"/>
                            <a:gd name="T186" fmla="+- 0 675 442"/>
                            <a:gd name="T187" fmla="*/ 675 h 256"/>
                            <a:gd name="T188" fmla="+- 0 2153 2103"/>
                            <a:gd name="T189" fmla="*/ T188 w 466"/>
                            <a:gd name="T190" fmla="+- 0 671 442"/>
                            <a:gd name="T191" fmla="*/ 671 h 256"/>
                            <a:gd name="T192" fmla="+- 0 2113 2103"/>
                            <a:gd name="T193" fmla="*/ T192 w 466"/>
                            <a:gd name="T194" fmla="+- 0 618 442"/>
                            <a:gd name="T195" fmla="*/ 618 h 256"/>
                            <a:gd name="T196" fmla="+- 0 2110 2103"/>
                            <a:gd name="T197" fmla="*/ T196 w 466"/>
                            <a:gd name="T198" fmla="+- 0 610 442"/>
                            <a:gd name="T199" fmla="*/ 610 h 256"/>
                            <a:gd name="T200" fmla="+- 0 2107 2103"/>
                            <a:gd name="T201" fmla="*/ T200 w 466"/>
                            <a:gd name="T202" fmla="+- 0 602 442"/>
                            <a:gd name="T203" fmla="*/ 602 h 256"/>
                            <a:gd name="T204" fmla="+- 0 2106 2103"/>
                            <a:gd name="T205" fmla="*/ T204 w 466"/>
                            <a:gd name="T206" fmla="+- 0 594 442"/>
                            <a:gd name="T207" fmla="*/ 594 h 256"/>
                            <a:gd name="T208" fmla="+- 0 2104 2103"/>
                            <a:gd name="T209" fmla="*/ T208 w 466"/>
                            <a:gd name="T210" fmla="+- 0 586 442"/>
                            <a:gd name="T211" fmla="*/ 586 h 256"/>
                            <a:gd name="T212" fmla="+- 0 2103 2103"/>
                            <a:gd name="T213" fmla="*/ T212 w 466"/>
                            <a:gd name="T214" fmla="+- 0 578 442"/>
                            <a:gd name="T215" fmla="*/ 578 h 256"/>
                            <a:gd name="T216" fmla="+- 0 2103 2103"/>
                            <a:gd name="T217" fmla="*/ T216 w 466"/>
                            <a:gd name="T218" fmla="+- 0 569 442"/>
                            <a:gd name="T219" fmla="*/ 569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66" h="256">
                              <a:moveTo>
                                <a:pt x="0" y="127"/>
                              </a:moveTo>
                              <a:lnTo>
                                <a:pt x="17" y="63"/>
                              </a:lnTo>
                              <a:lnTo>
                                <a:pt x="38" y="37"/>
                              </a:lnTo>
                              <a:lnTo>
                                <a:pt x="43" y="31"/>
                              </a:lnTo>
                              <a:lnTo>
                                <a:pt x="103" y="2"/>
                              </a:lnTo>
                              <a:lnTo>
                                <a:pt x="119" y="0"/>
                              </a:lnTo>
                              <a:lnTo>
                                <a:pt x="128" y="0"/>
                              </a:lnTo>
                              <a:lnTo>
                                <a:pt x="338" y="0"/>
                              </a:lnTo>
                              <a:lnTo>
                                <a:pt x="346" y="0"/>
                              </a:lnTo>
                              <a:lnTo>
                                <a:pt x="355" y="0"/>
                              </a:lnTo>
                              <a:lnTo>
                                <a:pt x="363" y="2"/>
                              </a:lnTo>
                              <a:lnTo>
                                <a:pt x="371" y="4"/>
                              </a:lnTo>
                              <a:lnTo>
                                <a:pt x="428" y="37"/>
                              </a:lnTo>
                              <a:lnTo>
                                <a:pt x="444" y="56"/>
                              </a:lnTo>
                              <a:lnTo>
                                <a:pt x="449" y="63"/>
                              </a:lnTo>
                              <a:lnTo>
                                <a:pt x="465" y="119"/>
                              </a:lnTo>
                              <a:lnTo>
                                <a:pt x="465" y="127"/>
                              </a:lnTo>
                              <a:lnTo>
                                <a:pt x="465" y="136"/>
                              </a:lnTo>
                              <a:lnTo>
                                <a:pt x="465" y="144"/>
                              </a:lnTo>
                              <a:lnTo>
                                <a:pt x="463" y="152"/>
                              </a:lnTo>
                              <a:lnTo>
                                <a:pt x="461" y="160"/>
                              </a:lnTo>
                              <a:lnTo>
                                <a:pt x="459" y="168"/>
                              </a:lnTo>
                              <a:lnTo>
                                <a:pt x="456" y="176"/>
                              </a:lnTo>
                              <a:lnTo>
                                <a:pt x="453" y="184"/>
                              </a:lnTo>
                              <a:lnTo>
                                <a:pt x="449" y="191"/>
                              </a:lnTo>
                              <a:lnTo>
                                <a:pt x="444" y="198"/>
                              </a:lnTo>
                              <a:lnTo>
                                <a:pt x="439" y="205"/>
                              </a:lnTo>
                              <a:lnTo>
                                <a:pt x="409" y="233"/>
                              </a:lnTo>
                              <a:lnTo>
                                <a:pt x="402" y="238"/>
                              </a:lnTo>
                              <a:lnTo>
                                <a:pt x="394" y="242"/>
                              </a:lnTo>
                              <a:lnTo>
                                <a:pt x="387" y="245"/>
                              </a:lnTo>
                              <a:lnTo>
                                <a:pt x="379" y="248"/>
                              </a:lnTo>
                              <a:lnTo>
                                <a:pt x="371" y="251"/>
                              </a:lnTo>
                              <a:lnTo>
                                <a:pt x="363" y="252"/>
                              </a:lnTo>
                              <a:lnTo>
                                <a:pt x="355" y="254"/>
                              </a:lnTo>
                              <a:lnTo>
                                <a:pt x="346" y="255"/>
                              </a:lnTo>
                              <a:lnTo>
                                <a:pt x="338" y="255"/>
                              </a:lnTo>
                              <a:lnTo>
                                <a:pt x="128" y="255"/>
                              </a:lnTo>
                              <a:lnTo>
                                <a:pt x="119" y="255"/>
                              </a:lnTo>
                              <a:lnTo>
                                <a:pt x="111" y="254"/>
                              </a:lnTo>
                              <a:lnTo>
                                <a:pt x="103" y="252"/>
                              </a:lnTo>
                              <a:lnTo>
                                <a:pt x="95" y="251"/>
                              </a:lnTo>
                              <a:lnTo>
                                <a:pt x="87" y="248"/>
                              </a:lnTo>
                              <a:lnTo>
                                <a:pt x="79" y="245"/>
                              </a:lnTo>
                              <a:lnTo>
                                <a:pt x="71" y="242"/>
                              </a:lnTo>
                              <a:lnTo>
                                <a:pt x="64" y="238"/>
                              </a:lnTo>
                              <a:lnTo>
                                <a:pt x="57" y="233"/>
                              </a:lnTo>
                              <a:lnTo>
                                <a:pt x="50" y="229"/>
                              </a:lnTo>
                              <a:lnTo>
                                <a:pt x="10" y="176"/>
                              </a:lnTo>
                              <a:lnTo>
                                <a:pt x="7" y="168"/>
                              </a:lnTo>
                              <a:lnTo>
                                <a:pt x="4" y="160"/>
                              </a:lnTo>
                              <a:lnTo>
                                <a:pt x="3" y="152"/>
                              </a:lnTo>
                              <a:lnTo>
                                <a:pt x="1" y="144"/>
                              </a:lnTo>
                              <a:lnTo>
                                <a:pt x="0" y="136"/>
                              </a:lnTo>
                              <a:lnTo>
                                <a:pt x="0" y="127"/>
                              </a:lnTo>
                              <a:close/>
                            </a:path>
                          </a:pathLst>
                        </a:custGeom>
                        <a:noFill/>
                        <a:ln w="9529">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057FA9" id="Freeform 170" o:spid="_x0000_s1026" style="position:absolute;margin-left:105.15pt;margin-top:19.1pt;width:23.3pt;height:12.8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" path="m,127l17,63,38,37r5,-6l103,2,119,r9,l338,r8,l355,r8,2l371,4r57,33l444,56r5,7l465,119r,8l465,136r,8l463,152r-2,8l459,168r-3,8l453,184r-4,7l444,198r-5,7l409,233r-7,5l394,242r-7,3l379,248r-8,3l363,252r-8,2l346,255r-8,l128,255r-9,l111,254r-8,-2l95,251r-8,-3l79,245r-8,-3l64,238r-7,-5l50,229,10,176,7,168,4,160,3,152,1,144,,136r,-9xe" filled="f" strokecolor="#99a0a6" strokeweight=".26469mm">
                <v:path arrowok="t" o:connecttype="custom" o:connectlocs="0,361315;10795,320675;24130,304165;27305,300355;65405,281940;75565,280670;81280,280670;214630,280670;219710,280670;225425,280670;230505,281940;235585,283210;271780,304165;281940,316230;285115,320675;295275,356235;295275,361315;295275,367030;295275,372110;294005,377190;292735,382270;291465,387350;289560,392430;287655,397510;285115,401955;281940,406400;278765,410845;259715,428625;255270,431800;250190,434340;245745,436245;240665,438150;235585,440055;230505,440690;225425,441960;219710,442595;214630,442595;81280,442595;75565,442595;70485,441960;65405,440690;60325,440055;55245,438150;50165,436245;45085,434340;40640,431800;36195,428625;31750,426085;6350,392430;4445,387350;2540,382270;1905,377190;635,372110;0,367030;0,361315" o:connectangles="0,0,0,0,0,0,0,0,0,0,0,0,0,0,0,0,0,0,0,0,0,0,0,0,0,0,0,0,0,0,0,0,0,0,0,0,0,0,0,0,0,0,0,0,0,0,0,0,0,0,0,0,0,0,0"/>
                <w10:wrap anchorx="page"/>
              </v:shape>
            </w:pict>
          </mc:Fallback>
        </mc:AlternateContent>
      </w:r>
      <w:r w:rsidR="00B15BE2" w:rsidRPr="001D7DFD">
        <w:rPr>
          <w:rFonts w:eastAsia="Roboto"/>
          <w:noProof/>
          <w:sz w:val="22"/>
          <w:szCs w:val="22"/>
          <w:lang w:val="pt-PT" w:eastAsia="en-US"/>
        </w:rPr>
        <mc:AlternateContent>
          <mc:Choice Requires="wps">
            <w:drawing>
              <wp:anchor distT="0" distB="0" distL="114300" distR="114300" simplePos="0" relativeHeight="251688960" behindDoc="0" locked="0" layoutInCell="1" allowOverlap="1" wp14:anchorId="27F99E85" wp14:editId="35EB23CB">
                <wp:simplePos x="0" y="0"/>
                <wp:positionH relativeFrom="page">
                  <wp:posOffset>1335405</wp:posOffset>
                </wp:positionH>
                <wp:positionV relativeFrom="paragraph">
                  <wp:posOffset>-5715</wp:posOffset>
                </wp:positionV>
                <wp:extent cx="295910" cy="162560"/>
                <wp:effectExtent l="11430" t="13335" r="6985" b="5080"/>
                <wp:wrapNone/>
                <wp:docPr id="36" name="Freeform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910" cy="162560"/>
                        </a:xfrm>
                        <a:custGeom>
                          <a:avLst/>
                          <a:gdLst>
                            <a:gd name="T0" fmla="+- 0 2103 2103"/>
                            <a:gd name="T1" fmla="*/ T0 w 466"/>
                            <a:gd name="T2" fmla="+- 0 119 -9"/>
                            <a:gd name="T3" fmla="*/ 119 h 256"/>
                            <a:gd name="T4" fmla="+- 0 2120 2103"/>
                            <a:gd name="T5" fmla="*/ T4 w 466"/>
                            <a:gd name="T6" fmla="+- 0 55 -9"/>
                            <a:gd name="T7" fmla="*/ 55 h 256"/>
                            <a:gd name="T8" fmla="+- 0 2141 2103"/>
                            <a:gd name="T9" fmla="*/ T8 w 466"/>
                            <a:gd name="T10" fmla="+- 0 29 -9"/>
                            <a:gd name="T11" fmla="*/ 29 h 256"/>
                            <a:gd name="T12" fmla="+- 0 2146 2103"/>
                            <a:gd name="T13" fmla="*/ T12 w 466"/>
                            <a:gd name="T14" fmla="+- 0 23 -9"/>
                            <a:gd name="T15" fmla="*/ 23 h 256"/>
                            <a:gd name="T16" fmla="+- 0 2206 2103"/>
                            <a:gd name="T17" fmla="*/ T16 w 466"/>
                            <a:gd name="T18" fmla="+- 0 -6 -9"/>
                            <a:gd name="T19" fmla="*/ -6 h 256"/>
                            <a:gd name="T20" fmla="+- 0 2222 2103"/>
                            <a:gd name="T21" fmla="*/ T20 w 466"/>
                            <a:gd name="T22" fmla="+- 0 -9 -9"/>
                            <a:gd name="T23" fmla="*/ -9 h 256"/>
                            <a:gd name="T24" fmla="+- 0 2231 2103"/>
                            <a:gd name="T25" fmla="*/ T24 w 466"/>
                            <a:gd name="T26" fmla="+- 0 -9 -9"/>
                            <a:gd name="T27" fmla="*/ -9 h 256"/>
                            <a:gd name="T28" fmla="+- 0 2441 2103"/>
                            <a:gd name="T29" fmla="*/ T28 w 466"/>
                            <a:gd name="T30" fmla="+- 0 -9 -9"/>
                            <a:gd name="T31" fmla="*/ -9 h 256"/>
                            <a:gd name="T32" fmla="+- 0 2449 2103"/>
                            <a:gd name="T33" fmla="*/ T32 w 466"/>
                            <a:gd name="T34" fmla="+- 0 -9 -9"/>
                            <a:gd name="T35" fmla="*/ -9 h 256"/>
                            <a:gd name="T36" fmla="+- 0 2458 2103"/>
                            <a:gd name="T37" fmla="*/ T36 w 466"/>
                            <a:gd name="T38" fmla="+- 0 -8 -9"/>
                            <a:gd name="T39" fmla="*/ -8 h 256"/>
                            <a:gd name="T40" fmla="+- 0 2466 2103"/>
                            <a:gd name="T41" fmla="*/ T40 w 466"/>
                            <a:gd name="T42" fmla="+- 0 -6 -9"/>
                            <a:gd name="T43" fmla="*/ -6 h 256"/>
                            <a:gd name="T44" fmla="+- 0 2474 2103"/>
                            <a:gd name="T45" fmla="*/ T44 w 466"/>
                            <a:gd name="T46" fmla="+- 0 -4 -9"/>
                            <a:gd name="T47" fmla="*/ -4 h 256"/>
                            <a:gd name="T48" fmla="+- 0 2531 2103"/>
                            <a:gd name="T49" fmla="*/ T48 w 466"/>
                            <a:gd name="T50" fmla="+- 0 29 -9"/>
                            <a:gd name="T51" fmla="*/ 29 h 256"/>
                            <a:gd name="T52" fmla="+- 0 2537 2103"/>
                            <a:gd name="T53" fmla="*/ T52 w 466"/>
                            <a:gd name="T54" fmla="+- 0 35 -9"/>
                            <a:gd name="T55" fmla="*/ 35 h 256"/>
                            <a:gd name="T56" fmla="+- 0 2542 2103"/>
                            <a:gd name="T57" fmla="*/ T56 w 466"/>
                            <a:gd name="T58" fmla="+- 0 41 -9"/>
                            <a:gd name="T59" fmla="*/ 41 h 256"/>
                            <a:gd name="T60" fmla="+- 0 2547 2103"/>
                            <a:gd name="T61" fmla="*/ T60 w 466"/>
                            <a:gd name="T62" fmla="+- 0 48 -9"/>
                            <a:gd name="T63" fmla="*/ 48 h 256"/>
                            <a:gd name="T64" fmla="+- 0 2552 2103"/>
                            <a:gd name="T65" fmla="*/ T64 w 466"/>
                            <a:gd name="T66" fmla="+- 0 55 -9"/>
                            <a:gd name="T67" fmla="*/ 55 h 256"/>
                            <a:gd name="T68" fmla="+- 0 2568 2103"/>
                            <a:gd name="T69" fmla="*/ T68 w 466"/>
                            <a:gd name="T70" fmla="+- 0 111 -9"/>
                            <a:gd name="T71" fmla="*/ 111 h 256"/>
                            <a:gd name="T72" fmla="+- 0 2568 2103"/>
                            <a:gd name="T73" fmla="*/ T72 w 466"/>
                            <a:gd name="T74" fmla="+- 0 119 -9"/>
                            <a:gd name="T75" fmla="*/ 119 h 256"/>
                            <a:gd name="T76" fmla="+- 0 2568 2103"/>
                            <a:gd name="T77" fmla="*/ T76 w 466"/>
                            <a:gd name="T78" fmla="+- 0 127 -9"/>
                            <a:gd name="T79" fmla="*/ 127 h 256"/>
                            <a:gd name="T80" fmla="+- 0 2568 2103"/>
                            <a:gd name="T81" fmla="*/ T80 w 466"/>
                            <a:gd name="T82" fmla="+- 0 136 -9"/>
                            <a:gd name="T83" fmla="*/ 136 h 256"/>
                            <a:gd name="T84" fmla="+- 0 2566 2103"/>
                            <a:gd name="T85" fmla="*/ T84 w 466"/>
                            <a:gd name="T86" fmla="+- 0 144 -9"/>
                            <a:gd name="T87" fmla="*/ 144 h 256"/>
                            <a:gd name="T88" fmla="+- 0 2564 2103"/>
                            <a:gd name="T89" fmla="*/ T88 w 466"/>
                            <a:gd name="T90" fmla="+- 0 152 -9"/>
                            <a:gd name="T91" fmla="*/ 152 h 256"/>
                            <a:gd name="T92" fmla="+- 0 2562 2103"/>
                            <a:gd name="T93" fmla="*/ T92 w 466"/>
                            <a:gd name="T94" fmla="+- 0 160 -9"/>
                            <a:gd name="T95" fmla="*/ 160 h 256"/>
                            <a:gd name="T96" fmla="+- 0 2559 2103"/>
                            <a:gd name="T97" fmla="*/ T96 w 466"/>
                            <a:gd name="T98" fmla="+- 0 168 -9"/>
                            <a:gd name="T99" fmla="*/ 168 h 256"/>
                            <a:gd name="T100" fmla="+- 0 2556 2103"/>
                            <a:gd name="T101" fmla="*/ T100 w 466"/>
                            <a:gd name="T102" fmla="+- 0 176 -9"/>
                            <a:gd name="T103" fmla="*/ 176 h 256"/>
                            <a:gd name="T104" fmla="+- 0 2552 2103"/>
                            <a:gd name="T105" fmla="*/ T104 w 466"/>
                            <a:gd name="T106" fmla="+- 0 183 -9"/>
                            <a:gd name="T107" fmla="*/ 183 h 256"/>
                            <a:gd name="T108" fmla="+- 0 2547 2103"/>
                            <a:gd name="T109" fmla="*/ T108 w 466"/>
                            <a:gd name="T110" fmla="+- 0 190 -9"/>
                            <a:gd name="T111" fmla="*/ 190 h 256"/>
                            <a:gd name="T112" fmla="+- 0 2542 2103"/>
                            <a:gd name="T113" fmla="*/ T112 w 466"/>
                            <a:gd name="T114" fmla="+- 0 197 -9"/>
                            <a:gd name="T115" fmla="*/ 197 h 256"/>
                            <a:gd name="T116" fmla="+- 0 2512 2103"/>
                            <a:gd name="T117" fmla="*/ T116 w 466"/>
                            <a:gd name="T118" fmla="+- 0 225 -9"/>
                            <a:gd name="T119" fmla="*/ 225 h 256"/>
                            <a:gd name="T120" fmla="+- 0 2505 2103"/>
                            <a:gd name="T121" fmla="*/ T120 w 466"/>
                            <a:gd name="T122" fmla="+- 0 230 -9"/>
                            <a:gd name="T123" fmla="*/ 230 h 256"/>
                            <a:gd name="T124" fmla="+- 0 2449 2103"/>
                            <a:gd name="T125" fmla="*/ T124 w 466"/>
                            <a:gd name="T126" fmla="+- 0 247 -9"/>
                            <a:gd name="T127" fmla="*/ 247 h 256"/>
                            <a:gd name="T128" fmla="+- 0 2441 2103"/>
                            <a:gd name="T129" fmla="*/ T128 w 466"/>
                            <a:gd name="T130" fmla="+- 0 247 -9"/>
                            <a:gd name="T131" fmla="*/ 247 h 256"/>
                            <a:gd name="T132" fmla="+- 0 2231 2103"/>
                            <a:gd name="T133" fmla="*/ T132 w 466"/>
                            <a:gd name="T134" fmla="+- 0 247 -9"/>
                            <a:gd name="T135" fmla="*/ 247 h 256"/>
                            <a:gd name="T136" fmla="+- 0 2222 2103"/>
                            <a:gd name="T137" fmla="*/ T136 w 466"/>
                            <a:gd name="T138" fmla="+- 0 247 -9"/>
                            <a:gd name="T139" fmla="*/ 247 h 256"/>
                            <a:gd name="T140" fmla="+- 0 2214 2103"/>
                            <a:gd name="T141" fmla="*/ T140 w 466"/>
                            <a:gd name="T142" fmla="+- 0 246 -9"/>
                            <a:gd name="T143" fmla="*/ 246 h 256"/>
                            <a:gd name="T144" fmla="+- 0 2160 2103"/>
                            <a:gd name="T145" fmla="*/ T144 w 466"/>
                            <a:gd name="T146" fmla="+- 0 225 -9"/>
                            <a:gd name="T147" fmla="*/ 225 h 256"/>
                            <a:gd name="T148" fmla="+- 0 2153 2103"/>
                            <a:gd name="T149" fmla="*/ T148 w 466"/>
                            <a:gd name="T150" fmla="+- 0 220 -9"/>
                            <a:gd name="T151" fmla="*/ 220 h 256"/>
                            <a:gd name="T152" fmla="+- 0 2113 2103"/>
                            <a:gd name="T153" fmla="*/ T152 w 466"/>
                            <a:gd name="T154" fmla="+- 0 168 -9"/>
                            <a:gd name="T155" fmla="*/ 168 h 256"/>
                            <a:gd name="T156" fmla="+- 0 2110 2103"/>
                            <a:gd name="T157" fmla="*/ T156 w 466"/>
                            <a:gd name="T158" fmla="+- 0 160 -9"/>
                            <a:gd name="T159" fmla="*/ 160 h 256"/>
                            <a:gd name="T160" fmla="+- 0 2107 2103"/>
                            <a:gd name="T161" fmla="*/ T160 w 466"/>
                            <a:gd name="T162" fmla="+- 0 152 -9"/>
                            <a:gd name="T163" fmla="*/ 152 h 256"/>
                            <a:gd name="T164" fmla="+- 0 2106 2103"/>
                            <a:gd name="T165" fmla="*/ T164 w 466"/>
                            <a:gd name="T166" fmla="+- 0 144 -9"/>
                            <a:gd name="T167" fmla="*/ 144 h 256"/>
                            <a:gd name="T168" fmla="+- 0 2104 2103"/>
                            <a:gd name="T169" fmla="*/ T168 w 466"/>
                            <a:gd name="T170" fmla="+- 0 136 -9"/>
                            <a:gd name="T171" fmla="*/ 136 h 256"/>
                            <a:gd name="T172" fmla="+- 0 2103 2103"/>
                            <a:gd name="T173" fmla="*/ T172 w 466"/>
                            <a:gd name="T174" fmla="+- 0 127 -9"/>
                            <a:gd name="T175" fmla="*/ 127 h 256"/>
                            <a:gd name="T176" fmla="+- 0 2103 2103"/>
                            <a:gd name="T177" fmla="*/ T176 w 466"/>
                            <a:gd name="T178" fmla="+- 0 119 -9"/>
                            <a:gd name="T179" fmla="*/ 119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466" h="256">
                              <a:moveTo>
                                <a:pt x="0" y="128"/>
                              </a:moveTo>
                              <a:lnTo>
                                <a:pt x="17" y="64"/>
                              </a:lnTo>
                              <a:lnTo>
                                <a:pt x="38" y="38"/>
                              </a:lnTo>
                              <a:lnTo>
                                <a:pt x="43" y="32"/>
                              </a:lnTo>
                              <a:lnTo>
                                <a:pt x="103" y="3"/>
                              </a:lnTo>
                              <a:lnTo>
                                <a:pt x="119" y="0"/>
                              </a:lnTo>
                              <a:lnTo>
                                <a:pt x="128" y="0"/>
                              </a:lnTo>
                              <a:lnTo>
                                <a:pt x="338" y="0"/>
                              </a:lnTo>
                              <a:lnTo>
                                <a:pt x="346" y="0"/>
                              </a:lnTo>
                              <a:lnTo>
                                <a:pt x="355" y="1"/>
                              </a:lnTo>
                              <a:lnTo>
                                <a:pt x="363" y="3"/>
                              </a:lnTo>
                              <a:lnTo>
                                <a:pt x="371" y="5"/>
                              </a:lnTo>
                              <a:lnTo>
                                <a:pt x="428" y="38"/>
                              </a:lnTo>
                              <a:lnTo>
                                <a:pt x="434" y="44"/>
                              </a:lnTo>
                              <a:lnTo>
                                <a:pt x="439" y="50"/>
                              </a:lnTo>
                              <a:lnTo>
                                <a:pt x="444" y="57"/>
                              </a:lnTo>
                              <a:lnTo>
                                <a:pt x="449" y="64"/>
                              </a:lnTo>
                              <a:lnTo>
                                <a:pt x="465" y="120"/>
                              </a:lnTo>
                              <a:lnTo>
                                <a:pt x="465" y="128"/>
                              </a:lnTo>
                              <a:lnTo>
                                <a:pt x="465" y="136"/>
                              </a:lnTo>
                              <a:lnTo>
                                <a:pt x="465" y="145"/>
                              </a:lnTo>
                              <a:lnTo>
                                <a:pt x="463" y="153"/>
                              </a:lnTo>
                              <a:lnTo>
                                <a:pt x="461" y="161"/>
                              </a:lnTo>
                              <a:lnTo>
                                <a:pt x="459" y="169"/>
                              </a:lnTo>
                              <a:lnTo>
                                <a:pt x="456" y="177"/>
                              </a:lnTo>
                              <a:lnTo>
                                <a:pt x="453" y="185"/>
                              </a:lnTo>
                              <a:lnTo>
                                <a:pt x="449" y="192"/>
                              </a:lnTo>
                              <a:lnTo>
                                <a:pt x="444" y="199"/>
                              </a:lnTo>
                              <a:lnTo>
                                <a:pt x="439" y="206"/>
                              </a:lnTo>
                              <a:lnTo>
                                <a:pt x="409" y="234"/>
                              </a:lnTo>
                              <a:lnTo>
                                <a:pt x="402" y="239"/>
                              </a:lnTo>
                              <a:lnTo>
                                <a:pt x="346" y="256"/>
                              </a:lnTo>
                              <a:lnTo>
                                <a:pt x="338" y="256"/>
                              </a:lnTo>
                              <a:lnTo>
                                <a:pt x="128" y="256"/>
                              </a:lnTo>
                              <a:lnTo>
                                <a:pt x="119" y="256"/>
                              </a:lnTo>
                              <a:lnTo>
                                <a:pt x="111" y="255"/>
                              </a:lnTo>
                              <a:lnTo>
                                <a:pt x="57" y="234"/>
                              </a:lnTo>
                              <a:lnTo>
                                <a:pt x="50" y="229"/>
                              </a:lnTo>
                              <a:lnTo>
                                <a:pt x="10" y="177"/>
                              </a:lnTo>
                              <a:lnTo>
                                <a:pt x="7" y="169"/>
                              </a:lnTo>
                              <a:lnTo>
                                <a:pt x="4" y="161"/>
                              </a:lnTo>
                              <a:lnTo>
                                <a:pt x="3" y="153"/>
                              </a:lnTo>
                              <a:lnTo>
                                <a:pt x="1" y="145"/>
                              </a:lnTo>
                              <a:lnTo>
                                <a:pt x="0" y="136"/>
                              </a:lnTo>
                              <a:lnTo>
                                <a:pt x="0" y="128"/>
                              </a:lnTo>
                              <a:close/>
                            </a:path>
                          </a:pathLst>
                        </a:custGeom>
                        <a:noFill/>
                        <a:ln w="9529">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CD4575" id="Freeform 169" o:spid="_x0000_s1026" style="position:absolute;margin-left:105.15pt;margin-top:-.45pt;width:23.3pt;height:12.8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" path="m,128l17,64,38,38r5,-6l103,3,119,r9,l338,r8,l355,1r8,2l371,5r57,33l434,44r5,6l444,57r5,7l465,120r,8l465,136r,9l463,153r-2,8l459,169r-3,8l453,185r-4,7l444,199r-5,7l409,234r-7,5l346,256r-8,l128,256r-9,l111,255,57,234r-7,-5l10,177,7,169,4,161,3,153,1,145,,136r,-8xe" filled="f" strokecolor="#99a0a6" strokeweight=".26469mm">
                <v:path arrowok="t" o:connecttype="custom" o:connectlocs="0,75565;10795,34925;24130,18415;27305,14605;65405,-3810;75565,-5715;81280,-5715;214630,-5715;219710,-5715;225425,-5080;230505,-3810;235585,-2540;271780,18415;275590,22225;278765,26035;281940,30480;285115,34925;295275,70485;295275,75565;295275,80645;295275,86360;294005,91440;292735,96520;291465,101600;289560,106680;287655,111760;285115,116205;281940,120650;278765,125095;259715,142875;255270,146050;219710,156845;214630,156845;81280,156845;75565,156845;70485,156210;36195,142875;31750,139700;6350,106680;4445,101600;2540,96520;1905,91440;635,86360;0,80645;0,75565" o:connectangles="0,0,0,0,0,0,0,0,0,0,0,0,0,0,0,0,0,0,0,0,0,0,0,0,0,0,0,0,0,0,0,0,0,0,0,0,0,0,0,0,0,0,0,0,0"/>
                <w10:wrap anchorx="page"/>
              </v:shape>
            </w:pict>
          </mc:Fallback>
        </mc:AlternateContent>
      </w:r>
    </w:p>
    <w:p w14:paraId="6AE81DFB" w14:textId="1817B052" w:rsidR="00B15BE2" w:rsidRPr="001D7DFD" w:rsidRDefault="00B15BE2" w:rsidP="00B15BE2">
      <w:pPr>
        <w:ind w:firstLine="0"/>
        <w:rPr>
          <w:b/>
          <w:bCs/>
          <w:color w:val="222222"/>
          <w:szCs w:val="24"/>
          <w:shd w:val="clear" w:color="auto" w:fill="FFFFFF"/>
        </w:rPr>
      </w:pPr>
    </w:p>
    <w:p w14:paraId="5FD3F7AE" w14:textId="50298A1D" w:rsidR="00362661" w:rsidRPr="001D7DFD" w:rsidRDefault="00362661">
      <w:pPr>
        <w:suppressAutoHyphens w:val="0"/>
        <w:spacing w:after="0"/>
        <w:ind w:firstLine="0"/>
        <w:jc w:val="left"/>
        <w:rPr>
          <w:b/>
          <w:bCs/>
          <w:color w:val="222222"/>
          <w:szCs w:val="24"/>
          <w:shd w:val="clear" w:color="auto" w:fill="FFFFFF"/>
        </w:rPr>
      </w:pPr>
      <w:r w:rsidRPr="001D7DFD">
        <w:rPr>
          <w:b/>
          <w:bCs/>
          <w:color w:val="222222"/>
          <w:szCs w:val="24"/>
          <w:shd w:val="clear" w:color="auto" w:fill="FFFFFF"/>
        </w:rPr>
        <w:br w:type="page"/>
      </w:r>
    </w:p>
    <w:p w14:paraId="64A44F80" w14:textId="4044670C" w:rsidR="00362661" w:rsidRPr="001D7DFD" w:rsidRDefault="00362661" w:rsidP="0050178F">
      <w:pPr>
        <w:pStyle w:val="Ttulo1"/>
        <w:numPr>
          <w:ilvl w:val="0"/>
          <w:numId w:val="0"/>
        </w:numPr>
        <w:ind w:left="295" w:hanging="295"/>
        <w:jc w:val="center"/>
      </w:pPr>
      <w:bookmarkStart w:id="114" w:name="_Toc109639255"/>
      <w:r w:rsidRPr="001D7DFD">
        <w:lastRenderedPageBreak/>
        <w:t>APENDICE B – REQUISITOS DO SISTEMA</w:t>
      </w:r>
      <w:bookmarkEnd w:id="114"/>
    </w:p>
    <w:p w14:paraId="542E8048" w14:textId="27219CF0" w:rsidR="00362661" w:rsidRPr="001D7DFD" w:rsidRDefault="00C32ACF" w:rsidP="00362661">
      <w:pPr>
        <w:spacing w:line="360" w:lineRule="auto"/>
        <w:ind w:firstLine="0"/>
        <w:rPr>
          <w:b/>
          <w:bCs/>
        </w:rPr>
      </w:pPr>
      <w:r w:rsidRPr="001D7DFD">
        <w:rPr>
          <w:b/>
          <w:bCs/>
        </w:rPr>
        <w:t>Requisitos Funcionais:</w:t>
      </w:r>
    </w:p>
    <w:p w14:paraId="16FC28DE" w14:textId="77777777" w:rsidR="00362661" w:rsidRPr="001D7DFD" w:rsidRDefault="00362661" w:rsidP="00362661">
      <w:pPr>
        <w:spacing w:line="360" w:lineRule="auto"/>
        <w:ind w:firstLine="0"/>
      </w:pPr>
      <w:r w:rsidRPr="001D7DFD">
        <w:t>[RF001] O sistema deve permitir que o usuário mantenha produtos no sistema.</w:t>
      </w:r>
    </w:p>
    <w:p w14:paraId="62B896E7" w14:textId="77777777" w:rsidR="00362661" w:rsidRPr="001D7DFD" w:rsidRDefault="00362661" w:rsidP="00362661">
      <w:pPr>
        <w:spacing w:line="360" w:lineRule="auto"/>
        <w:ind w:firstLine="0"/>
      </w:pPr>
      <w:r w:rsidRPr="001D7DFD">
        <w:t>[RF002] O sistema deve permitir que o usuário mantenha clientes no sistema.</w:t>
      </w:r>
    </w:p>
    <w:p w14:paraId="5E81F5FB" w14:textId="77777777" w:rsidR="00362661" w:rsidRPr="001D7DFD" w:rsidRDefault="00362661" w:rsidP="00362661">
      <w:pPr>
        <w:spacing w:line="360" w:lineRule="auto"/>
        <w:ind w:firstLine="0"/>
      </w:pPr>
      <w:r w:rsidRPr="001D7DFD">
        <w:t>[RF003] O sistema deve permitir que o usuário mantenha conjuntos/pacotes de produtos.</w:t>
      </w:r>
    </w:p>
    <w:p w14:paraId="3AC684C3" w14:textId="77777777" w:rsidR="00362661" w:rsidRPr="001D7DFD" w:rsidRDefault="00362661" w:rsidP="00362661">
      <w:pPr>
        <w:spacing w:line="360" w:lineRule="auto"/>
        <w:ind w:firstLine="0"/>
      </w:pPr>
      <w:r w:rsidRPr="001D7DFD">
        <w:t>[RF004] O sistema deve permitir que o usuário crie uma promoção de produtos.</w:t>
      </w:r>
    </w:p>
    <w:p w14:paraId="6CDFF9DD" w14:textId="77777777" w:rsidR="00362661" w:rsidRPr="001D7DFD" w:rsidRDefault="00362661" w:rsidP="00362661">
      <w:pPr>
        <w:spacing w:line="360" w:lineRule="auto"/>
        <w:ind w:firstLine="0"/>
      </w:pPr>
      <w:r w:rsidRPr="001D7DFD">
        <w:t>[RF005] O sistema deve permitir que o usuário gere um PDF com os produtos cadastrados.</w:t>
      </w:r>
    </w:p>
    <w:p w14:paraId="678188FF" w14:textId="77777777" w:rsidR="00362661" w:rsidRPr="001D7DFD" w:rsidRDefault="00362661" w:rsidP="00362661">
      <w:pPr>
        <w:spacing w:line="360" w:lineRule="auto"/>
        <w:ind w:firstLine="0"/>
      </w:pPr>
      <w:r w:rsidRPr="001D7DFD">
        <w:t>[RF006] O sistema deve permitir que o usuário mantenha informações da venda incluído o estado do pagamento, entre pago e uma data agendada.</w:t>
      </w:r>
    </w:p>
    <w:p w14:paraId="6F718643" w14:textId="77777777" w:rsidR="00362661" w:rsidRPr="001D7DFD" w:rsidRDefault="00362661" w:rsidP="00362661">
      <w:pPr>
        <w:spacing w:line="360" w:lineRule="auto"/>
        <w:ind w:firstLine="0"/>
      </w:pPr>
      <w:r w:rsidRPr="001D7DFD">
        <w:t>[RF007] O sistema deve notificar quando o pagamento agendado não foi realizado.</w:t>
      </w:r>
    </w:p>
    <w:p w14:paraId="71389A32" w14:textId="77777777" w:rsidR="00362661" w:rsidRPr="001D7DFD" w:rsidRDefault="00362661" w:rsidP="00362661">
      <w:pPr>
        <w:spacing w:line="360" w:lineRule="auto"/>
        <w:ind w:firstLine="0"/>
      </w:pPr>
      <w:r w:rsidRPr="001D7DFD">
        <w:t>[RF008] O sistema deve permitir que o usuário crie uma meta de vendas.</w:t>
      </w:r>
    </w:p>
    <w:p w14:paraId="238052B2" w14:textId="77777777" w:rsidR="00362661" w:rsidRPr="001D7DFD" w:rsidRDefault="00362661" w:rsidP="00362661">
      <w:pPr>
        <w:spacing w:line="360" w:lineRule="auto"/>
        <w:ind w:firstLine="0"/>
        <w:rPr>
          <w:b/>
          <w:bCs/>
        </w:rPr>
      </w:pPr>
      <w:r w:rsidRPr="001D7DFD">
        <w:rPr>
          <w:b/>
          <w:bCs/>
        </w:rPr>
        <w:t>Requisitos Não-Funcionais:</w:t>
      </w:r>
    </w:p>
    <w:p w14:paraId="0CF14B1D" w14:textId="77777777" w:rsidR="00362661" w:rsidRPr="001D7DFD" w:rsidRDefault="00362661" w:rsidP="00362661">
      <w:pPr>
        <w:spacing w:line="360" w:lineRule="auto"/>
        <w:ind w:firstLine="0"/>
      </w:pPr>
      <w:r w:rsidRPr="001D7DFD">
        <w:t>[RNF001] O sistema deve funcionar no sistema operacional Android.</w:t>
      </w:r>
    </w:p>
    <w:p w14:paraId="1FDB3FD9" w14:textId="77777777" w:rsidR="00362661" w:rsidRPr="001D7DFD" w:rsidRDefault="00362661" w:rsidP="00362661">
      <w:pPr>
        <w:spacing w:line="360" w:lineRule="auto"/>
        <w:ind w:firstLine="0"/>
      </w:pPr>
      <w:r w:rsidRPr="001D7DFD">
        <w:t>[RNF002] O sistema não pode gerar custos.</w:t>
      </w:r>
    </w:p>
    <w:p w14:paraId="392D3708" w14:textId="77777777" w:rsidR="00362661" w:rsidRPr="001D7DFD" w:rsidRDefault="00362661" w:rsidP="00362661">
      <w:pPr>
        <w:spacing w:line="360" w:lineRule="auto"/>
        <w:ind w:firstLine="0"/>
      </w:pPr>
      <w:r w:rsidRPr="001D7DFD">
        <w:t>[RNF003] O cadastro de produtos no sistema deve ser intuitivo e rápido.</w:t>
      </w:r>
    </w:p>
    <w:p w14:paraId="16A50786" w14:textId="77777777" w:rsidR="00362661" w:rsidRPr="001D7DFD" w:rsidRDefault="00362661" w:rsidP="00362661">
      <w:pPr>
        <w:spacing w:line="360" w:lineRule="auto"/>
        <w:ind w:firstLine="0"/>
      </w:pPr>
      <w:r w:rsidRPr="001D7DFD">
        <w:t>[RNF004] O sistema deve ajudar o usuário em caso de dúvidas.</w:t>
      </w:r>
    </w:p>
    <w:p w14:paraId="541E5C72" w14:textId="77777777" w:rsidR="00362661" w:rsidRPr="001D7DFD" w:rsidRDefault="00362661" w:rsidP="00362661">
      <w:pPr>
        <w:spacing w:line="360" w:lineRule="auto"/>
        <w:ind w:firstLine="0"/>
      </w:pPr>
      <w:r w:rsidRPr="001D7DFD">
        <w:t>[RNF005] O sistema deve excluir vendas com mais de um ano e meio.</w:t>
      </w:r>
    </w:p>
    <w:p w14:paraId="2BCD672B" w14:textId="77777777" w:rsidR="00362661" w:rsidRPr="001D7DFD" w:rsidRDefault="00362661" w:rsidP="00362661">
      <w:pPr>
        <w:spacing w:line="360" w:lineRule="auto"/>
        <w:ind w:firstLine="0"/>
      </w:pPr>
      <w:r w:rsidRPr="001D7DFD">
        <w:t>[RNF006] O sistema deve ser desenvolvido na linguagem Java.</w:t>
      </w:r>
    </w:p>
    <w:p w14:paraId="68C8EF3D" w14:textId="5B27B68E" w:rsidR="00362661" w:rsidRPr="001D7DFD" w:rsidRDefault="00362661" w:rsidP="00362661">
      <w:pPr>
        <w:spacing w:line="360" w:lineRule="auto"/>
        <w:ind w:firstLine="0"/>
      </w:pPr>
      <w:r w:rsidRPr="001D7DFD">
        <w:t>[RNF007] O sistema devera apagar os dados de vendas com mais de 1 ano e meio.</w:t>
      </w:r>
    </w:p>
    <w:p w14:paraId="1D933FCD" w14:textId="77777777" w:rsidR="00362661" w:rsidRPr="001D7DFD" w:rsidRDefault="00362661">
      <w:pPr>
        <w:suppressAutoHyphens w:val="0"/>
        <w:spacing w:after="0"/>
        <w:ind w:firstLine="0"/>
        <w:jc w:val="left"/>
      </w:pPr>
      <w:r w:rsidRPr="001D7DFD">
        <w:br w:type="page"/>
      </w:r>
    </w:p>
    <w:p w14:paraId="04C38090" w14:textId="55C28557" w:rsidR="00362661" w:rsidRPr="001D7DFD" w:rsidRDefault="001E2659" w:rsidP="0050178F">
      <w:pPr>
        <w:pStyle w:val="Ttulo1"/>
        <w:numPr>
          <w:ilvl w:val="0"/>
          <w:numId w:val="0"/>
        </w:numPr>
        <w:ind w:left="295" w:hanging="295"/>
        <w:jc w:val="center"/>
      </w:pPr>
      <w:bookmarkStart w:id="115" w:name="_Toc109639256"/>
      <w:r w:rsidRPr="001D7DFD">
        <w:lastRenderedPageBreak/>
        <w:t>APÊNDICE C – ESPECIFICAÇÕES DE CASOS DE USO</w:t>
      </w:r>
      <w:bookmarkEnd w:id="115"/>
    </w:p>
    <w:p w14:paraId="6AB5EBD1" w14:textId="77777777" w:rsidR="001E2659" w:rsidRPr="001D7DFD" w:rsidRDefault="001E2659" w:rsidP="001E2659">
      <w:pPr>
        <w:spacing w:line="360" w:lineRule="auto"/>
        <w:ind w:firstLine="0"/>
        <w:rPr>
          <w:b/>
          <w:bCs/>
          <w:szCs w:val="24"/>
        </w:rPr>
      </w:pPr>
      <w:r w:rsidRPr="001D7DFD">
        <w:rPr>
          <w:b/>
          <w:bCs/>
          <w:szCs w:val="24"/>
        </w:rPr>
        <w:t>Especificação de casos de uso:</w:t>
      </w:r>
    </w:p>
    <w:p w14:paraId="6024A0A4" w14:textId="77777777" w:rsidR="001E2659" w:rsidRPr="001D7DFD" w:rsidRDefault="001E2659" w:rsidP="001E2659">
      <w:pPr>
        <w:spacing w:line="360" w:lineRule="auto"/>
        <w:ind w:firstLine="0"/>
        <w:rPr>
          <w:szCs w:val="24"/>
        </w:rPr>
      </w:pPr>
      <w:r w:rsidRPr="001D7DFD">
        <w:rPr>
          <w:szCs w:val="24"/>
        </w:rPr>
        <w:t>Este documento contém a descrição longa de cada Caso de Uso do sistema proposto.</w:t>
      </w:r>
    </w:p>
    <w:p w14:paraId="7833AD1C" w14:textId="77777777" w:rsidR="001E2659" w:rsidRPr="001D7DFD" w:rsidRDefault="001E2659" w:rsidP="001E2659">
      <w:pPr>
        <w:spacing w:line="360" w:lineRule="auto"/>
        <w:ind w:firstLine="0"/>
        <w:rPr>
          <w:szCs w:val="24"/>
        </w:rPr>
      </w:pPr>
      <w:r w:rsidRPr="001D7DFD">
        <w:rPr>
          <w:szCs w:val="24"/>
        </w:rPr>
        <w:t>[CdU001] Manter Produtos:</w:t>
      </w:r>
    </w:p>
    <w:tbl>
      <w:tblPr>
        <w:tblStyle w:val="Tabelacomgrade"/>
        <w:tblW w:w="0" w:type="auto"/>
        <w:tblLook w:val="04A0" w:firstRow="1" w:lastRow="0" w:firstColumn="1" w:lastColumn="0" w:noHBand="0" w:noVBand="1"/>
      </w:tblPr>
      <w:tblGrid>
        <w:gridCol w:w="2263"/>
        <w:gridCol w:w="6231"/>
      </w:tblGrid>
      <w:tr w:rsidR="001E2659" w:rsidRPr="001D7DFD" w14:paraId="7BF6FC67" w14:textId="77777777" w:rsidTr="001F1F65">
        <w:tc>
          <w:tcPr>
            <w:tcW w:w="2263" w:type="dxa"/>
          </w:tcPr>
          <w:p w14:paraId="7184FCD6" w14:textId="77777777" w:rsidR="001E2659" w:rsidRPr="001D7DFD" w:rsidRDefault="001E2659" w:rsidP="001E2659">
            <w:pPr>
              <w:spacing w:line="360" w:lineRule="auto"/>
              <w:ind w:firstLine="0"/>
              <w:rPr>
                <w:szCs w:val="24"/>
              </w:rPr>
            </w:pPr>
            <w:r w:rsidRPr="001D7DFD">
              <w:rPr>
                <w:szCs w:val="24"/>
              </w:rPr>
              <w:t>Ator Principal</w:t>
            </w:r>
          </w:p>
        </w:tc>
        <w:tc>
          <w:tcPr>
            <w:tcW w:w="6231" w:type="dxa"/>
          </w:tcPr>
          <w:p w14:paraId="15E48CB7" w14:textId="77777777" w:rsidR="001E2659" w:rsidRPr="001D7DFD" w:rsidRDefault="001E2659" w:rsidP="001E2659">
            <w:pPr>
              <w:spacing w:line="360" w:lineRule="auto"/>
              <w:ind w:firstLine="0"/>
              <w:rPr>
                <w:szCs w:val="24"/>
              </w:rPr>
            </w:pPr>
            <w:r w:rsidRPr="001D7DFD">
              <w:rPr>
                <w:szCs w:val="24"/>
              </w:rPr>
              <w:t>Usuário</w:t>
            </w:r>
          </w:p>
        </w:tc>
      </w:tr>
      <w:tr w:rsidR="001E2659" w:rsidRPr="001D7DFD" w14:paraId="787113F7" w14:textId="77777777" w:rsidTr="001F1F65">
        <w:tc>
          <w:tcPr>
            <w:tcW w:w="2263" w:type="dxa"/>
          </w:tcPr>
          <w:p w14:paraId="4D3DF6E6" w14:textId="77777777" w:rsidR="001E2659" w:rsidRPr="001D7DFD" w:rsidRDefault="001E2659" w:rsidP="001E2659">
            <w:pPr>
              <w:spacing w:line="360" w:lineRule="auto"/>
              <w:ind w:firstLine="0"/>
              <w:rPr>
                <w:szCs w:val="24"/>
              </w:rPr>
            </w:pPr>
            <w:r w:rsidRPr="001D7DFD">
              <w:rPr>
                <w:szCs w:val="24"/>
              </w:rPr>
              <w:t>Fluxo Principal de eventos</w:t>
            </w:r>
          </w:p>
        </w:tc>
        <w:tc>
          <w:tcPr>
            <w:tcW w:w="6231" w:type="dxa"/>
          </w:tcPr>
          <w:p w14:paraId="5D35BC94" w14:textId="77777777" w:rsidR="001E2659" w:rsidRPr="001D7DFD" w:rsidRDefault="001E2659">
            <w:pPr>
              <w:pStyle w:val="PargrafodaLista"/>
              <w:numPr>
                <w:ilvl w:val="0"/>
                <w:numId w:val="5"/>
              </w:numPr>
              <w:spacing w:line="360" w:lineRule="auto"/>
              <w:ind w:left="0" w:firstLine="0"/>
              <w:jc w:val="left"/>
              <w:rPr>
                <w:szCs w:val="24"/>
              </w:rPr>
            </w:pPr>
            <w:r w:rsidRPr="001D7DFD">
              <w:rPr>
                <w:szCs w:val="24"/>
              </w:rPr>
              <w:t>O usuário deve ir para a tela de produtos.</w:t>
            </w:r>
          </w:p>
          <w:p w14:paraId="71907099" w14:textId="77777777" w:rsidR="001E2659" w:rsidRPr="001D7DFD" w:rsidRDefault="001E2659">
            <w:pPr>
              <w:pStyle w:val="PargrafodaLista"/>
              <w:numPr>
                <w:ilvl w:val="0"/>
                <w:numId w:val="5"/>
              </w:numPr>
              <w:spacing w:line="360" w:lineRule="auto"/>
              <w:ind w:left="0" w:firstLine="0"/>
              <w:jc w:val="left"/>
              <w:rPr>
                <w:szCs w:val="24"/>
              </w:rPr>
            </w:pPr>
            <w:r w:rsidRPr="001D7DFD">
              <w:rPr>
                <w:szCs w:val="24"/>
              </w:rPr>
              <w:t>O sistema mostra a lista de produtos.</w:t>
            </w:r>
          </w:p>
          <w:p w14:paraId="4D3CA0EE" w14:textId="77777777" w:rsidR="001E2659" w:rsidRPr="001D7DFD" w:rsidRDefault="001E2659">
            <w:pPr>
              <w:pStyle w:val="PargrafodaLista"/>
              <w:numPr>
                <w:ilvl w:val="0"/>
                <w:numId w:val="5"/>
              </w:numPr>
              <w:spacing w:line="360" w:lineRule="auto"/>
              <w:ind w:left="0" w:firstLine="0"/>
              <w:jc w:val="left"/>
              <w:rPr>
                <w:szCs w:val="24"/>
              </w:rPr>
            </w:pPr>
            <w:r w:rsidRPr="001D7DFD">
              <w:rPr>
                <w:szCs w:val="24"/>
              </w:rPr>
              <w:t>O usuário seleciona o produto que deseja ver detalhes.</w:t>
            </w:r>
          </w:p>
          <w:p w14:paraId="29F6B456" w14:textId="77777777" w:rsidR="001E2659" w:rsidRPr="001D7DFD" w:rsidRDefault="001E2659">
            <w:pPr>
              <w:pStyle w:val="PargrafodaLista"/>
              <w:numPr>
                <w:ilvl w:val="0"/>
                <w:numId w:val="5"/>
              </w:numPr>
              <w:spacing w:line="360" w:lineRule="auto"/>
              <w:ind w:left="0" w:firstLine="0"/>
              <w:jc w:val="left"/>
              <w:rPr>
                <w:szCs w:val="24"/>
              </w:rPr>
            </w:pPr>
            <w:r w:rsidRPr="001D7DFD">
              <w:rPr>
                <w:szCs w:val="24"/>
              </w:rPr>
              <w:t>O sistema mostra os detalhes do produto.</w:t>
            </w:r>
          </w:p>
        </w:tc>
      </w:tr>
      <w:tr w:rsidR="001E2659" w:rsidRPr="001D7DFD" w14:paraId="524AC83C" w14:textId="77777777" w:rsidTr="001F1F65">
        <w:tc>
          <w:tcPr>
            <w:tcW w:w="2263" w:type="dxa"/>
          </w:tcPr>
          <w:p w14:paraId="2517EAEF" w14:textId="77777777" w:rsidR="001E2659" w:rsidRPr="001D7DFD" w:rsidRDefault="001E2659" w:rsidP="001E2659">
            <w:pPr>
              <w:spacing w:line="360" w:lineRule="auto"/>
              <w:ind w:firstLine="0"/>
              <w:rPr>
                <w:szCs w:val="24"/>
              </w:rPr>
            </w:pPr>
            <w:r w:rsidRPr="001D7DFD">
              <w:rPr>
                <w:szCs w:val="24"/>
              </w:rPr>
              <w:t>Fluxo alternativo de eventos</w:t>
            </w:r>
          </w:p>
        </w:tc>
        <w:tc>
          <w:tcPr>
            <w:tcW w:w="6231" w:type="dxa"/>
          </w:tcPr>
          <w:p w14:paraId="219CA493" w14:textId="77777777" w:rsidR="001E2659" w:rsidRPr="001D7DFD" w:rsidRDefault="001E2659">
            <w:pPr>
              <w:pStyle w:val="PargrafodaLista"/>
              <w:numPr>
                <w:ilvl w:val="0"/>
                <w:numId w:val="6"/>
              </w:numPr>
              <w:spacing w:line="360" w:lineRule="auto"/>
              <w:ind w:left="0" w:firstLine="0"/>
              <w:jc w:val="left"/>
              <w:rPr>
                <w:szCs w:val="24"/>
              </w:rPr>
            </w:pPr>
            <w:r w:rsidRPr="001D7DFD">
              <w:rPr>
                <w:szCs w:val="24"/>
              </w:rPr>
              <w:t>Adicionar Produto.</w:t>
            </w:r>
          </w:p>
          <w:p w14:paraId="11625566" w14:textId="77777777" w:rsidR="001E2659" w:rsidRPr="001D7DFD" w:rsidRDefault="001E2659">
            <w:pPr>
              <w:pStyle w:val="PargrafodaLista"/>
              <w:numPr>
                <w:ilvl w:val="1"/>
                <w:numId w:val="6"/>
              </w:numPr>
              <w:spacing w:line="360" w:lineRule="auto"/>
              <w:ind w:left="0" w:firstLine="0"/>
              <w:jc w:val="left"/>
              <w:rPr>
                <w:szCs w:val="24"/>
              </w:rPr>
            </w:pPr>
            <w:r w:rsidRPr="001D7DFD">
              <w:rPr>
                <w:szCs w:val="24"/>
              </w:rPr>
              <w:t>Em P3, o Usuário seleciona o botão de adicionar produto (“+ “).</w:t>
            </w:r>
          </w:p>
          <w:p w14:paraId="0472F42A" w14:textId="77777777" w:rsidR="001E2659" w:rsidRPr="001D7DFD" w:rsidRDefault="001E2659">
            <w:pPr>
              <w:pStyle w:val="PargrafodaLista"/>
              <w:numPr>
                <w:ilvl w:val="1"/>
                <w:numId w:val="6"/>
              </w:numPr>
              <w:spacing w:line="360" w:lineRule="auto"/>
              <w:ind w:left="0" w:firstLine="0"/>
              <w:jc w:val="left"/>
              <w:rPr>
                <w:szCs w:val="24"/>
              </w:rPr>
            </w:pPr>
            <w:r w:rsidRPr="001D7DFD">
              <w:rPr>
                <w:szCs w:val="24"/>
              </w:rPr>
              <w:t>O sistema mostra a caixa de diálogo para criação de produto.</w:t>
            </w:r>
          </w:p>
          <w:p w14:paraId="490D9505" w14:textId="77777777" w:rsidR="001E2659" w:rsidRPr="001D7DFD" w:rsidRDefault="001E2659">
            <w:pPr>
              <w:pStyle w:val="PargrafodaLista"/>
              <w:numPr>
                <w:ilvl w:val="1"/>
                <w:numId w:val="6"/>
              </w:numPr>
              <w:spacing w:line="360" w:lineRule="auto"/>
              <w:ind w:left="0" w:firstLine="0"/>
              <w:jc w:val="left"/>
              <w:rPr>
                <w:szCs w:val="24"/>
              </w:rPr>
            </w:pPr>
            <w:r w:rsidRPr="001D7DFD">
              <w:rPr>
                <w:szCs w:val="24"/>
              </w:rPr>
              <w:t>O usuário preenche os dados e seleciona salvar.</w:t>
            </w:r>
          </w:p>
          <w:p w14:paraId="291ACFA3" w14:textId="77777777" w:rsidR="001E2659" w:rsidRPr="001D7DFD" w:rsidRDefault="001E2659">
            <w:pPr>
              <w:pStyle w:val="PargrafodaLista"/>
              <w:numPr>
                <w:ilvl w:val="1"/>
                <w:numId w:val="6"/>
              </w:numPr>
              <w:spacing w:line="360" w:lineRule="auto"/>
              <w:ind w:left="0" w:firstLine="0"/>
              <w:jc w:val="left"/>
              <w:rPr>
                <w:szCs w:val="24"/>
              </w:rPr>
            </w:pPr>
            <w:r w:rsidRPr="001D7DFD">
              <w:rPr>
                <w:szCs w:val="24"/>
              </w:rPr>
              <w:t>O sistema adiciona o Produto ao banco de dados e fecha a caixa de diálogo.</w:t>
            </w:r>
          </w:p>
          <w:p w14:paraId="049C6C7F" w14:textId="77777777" w:rsidR="001E2659" w:rsidRPr="001D7DFD" w:rsidRDefault="001E2659">
            <w:pPr>
              <w:pStyle w:val="PargrafodaLista"/>
              <w:numPr>
                <w:ilvl w:val="0"/>
                <w:numId w:val="6"/>
              </w:numPr>
              <w:spacing w:line="360" w:lineRule="auto"/>
              <w:ind w:left="0" w:firstLine="0"/>
              <w:jc w:val="left"/>
              <w:rPr>
                <w:szCs w:val="24"/>
              </w:rPr>
            </w:pPr>
            <w:r w:rsidRPr="001D7DFD">
              <w:rPr>
                <w:szCs w:val="24"/>
              </w:rPr>
              <w:t>Editar Produto.</w:t>
            </w:r>
          </w:p>
          <w:p w14:paraId="7FFAF42A" w14:textId="77777777" w:rsidR="001E2659" w:rsidRPr="001D7DFD" w:rsidRDefault="001E2659">
            <w:pPr>
              <w:pStyle w:val="PargrafodaLista"/>
              <w:numPr>
                <w:ilvl w:val="1"/>
                <w:numId w:val="6"/>
              </w:numPr>
              <w:spacing w:line="360" w:lineRule="auto"/>
              <w:ind w:left="0" w:firstLine="0"/>
              <w:jc w:val="left"/>
              <w:rPr>
                <w:szCs w:val="24"/>
              </w:rPr>
            </w:pPr>
            <w:r w:rsidRPr="001D7DFD">
              <w:rPr>
                <w:szCs w:val="24"/>
              </w:rPr>
              <w:t>Após P4, o usuário seleciona editar.</w:t>
            </w:r>
          </w:p>
          <w:p w14:paraId="5975D9A8" w14:textId="77777777" w:rsidR="001E2659" w:rsidRPr="001D7DFD" w:rsidRDefault="001E2659">
            <w:pPr>
              <w:pStyle w:val="PargrafodaLista"/>
              <w:numPr>
                <w:ilvl w:val="1"/>
                <w:numId w:val="6"/>
              </w:numPr>
              <w:spacing w:line="360" w:lineRule="auto"/>
              <w:ind w:left="0" w:firstLine="0"/>
              <w:jc w:val="left"/>
              <w:rPr>
                <w:szCs w:val="24"/>
              </w:rPr>
            </w:pPr>
            <w:r w:rsidRPr="001D7DFD">
              <w:rPr>
                <w:szCs w:val="24"/>
              </w:rPr>
              <w:t>O sistema mostra a caixa de edição do produto.</w:t>
            </w:r>
          </w:p>
          <w:p w14:paraId="192BD92D" w14:textId="77777777" w:rsidR="001E2659" w:rsidRPr="001D7DFD" w:rsidRDefault="001E2659">
            <w:pPr>
              <w:pStyle w:val="PargrafodaLista"/>
              <w:numPr>
                <w:ilvl w:val="1"/>
                <w:numId w:val="6"/>
              </w:numPr>
              <w:spacing w:line="360" w:lineRule="auto"/>
              <w:ind w:left="0" w:firstLine="0"/>
              <w:jc w:val="left"/>
              <w:rPr>
                <w:szCs w:val="24"/>
              </w:rPr>
            </w:pPr>
            <w:r w:rsidRPr="001D7DFD">
              <w:rPr>
                <w:szCs w:val="24"/>
              </w:rPr>
              <w:t>O usuário muda os dados que deseja no produto.</w:t>
            </w:r>
          </w:p>
          <w:p w14:paraId="42375057" w14:textId="77777777" w:rsidR="001E2659" w:rsidRPr="001D7DFD" w:rsidRDefault="001E2659">
            <w:pPr>
              <w:pStyle w:val="PargrafodaLista"/>
              <w:numPr>
                <w:ilvl w:val="1"/>
                <w:numId w:val="6"/>
              </w:numPr>
              <w:spacing w:line="360" w:lineRule="auto"/>
              <w:ind w:left="0" w:firstLine="0"/>
              <w:jc w:val="left"/>
              <w:rPr>
                <w:szCs w:val="24"/>
              </w:rPr>
            </w:pPr>
            <w:r w:rsidRPr="001D7DFD">
              <w:rPr>
                <w:szCs w:val="24"/>
              </w:rPr>
              <w:t>O sistema salva as alterações do produto no banco de dados.</w:t>
            </w:r>
          </w:p>
          <w:p w14:paraId="5F11EDE6" w14:textId="77777777" w:rsidR="001E2659" w:rsidRPr="001D7DFD" w:rsidRDefault="001E2659">
            <w:pPr>
              <w:pStyle w:val="PargrafodaLista"/>
              <w:numPr>
                <w:ilvl w:val="0"/>
                <w:numId w:val="6"/>
              </w:numPr>
              <w:spacing w:line="360" w:lineRule="auto"/>
              <w:ind w:left="0" w:firstLine="0"/>
              <w:jc w:val="left"/>
              <w:rPr>
                <w:szCs w:val="24"/>
              </w:rPr>
            </w:pPr>
            <w:r w:rsidRPr="001D7DFD">
              <w:rPr>
                <w:szCs w:val="24"/>
              </w:rPr>
              <w:t>Remover Produto.</w:t>
            </w:r>
          </w:p>
          <w:p w14:paraId="4DE077A8" w14:textId="77777777" w:rsidR="001E2659" w:rsidRPr="001D7DFD" w:rsidRDefault="001E2659">
            <w:pPr>
              <w:pStyle w:val="PargrafodaLista"/>
              <w:numPr>
                <w:ilvl w:val="1"/>
                <w:numId w:val="6"/>
              </w:numPr>
              <w:spacing w:line="360" w:lineRule="auto"/>
              <w:ind w:left="0" w:firstLine="0"/>
              <w:jc w:val="left"/>
              <w:rPr>
                <w:szCs w:val="24"/>
              </w:rPr>
            </w:pPr>
            <w:r w:rsidRPr="001D7DFD">
              <w:rPr>
                <w:szCs w:val="24"/>
              </w:rPr>
              <w:t>Após P4, o usuário seleciona remover produto.</w:t>
            </w:r>
          </w:p>
          <w:p w14:paraId="375B3F79" w14:textId="77777777" w:rsidR="001E2659" w:rsidRPr="001D7DFD" w:rsidRDefault="001E2659">
            <w:pPr>
              <w:pStyle w:val="PargrafodaLista"/>
              <w:numPr>
                <w:ilvl w:val="1"/>
                <w:numId w:val="6"/>
              </w:numPr>
              <w:spacing w:line="360" w:lineRule="auto"/>
              <w:ind w:left="0" w:firstLine="0"/>
              <w:jc w:val="left"/>
              <w:rPr>
                <w:szCs w:val="24"/>
              </w:rPr>
            </w:pPr>
            <w:r w:rsidRPr="001D7DFD">
              <w:rPr>
                <w:szCs w:val="24"/>
              </w:rPr>
              <w:t>O sistema pergunta se o usuário tem certeza.</w:t>
            </w:r>
          </w:p>
          <w:p w14:paraId="429EDDD2" w14:textId="77777777" w:rsidR="001E2659" w:rsidRPr="001D7DFD" w:rsidRDefault="001E2659">
            <w:pPr>
              <w:pStyle w:val="PargrafodaLista"/>
              <w:numPr>
                <w:ilvl w:val="1"/>
                <w:numId w:val="6"/>
              </w:numPr>
              <w:spacing w:line="360" w:lineRule="auto"/>
              <w:ind w:left="0" w:firstLine="0"/>
              <w:jc w:val="left"/>
              <w:rPr>
                <w:szCs w:val="24"/>
              </w:rPr>
            </w:pPr>
            <w:r w:rsidRPr="001D7DFD">
              <w:rPr>
                <w:szCs w:val="24"/>
              </w:rPr>
              <w:t>O usuário seleciona sim.</w:t>
            </w:r>
          </w:p>
          <w:p w14:paraId="63B0AB76" w14:textId="77777777" w:rsidR="001E2659" w:rsidRPr="001D7DFD" w:rsidRDefault="001E2659">
            <w:pPr>
              <w:pStyle w:val="PargrafodaLista"/>
              <w:numPr>
                <w:ilvl w:val="1"/>
                <w:numId w:val="6"/>
              </w:numPr>
              <w:spacing w:line="360" w:lineRule="auto"/>
              <w:ind w:left="0" w:firstLine="0"/>
              <w:jc w:val="left"/>
              <w:rPr>
                <w:szCs w:val="24"/>
              </w:rPr>
            </w:pPr>
            <w:r w:rsidRPr="001D7DFD">
              <w:rPr>
                <w:szCs w:val="24"/>
              </w:rPr>
              <w:t>O sistema remove o produto do banco de dados e da lista.</w:t>
            </w:r>
          </w:p>
          <w:p w14:paraId="0BAEB678" w14:textId="77777777" w:rsidR="001E2659" w:rsidRPr="001D7DFD" w:rsidRDefault="001E2659">
            <w:pPr>
              <w:pStyle w:val="PargrafodaLista"/>
              <w:numPr>
                <w:ilvl w:val="0"/>
                <w:numId w:val="6"/>
              </w:numPr>
              <w:spacing w:line="360" w:lineRule="auto"/>
              <w:ind w:left="0" w:firstLine="0"/>
              <w:jc w:val="left"/>
              <w:rPr>
                <w:szCs w:val="24"/>
              </w:rPr>
            </w:pPr>
            <w:r w:rsidRPr="001D7DFD">
              <w:rPr>
                <w:szCs w:val="24"/>
              </w:rPr>
              <w:t>Busca Produto.</w:t>
            </w:r>
          </w:p>
          <w:p w14:paraId="489AE2F3" w14:textId="77777777" w:rsidR="001E2659" w:rsidRPr="001D7DFD" w:rsidRDefault="001E2659">
            <w:pPr>
              <w:pStyle w:val="PargrafodaLista"/>
              <w:numPr>
                <w:ilvl w:val="1"/>
                <w:numId w:val="6"/>
              </w:numPr>
              <w:spacing w:line="360" w:lineRule="auto"/>
              <w:ind w:left="0" w:firstLine="0"/>
              <w:jc w:val="left"/>
              <w:rPr>
                <w:szCs w:val="24"/>
              </w:rPr>
            </w:pPr>
            <w:r w:rsidRPr="001D7DFD">
              <w:rPr>
                <w:szCs w:val="24"/>
              </w:rPr>
              <w:t>Em P3, o usuário faz uma busca utilizando a barra de busca.</w:t>
            </w:r>
          </w:p>
          <w:p w14:paraId="79015772" w14:textId="77777777" w:rsidR="001E2659" w:rsidRPr="001D7DFD" w:rsidRDefault="001E2659">
            <w:pPr>
              <w:pStyle w:val="PargrafodaLista"/>
              <w:numPr>
                <w:ilvl w:val="1"/>
                <w:numId w:val="6"/>
              </w:numPr>
              <w:spacing w:line="360" w:lineRule="auto"/>
              <w:ind w:left="0" w:firstLine="0"/>
              <w:jc w:val="left"/>
              <w:rPr>
                <w:szCs w:val="24"/>
              </w:rPr>
            </w:pPr>
            <w:r w:rsidRPr="001D7DFD">
              <w:rPr>
                <w:szCs w:val="24"/>
              </w:rPr>
              <w:lastRenderedPageBreak/>
              <w:t>O sistema mostra a lista de produtos com aquele nome ou marca.</w:t>
            </w:r>
          </w:p>
          <w:p w14:paraId="4384A215" w14:textId="77777777" w:rsidR="001E2659" w:rsidRPr="001D7DFD" w:rsidRDefault="001E2659">
            <w:pPr>
              <w:pStyle w:val="PargrafodaLista"/>
              <w:numPr>
                <w:ilvl w:val="1"/>
                <w:numId w:val="6"/>
              </w:numPr>
              <w:spacing w:line="360" w:lineRule="auto"/>
              <w:ind w:left="0" w:firstLine="0"/>
              <w:jc w:val="left"/>
              <w:rPr>
                <w:szCs w:val="24"/>
              </w:rPr>
            </w:pPr>
            <w:r w:rsidRPr="001D7DFD">
              <w:rPr>
                <w:szCs w:val="24"/>
              </w:rPr>
              <w:t>Retorna a P3.</w:t>
            </w:r>
          </w:p>
        </w:tc>
      </w:tr>
      <w:tr w:rsidR="001E2659" w:rsidRPr="001D7DFD" w14:paraId="0C872171" w14:textId="77777777" w:rsidTr="001F1F65">
        <w:tc>
          <w:tcPr>
            <w:tcW w:w="2263" w:type="dxa"/>
          </w:tcPr>
          <w:p w14:paraId="19F08003" w14:textId="77777777" w:rsidR="001E2659" w:rsidRPr="001D7DFD" w:rsidRDefault="001E2659" w:rsidP="001E2659">
            <w:pPr>
              <w:spacing w:line="360" w:lineRule="auto"/>
              <w:ind w:firstLine="0"/>
              <w:rPr>
                <w:szCs w:val="24"/>
              </w:rPr>
            </w:pPr>
            <w:r w:rsidRPr="001D7DFD">
              <w:rPr>
                <w:szCs w:val="24"/>
              </w:rPr>
              <w:lastRenderedPageBreak/>
              <w:t>Fluxos de Exceção</w:t>
            </w:r>
          </w:p>
        </w:tc>
        <w:tc>
          <w:tcPr>
            <w:tcW w:w="6231" w:type="dxa"/>
          </w:tcPr>
          <w:p w14:paraId="3A6BC13E" w14:textId="77777777" w:rsidR="001E2659" w:rsidRPr="001D7DFD" w:rsidRDefault="001E2659">
            <w:pPr>
              <w:pStyle w:val="PargrafodaLista"/>
              <w:numPr>
                <w:ilvl w:val="0"/>
                <w:numId w:val="7"/>
              </w:numPr>
              <w:spacing w:line="360" w:lineRule="auto"/>
              <w:ind w:left="0" w:firstLine="0"/>
              <w:jc w:val="left"/>
              <w:rPr>
                <w:szCs w:val="24"/>
              </w:rPr>
            </w:pPr>
            <w:r w:rsidRPr="001D7DFD">
              <w:rPr>
                <w:szCs w:val="24"/>
              </w:rPr>
              <w:t>Não preenchimento de dados Obrigatórios.</w:t>
            </w:r>
          </w:p>
          <w:p w14:paraId="52E12C4F" w14:textId="77777777" w:rsidR="001E2659" w:rsidRPr="001D7DFD" w:rsidRDefault="001E2659">
            <w:pPr>
              <w:pStyle w:val="PargrafodaLista"/>
              <w:numPr>
                <w:ilvl w:val="1"/>
                <w:numId w:val="7"/>
              </w:numPr>
              <w:spacing w:line="360" w:lineRule="auto"/>
              <w:ind w:left="0" w:firstLine="0"/>
              <w:jc w:val="left"/>
              <w:rPr>
                <w:szCs w:val="24"/>
              </w:rPr>
            </w:pPr>
            <w:r w:rsidRPr="001D7DFD">
              <w:rPr>
                <w:szCs w:val="24"/>
              </w:rPr>
              <w:t>Em A1.3 ou A2.3, o usuário deixou vazio os campos de nome, preço ou quantidade.</w:t>
            </w:r>
          </w:p>
          <w:p w14:paraId="236DA2CD" w14:textId="77777777" w:rsidR="001E2659" w:rsidRPr="001D7DFD" w:rsidRDefault="001E2659">
            <w:pPr>
              <w:pStyle w:val="PargrafodaLista"/>
              <w:numPr>
                <w:ilvl w:val="1"/>
                <w:numId w:val="7"/>
              </w:numPr>
              <w:spacing w:line="360" w:lineRule="auto"/>
              <w:ind w:left="0" w:firstLine="0"/>
              <w:jc w:val="left"/>
              <w:rPr>
                <w:szCs w:val="24"/>
              </w:rPr>
            </w:pPr>
            <w:r w:rsidRPr="001D7DFD">
              <w:rPr>
                <w:szCs w:val="24"/>
              </w:rPr>
              <w:t>O sistema mostra que os campos não foram preenchidos.</w:t>
            </w:r>
          </w:p>
          <w:p w14:paraId="400B4C9E" w14:textId="77777777" w:rsidR="001E2659" w:rsidRPr="001D7DFD" w:rsidRDefault="001E2659">
            <w:pPr>
              <w:pStyle w:val="PargrafodaLista"/>
              <w:numPr>
                <w:ilvl w:val="1"/>
                <w:numId w:val="7"/>
              </w:numPr>
              <w:spacing w:line="360" w:lineRule="auto"/>
              <w:ind w:left="0" w:firstLine="0"/>
              <w:jc w:val="left"/>
              <w:rPr>
                <w:szCs w:val="24"/>
              </w:rPr>
            </w:pPr>
            <w:r w:rsidRPr="001D7DFD">
              <w:rPr>
                <w:szCs w:val="24"/>
              </w:rPr>
              <w:t>Retorna para a origem.</w:t>
            </w:r>
          </w:p>
        </w:tc>
      </w:tr>
    </w:tbl>
    <w:p w14:paraId="371AAFF0" w14:textId="77777777" w:rsidR="001E2659" w:rsidRPr="001D7DFD" w:rsidRDefault="001E2659" w:rsidP="001E2659">
      <w:pPr>
        <w:spacing w:line="360" w:lineRule="auto"/>
        <w:ind w:firstLine="0"/>
        <w:rPr>
          <w:szCs w:val="24"/>
        </w:rPr>
      </w:pPr>
    </w:p>
    <w:p w14:paraId="15DC5365" w14:textId="77777777" w:rsidR="001E2659" w:rsidRPr="001D7DFD" w:rsidRDefault="001E2659" w:rsidP="001E2659">
      <w:pPr>
        <w:spacing w:line="360" w:lineRule="auto"/>
        <w:ind w:firstLine="0"/>
        <w:rPr>
          <w:szCs w:val="24"/>
        </w:rPr>
      </w:pPr>
      <w:r w:rsidRPr="001D7DFD">
        <w:rPr>
          <w:szCs w:val="24"/>
        </w:rPr>
        <w:t>[CdU002] Manter Clientes:</w:t>
      </w:r>
    </w:p>
    <w:tbl>
      <w:tblPr>
        <w:tblStyle w:val="Tabelacomgrade"/>
        <w:tblW w:w="0" w:type="auto"/>
        <w:tblLook w:val="04A0" w:firstRow="1" w:lastRow="0" w:firstColumn="1" w:lastColumn="0" w:noHBand="0" w:noVBand="1"/>
      </w:tblPr>
      <w:tblGrid>
        <w:gridCol w:w="2263"/>
        <w:gridCol w:w="6231"/>
      </w:tblGrid>
      <w:tr w:rsidR="001E2659" w:rsidRPr="001D7DFD" w14:paraId="5B381AB9" w14:textId="77777777" w:rsidTr="001F1F65">
        <w:tc>
          <w:tcPr>
            <w:tcW w:w="2263" w:type="dxa"/>
          </w:tcPr>
          <w:p w14:paraId="40780EED" w14:textId="77777777" w:rsidR="001E2659" w:rsidRPr="001D7DFD" w:rsidRDefault="001E2659" w:rsidP="001E2659">
            <w:pPr>
              <w:spacing w:line="360" w:lineRule="auto"/>
              <w:ind w:firstLine="0"/>
              <w:rPr>
                <w:szCs w:val="24"/>
              </w:rPr>
            </w:pPr>
            <w:r w:rsidRPr="001D7DFD">
              <w:rPr>
                <w:szCs w:val="24"/>
              </w:rPr>
              <w:t>Ator Principal</w:t>
            </w:r>
          </w:p>
        </w:tc>
        <w:tc>
          <w:tcPr>
            <w:tcW w:w="6231" w:type="dxa"/>
          </w:tcPr>
          <w:p w14:paraId="58E16DA4" w14:textId="77777777" w:rsidR="001E2659" w:rsidRPr="001D7DFD" w:rsidRDefault="001E2659" w:rsidP="001E2659">
            <w:pPr>
              <w:spacing w:line="360" w:lineRule="auto"/>
              <w:ind w:firstLine="0"/>
              <w:rPr>
                <w:szCs w:val="24"/>
              </w:rPr>
            </w:pPr>
            <w:r w:rsidRPr="001D7DFD">
              <w:rPr>
                <w:szCs w:val="24"/>
              </w:rPr>
              <w:t>Usuário</w:t>
            </w:r>
          </w:p>
        </w:tc>
      </w:tr>
      <w:tr w:rsidR="001E2659" w:rsidRPr="001D7DFD" w14:paraId="6C576C71" w14:textId="77777777" w:rsidTr="001F1F65">
        <w:tc>
          <w:tcPr>
            <w:tcW w:w="2263" w:type="dxa"/>
          </w:tcPr>
          <w:p w14:paraId="12660580" w14:textId="77777777" w:rsidR="001E2659" w:rsidRPr="001D7DFD" w:rsidRDefault="001E2659" w:rsidP="001E2659">
            <w:pPr>
              <w:spacing w:line="360" w:lineRule="auto"/>
              <w:ind w:firstLine="0"/>
              <w:rPr>
                <w:szCs w:val="24"/>
              </w:rPr>
            </w:pPr>
            <w:r w:rsidRPr="001D7DFD">
              <w:rPr>
                <w:szCs w:val="24"/>
              </w:rPr>
              <w:t>Fluxo Principal de eventos</w:t>
            </w:r>
          </w:p>
        </w:tc>
        <w:tc>
          <w:tcPr>
            <w:tcW w:w="6231" w:type="dxa"/>
          </w:tcPr>
          <w:p w14:paraId="6EEDAE41" w14:textId="77777777" w:rsidR="001E2659" w:rsidRPr="001D7DFD" w:rsidRDefault="001E2659">
            <w:pPr>
              <w:pStyle w:val="PargrafodaLista"/>
              <w:numPr>
                <w:ilvl w:val="0"/>
                <w:numId w:val="8"/>
              </w:numPr>
              <w:spacing w:line="360" w:lineRule="auto"/>
              <w:ind w:left="0" w:firstLine="0"/>
              <w:jc w:val="left"/>
              <w:rPr>
                <w:szCs w:val="24"/>
              </w:rPr>
            </w:pPr>
            <w:r w:rsidRPr="001D7DFD">
              <w:rPr>
                <w:szCs w:val="24"/>
              </w:rPr>
              <w:t>O usuário deve ir para a tela de clientes.</w:t>
            </w:r>
          </w:p>
          <w:p w14:paraId="2F42DAA4" w14:textId="77777777" w:rsidR="001E2659" w:rsidRPr="001D7DFD" w:rsidRDefault="001E2659">
            <w:pPr>
              <w:pStyle w:val="PargrafodaLista"/>
              <w:numPr>
                <w:ilvl w:val="0"/>
                <w:numId w:val="8"/>
              </w:numPr>
              <w:spacing w:line="360" w:lineRule="auto"/>
              <w:ind w:left="0" w:firstLine="0"/>
              <w:jc w:val="left"/>
              <w:rPr>
                <w:szCs w:val="24"/>
              </w:rPr>
            </w:pPr>
            <w:r w:rsidRPr="001D7DFD">
              <w:rPr>
                <w:szCs w:val="24"/>
              </w:rPr>
              <w:t>O sistema mostra a lista de clientes.</w:t>
            </w:r>
          </w:p>
          <w:p w14:paraId="32CA9621" w14:textId="77777777" w:rsidR="001E2659" w:rsidRPr="001D7DFD" w:rsidRDefault="001E2659">
            <w:pPr>
              <w:pStyle w:val="PargrafodaLista"/>
              <w:numPr>
                <w:ilvl w:val="0"/>
                <w:numId w:val="8"/>
              </w:numPr>
              <w:spacing w:line="360" w:lineRule="auto"/>
              <w:ind w:left="0" w:firstLine="0"/>
              <w:jc w:val="left"/>
              <w:rPr>
                <w:szCs w:val="24"/>
              </w:rPr>
            </w:pPr>
            <w:r w:rsidRPr="001D7DFD">
              <w:rPr>
                <w:szCs w:val="24"/>
              </w:rPr>
              <w:t>O usuário seleciona o cliente que deseja ver detalhes.</w:t>
            </w:r>
          </w:p>
          <w:p w14:paraId="20EE2D95" w14:textId="77777777" w:rsidR="001E2659" w:rsidRPr="001D7DFD" w:rsidRDefault="001E2659">
            <w:pPr>
              <w:pStyle w:val="PargrafodaLista"/>
              <w:numPr>
                <w:ilvl w:val="0"/>
                <w:numId w:val="8"/>
              </w:numPr>
              <w:spacing w:line="360" w:lineRule="auto"/>
              <w:ind w:left="0" w:firstLine="0"/>
              <w:jc w:val="left"/>
              <w:rPr>
                <w:szCs w:val="24"/>
              </w:rPr>
            </w:pPr>
            <w:r w:rsidRPr="001D7DFD">
              <w:rPr>
                <w:szCs w:val="24"/>
              </w:rPr>
              <w:t>O sistema mostra os detalhes do cliente.</w:t>
            </w:r>
          </w:p>
        </w:tc>
      </w:tr>
      <w:tr w:rsidR="001E2659" w:rsidRPr="001D7DFD" w14:paraId="50B0CE8B" w14:textId="77777777" w:rsidTr="001F1F65">
        <w:tc>
          <w:tcPr>
            <w:tcW w:w="2263" w:type="dxa"/>
          </w:tcPr>
          <w:p w14:paraId="70E8178B" w14:textId="77777777" w:rsidR="001E2659" w:rsidRPr="001D7DFD" w:rsidRDefault="001E2659" w:rsidP="001E2659">
            <w:pPr>
              <w:spacing w:line="360" w:lineRule="auto"/>
              <w:ind w:firstLine="0"/>
              <w:rPr>
                <w:szCs w:val="24"/>
              </w:rPr>
            </w:pPr>
            <w:r w:rsidRPr="001D7DFD">
              <w:rPr>
                <w:szCs w:val="24"/>
              </w:rPr>
              <w:t>Fluxo alternativo de eventos</w:t>
            </w:r>
          </w:p>
        </w:tc>
        <w:tc>
          <w:tcPr>
            <w:tcW w:w="6231" w:type="dxa"/>
          </w:tcPr>
          <w:p w14:paraId="12DC304D" w14:textId="77777777" w:rsidR="001E2659" w:rsidRPr="001D7DFD" w:rsidRDefault="001E2659">
            <w:pPr>
              <w:pStyle w:val="PargrafodaLista"/>
              <w:numPr>
                <w:ilvl w:val="0"/>
                <w:numId w:val="9"/>
              </w:numPr>
              <w:spacing w:line="360" w:lineRule="auto"/>
              <w:ind w:left="0" w:firstLine="0"/>
              <w:jc w:val="left"/>
              <w:rPr>
                <w:szCs w:val="24"/>
              </w:rPr>
            </w:pPr>
            <w:r w:rsidRPr="001D7DFD">
              <w:rPr>
                <w:szCs w:val="24"/>
              </w:rPr>
              <w:t>Adicionar cliente.</w:t>
            </w:r>
          </w:p>
          <w:p w14:paraId="2435B6BE" w14:textId="77777777" w:rsidR="001E2659" w:rsidRPr="001D7DFD" w:rsidRDefault="001E2659">
            <w:pPr>
              <w:pStyle w:val="PargrafodaLista"/>
              <w:numPr>
                <w:ilvl w:val="1"/>
                <w:numId w:val="9"/>
              </w:numPr>
              <w:spacing w:line="360" w:lineRule="auto"/>
              <w:ind w:left="0" w:firstLine="0"/>
              <w:jc w:val="left"/>
              <w:rPr>
                <w:szCs w:val="24"/>
              </w:rPr>
            </w:pPr>
            <w:r w:rsidRPr="001D7DFD">
              <w:rPr>
                <w:szCs w:val="24"/>
              </w:rPr>
              <w:t>Em P3, o Usuário seleciona o botão de adicionar cliente (“+ “).</w:t>
            </w:r>
          </w:p>
          <w:p w14:paraId="3BB0566A" w14:textId="77777777" w:rsidR="001E2659" w:rsidRPr="001D7DFD" w:rsidRDefault="001E2659">
            <w:pPr>
              <w:pStyle w:val="PargrafodaLista"/>
              <w:numPr>
                <w:ilvl w:val="1"/>
                <w:numId w:val="9"/>
              </w:numPr>
              <w:spacing w:line="360" w:lineRule="auto"/>
              <w:ind w:left="0" w:firstLine="0"/>
              <w:jc w:val="left"/>
              <w:rPr>
                <w:szCs w:val="24"/>
              </w:rPr>
            </w:pPr>
            <w:r w:rsidRPr="001D7DFD">
              <w:rPr>
                <w:szCs w:val="24"/>
              </w:rPr>
              <w:t>O sistema mostra a caixa de diálogo para criação de cliente.</w:t>
            </w:r>
          </w:p>
          <w:p w14:paraId="76EFED9B" w14:textId="77777777" w:rsidR="001E2659" w:rsidRPr="001D7DFD" w:rsidRDefault="001E2659">
            <w:pPr>
              <w:pStyle w:val="PargrafodaLista"/>
              <w:numPr>
                <w:ilvl w:val="1"/>
                <w:numId w:val="9"/>
              </w:numPr>
              <w:spacing w:line="360" w:lineRule="auto"/>
              <w:ind w:left="0" w:firstLine="0"/>
              <w:jc w:val="left"/>
              <w:rPr>
                <w:szCs w:val="24"/>
              </w:rPr>
            </w:pPr>
            <w:r w:rsidRPr="001D7DFD">
              <w:rPr>
                <w:szCs w:val="24"/>
              </w:rPr>
              <w:t>O usuário preenche os dados e seleciona salvar.</w:t>
            </w:r>
          </w:p>
          <w:p w14:paraId="6D7B4FFD" w14:textId="77777777" w:rsidR="001E2659" w:rsidRPr="001D7DFD" w:rsidRDefault="001E2659">
            <w:pPr>
              <w:pStyle w:val="PargrafodaLista"/>
              <w:numPr>
                <w:ilvl w:val="1"/>
                <w:numId w:val="9"/>
              </w:numPr>
              <w:spacing w:line="360" w:lineRule="auto"/>
              <w:ind w:left="0" w:firstLine="0"/>
              <w:jc w:val="left"/>
              <w:rPr>
                <w:szCs w:val="24"/>
              </w:rPr>
            </w:pPr>
            <w:r w:rsidRPr="001D7DFD">
              <w:rPr>
                <w:szCs w:val="24"/>
              </w:rPr>
              <w:t>O sistema adiciona o cliente ao banco de dados e fecha a caixa de diálogo.</w:t>
            </w:r>
          </w:p>
          <w:p w14:paraId="2EB88057" w14:textId="77777777" w:rsidR="001E2659" w:rsidRPr="001D7DFD" w:rsidRDefault="001E2659">
            <w:pPr>
              <w:pStyle w:val="PargrafodaLista"/>
              <w:numPr>
                <w:ilvl w:val="0"/>
                <w:numId w:val="9"/>
              </w:numPr>
              <w:spacing w:line="360" w:lineRule="auto"/>
              <w:ind w:left="0" w:firstLine="0"/>
              <w:jc w:val="left"/>
              <w:rPr>
                <w:szCs w:val="24"/>
              </w:rPr>
            </w:pPr>
            <w:r w:rsidRPr="001D7DFD">
              <w:rPr>
                <w:szCs w:val="24"/>
              </w:rPr>
              <w:t>Editar cliente.</w:t>
            </w:r>
          </w:p>
          <w:p w14:paraId="772064F1" w14:textId="77777777" w:rsidR="001E2659" w:rsidRPr="001D7DFD" w:rsidRDefault="001E2659">
            <w:pPr>
              <w:pStyle w:val="PargrafodaLista"/>
              <w:numPr>
                <w:ilvl w:val="1"/>
                <w:numId w:val="9"/>
              </w:numPr>
              <w:spacing w:line="360" w:lineRule="auto"/>
              <w:ind w:left="0" w:firstLine="0"/>
              <w:jc w:val="left"/>
              <w:rPr>
                <w:szCs w:val="24"/>
              </w:rPr>
            </w:pPr>
            <w:r w:rsidRPr="001D7DFD">
              <w:rPr>
                <w:szCs w:val="24"/>
              </w:rPr>
              <w:t>Após P4, o usuário seleciona editar.</w:t>
            </w:r>
          </w:p>
          <w:p w14:paraId="30CD5B80" w14:textId="77777777" w:rsidR="001E2659" w:rsidRPr="001D7DFD" w:rsidRDefault="001E2659">
            <w:pPr>
              <w:pStyle w:val="PargrafodaLista"/>
              <w:numPr>
                <w:ilvl w:val="1"/>
                <w:numId w:val="9"/>
              </w:numPr>
              <w:spacing w:line="360" w:lineRule="auto"/>
              <w:ind w:left="0" w:firstLine="0"/>
              <w:jc w:val="left"/>
              <w:rPr>
                <w:szCs w:val="24"/>
              </w:rPr>
            </w:pPr>
            <w:r w:rsidRPr="001D7DFD">
              <w:rPr>
                <w:szCs w:val="24"/>
              </w:rPr>
              <w:t>O sistema mostra a caixa de edição do cliente.</w:t>
            </w:r>
          </w:p>
          <w:p w14:paraId="513C1158" w14:textId="77777777" w:rsidR="001E2659" w:rsidRPr="001D7DFD" w:rsidRDefault="001E2659">
            <w:pPr>
              <w:pStyle w:val="PargrafodaLista"/>
              <w:numPr>
                <w:ilvl w:val="1"/>
                <w:numId w:val="9"/>
              </w:numPr>
              <w:spacing w:line="360" w:lineRule="auto"/>
              <w:ind w:left="0" w:firstLine="0"/>
              <w:jc w:val="left"/>
              <w:rPr>
                <w:szCs w:val="24"/>
              </w:rPr>
            </w:pPr>
            <w:r w:rsidRPr="001D7DFD">
              <w:rPr>
                <w:szCs w:val="24"/>
              </w:rPr>
              <w:t>O usuário muda os dados que deseja no cliente.</w:t>
            </w:r>
          </w:p>
          <w:p w14:paraId="087240A1" w14:textId="77777777" w:rsidR="001E2659" w:rsidRPr="001D7DFD" w:rsidRDefault="001E2659">
            <w:pPr>
              <w:pStyle w:val="PargrafodaLista"/>
              <w:numPr>
                <w:ilvl w:val="1"/>
                <w:numId w:val="9"/>
              </w:numPr>
              <w:spacing w:line="360" w:lineRule="auto"/>
              <w:ind w:left="0" w:firstLine="0"/>
              <w:jc w:val="left"/>
              <w:rPr>
                <w:szCs w:val="24"/>
              </w:rPr>
            </w:pPr>
            <w:r w:rsidRPr="001D7DFD">
              <w:rPr>
                <w:szCs w:val="24"/>
              </w:rPr>
              <w:t>O sistema salva as alterações do cliente no banco de dados.</w:t>
            </w:r>
          </w:p>
          <w:p w14:paraId="222603EE" w14:textId="77777777" w:rsidR="001E2659" w:rsidRPr="001D7DFD" w:rsidRDefault="001E2659">
            <w:pPr>
              <w:pStyle w:val="PargrafodaLista"/>
              <w:numPr>
                <w:ilvl w:val="0"/>
                <w:numId w:val="9"/>
              </w:numPr>
              <w:spacing w:line="360" w:lineRule="auto"/>
              <w:ind w:left="0" w:firstLine="0"/>
              <w:jc w:val="left"/>
              <w:rPr>
                <w:szCs w:val="24"/>
              </w:rPr>
            </w:pPr>
            <w:r w:rsidRPr="001D7DFD">
              <w:rPr>
                <w:szCs w:val="24"/>
              </w:rPr>
              <w:t>Remover cliente.</w:t>
            </w:r>
          </w:p>
          <w:p w14:paraId="27719814" w14:textId="77777777" w:rsidR="001E2659" w:rsidRPr="001D7DFD" w:rsidRDefault="001E2659">
            <w:pPr>
              <w:pStyle w:val="PargrafodaLista"/>
              <w:numPr>
                <w:ilvl w:val="1"/>
                <w:numId w:val="9"/>
              </w:numPr>
              <w:spacing w:line="360" w:lineRule="auto"/>
              <w:ind w:left="0" w:firstLine="0"/>
              <w:jc w:val="left"/>
              <w:rPr>
                <w:szCs w:val="24"/>
              </w:rPr>
            </w:pPr>
            <w:r w:rsidRPr="001D7DFD">
              <w:rPr>
                <w:szCs w:val="24"/>
              </w:rPr>
              <w:t>Após P4, o usuário seleciona remover cliente.</w:t>
            </w:r>
          </w:p>
          <w:p w14:paraId="4BE41035" w14:textId="77777777" w:rsidR="001E2659" w:rsidRPr="001D7DFD" w:rsidRDefault="001E2659">
            <w:pPr>
              <w:pStyle w:val="PargrafodaLista"/>
              <w:numPr>
                <w:ilvl w:val="1"/>
                <w:numId w:val="9"/>
              </w:numPr>
              <w:spacing w:line="360" w:lineRule="auto"/>
              <w:ind w:left="0" w:firstLine="0"/>
              <w:jc w:val="left"/>
              <w:rPr>
                <w:szCs w:val="24"/>
              </w:rPr>
            </w:pPr>
            <w:r w:rsidRPr="001D7DFD">
              <w:rPr>
                <w:szCs w:val="24"/>
              </w:rPr>
              <w:t>O sistema pergunta se o usuário tem certeza.</w:t>
            </w:r>
          </w:p>
          <w:p w14:paraId="074E8C09" w14:textId="77777777" w:rsidR="001E2659" w:rsidRPr="001D7DFD" w:rsidRDefault="001E2659">
            <w:pPr>
              <w:pStyle w:val="PargrafodaLista"/>
              <w:numPr>
                <w:ilvl w:val="1"/>
                <w:numId w:val="9"/>
              </w:numPr>
              <w:spacing w:line="360" w:lineRule="auto"/>
              <w:ind w:left="0" w:firstLine="0"/>
              <w:jc w:val="left"/>
              <w:rPr>
                <w:szCs w:val="24"/>
              </w:rPr>
            </w:pPr>
            <w:r w:rsidRPr="001D7DFD">
              <w:rPr>
                <w:szCs w:val="24"/>
              </w:rPr>
              <w:t>O usuário seleciona sim.</w:t>
            </w:r>
          </w:p>
          <w:p w14:paraId="6B5EF362" w14:textId="77777777" w:rsidR="001E2659" w:rsidRPr="001D7DFD" w:rsidRDefault="001E2659">
            <w:pPr>
              <w:pStyle w:val="PargrafodaLista"/>
              <w:numPr>
                <w:ilvl w:val="1"/>
                <w:numId w:val="9"/>
              </w:numPr>
              <w:spacing w:line="360" w:lineRule="auto"/>
              <w:ind w:left="0" w:firstLine="0"/>
              <w:jc w:val="left"/>
              <w:rPr>
                <w:szCs w:val="24"/>
              </w:rPr>
            </w:pPr>
            <w:r w:rsidRPr="001D7DFD">
              <w:rPr>
                <w:szCs w:val="24"/>
              </w:rPr>
              <w:t>O sistema remove o cliente do banco de dados e da lista.</w:t>
            </w:r>
          </w:p>
          <w:p w14:paraId="34ABE6B2" w14:textId="77777777" w:rsidR="001E2659" w:rsidRPr="001D7DFD" w:rsidRDefault="001E2659">
            <w:pPr>
              <w:pStyle w:val="PargrafodaLista"/>
              <w:numPr>
                <w:ilvl w:val="0"/>
                <w:numId w:val="9"/>
              </w:numPr>
              <w:spacing w:line="360" w:lineRule="auto"/>
              <w:ind w:left="0" w:firstLine="0"/>
              <w:jc w:val="left"/>
              <w:rPr>
                <w:szCs w:val="24"/>
              </w:rPr>
            </w:pPr>
            <w:r w:rsidRPr="001D7DFD">
              <w:rPr>
                <w:szCs w:val="24"/>
              </w:rPr>
              <w:lastRenderedPageBreak/>
              <w:t>Busca Produto.</w:t>
            </w:r>
          </w:p>
          <w:p w14:paraId="41BE0A50" w14:textId="77777777" w:rsidR="001E2659" w:rsidRPr="001D7DFD" w:rsidRDefault="001E2659">
            <w:pPr>
              <w:pStyle w:val="PargrafodaLista"/>
              <w:numPr>
                <w:ilvl w:val="1"/>
                <w:numId w:val="9"/>
              </w:numPr>
              <w:spacing w:line="360" w:lineRule="auto"/>
              <w:ind w:left="0" w:firstLine="0"/>
              <w:jc w:val="left"/>
              <w:rPr>
                <w:szCs w:val="24"/>
              </w:rPr>
            </w:pPr>
            <w:r w:rsidRPr="001D7DFD">
              <w:rPr>
                <w:szCs w:val="24"/>
              </w:rPr>
              <w:t>Em P3, o usuário faz uma busca utilizando a barra de busca.</w:t>
            </w:r>
          </w:p>
          <w:p w14:paraId="329E7C20" w14:textId="77777777" w:rsidR="001E2659" w:rsidRPr="001D7DFD" w:rsidRDefault="001E2659">
            <w:pPr>
              <w:pStyle w:val="PargrafodaLista"/>
              <w:numPr>
                <w:ilvl w:val="1"/>
                <w:numId w:val="9"/>
              </w:numPr>
              <w:spacing w:line="360" w:lineRule="auto"/>
              <w:ind w:left="0" w:firstLine="0"/>
              <w:jc w:val="left"/>
              <w:rPr>
                <w:szCs w:val="24"/>
              </w:rPr>
            </w:pPr>
            <w:r w:rsidRPr="001D7DFD">
              <w:rPr>
                <w:szCs w:val="24"/>
              </w:rPr>
              <w:t>O sistema mostra a lista de clientes com aquele nome.</w:t>
            </w:r>
          </w:p>
          <w:p w14:paraId="050CA208" w14:textId="77777777" w:rsidR="001E2659" w:rsidRPr="001D7DFD" w:rsidRDefault="001E2659">
            <w:pPr>
              <w:pStyle w:val="PargrafodaLista"/>
              <w:numPr>
                <w:ilvl w:val="1"/>
                <w:numId w:val="9"/>
              </w:numPr>
              <w:spacing w:line="360" w:lineRule="auto"/>
              <w:ind w:left="0" w:firstLine="0"/>
              <w:jc w:val="left"/>
              <w:rPr>
                <w:szCs w:val="24"/>
              </w:rPr>
            </w:pPr>
            <w:r w:rsidRPr="001D7DFD">
              <w:rPr>
                <w:szCs w:val="24"/>
              </w:rPr>
              <w:t>Retorna a P3.</w:t>
            </w:r>
          </w:p>
        </w:tc>
      </w:tr>
      <w:tr w:rsidR="001E2659" w:rsidRPr="001D7DFD" w14:paraId="12A14F16" w14:textId="77777777" w:rsidTr="001F1F65">
        <w:tc>
          <w:tcPr>
            <w:tcW w:w="2263" w:type="dxa"/>
          </w:tcPr>
          <w:p w14:paraId="29F088D5" w14:textId="77777777" w:rsidR="001E2659" w:rsidRPr="001D7DFD" w:rsidRDefault="001E2659" w:rsidP="001E2659">
            <w:pPr>
              <w:spacing w:line="360" w:lineRule="auto"/>
              <w:ind w:firstLine="0"/>
              <w:rPr>
                <w:szCs w:val="24"/>
              </w:rPr>
            </w:pPr>
            <w:r w:rsidRPr="001D7DFD">
              <w:rPr>
                <w:szCs w:val="24"/>
              </w:rPr>
              <w:lastRenderedPageBreak/>
              <w:t>Fluxos de Exceção</w:t>
            </w:r>
          </w:p>
        </w:tc>
        <w:tc>
          <w:tcPr>
            <w:tcW w:w="6231" w:type="dxa"/>
          </w:tcPr>
          <w:p w14:paraId="0BBE2128" w14:textId="77777777" w:rsidR="001E2659" w:rsidRPr="001D7DFD" w:rsidRDefault="001E2659">
            <w:pPr>
              <w:pStyle w:val="PargrafodaLista"/>
              <w:numPr>
                <w:ilvl w:val="0"/>
                <w:numId w:val="10"/>
              </w:numPr>
              <w:spacing w:line="360" w:lineRule="auto"/>
              <w:ind w:left="0" w:firstLine="0"/>
              <w:jc w:val="left"/>
              <w:rPr>
                <w:szCs w:val="24"/>
              </w:rPr>
            </w:pPr>
            <w:r w:rsidRPr="001D7DFD">
              <w:rPr>
                <w:szCs w:val="24"/>
              </w:rPr>
              <w:t>Não preenchimento de dados Obrigatórios.</w:t>
            </w:r>
          </w:p>
          <w:p w14:paraId="180AC3D7" w14:textId="77777777" w:rsidR="001E2659" w:rsidRPr="001D7DFD" w:rsidRDefault="001E2659">
            <w:pPr>
              <w:pStyle w:val="PargrafodaLista"/>
              <w:numPr>
                <w:ilvl w:val="1"/>
                <w:numId w:val="10"/>
              </w:numPr>
              <w:spacing w:line="360" w:lineRule="auto"/>
              <w:ind w:left="0" w:firstLine="0"/>
              <w:jc w:val="left"/>
              <w:rPr>
                <w:szCs w:val="24"/>
              </w:rPr>
            </w:pPr>
            <w:r w:rsidRPr="001D7DFD">
              <w:rPr>
                <w:szCs w:val="24"/>
              </w:rPr>
              <w:t>Em A1.3 ou A2.3, o usuário deixou vazio o campo de nome.</w:t>
            </w:r>
          </w:p>
          <w:p w14:paraId="7007CD71" w14:textId="77777777" w:rsidR="001E2659" w:rsidRPr="001D7DFD" w:rsidRDefault="001E2659">
            <w:pPr>
              <w:pStyle w:val="PargrafodaLista"/>
              <w:numPr>
                <w:ilvl w:val="1"/>
                <w:numId w:val="10"/>
              </w:numPr>
              <w:spacing w:line="360" w:lineRule="auto"/>
              <w:ind w:left="0" w:firstLine="0"/>
              <w:jc w:val="left"/>
              <w:rPr>
                <w:szCs w:val="24"/>
              </w:rPr>
            </w:pPr>
            <w:r w:rsidRPr="001D7DFD">
              <w:rPr>
                <w:szCs w:val="24"/>
              </w:rPr>
              <w:t>O sistema mostra que os campos não foram preenchidos.</w:t>
            </w:r>
          </w:p>
          <w:p w14:paraId="76616D0C" w14:textId="77777777" w:rsidR="001E2659" w:rsidRPr="001D7DFD" w:rsidRDefault="001E2659">
            <w:pPr>
              <w:pStyle w:val="PargrafodaLista"/>
              <w:numPr>
                <w:ilvl w:val="1"/>
                <w:numId w:val="10"/>
              </w:numPr>
              <w:spacing w:line="360" w:lineRule="auto"/>
              <w:ind w:left="0" w:firstLine="0"/>
              <w:jc w:val="left"/>
              <w:rPr>
                <w:szCs w:val="24"/>
              </w:rPr>
            </w:pPr>
            <w:r w:rsidRPr="001D7DFD">
              <w:rPr>
                <w:szCs w:val="24"/>
              </w:rPr>
              <w:t>Retorna para a origem.</w:t>
            </w:r>
          </w:p>
        </w:tc>
      </w:tr>
    </w:tbl>
    <w:p w14:paraId="5163BDDB" w14:textId="77777777" w:rsidR="001E2659" w:rsidRPr="001D7DFD" w:rsidRDefault="001E2659" w:rsidP="001E2659">
      <w:pPr>
        <w:spacing w:line="360" w:lineRule="auto"/>
        <w:ind w:firstLine="0"/>
        <w:rPr>
          <w:szCs w:val="24"/>
        </w:rPr>
      </w:pPr>
    </w:p>
    <w:p w14:paraId="7A77639B" w14:textId="77777777" w:rsidR="001E2659" w:rsidRPr="001D7DFD" w:rsidRDefault="001E2659" w:rsidP="001E2659">
      <w:pPr>
        <w:spacing w:line="360" w:lineRule="auto"/>
        <w:ind w:firstLine="0"/>
        <w:rPr>
          <w:szCs w:val="24"/>
        </w:rPr>
      </w:pPr>
      <w:r w:rsidRPr="001D7DFD">
        <w:rPr>
          <w:szCs w:val="24"/>
        </w:rPr>
        <w:t>[CdU003] Controle de Vendas.</w:t>
      </w:r>
    </w:p>
    <w:tbl>
      <w:tblPr>
        <w:tblStyle w:val="Tabelacomgrade"/>
        <w:tblW w:w="0" w:type="auto"/>
        <w:tblLook w:val="04A0" w:firstRow="1" w:lastRow="0" w:firstColumn="1" w:lastColumn="0" w:noHBand="0" w:noVBand="1"/>
      </w:tblPr>
      <w:tblGrid>
        <w:gridCol w:w="2263"/>
        <w:gridCol w:w="6231"/>
      </w:tblGrid>
      <w:tr w:rsidR="001E2659" w:rsidRPr="001D7DFD" w14:paraId="6A0A0A9F" w14:textId="77777777" w:rsidTr="001F1F65">
        <w:tc>
          <w:tcPr>
            <w:tcW w:w="2263" w:type="dxa"/>
          </w:tcPr>
          <w:p w14:paraId="51352479" w14:textId="77777777" w:rsidR="001E2659" w:rsidRPr="001D7DFD" w:rsidRDefault="001E2659" w:rsidP="001E2659">
            <w:pPr>
              <w:spacing w:line="360" w:lineRule="auto"/>
              <w:ind w:firstLine="0"/>
              <w:rPr>
                <w:szCs w:val="24"/>
              </w:rPr>
            </w:pPr>
            <w:r w:rsidRPr="001D7DFD">
              <w:rPr>
                <w:szCs w:val="24"/>
              </w:rPr>
              <w:t>Ator Principal</w:t>
            </w:r>
          </w:p>
        </w:tc>
        <w:tc>
          <w:tcPr>
            <w:tcW w:w="6231" w:type="dxa"/>
          </w:tcPr>
          <w:p w14:paraId="7EC516D6" w14:textId="77777777" w:rsidR="001E2659" w:rsidRPr="001D7DFD" w:rsidRDefault="001E2659" w:rsidP="001E2659">
            <w:pPr>
              <w:spacing w:line="360" w:lineRule="auto"/>
              <w:ind w:firstLine="0"/>
              <w:rPr>
                <w:szCs w:val="24"/>
              </w:rPr>
            </w:pPr>
            <w:r w:rsidRPr="001D7DFD">
              <w:rPr>
                <w:szCs w:val="24"/>
              </w:rPr>
              <w:t>Usuário</w:t>
            </w:r>
          </w:p>
        </w:tc>
      </w:tr>
      <w:tr w:rsidR="001E2659" w:rsidRPr="001D7DFD" w14:paraId="31BBEBEA" w14:textId="77777777" w:rsidTr="001F1F65">
        <w:tc>
          <w:tcPr>
            <w:tcW w:w="2263" w:type="dxa"/>
          </w:tcPr>
          <w:p w14:paraId="1E4671C5" w14:textId="77777777" w:rsidR="001E2659" w:rsidRPr="001D7DFD" w:rsidRDefault="001E2659" w:rsidP="001E2659">
            <w:pPr>
              <w:spacing w:line="360" w:lineRule="auto"/>
              <w:ind w:firstLine="0"/>
              <w:rPr>
                <w:szCs w:val="24"/>
              </w:rPr>
            </w:pPr>
            <w:r w:rsidRPr="001D7DFD">
              <w:rPr>
                <w:szCs w:val="24"/>
              </w:rPr>
              <w:t>Fluxo Principal de eventos</w:t>
            </w:r>
          </w:p>
        </w:tc>
        <w:tc>
          <w:tcPr>
            <w:tcW w:w="6231" w:type="dxa"/>
          </w:tcPr>
          <w:p w14:paraId="0F875DA6" w14:textId="77777777" w:rsidR="001E2659" w:rsidRPr="001D7DFD" w:rsidRDefault="001E2659">
            <w:pPr>
              <w:pStyle w:val="PargrafodaLista"/>
              <w:numPr>
                <w:ilvl w:val="0"/>
                <w:numId w:val="11"/>
              </w:numPr>
              <w:spacing w:line="360" w:lineRule="auto"/>
              <w:ind w:left="0" w:firstLine="0"/>
              <w:jc w:val="left"/>
              <w:rPr>
                <w:szCs w:val="24"/>
              </w:rPr>
            </w:pPr>
            <w:r w:rsidRPr="001D7DFD">
              <w:rPr>
                <w:szCs w:val="24"/>
              </w:rPr>
              <w:t>O usuário deve ir para a tela de vendas.</w:t>
            </w:r>
          </w:p>
          <w:p w14:paraId="57205CEE" w14:textId="77777777" w:rsidR="001E2659" w:rsidRPr="001D7DFD" w:rsidRDefault="001E2659">
            <w:pPr>
              <w:pStyle w:val="PargrafodaLista"/>
              <w:numPr>
                <w:ilvl w:val="0"/>
                <w:numId w:val="11"/>
              </w:numPr>
              <w:spacing w:line="360" w:lineRule="auto"/>
              <w:ind w:left="0" w:firstLine="0"/>
              <w:jc w:val="left"/>
              <w:rPr>
                <w:szCs w:val="24"/>
              </w:rPr>
            </w:pPr>
            <w:r w:rsidRPr="001D7DFD">
              <w:rPr>
                <w:szCs w:val="24"/>
              </w:rPr>
              <w:t>O sistema mostra a lista de vendas.</w:t>
            </w:r>
          </w:p>
          <w:p w14:paraId="0F99F613" w14:textId="77777777" w:rsidR="001E2659" w:rsidRPr="001D7DFD" w:rsidRDefault="001E2659">
            <w:pPr>
              <w:pStyle w:val="PargrafodaLista"/>
              <w:numPr>
                <w:ilvl w:val="0"/>
                <w:numId w:val="11"/>
              </w:numPr>
              <w:spacing w:line="360" w:lineRule="auto"/>
              <w:ind w:left="0" w:firstLine="0"/>
              <w:jc w:val="left"/>
              <w:rPr>
                <w:szCs w:val="24"/>
              </w:rPr>
            </w:pPr>
            <w:r w:rsidRPr="001D7DFD">
              <w:rPr>
                <w:szCs w:val="24"/>
              </w:rPr>
              <w:t>O usuário seleciona a venda que deseja ver detalhes.</w:t>
            </w:r>
          </w:p>
          <w:p w14:paraId="2081E1B0" w14:textId="77777777" w:rsidR="001E2659" w:rsidRPr="001D7DFD" w:rsidRDefault="001E2659">
            <w:pPr>
              <w:pStyle w:val="PargrafodaLista"/>
              <w:numPr>
                <w:ilvl w:val="0"/>
                <w:numId w:val="11"/>
              </w:numPr>
              <w:spacing w:line="360" w:lineRule="auto"/>
              <w:ind w:left="0" w:firstLine="0"/>
              <w:jc w:val="left"/>
              <w:rPr>
                <w:szCs w:val="24"/>
              </w:rPr>
            </w:pPr>
            <w:r w:rsidRPr="001D7DFD">
              <w:rPr>
                <w:szCs w:val="24"/>
              </w:rPr>
              <w:t>O sistema mostra os detalhes da venda.</w:t>
            </w:r>
          </w:p>
        </w:tc>
      </w:tr>
      <w:tr w:rsidR="001E2659" w:rsidRPr="001D7DFD" w14:paraId="3F956785" w14:textId="77777777" w:rsidTr="001F1F65">
        <w:tc>
          <w:tcPr>
            <w:tcW w:w="2263" w:type="dxa"/>
          </w:tcPr>
          <w:p w14:paraId="115634B8" w14:textId="77777777" w:rsidR="001E2659" w:rsidRPr="001D7DFD" w:rsidRDefault="001E2659" w:rsidP="001E2659">
            <w:pPr>
              <w:spacing w:line="360" w:lineRule="auto"/>
              <w:ind w:firstLine="0"/>
              <w:rPr>
                <w:szCs w:val="24"/>
              </w:rPr>
            </w:pPr>
            <w:r w:rsidRPr="001D7DFD">
              <w:rPr>
                <w:szCs w:val="24"/>
              </w:rPr>
              <w:t>Fluxo alternativo de eventos</w:t>
            </w:r>
          </w:p>
        </w:tc>
        <w:tc>
          <w:tcPr>
            <w:tcW w:w="6231" w:type="dxa"/>
          </w:tcPr>
          <w:p w14:paraId="33313FFA" w14:textId="77777777" w:rsidR="001E2659" w:rsidRPr="001D7DFD" w:rsidRDefault="001E2659">
            <w:pPr>
              <w:pStyle w:val="PargrafodaLista"/>
              <w:numPr>
                <w:ilvl w:val="0"/>
                <w:numId w:val="12"/>
              </w:numPr>
              <w:spacing w:line="360" w:lineRule="auto"/>
              <w:ind w:left="0" w:firstLine="0"/>
              <w:jc w:val="left"/>
              <w:rPr>
                <w:szCs w:val="24"/>
              </w:rPr>
            </w:pPr>
            <w:r w:rsidRPr="001D7DFD">
              <w:rPr>
                <w:szCs w:val="24"/>
              </w:rPr>
              <w:t>Adicionar Produto.</w:t>
            </w:r>
          </w:p>
          <w:p w14:paraId="03701817" w14:textId="77777777" w:rsidR="001E2659" w:rsidRPr="001D7DFD" w:rsidRDefault="001E2659">
            <w:pPr>
              <w:pStyle w:val="PargrafodaLista"/>
              <w:numPr>
                <w:ilvl w:val="1"/>
                <w:numId w:val="12"/>
              </w:numPr>
              <w:spacing w:line="360" w:lineRule="auto"/>
              <w:ind w:left="0" w:firstLine="0"/>
              <w:jc w:val="left"/>
              <w:rPr>
                <w:szCs w:val="24"/>
              </w:rPr>
            </w:pPr>
            <w:r w:rsidRPr="001D7DFD">
              <w:rPr>
                <w:szCs w:val="24"/>
              </w:rPr>
              <w:t>Em P3, o Usuário seleciona o botão de adicionar venda (“+ “).</w:t>
            </w:r>
          </w:p>
          <w:p w14:paraId="7E58DBA8" w14:textId="77777777" w:rsidR="001E2659" w:rsidRPr="001D7DFD" w:rsidRDefault="001E2659">
            <w:pPr>
              <w:pStyle w:val="PargrafodaLista"/>
              <w:numPr>
                <w:ilvl w:val="1"/>
                <w:numId w:val="12"/>
              </w:numPr>
              <w:spacing w:line="360" w:lineRule="auto"/>
              <w:ind w:left="0" w:firstLine="0"/>
              <w:jc w:val="left"/>
              <w:rPr>
                <w:szCs w:val="24"/>
              </w:rPr>
            </w:pPr>
            <w:r w:rsidRPr="001D7DFD">
              <w:rPr>
                <w:szCs w:val="24"/>
              </w:rPr>
              <w:t>O sistema abre uma tela para a seleção do cliente da venda.</w:t>
            </w:r>
          </w:p>
          <w:p w14:paraId="31EFA9CD" w14:textId="77777777" w:rsidR="001E2659" w:rsidRPr="001D7DFD" w:rsidRDefault="001E2659">
            <w:pPr>
              <w:pStyle w:val="PargrafodaLista"/>
              <w:numPr>
                <w:ilvl w:val="1"/>
                <w:numId w:val="12"/>
              </w:numPr>
              <w:spacing w:line="360" w:lineRule="auto"/>
              <w:ind w:left="0" w:firstLine="0"/>
              <w:jc w:val="left"/>
              <w:rPr>
                <w:szCs w:val="24"/>
              </w:rPr>
            </w:pPr>
            <w:r w:rsidRPr="001D7DFD">
              <w:rPr>
                <w:szCs w:val="24"/>
              </w:rPr>
              <w:t>O usuário seleciona o cliente.</w:t>
            </w:r>
          </w:p>
          <w:p w14:paraId="5251FB5B" w14:textId="77777777" w:rsidR="001E2659" w:rsidRPr="001D7DFD" w:rsidRDefault="001E2659">
            <w:pPr>
              <w:pStyle w:val="PargrafodaLista"/>
              <w:numPr>
                <w:ilvl w:val="1"/>
                <w:numId w:val="12"/>
              </w:numPr>
              <w:spacing w:line="360" w:lineRule="auto"/>
              <w:ind w:left="0" w:firstLine="0"/>
              <w:jc w:val="left"/>
              <w:rPr>
                <w:szCs w:val="24"/>
              </w:rPr>
            </w:pPr>
            <w:r w:rsidRPr="001D7DFD">
              <w:rPr>
                <w:szCs w:val="24"/>
              </w:rPr>
              <w:t>O sistema mostra a tela para a seleção de produtos pedidos pelo cliente.</w:t>
            </w:r>
          </w:p>
          <w:p w14:paraId="2E24C2C1" w14:textId="77777777" w:rsidR="001E2659" w:rsidRPr="001D7DFD" w:rsidRDefault="001E2659">
            <w:pPr>
              <w:pStyle w:val="PargrafodaLista"/>
              <w:numPr>
                <w:ilvl w:val="1"/>
                <w:numId w:val="12"/>
              </w:numPr>
              <w:spacing w:line="360" w:lineRule="auto"/>
              <w:ind w:left="0" w:firstLine="0"/>
              <w:jc w:val="left"/>
              <w:rPr>
                <w:szCs w:val="24"/>
              </w:rPr>
            </w:pPr>
            <w:r w:rsidRPr="001D7DFD">
              <w:rPr>
                <w:szCs w:val="24"/>
              </w:rPr>
              <w:t>O usuário seleciona os produtos e quantidades, e seleciona salvar.</w:t>
            </w:r>
          </w:p>
          <w:p w14:paraId="535020C8" w14:textId="77777777" w:rsidR="001E2659" w:rsidRPr="001D7DFD" w:rsidRDefault="001E2659">
            <w:pPr>
              <w:pStyle w:val="PargrafodaLista"/>
              <w:numPr>
                <w:ilvl w:val="1"/>
                <w:numId w:val="12"/>
              </w:numPr>
              <w:spacing w:line="360" w:lineRule="auto"/>
              <w:ind w:left="0" w:firstLine="0"/>
              <w:jc w:val="left"/>
              <w:rPr>
                <w:szCs w:val="24"/>
              </w:rPr>
            </w:pPr>
            <w:r w:rsidRPr="001D7DFD">
              <w:rPr>
                <w:szCs w:val="24"/>
              </w:rPr>
              <w:t>O sistema pede uma data prevista para o pagamento do(s) produto(s).</w:t>
            </w:r>
          </w:p>
          <w:p w14:paraId="44067B1D" w14:textId="77777777" w:rsidR="001E2659" w:rsidRPr="001D7DFD" w:rsidRDefault="001E2659">
            <w:pPr>
              <w:pStyle w:val="PargrafodaLista"/>
              <w:numPr>
                <w:ilvl w:val="1"/>
                <w:numId w:val="12"/>
              </w:numPr>
              <w:spacing w:line="360" w:lineRule="auto"/>
              <w:ind w:left="0" w:firstLine="0"/>
              <w:jc w:val="left"/>
              <w:rPr>
                <w:szCs w:val="24"/>
              </w:rPr>
            </w:pPr>
            <w:r w:rsidRPr="001D7DFD">
              <w:rPr>
                <w:szCs w:val="24"/>
              </w:rPr>
              <w:t>O usuário seleciona uma data.</w:t>
            </w:r>
          </w:p>
          <w:p w14:paraId="47ADD4F0" w14:textId="77777777" w:rsidR="001E2659" w:rsidRPr="001D7DFD" w:rsidRDefault="001E2659">
            <w:pPr>
              <w:pStyle w:val="PargrafodaLista"/>
              <w:numPr>
                <w:ilvl w:val="1"/>
                <w:numId w:val="12"/>
              </w:numPr>
              <w:spacing w:line="360" w:lineRule="auto"/>
              <w:ind w:left="0" w:firstLine="0"/>
              <w:jc w:val="left"/>
              <w:rPr>
                <w:szCs w:val="24"/>
              </w:rPr>
            </w:pPr>
            <w:r w:rsidRPr="001D7DFD">
              <w:rPr>
                <w:szCs w:val="24"/>
              </w:rPr>
              <w:t>O sistema salva a venda no banco de dados.</w:t>
            </w:r>
          </w:p>
          <w:p w14:paraId="72CEC703" w14:textId="77777777" w:rsidR="001E2659" w:rsidRPr="001D7DFD" w:rsidRDefault="001E2659">
            <w:pPr>
              <w:pStyle w:val="PargrafodaLista"/>
              <w:numPr>
                <w:ilvl w:val="0"/>
                <w:numId w:val="12"/>
              </w:numPr>
              <w:spacing w:line="360" w:lineRule="auto"/>
              <w:ind w:left="0" w:firstLine="0"/>
              <w:jc w:val="left"/>
              <w:rPr>
                <w:szCs w:val="24"/>
              </w:rPr>
            </w:pPr>
            <w:r w:rsidRPr="001D7DFD">
              <w:rPr>
                <w:szCs w:val="24"/>
              </w:rPr>
              <w:t>Pagar Venda.</w:t>
            </w:r>
          </w:p>
          <w:p w14:paraId="01B5B767" w14:textId="77777777" w:rsidR="001E2659" w:rsidRPr="001D7DFD" w:rsidRDefault="001E2659">
            <w:pPr>
              <w:pStyle w:val="PargrafodaLista"/>
              <w:numPr>
                <w:ilvl w:val="1"/>
                <w:numId w:val="12"/>
              </w:numPr>
              <w:spacing w:line="360" w:lineRule="auto"/>
              <w:ind w:left="0" w:firstLine="0"/>
              <w:jc w:val="left"/>
              <w:rPr>
                <w:szCs w:val="24"/>
              </w:rPr>
            </w:pPr>
            <w:r w:rsidRPr="001D7DFD">
              <w:rPr>
                <w:szCs w:val="24"/>
              </w:rPr>
              <w:t>Após P4, o usuário seleciona Pagar.</w:t>
            </w:r>
          </w:p>
          <w:p w14:paraId="3349A0E4" w14:textId="77777777" w:rsidR="001E2659" w:rsidRPr="001D7DFD" w:rsidRDefault="001E2659">
            <w:pPr>
              <w:pStyle w:val="PargrafodaLista"/>
              <w:numPr>
                <w:ilvl w:val="1"/>
                <w:numId w:val="12"/>
              </w:numPr>
              <w:spacing w:line="360" w:lineRule="auto"/>
              <w:ind w:left="0" w:firstLine="0"/>
              <w:jc w:val="left"/>
              <w:rPr>
                <w:szCs w:val="24"/>
              </w:rPr>
            </w:pPr>
            <w:r w:rsidRPr="001D7DFD">
              <w:rPr>
                <w:szCs w:val="24"/>
              </w:rPr>
              <w:lastRenderedPageBreak/>
              <w:t>O sistema pergunta se o cliente realmente pagou.</w:t>
            </w:r>
          </w:p>
          <w:p w14:paraId="2AAE26B2" w14:textId="77777777" w:rsidR="001E2659" w:rsidRPr="001D7DFD" w:rsidRDefault="001E2659">
            <w:pPr>
              <w:pStyle w:val="PargrafodaLista"/>
              <w:numPr>
                <w:ilvl w:val="1"/>
                <w:numId w:val="12"/>
              </w:numPr>
              <w:spacing w:line="360" w:lineRule="auto"/>
              <w:ind w:left="0" w:firstLine="0"/>
              <w:jc w:val="left"/>
              <w:rPr>
                <w:szCs w:val="24"/>
              </w:rPr>
            </w:pPr>
            <w:r w:rsidRPr="001D7DFD">
              <w:rPr>
                <w:szCs w:val="24"/>
              </w:rPr>
              <w:t>O usuário seleciona que sim.</w:t>
            </w:r>
          </w:p>
          <w:p w14:paraId="760F394D" w14:textId="77777777" w:rsidR="001E2659" w:rsidRPr="001D7DFD" w:rsidRDefault="001E2659">
            <w:pPr>
              <w:pStyle w:val="PargrafodaLista"/>
              <w:numPr>
                <w:ilvl w:val="1"/>
                <w:numId w:val="12"/>
              </w:numPr>
              <w:spacing w:line="360" w:lineRule="auto"/>
              <w:ind w:left="0" w:firstLine="0"/>
              <w:jc w:val="left"/>
              <w:rPr>
                <w:szCs w:val="24"/>
              </w:rPr>
            </w:pPr>
            <w:r w:rsidRPr="001D7DFD">
              <w:rPr>
                <w:szCs w:val="24"/>
              </w:rPr>
              <w:t>O sistema adiciona a data atual no pagamento da venda no banco de dados.</w:t>
            </w:r>
          </w:p>
          <w:p w14:paraId="4116397B" w14:textId="77777777" w:rsidR="001E2659" w:rsidRPr="001D7DFD" w:rsidRDefault="001E2659">
            <w:pPr>
              <w:pStyle w:val="PargrafodaLista"/>
              <w:numPr>
                <w:ilvl w:val="0"/>
                <w:numId w:val="12"/>
              </w:numPr>
              <w:spacing w:line="360" w:lineRule="auto"/>
              <w:ind w:left="0" w:firstLine="0"/>
              <w:jc w:val="left"/>
              <w:rPr>
                <w:szCs w:val="24"/>
              </w:rPr>
            </w:pPr>
            <w:r w:rsidRPr="001D7DFD">
              <w:rPr>
                <w:szCs w:val="24"/>
              </w:rPr>
              <w:t>Remover venda.</w:t>
            </w:r>
          </w:p>
          <w:p w14:paraId="0CA7FCED" w14:textId="77777777" w:rsidR="001E2659" w:rsidRPr="001D7DFD" w:rsidRDefault="001E2659">
            <w:pPr>
              <w:pStyle w:val="PargrafodaLista"/>
              <w:numPr>
                <w:ilvl w:val="1"/>
                <w:numId w:val="12"/>
              </w:numPr>
              <w:spacing w:line="360" w:lineRule="auto"/>
              <w:ind w:left="0" w:firstLine="0"/>
              <w:jc w:val="left"/>
              <w:rPr>
                <w:szCs w:val="24"/>
              </w:rPr>
            </w:pPr>
            <w:r w:rsidRPr="001D7DFD">
              <w:rPr>
                <w:szCs w:val="24"/>
              </w:rPr>
              <w:t>Após P4, o usuário seleciona remover venda.</w:t>
            </w:r>
          </w:p>
          <w:p w14:paraId="239ED063" w14:textId="77777777" w:rsidR="001E2659" w:rsidRPr="001D7DFD" w:rsidRDefault="001E2659">
            <w:pPr>
              <w:pStyle w:val="PargrafodaLista"/>
              <w:numPr>
                <w:ilvl w:val="1"/>
                <w:numId w:val="12"/>
              </w:numPr>
              <w:spacing w:line="360" w:lineRule="auto"/>
              <w:ind w:left="0" w:firstLine="0"/>
              <w:jc w:val="left"/>
              <w:rPr>
                <w:szCs w:val="24"/>
              </w:rPr>
            </w:pPr>
            <w:r w:rsidRPr="001D7DFD">
              <w:rPr>
                <w:szCs w:val="24"/>
              </w:rPr>
              <w:t>O sistema pergunta se o usuário tem certeza.</w:t>
            </w:r>
          </w:p>
          <w:p w14:paraId="1EAD39F6" w14:textId="77777777" w:rsidR="001E2659" w:rsidRPr="001D7DFD" w:rsidRDefault="001E2659">
            <w:pPr>
              <w:pStyle w:val="PargrafodaLista"/>
              <w:numPr>
                <w:ilvl w:val="1"/>
                <w:numId w:val="12"/>
              </w:numPr>
              <w:spacing w:line="360" w:lineRule="auto"/>
              <w:ind w:left="0" w:firstLine="0"/>
              <w:jc w:val="left"/>
              <w:rPr>
                <w:szCs w:val="24"/>
              </w:rPr>
            </w:pPr>
            <w:r w:rsidRPr="001D7DFD">
              <w:rPr>
                <w:szCs w:val="24"/>
              </w:rPr>
              <w:t>O usuário seleciona sim.</w:t>
            </w:r>
          </w:p>
          <w:p w14:paraId="76955D98" w14:textId="77777777" w:rsidR="001E2659" w:rsidRPr="001D7DFD" w:rsidRDefault="001E2659">
            <w:pPr>
              <w:pStyle w:val="PargrafodaLista"/>
              <w:numPr>
                <w:ilvl w:val="1"/>
                <w:numId w:val="12"/>
              </w:numPr>
              <w:spacing w:line="360" w:lineRule="auto"/>
              <w:ind w:left="0" w:firstLine="0"/>
              <w:jc w:val="left"/>
              <w:rPr>
                <w:szCs w:val="24"/>
              </w:rPr>
            </w:pPr>
            <w:r w:rsidRPr="001D7DFD">
              <w:rPr>
                <w:szCs w:val="24"/>
              </w:rPr>
              <w:t>O sistema remove a venda do banco de dados e da lista.</w:t>
            </w:r>
          </w:p>
          <w:p w14:paraId="5B347825" w14:textId="77777777" w:rsidR="001E2659" w:rsidRPr="001D7DFD" w:rsidRDefault="001E2659">
            <w:pPr>
              <w:pStyle w:val="PargrafodaLista"/>
              <w:numPr>
                <w:ilvl w:val="0"/>
                <w:numId w:val="12"/>
              </w:numPr>
              <w:spacing w:line="360" w:lineRule="auto"/>
              <w:ind w:left="0" w:firstLine="0"/>
              <w:jc w:val="left"/>
              <w:rPr>
                <w:szCs w:val="24"/>
              </w:rPr>
            </w:pPr>
            <w:r w:rsidRPr="001D7DFD">
              <w:rPr>
                <w:szCs w:val="24"/>
              </w:rPr>
              <w:t>Busca Produto.</w:t>
            </w:r>
          </w:p>
          <w:p w14:paraId="06F1FAE3" w14:textId="77777777" w:rsidR="001E2659" w:rsidRPr="001D7DFD" w:rsidRDefault="001E2659">
            <w:pPr>
              <w:pStyle w:val="PargrafodaLista"/>
              <w:numPr>
                <w:ilvl w:val="1"/>
                <w:numId w:val="12"/>
              </w:numPr>
              <w:spacing w:line="360" w:lineRule="auto"/>
              <w:ind w:left="0" w:firstLine="0"/>
              <w:jc w:val="left"/>
              <w:rPr>
                <w:szCs w:val="24"/>
              </w:rPr>
            </w:pPr>
            <w:r w:rsidRPr="001D7DFD">
              <w:rPr>
                <w:szCs w:val="24"/>
              </w:rPr>
              <w:t>Em P3, o usuário faz uma busca utilizando a barra de busca.</w:t>
            </w:r>
          </w:p>
          <w:p w14:paraId="0C3288F8" w14:textId="77777777" w:rsidR="001E2659" w:rsidRPr="001D7DFD" w:rsidRDefault="001E2659">
            <w:pPr>
              <w:pStyle w:val="PargrafodaLista"/>
              <w:numPr>
                <w:ilvl w:val="1"/>
                <w:numId w:val="12"/>
              </w:numPr>
              <w:spacing w:line="360" w:lineRule="auto"/>
              <w:ind w:left="0" w:firstLine="0"/>
              <w:jc w:val="left"/>
              <w:rPr>
                <w:szCs w:val="24"/>
              </w:rPr>
            </w:pPr>
            <w:r w:rsidRPr="001D7DFD">
              <w:rPr>
                <w:szCs w:val="24"/>
              </w:rPr>
              <w:t>O sistema mostra a lista de vendas com o nome do cliente digitado.</w:t>
            </w:r>
          </w:p>
          <w:p w14:paraId="09BD55E8" w14:textId="77777777" w:rsidR="001E2659" w:rsidRPr="001D7DFD" w:rsidRDefault="001E2659">
            <w:pPr>
              <w:pStyle w:val="PargrafodaLista"/>
              <w:numPr>
                <w:ilvl w:val="1"/>
                <w:numId w:val="12"/>
              </w:numPr>
              <w:spacing w:line="360" w:lineRule="auto"/>
              <w:ind w:left="0" w:firstLine="0"/>
              <w:jc w:val="left"/>
              <w:rPr>
                <w:szCs w:val="24"/>
              </w:rPr>
            </w:pPr>
            <w:r w:rsidRPr="001D7DFD">
              <w:rPr>
                <w:szCs w:val="24"/>
              </w:rPr>
              <w:t>Retorna a P3.</w:t>
            </w:r>
          </w:p>
        </w:tc>
      </w:tr>
    </w:tbl>
    <w:p w14:paraId="61B122AB" w14:textId="77777777" w:rsidR="001E2659" w:rsidRPr="001D7DFD" w:rsidRDefault="001E2659" w:rsidP="001E2659">
      <w:pPr>
        <w:spacing w:line="360" w:lineRule="auto"/>
        <w:ind w:firstLine="0"/>
        <w:rPr>
          <w:szCs w:val="24"/>
        </w:rPr>
      </w:pPr>
    </w:p>
    <w:p w14:paraId="638BF3A7" w14:textId="77777777" w:rsidR="001E2659" w:rsidRPr="001D7DFD" w:rsidRDefault="001E2659" w:rsidP="001E2659">
      <w:pPr>
        <w:spacing w:line="360" w:lineRule="auto"/>
        <w:ind w:firstLine="0"/>
        <w:rPr>
          <w:szCs w:val="24"/>
        </w:rPr>
      </w:pPr>
      <w:r w:rsidRPr="001D7DFD">
        <w:rPr>
          <w:szCs w:val="24"/>
        </w:rPr>
        <w:t>[CdU004] Estatísticas de vendas:</w:t>
      </w:r>
    </w:p>
    <w:tbl>
      <w:tblPr>
        <w:tblStyle w:val="Tabelacomgrade"/>
        <w:tblW w:w="0" w:type="auto"/>
        <w:tblLook w:val="04A0" w:firstRow="1" w:lastRow="0" w:firstColumn="1" w:lastColumn="0" w:noHBand="0" w:noVBand="1"/>
      </w:tblPr>
      <w:tblGrid>
        <w:gridCol w:w="2263"/>
        <w:gridCol w:w="6231"/>
      </w:tblGrid>
      <w:tr w:rsidR="001E2659" w:rsidRPr="001D7DFD" w14:paraId="345B152D" w14:textId="77777777" w:rsidTr="001F1F65">
        <w:tc>
          <w:tcPr>
            <w:tcW w:w="2263" w:type="dxa"/>
          </w:tcPr>
          <w:p w14:paraId="0B0F3F56" w14:textId="77777777" w:rsidR="001E2659" w:rsidRPr="001D7DFD" w:rsidRDefault="001E2659" w:rsidP="001E2659">
            <w:pPr>
              <w:spacing w:line="360" w:lineRule="auto"/>
              <w:ind w:firstLine="0"/>
              <w:rPr>
                <w:szCs w:val="24"/>
              </w:rPr>
            </w:pPr>
            <w:r w:rsidRPr="001D7DFD">
              <w:rPr>
                <w:szCs w:val="24"/>
              </w:rPr>
              <w:t>Ator principal</w:t>
            </w:r>
          </w:p>
        </w:tc>
        <w:tc>
          <w:tcPr>
            <w:tcW w:w="6231" w:type="dxa"/>
          </w:tcPr>
          <w:p w14:paraId="62FD8EC5" w14:textId="77777777" w:rsidR="001E2659" w:rsidRPr="001D7DFD" w:rsidRDefault="001E2659" w:rsidP="001E2659">
            <w:pPr>
              <w:spacing w:line="360" w:lineRule="auto"/>
              <w:ind w:firstLine="0"/>
              <w:rPr>
                <w:szCs w:val="24"/>
              </w:rPr>
            </w:pPr>
            <w:r w:rsidRPr="001D7DFD">
              <w:rPr>
                <w:szCs w:val="24"/>
              </w:rPr>
              <w:t>Usuário</w:t>
            </w:r>
          </w:p>
        </w:tc>
      </w:tr>
      <w:tr w:rsidR="001E2659" w:rsidRPr="001D7DFD" w14:paraId="12B83510" w14:textId="77777777" w:rsidTr="001F1F65">
        <w:tc>
          <w:tcPr>
            <w:tcW w:w="2263" w:type="dxa"/>
          </w:tcPr>
          <w:p w14:paraId="2548319F" w14:textId="77777777" w:rsidR="001E2659" w:rsidRPr="001D7DFD" w:rsidRDefault="001E2659" w:rsidP="001E2659">
            <w:pPr>
              <w:spacing w:line="360" w:lineRule="auto"/>
              <w:ind w:firstLine="0"/>
              <w:rPr>
                <w:szCs w:val="24"/>
              </w:rPr>
            </w:pPr>
            <w:r w:rsidRPr="001D7DFD">
              <w:rPr>
                <w:szCs w:val="24"/>
              </w:rPr>
              <w:t>Fluxo Principal de eventos</w:t>
            </w:r>
          </w:p>
        </w:tc>
        <w:tc>
          <w:tcPr>
            <w:tcW w:w="6231" w:type="dxa"/>
          </w:tcPr>
          <w:p w14:paraId="5DA4652B" w14:textId="77777777" w:rsidR="001E2659" w:rsidRPr="001D7DFD" w:rsidRDefault="001E2659">
            <w:pPr>
              <w:pStyle w:val="PargrafodaLista"/>
              <w:numPr>
                <w:ilvl w:val="0"/>
                <w:numId w:val="13"/>
              </w:numPr>
              <w:spacing w:line="360" w:lineRule="auto"/>
              <w:ind w:left="0" w:firstLine="0"/>
              <w:jc w:val="left"/>
              <w:rPr>
                <w:szCs w:val="24"/>
              </w:rPr>
            </w:pPr>
            <w:r w:rsidRPr="001D7DFD">
              <w:rPr>
                <w:szCs w:val="24"/>
              </w:rPr>
              <w:t>O usuário deve ir para a tela de início.</w:t>
            </w:r>
          </w:p>
          <w:p w14:paraId="06CA1C9C" w14:textId="77777777" w:rsidR="001E2659" w:rsidRPr="001D7DFD" w:rsidRDefault="001E2659">
            <w:pPr>
              <w:pStyle w:val="PargrafodaLista"/>
              <w:numPr>
                <w:ilvl w:val="0"/>
                <w:numId w:val="13"/>
              </w:numPr>
              <w:spacing w:line="360" w:lineRule="auto"/>
              <w:ind w:left="0" w:firstLine="0"/>
              <w:jc w:val="left"/>
              <w:rPr>
                <w:szCs w:val="24"/>
              </w:rPr>
            </w:pPr>
            <w:r w:rsidRPr="001D7DFD">
              <w:rPr>
                <w:szCs w:val="24"/>
              </w:rPr>
              <w:t>O sistema mostra o lucro do mês, valor de pagamentos atrasados, o lucro total previsto naquele mês, e os próximos 2 clientes que devem pagar.</w:t>
            </w:r>
          </w:p>
        </w:tc>
      </w:tr>
      <w:tr w:rsidR="001E2659" w:rsidRPr="001D7DFD" w14:paraId="65C09207" w14:textId="77777777" w:rsidTr="001F1F65">
        <w:tc>
          <w:tcPr>
            <w:tcW w:w="2263" w:type="dxa"/>
          </w:tcPr>
          <w:p w14:paraId="3FD8569E" w14:textId="77777777" w:rsidR="001E2659" w:rsidRPr="001D7DFD" w:rsidRDefault="001E2659" w:rsidP="001E2659">
            <w:pPr>
              <w:spacing w:line="360" w:lineRule="auto"/>
              <w:ind w:firstLine="0"/>
              <w:rPr>
                <w:szCs w:val="24"/>
              </w:rPr>
            </w:pPr>
            <w:r w:rsidRPr="001D7DFD">
              <w:rPr>
                <w:szCs w:val="24"/>
              </w:rPr>
              <w:t>Fluxo Alternativo</w:t>
            </w:r>
          </w:p>
        </w:tc>
        <w:tc>
          <w:tcPr>
            <w:tcW w:w="6231" w:type="dxa"/>
          </w:tcPr>
          <w:p w14:paraId="697FC0E4" w14:textId="77777777" w:rsidR="001E2659" w:rsidRPr="001D7DFD" w:rsidRDefault="001E2659">
            <w:pPr>
              <w:pStyle w:val="PargrafodaLista"/>
              <w:numPr>
                <w:ilvl w:val="0"/>
                <w:numId w:val="14"/>
              </w:numPr>
              <w:spacing w:line="360" w:lineRule="auto"/>
              <w:ind w:left="0" w:firstLine="0"/>
              <w:jc w:val="left"/>
              <w:rPr>
                <w:szCs w:val="24"/>
              </w:rPr>
            </w:pPr>
            <w:r w:rsidRPr="001D7DFD">
              <w:rPr>
                <w:szCs w:val="24"/>
              </w:rPr>
              <w:t>Pagar Venda.</w:t>
            </w:r>
          </w:p>
          <w:p w14:paraId="6517CE55" w14:textId="77777777" w:rsidR="001E2659" w:rsidRPr="001D7DFD" w:rsidRDefault="001E2659">
            <w:pPr>
              <w:pStyle w:val="PargrafodaLista"/>
              <w:numPr>
                <w:ilvl w:val="1"/>
                <w:numId w:val="14"/>
              </w:numPr>
              <w:spacing w:line="360" w:lineRule="auto"/>
              <w:ind w:left="0" w:firstLine="0"/>
              <w:jc w:val="left"/>
              <w:rPr>
                <w:szCs w:val="24"/>
              </w:rPr>
            </w:pPr>
            <w:r w:rsidRPr="001D7DFD">
              <w:rPr>
                <w:szCs w:val="24"/>
              </w:rPr>
              <w:t>Após P2, o usuário seleciona Pagar.</w:t>
            </w:r>
          </w:p>
          <w:p w14:paraId="5D53751C" w14:textId="77777777" w:rsidR="001E2659" w:rsidRPr="001D7DFD" w:rsidRDefault="001E2659">
            <w:pPr>
              <w:pStyle w:val="PargrafodaLista"/>
              <w:numPr>
                <w:ilvl w:val="1"/>
                <w:numId w:val="14"/>
              </w:numPr>
              <w:spacing w:line="360" w:lineRule="auto"/>
              <w:ind w:left="0" w:firstLine="0"/>
              <w:jc w:val="left"/>
              <w:rPr>
                <w:szCs w:val="24"/>
              </w:rPr>
            </w:pPr>
            <w:r w:rsidRPr="001D7DFD">
              <w:rPr>
                <w:szCs w:val="24"/>
              </w:rPr>
              <w:t>O sistema adiciona a data atual no pagamento da venda no banco de dados.</w:t>
            </w:r>
          </w:p>
        </w:tc>
      </w:tr>
    </w:tbl>
    <w:p w14:paraId="27AF1519" w14:textId="77777777" w:rsidR="001E2659" w:rsidRPr="001D7DFD" w:rsidRDefault="001E2659" w:rsidP="001E2659">
      <w:pPr>
        <w:spacing w:line="360" w:lineRule="auto"/>
        <w:ind w:firstLine="0"/>
        <w:rPr>
          <w:szCs w:val="24"/>
        </w:rPr>
      </w:pPr>
    </w:p>
    <w:p w14:paraId="02C931E8" w14:textId="77777777" w:rsidR="001E2659" w:rsidRPr="001D7DFD" w:rsidRDefault="001E2659" w:rsidP="001E2659">
      <w:pPr>
        <w:spacing w:line="360" w:lineRule="auto"/>
        <w:ind w:firstLine="0"/>
        <w:rPr>
          <w:szCs w:val="24"/>
        </w:rPr>
      </w:pPr>
      <w:r w:rsidRPr="001D7DFD">
        <w:rPr>
          <w:szCs w:val="24"/>
        </w:rPr>
        <w:t>[CdU005] Notificar Pagamento:</w:t>
      </w:r>
    </w:p>
    <w:tbl>
      <w:tblPr>
        <w:tblStyle w:val="Tabelacomgrade"/>
        <w:tblW w:w="0" w:type="auto"/>
        <w:tblLook w:val="04A0" w:firstRow="1" w:lastRow="0" w:firstColumn="1" w:lastColumn="0" w:noHBand="0" w:noVBand="1"/>
      </w:tblPr>
      <w:tblGrid>
        <w:gridCol w:w="2263"/>
        <w:gridCol w:w="6231"/>
      </w:tblGrid>
      <w:tr w:rsidR="001E2659" w:rsidRPr="001D7DFD" w14:paraId="05FA4E98" w14:textId="77777777" w:rsidTr="001F1F65">
        <w:tc>
          <w:tcPr>
            <w:tcW w:w="2263" w:type="dxa"/>
          </w:tcPr>
          <w:p w14:paraId="7B8C523E" w14:textId="77777777" w:rsidR="001E2659" w:rsidRPr="001D7DFD" w:rsidRDefault="001E2659" w:rsidP="001E2659">
            <w:pPr>
              <w:spacing w:line="360" w:lineRule="auto"/>
              <w:ind w:firstLine="0"/>
              <w:rPr>
                <w:szCs w:val="24"/>
              </w:rPr>
            </w:pPr>
            <w:r w:rsidRPr="001D7DFD">
              <w:rPr>
                <w:szCs w:val="24"/>
              </w:rPr>
              <w:t>Ator principal</w:t>
            </w:r>
          </w:p>
        </w:tc>
        <w:tc>
          <w:tcPr>
            <w:tcW w:w="6231" w:type="dxa"/>
          </w:tcPr>
          <w:p w14:paraId="513C00DF" w14:textId="77777777" w:rsidR="001E2659" w:rsidRPr="001D7DFD" w:rsidRDefault="001E2659" w:rsidP="001E2659">
            <w:pPr>
              <w:spacing w:line="360" w:lineRule="auto"/>
              <w:ind w:firstLine="0"/>
              <w:rPr>
                <w:szCs w:val="24"/>
              </w:rPr>
            </w:pPr>
            <w:proofErr w:type="spellStart"/>
            <w:r w:rsidRPr="001D7DFD">
              <w:rPr>
                <w:szCs w:val="24"/>
              </w:rPr>
              <w:t>Work</w:t>
            </w:r>
            <w:proofErr w:type="spellEnd"/>
            <w:r w:rsidRPr="001D7DFD">
              <w:rPr>
                <w:szCs w:val="24"/>
              </w:rPr>
              <w:t xml:space="preserve"> Manager</w:t>
            </w:r>
          </w:p>
        </w:tc>
      </w:tr>
      <w:tr w:rsidR="001E2659" w:rsidRPr="001D7DFD" w14:paraId="1E499E4B" w14:textId="77777777" w:rsidTr="001F1F65">
        <w:tc>
          <w:tcPr>
            <w:tcW w:w="2263" w:type="dxa"/>
          </w:tcPr>
          <w:p w14:paraId="6EA5E00D" w14:textId="77777777" w:rsidR="001E2659" w:rsidRPr="001D7DFD" w:rsidRDefault="001E2659" w:rsidP="001E2659">
            <w:pPr>
              <w:spacing w:line="360" w:lineRule="auto"/>
              <w:ind w:firstLine="0"/>
              <w:rPr>
                <w:szCs w:val="24"/>
              </w:rPr>
            </w:pPr>
            <w:r w:rsidRPr="001D7DFD">
              <w:rPr>
                <w:szCs w:val="24"/>
              </w:rPr>
              <w:t>Pré-Requisito</w:t>
            </w:r>
          </w:p>
        </w:tc>
        <w:tc>
          <w:tcPr>
            <w:tcW w:w="6231" w:type="dxa"/>
          </w:tcPr>
          <w:p w14:paraId="6C9153D2" w14:textId="77777777" w:rsidR="001E2659" w:rsidRPr="001D7DFD" w:rsidRDefault="001E2659" w:rsidP="001E2659">
            <w:pPr>
              <w:spacing w:line="360" w:lineRule="auto"/>
              <w:ind w:firstLine="0"/>
              <w:rPr>
                <w:szCs w:val="24"/>
              </w:rPr>
            </w:pPr>
            <w:r w:rsidRPr="001D7DFD">
              <w:rPr>
                <w:szCs w:val="24"/>
              </w:rPr>
              <w:t>Ter passado 12 horas desde o primeiro uso do aplicativo</w:t>
            </w:r>
          </w:p>
        </w:tc>
      </w:tr>
      <w:tr w:rsidR="001E2659" w:rsidRPr="001D7DFD" w14:paraId="119A10DE" w14:textId="77777777" w:rsidTr="001F1F65">
        <w:tc>
          <w:tcPr>
            <w:tcW w:w="2263" w:type="dxa"/>
          </w:tcPr>
          <w:p w14:paraId="094A7898" w14:textId="77777777" w:rsidR="001E2659" w:rsidRPr="001D7DFD" w:rsidRDefault="001E2659" w:rsidP="001E2659">
            <w:pPr>
              <w:spacing w:line="360" w:lineRule="auto"/>
              <w:ind w:firstLine="0"/>
              <w:rPr>
                <w:szCs w:val="24"/>
              </w:rPr>
            </w:pPr>
            <w:r w:rsidRPr="001D7DFD">
              <w:rPr>
                <w:szCs w:val="24"/>
              </w:rPr>
              <w:t>Fluxo Principal de eventos</w:t>
            </w:r>
          </w:p>
        </w:tc>
        <w:tc>
          <w:tcPr>
            <w:tcW w:w="6231" w:type="dxa"/>
          </w:tcPr>
          <w:p w14:paraId="09010E6D" w14:textId="77777777" w:rsidR="001E2659" w:rsidRPr="001D7DFD" w:rsidRDefault="001E2659">
            <w:pPr>
              <w:pStyle w:val="PargrafodaLista"/>
              <w:numPr>
                <w:ilvl w:val="0"/>
                <w:numId w:val="15"/>
              </w:numPr>
              <w:spacing w:line="360" w:lineRule="auto"/>
              <w:ind w:left="0" w:firstLine="0"/>
              <w:jc w:val="left"/>
              <w:rPr>
                <w:szCs w:val="24"/>
              </w:rPr>
            </w:pPr>
            <w:r w:rsidRPr="001D7DFD">
              <w:rPr>
                <w:szCs w:val="24"/>
              </w:rPr>
              <w:t xml:space="preserve">O </w:t>
            </w:r>
            <w:proofErr w:type="spellStart"/>
            <w:r w:rsidRPr="001D7DFD">
              <w:rPr>
                <w:szCs w:val="24"/>
              </w:rPr>
              <w:t>work</w:t>
            </w:r>
            <w:proofErr w:type="spellEnd"/>
            <w:r w:rsidRPr="001D7DFD">
              <w:rPr>
                <w:szCs w:val="24"/>
              </w:rPr>
              <w:t xml:space="preserve"> manager dispara uma notificação se houver clientes para pagar no dia.</w:t>
            </w:r>
          </w:p>
          <w:p w14:paraId="08932FB6" w14:textId="77777777" w:rsidR="001E2659" w:rsidRPr="001D7DFD" w:rsidRDefault="001E2659">
            <w:pPr>
              <w:pStyle w:val="PargrafodaLista"/>
              <w:numPr>
                <w:ilvl w:val="0"/>
                <w:numId w:val="15"/>
              </w:numPr>
              <w:spacing w:line="360" w:lineRule="auto"/>
              <w:ind w:left="0" w:firstLine="0"/>
              <w:jc w:val="left"/>
              <w:rPr>
                <w:szCs w:val="24"/>
              </w:rPr>
            </w:pPr>
            <w:r w:rsidRPr="001D7DFD">
              <w:rPr>
                <w:szCs w:val="24"/>
              </w:rPr>
              <w:t>Repete P1 após 12 horas.</w:t>
            </w:r>
          </w:p>
        </w:tc>
      </w:tr>
    </w:tbl>
    <w:p w14:paraId="5E85CD84" w14:textId="77777777" w:rsidR="001E2659" w:rsidRPr="001D7DFD" w:rsidRDefault="001E2659" w:rsidP="001E2659">
      <w:pPr>
        <w:spacing w:line="360" w:lineRule="auto"/>
        <w:ind w:firstLine="0"/>
        <w:rPr>
          <w:szCs w:val="24"/>
        </w:rPr>
      </w:pPr>
      <w:r w:rsidRPr="001D7DFD">
        <w:rPr>
          <w:szCs w:val="24"/>
        </w:rPr>
        <w:t>[CdU006] Manter Promoção:</w:t>
      </w:r>
    </w:p>
    <w:tbl>
      <w:tblPr>
        <w:tblStyle w:val="Tabelacomgrade"/>
        <w:tblW w:w="0" w:type="auto"/>
        <w:tblLook w:val="04A0" w:firstRow="1" w:lastRow="0" w:firstColumn="1" w:lastColumn="0" w:noHBand="0" w:noVBand="1"/>
      </w:tblPr>
      <w:tblGrid>
        <w:gridCol w:w="2263"/>
        <w:gridCol w:w="6231"/>
      </w:tblGrid>
      <w:tr w:rsidR="001E2659" w:rsidRPr="001D7DFD" w14:paraId="12F9B2D4" w14:textId="77777777" w:rsidTr="001F1F65">
        <w:tc>
          <w:tcPr>
            <w:tcW w:w="2263" w:type="dxa"/>
          </w:tcPr>
          <w:p w14:paraId="4E2A3BFC" w14:textId="77777777" w:rsidR="001E2659" w:rsidRPr="001D7DFD" w:rsidRDefault="001E2659" w:rsidP="001E2659">
            <w:pPr>
              <w:spacing w:line="360" w:lineRule="auto"/>
              <w:ind w:firstLine="0"/>
              <w:rPr>
                <w:szCs w:val="24"/>
              </w:rPr>
            </w:pPr>
            <w:r w:rsidRPr="001D7DFD">
              <w:rPr>
                <w:szCs w:val="24"/>
              </w:rPr>
              <w:lastRenderedPageBreak/>
              <w:t>Ator Principal</w:t>
            </w:r>
          </w:p>
        </w:tc>
        <w:tc>
          <w:tcPr>
            <w:tcW w:w="6231" w:type="dxa"/>
          </w:tcPr>
          <w:p w14:paraId="454C1620" w14:textId="77777777" w:rsidR="001E2659" w:rsidRPr="001D7DFD" w:rsidRDefault="001E2659" w:rsidP="001E2659">
            <w:pPr>
              <w:spacing w:line="360" w:lineRule="auto"/>
              <w:ind w:firstLine="0"/>
              <w:rPr>
                <w:szCs w:val="24"/>
              </w:rPr>
            </w:pPr>
            <w:r w:rsidRPr="001D7DFD">
              <w:rPr>
                <w:szCs w:val="24"/>
              </w:rPr>
              <w:t>Usuário</w:t>
            </w:r>
          </w:p>
        </w:tc>
      </w:tr>
      <w:tr w:rsidR="001E2659" w:rsidRPr="001D7DFD" w14:paraId="2FF39E7E" w14:textId="77777777" w:rsidTr="001F1F65">
        <w:tc>
          <w:tcPr>
            <w:tcW w:w="2263" w:type="dxa"/>
          </w:tcPr>
          <w:p w14:paraId="104E2365" w14:textId="77777777" w:rsidR="001E2659" w:rsidRPr="001D7DFD" w:rsidRDefault="001E2659" w:rsidP="001E2659">
            <w:pPr>
              <w:spacing w:line="360" w:lineRule="auto"/>
              <w:ind w:firstLine="0"/>
              <w:rPr>
                <w:szCs w:val="24"/>
              </w:rPr>
            </w:pPr>
            <w:r w:rsidRPr="001D7DFD">
              <w:rPr>
                <w:szCs w:val="24"/>
              </w:rPr>
              <w:t>Pré-requisito</w:t>
            </w:r>
          </w:p>
        </w:tc>
        <w:tc>
          <w:tcPr>
            <w:tcW w:w="6231" w:type="dxa"/>
          </w:tcPr>
          <w:p w14:paraId="20B08BE5" w14:textId="77777777" w:rsidR="001E2659" w:rsidRPr="001D7DFD" w:rsidRDefault="001E2659" w:rsidP="001E2659">
            <w:pPr>
              <w:spacing w:line="360" w:lineRule="auto"/>
              <w:ind w:firstLine="0"/>
              <w:rPr>
                <w:szCs w:val="24"/>
              </w:rPr>
            </w:pPr>
            <w:r w:rsidRPr="001D7DFD">
              <w:rPr>
                <w:szCs w:val="24"/>
              </w:rPr>
              <w:t>Estar na tela de Produtos</w:t>
            </w:r>
          </w:p>
        </w:tc>
      </w:tr>
      <w:tr w:rsidR="001E2659" w:rsidRPr="001D7DFD" w14:paraId="00718B3F" w14:textId="77777777" w:rsidTr="001F1F65">
        <w:tc>
          <w:tcPr>
            <w:tcW w:w="2263" w:type="dxa"/>
          </w:tcPr>
          <w:p w14:paraId="30141A7F" w14:textId="77777777" w:rsidR="001E2659" w:rsidRPr="001D7DFD" w:rsidRDefault="001E2659" w:rsidP="001E2659">
            <w:pPr>
              <w:spacing w:line="360" w:lineRule="auto"/>
              <w:ind w:firstLine="0"/>
              <w:rPr>
                <w:szCs w:val="24"/>
              </w:rPr>
            </w:pPr>
            <w:r w:rsidRPr="001D7DFD">
              <w:rPr>
                <w:szCs w:val="24"/>
              </w:rPr>
              <w:t>Fluxo Principal de eventos</w:t>
            </w:r>
          </w:p>
        </w:tc>
        <w:tc>
          <w:tcPr>
            <w:tcW w:w="6231" w:type="dxa"/>
          </w:tcPr>
          <w:p w14:paraId="0E4941FF" w14:textId="77777777" w:rsidR="001E2659" w:rsidRPr="001D7DFD" w:rsidRDefault="001E2659">
            <w:pPr>
              <w:pStyle w:val="PargrafodaLista"/>
              <w:numPr>
                <w:ilvl w:val="0"/>
                <w:numId w:val="16"/>
              </w:numPr>
              <w:spacing w:line="360" w:lineRule="auto"/>
              <w:ind w:left="0" w:firstLine="0"/>
              <w:jc w:val="left"/>
              <w:rPr>
                <w:szCs w:val="24"/>
              </w:rPr>
            </w:pPr>
            <w:r w:rsidRPr="001D7DFD">
              <w:rPr>
                <w:szCs w:val="24"/>
              </w:rPr>
              <w:t>O usuário seleciona “mais opções” e “adicionar promoção”.</w:t>
            </w:r>
          </w:p>
          <w:p w14:paraId="2B758E88" w14:textId="77777777" w:rsidR="001E2659" w:rsidRPr="001D7DFD" w:rsidRDefault="001E2659">
            <w:pPr>
              <w:pStyle w:val="PargrafodaLista"/>
              <w:numPr>
                <w:ilvl w:val="0"/>
                <w:numId w:val="16"/>
              </w:numPr>
              <w:spacing w:line="360" w:lineRule="auto"/>
              <w:ind w:left="0" w:firstLine="0"/>
              <w:jc w:val="left"/>
              <w:rPr>
                <w:szCs w:val="24"/>
              </w:rPr>
            </w:pPr>
            <w:r w:rsidRPr="001D7DFD">
              <w:rPr>
                <w:szCs w:val="24"/>
              </w:rPr>
              <w:t>O sistema abre a tela de criar promoção.</w:t>
            </w:r>
          </w:p>
          <w:p w14:paraId="57E9C867" w14:textId="77777777" w:rsidR="001E2659" w:rsidRPr="001D7DFD" w:rsidRDefault="001E2659">
            <w:pPr>
              <w:pStyle w:val="PargrafodaLista"/>
              <w:numPr>
                <w:ilvl w:val="0"/>
                <w:numId w:val="16"/>
              </w:numPr>
              <w:spacing w:line="360" w:lineRule="auto"/>
              <w:ind w:left="0" w:firstLine="0"/>
              <w:jc w:val="left"/>
              <w:rPr>
                <w:szCs w:val="24"/>
              </w:rPr>
            </w:pPr>
            <w:r w:rsidRPr="001D7DFD">
              <w:rPr>
                <w:szCs w:val="24"/>
              </w:rPr>
              <w:t>O usuário seleciona o produto que deseja colocar em promoção e uma data de limite para a promoção.</w:t>
            </w:r>
          </w:p>
          <w:p w14:paraId="3EB9FED2" w14:textId="77777777" w:rsidR="001E2659" w:rsidRPr="001D7DFD" w:rsidRDefault="001E2659">
            <w:pPr>
              <w:pStyle w:val="PargrafodaLista"/>
              <w:numPr>
                <w:ilvl w:val="0"/>
                <w:numId w:val="16"/>
              </w:numPr>
              <w:spacing w:line="360" w:lineRule="auto"/>
              <w:ind w:left="0" w:firstLine="0"/>
              <w:jc w:val="left"/>
              <w:rPr>
                <w:szCs w:val="24"/>
              </w:rPr>
            </w:pPr>
            <w:r w:rsidRPr="001D7DFD">
              <w:rPr>
                <w:szCs w:val="24"/>
              </w:rPr>
              <w:t>O sistema atualiza o banco de dados.</w:t>
            </w:r>
          </w:p>
        </w:tc>
      </w:tr>
      <w:tr w:rsidR="001E2659" w:rsidRPr="001D7DFD" w14:paraId="0CC00081" w14:textId="77777777" w:rsidTr="001F1F65">
        <w:tc>
          <w:tcPr>
            <w:tcW w:w="2263" w:type="dxa"/>
          </w:tcPr>
          <w:p w14:paraId="1EF791E8" w14:textId="77777777" w:rsidR="001E2659" w:rsidRPr="001D7DFD" w:rsidRDefault="001E2659" w:rsidP="001E2659">
            <w:pPr>
              <w:spacing w:line="360" w:lineRule="auto"/>
              <w:ind w:firstLine="0"/>
              <w:rPr>
                <w:szCs w:val="24"/>
              </w:rPr>
            </w:pPr>
            <w:r w:rsidRPr="001D7DFD">
              <w:rPr>
                <w:szCs w:val="24"/>
              </w:rPr>
              <w:t>Fluxo Alternativo de eventos</w:t>
            </w:r>
          </w:p>
        </w:tc>
        <w:tc>
          <w:tcPr>
            <w:tcW w:w="6231" w:type="dxa"/>
          </w:tcPr>
          <w:p w14:paraId="1AA53698" w14:textId="77777777" w:rsidR="001E2659" w:rsidRPr="001D7DFD" w:rsidRDefault="001E2659">
            <w:pPr>
              <w:pStyle w:val="PargrafodaLista"/>
              <w:numPr>
                <w:ilvl w:val="0"/>
                <w:numId w:val="17"/>
              </w:numPr>
              <w:spacing w:line="360" w:lineRule="auto"/>
              <w:ind w:left="0" w:firstLine="0"/>
              <w:jc w:val="left"/>
              <w:rPr>
                <w:szCs w:val="24"/>
              </w:rPr>
            </w:pPr>
            <w:r w:rsidRPr="001D7DFD">
              <w:rPr>
                <w:szCs w:val="24"/>
              </w:rPr>
              <w:t>Remover Promoção</w:t>
            </w:r>
          </w:p>
          <w:p w14:paraId="4F2C24DF" w14:textId="77777777" w:rsidR="001E2659" w:rsidRPr="001D7DFD" w:rsidRDefault="001E2659">
            <w:pPr>
              <w:pStyle w:val="PargrafodaLista"/>
              <w:numPr>
                <w:ilvl w:val="1"/>
                <w:numId w:val="17"/>
              </w:numPr>
              <w:spacing w:line="360" w:lineRule="auto"/>
              <w:ind w:left="0" w:firstLine="0"/>
              <w:jc w:val="left"/>
              <w:rPr>
                <w:szCs w:val="24"/>
              </w:rPr>
            </w:pPr>
            <w:r w:rsidRPr="001D7DFD">
              <w:rPr>
                <w:szCs w:val="24"/>
              </w:rPr>
              <w:t>Em P1, o usuário seleciona “mais opções” e “remover Promoção”.</w:t>
            </w:r>
          </w:p>
          <w:p w14:paraId="6B8F5151" w14:textId="77777777" w:rsidR="001E2659" w:rsidRPr="001D7DFD" w:rsidRDefault="001E2659">
            <w:pPr>
              <w:pStyle w:val="PargrafodaLista"/>
              <w:numPr>
                <w:ilvl w:val="1"/>
                <w:numId w:val="17"/>
              </w:numPr>
              <w:spacing w:line="360" w:lineRule="auto"/>
              <w:ind w:left="0" w:firstLine="0"/>
              <w:jc w:val="left"/>
              <w:rPr>
                <w:szCs w:val="24"/>
              </w:rPr>
            </w:pPr>
            <w:r w:rsidRPr="001D7DFD">
              <w:rPr>
                <w:szCs w:val="24"/>
              </w:rPr>
              <w:t>O sistema libera para selecionar produtos em promoção.</w:t>
            </w:r>
          </w:p>
          <w:p w14:paraId="742F91E6" w14:textId="77777777" w:rsidR="001E2659" w:rsidRPr="001D7DFD" w:rsidRDefault="001E2659">
            <w:pPr>
              <w:pStyle w:val="PargrafodaLista"/>
              <w:numPr>
                <w:ilvl w:val="1"/>
                <w:numId w:val="17"/>
              </w:numPr>
              <w:spacing w:line="360" w:lineRule="auto"/>
              <w:ind w:left="0" w:firstLine="0"/>
              <w:jc w:val="left"/>
              <w:rPr>
                <w:szCs w:val="24"/>
              </w:rPr>
            </w:pPr>
            <w:r w:rsidRPr="001D7DFD">
              <w:rPr>
                <w:szCs w:val="24"/>
              </w:rPr>
              <w:t>O usuário seleciona os produtos que quer tirar de promoção.</w:t>
            </w:r>
          </w:p>
          <w:p w14:paraId="5FFD1FF6" w14:textId="77777777" w:rsidR="001E2659" w:rsidRPr="001D7DFD" w:rsidRDefault="001E2659">
            <w:pPr>
              <w:pStyle w:val="PargrafodaLista"/>
              <w:numPr>
                <w:ilvl w:val="1"/>
                <w:numId w:val="17"/>
              </w:numPr>
              <w:spacing w:line="360" w:lineRule="auto"/>
              <w:ind w:left="0" w:firstLine="0"/>
              <w:jc w:val="left"/>
              <w:rPr>
                <w:szCs w:val="24"/>
              </w:rPr>
            </w:pPr>
            <w:r w:rsidRPr="001D7DFD">
              <w:rPr>
                <w:szCs w:val="24"/>
              </w:rPr>
              <w:t>O sistema remove as promoções do banco de dados.</w:t>
            </w:r>
          </w:p>
        </w:tc>
      </w:tr>
    </w:tbl>
    <w:p w14:paraId="3CE00A10" w14:textId="77777777" w:rsidR="001E2659" w:rsidRPr="001D7DFD" w:rsidRDefault="001E2659" w:rsidP="001E2659">
      <w:pPr>
        <w:spacing w:line="360" w:lineRule="auto"/>
        <w:ind w:firstLine="0"/>
        <w:rPr>
          <w:szCs w:val="24"/>
        </w:rPr>
      </w:pPr>
    </w:p>
    <w:p w14:paraId="79EEE04D" w14:textId="77777777" w:rsidR="001E2659" w:rsidRPr="001D7DFD" w:rsidRDefault="001E2659" w:rsidP="001E2659">
      <w:pPr>
        <w:spacing w:line="360" w:lineRule="auto"/>
        <w:ind w:firstLine="0"/>
        <w:rPr>
          <w:szCs w:val="24"/>
        </w:rPr>
      </w:pPr>
      <w:r w:rsidRPr="001D7DFD">
        <w:rPr>
          <w:szCs w:val="24"/>
        </w:rPr>
        <w:t>[CdU007] Manter Kit de Produtos:</w:t>
      </w:r>
    </w:p>
    <w:tbl>
      <w:tblPr>
        <w:tblStyle w:val="Tabelacomgrade"/>
        <w:tblW w:w="0" w:type="auto"/>
        <w:tblLook w:val="04A0" w:firstRow="1" w:lastRow="0" w:firstColumn="1" w:lastColumn="0" w:noHBand="0" w:noVBand="1"/>
      </w:tblPr>
      <w:tblGrid>
        <w:gridCol w:w="2263"/>
        <w:gridCol w:w="6231"/>
      </w:tblGrid>
      <w:tr w:rsidR="001E2659" w:rsidRPr="001D7DFD" w14:paraId="6D697836" w14:textId="77777777" w:rsidTr="001F1F65">
        <w:tc>
          <w:tcPr>
            <w:tcW w:w="2263" w:type="dxa"/>
          </w:tcPr>
          <w:p w14:paraId="5C1FD7AB" w14:textId="77777777" w:rsidR="001E2659" w:rsidRPr="001D7DFD" w:rsidRDefault="001E2659" w:rsidP="001E2659">
            <w:pPr>
              <w:spacing w:line="360" w:lineRule="auto"/>
              <w:ind w:firstLine="0"/>
              <w:rPr>
                <w:szCs w:val="24"/>
              </w:rPr>
            </w:pPr>
            <w:r w:rsidRPr="001D7DFD">
              <w:rPr>
                <w:szCs w:val="24"/>
              </w:rPr>
              <w:t>Ator Principal</w:t>
            </w:r>
          </w:p>
        </w:tc>
        <w:tc>
          <w:tcPr>
            <w:tcW w:w="6231" w:type="dxa"/>
          </w:tcPr>
          <w:p w14:paraId="4CA191F6" w14:textId="77777777" w:rsidR="001E2659" w:rsidRPr="001D7DFD" w:rsidRDefault="001E2659" w:rsidP="001E2659">
            <w:pPr>
              <w:spacing w:line="360" w:lineRule="auto"/>
              <w:ind w:firstLine="0"/>
              <w:rPr>
                <w:szCs w:val="24"/>
              </w:rPr>
            </w:pPr>
            <w:r w:rsidRPr="001D7DFD">
              <w:rPr>
                <w:szCs w:val="24"/>
              </w:rPr>
              <w:t>Usuário</w:t>
            </w:r>
          </w:p>
        </w:tc>
      </w:tr>
      <w:tr w:rsidR="001E2659" w:rsidRPr="001D7DFD" w14:paraId="53CF1EA5" w14:textId="77777777" w:rsidTr="001F1F65">
        <w:tc>
          <w:tcPr>
            <w:tcW w:w="2263" w:type="dxa"/>
          </w:tcPr>
          <w:p w14:paraId="02359466" w14:textId="77777777" w:rsidR="001E2659" w:rsidRPr="001D7DFD" w:rsidRDefault="001E2659" w:rsidP="001E2659">
            <w:pPr>
              <w:spacing w:line="360" w:lineRule="auto"/>
              <w:ind w:firstLine="0"/>
              <w:rPr>
                <w:szCs w:val="24"/>
              </w:rPr>
            </w:pPr>
            <w:r w:rsidRPr="001D7DFD">
              <w:rPr>
                <w:szCs w:val="24"/>
              </w:rPr>
              <w:t>Pré-requisito</w:t>
            </w:r>
          </w:p>
        </w:tc>
        <w:tc>
          <w:tcPr>
            <w:tcW w:w="6231" w:type="dxa"/>
          </w:tcPr>
          <w:p w14:paraId="5C8ACC5E" w14:textId="77777777" w:rsidR="001E2659" w:rsidRPr="001D7DFD" w:rsidRDefault="001E2659" w:rsidP="001E2659">
            <w:pPr>
              <w:spacing w:line="360" w:lineRule="auto"/>
              <w:ind w:firstLine="0"/>
              <w:rPr>
                <w:szCs w:val="24"/>
              </w:rPr>
            </w:pPr>
            <w:r w:rsidRPr="001D7DFD">
              <w:rPr>
                <w:szCs w:val="24"/>
              </w:rPr>
              <w:t>Estar na tela de Produtos</w:t>
            </w:r>
          </w:p>
        </w:tc>
      </w:tr>
      <w:tr w:rsidR="001E2659" w:rsidRPr="001D7DFD" w14:paraId="750DC6A2" w14:textId="77777777" w:rsidTr="001F1F65">
        <w:tc>
          <w:tcPr>
            <w:tcW w:w="2263" w:type="dxa"/>
          </w:tcPr>
          <w:p w14:paraId="4BD79162" w14:textId="77777777" w:rsidR="001E2659" w:rsidRPr="001D7DFD" w:rsidRDefault="001E2659" w:rsidP="001E2659">
            <w:pPr>
              <w:spacing w:line="360" w:lineRule="auto"/>
              <w:ind w:firstLine="0"/>
              <w:rPr>
                <w:szCs w:val="24"/>
              </w:rPr>
            </w:pPr>
            <w:r w:rsidRPr="001D7DFD">
              <w:rPr>
                <w:szCs w:val="24"/>
              </w:rPr>
              <w:t>Fluxo Principal de eventos</w:t>
            </w:r>
          </w:p>
        </w:tc>
        <w:tc>
          <w:tcPr>
            <w:tcW w:w="6231" w:type="dxa"/>
          </w:tcPr>
          <w:p w14:paraId="27F13698" w14:textId="77777777" w:rsidR="001E2659" w:rsidRPr="001D7DFD" w:rsidRDefault="001E2659">
            <w:pPr>
              <w:pStyle w:val="PargrafodaLista"/>
              <w:numPr>
                <w:ilvl w:val="0"/>
                <w:numId w:val="18"/>
              </w:numPr>
              <w:spacing w:line="360" w:lineRule="auto"/>
              <w:ind w:left="0" w:firstLine="0"/>
              <w:jc w:val="left"/>
              <w:rPr>
                <w:szCs w:val="24"/>
              </w:rPr>
            </w:pPr>
            <w:r w:rsidRPr="001D7DFD">
              <w:rPr>
                <w:szCs w:val="24"/>
              </w:rPr>
              <w:t>O usuário seleciona “mais opções” e “adicionar Kit de Produtos”.</w:t>
            </w:r>
          </w:p>
          <w:p w14:paraId="6BC81E76" w14:textId="77777777" w:rsidR="001E2659" w:rsidRPr="001D7DFD" w:rsidRDefault="001E2659">
            <w:pPr>
              <w:pStyle w:val="PargrafodaLista"/>
              <w:numPr>
                <w:ilvl w:val="0"/>
                <w:numId w:val="18"/>
              </w:numPr>
              <w:spacing w:line="360" w:lineRule="auto"/>
              <w:ind w:left="0" w:firstLine="0"/>
              <w:jc w:val="left"/>
              <w:rPr>
                <w:szCs w:val="24"/>
              </w:rPr>
            </w:pPr>
            <w:r w:rsidRPr="001D7DFD">
              <w:rPr>
                <w:szCs w:val="24"/>
              </w:rPr>
              <w:t>O sistema abre a tela de criar Kit de Produtos.</w:t>
            </w:r>
          </w:p>
          <w:p w14:paraId="77458C60" w14:textId="77777777" w:rsidR="001E2659" w:rsidRPr="001D7DFD" w:rsidRDefault="001E2659">
            <w:pPr>
              <w:pStyle w:val="PargrafodaLista"/>
              <w:numPr>
                <w:ilvl w:val="0"/>
                <w:numId w:val="18"/>
              </w:numPr>
              <w:spacing w:line="360" w:lineRule="auto"/>
              <w:ind w:left="0" w:firstLine="0"/>
              <w:jc w:val="left"/>
              <w:rPr>
                <w:szCs w:val="24"/>
              </w:rPr>
            </w:pPr>
            <w:r w:rsidRPr="001D7DFD">
              <w:rPr>
                <w:szCs w:val="24"/>
              </w:rPr>
              <w:t>O usuário seleciona os produtos que deseja colocar em Kit de Produtos.</w:t>
            </w:r>
          </w:p>
          <w:p w14:paraId="4227344A" w14:textId="77777777" w:rsidR="001E2659" w:rsidRPr="001D7DFD" w:rsidRDefault="001E2659">
            <w:pPr>
              <w:pStyle w:val="PargrafodaLista"/>
              <w:numPr>
                <w:ilvl w:val="0"/>
                <w:numId w:val="18"/>
              </w:numPr>
              <w:spacing w:line="360" w:lineRule="auto"/>
              <w:ind w:left="0" w:firstLine="0"/>
              <w:jc w:val="left"/>
              <w:rPr>
                <w:szCs w:val="24"/>
              </w:rPr>
            </w:pPr>
            <w:r w:rsidRPr="001D7DFD">
              <w:rPr>
                <w:szCs w:val="24"/>
              </w:rPr>
              <w:t>O sistema atualiza o banco de dados.</w:t>
            </w:r>
          </w:p>
        </w:tc>
      </w:tr>
    </w:tbl>
    <w:p w14:paraId="2C8A2732" w14:textId="77777777" w:rsidR="001E2659" w:rsidRPr="001D7DFD" w:rsidRDefault="001E2659" w:rsidP="001E2659">
      <w:pPr>
        <w:spacing w:line="360" w:lineRule="auto"/>
        <w:ind w:firstLine="0"/>
        <w:rPr>
          <w:szCs w:val="24"/>
        </w:rPr>
      </w:pPr>
    </w:p>
    <w:p w14:paraId="4B0E63D5" w14:textId="77777777" w:rsidR="001E2659" w:rsidRPr="001D7DFD" w:rsidRDefault="001E2659" w:rsidP="001E2659">
      <w:pPr>
        <w:spacing w:line="360" w:lineRule="auto"/>
        <w:ind w:firstLine="0"/>
        <w:rPr>
          <w:szCs w:val="24"/>
        </w:rPr>
      </w:pPr>
      <w:r w:rsidRPr="001D7DFD">
        <w:rPr>
          <w:szCs w:val="24"/>
        </w:rPr>
        <w:t>[CdU008</w:t>
      </w:r>
      <w:proofErr w:type="gramStart"/>
      <w:r w:rsidRPr="001D7DFD">
        <w:rPr>
          <w:szCs w:val="24"/>
        </w:rPr>
        <w:t>] Gerar</w:t>
      </w:r>
      <w:proofErr w:type="gramEnd"/>
      <w:r w:rsidRPr="001D7DFD">
        <w:rPr>
          <w:szCs w:val="24"/>
        </w:rPr>
        <w:t xml:space="preserve"> PDF:</w:t>
      </w:r>
    </w:p>
    <w:tbl>
      <w:tblPr>
        <w:tblStyle w:val="Tabelacomgrade"/>
        <w:tblW w:w="0" w:type="auto"/>
        <w:tblLook w:val="04A0" w:firstRow="1" w:lastRow="0" w:firstColumn="1" w:lastColumn="0" w:noHBand="0" w:noVBand="1"/>
      </w:tblPr>
      <w:tblGrid>
        <w:gridCol w:w="2263"/>
        <w:gridCol w:w="6231"/>
      </w:tblGrid>
      <w:tr w:rsidR="001E2659" w:rsidRPr="001D7DFD" w14:paraId="4D9F3E45" w14:textId="77777777" w:rsidTr="001F1F65">
        <w:tc>
          <w:tcPr>
            <w:tcW w:w="2263" w:type="dxa"/>
          </w:tcPr>
          <w:p w14:paraId="0218C4D7" w14:textId="77777777" w:rsidR="001E2659" w:rsidRPr="001D7DFD" w:rsidRDefault="001E2659" w:rsidP="001E2659">
            <w:pPr>
              <w:spacing w:line="360" w:lineRule="auto"/>
              <w:ind w:firstLine="0"/>
              <w:rPr>
                <w:szCs w:val="24"/>
              </w:rPr>
            </w:pPr>
            <w:r w:rsidRPr="001D7DFD">
              <w:rPr>
                <w:szCs w:val="24"/>
              </w:rPr>
              <w:t>Ator Principal</w:t>
            </w:r>
          </w:p>
        </w:tc>
        <w:tc>
          <w:tcPr>
            <w:tcW w:w="6231" w:type="dxa"/>
          </w:tcPr>
          <w:p w14:paraId="0B441326" w14:textId="77777777" w:rsidR="001E2659" w:rsidRPr="001D7DFD" w:rsidRDefault="001E2659" w:rsidP="001E2659">
            <w:pPr>
              <w:spacing w:line="360" w:lineRule="auto"/>
              <w:ind w:firstLine="0"/>
              <w:rPr>
                <w:szCs w:val="24"/>
              </w:rPr>
            </w:pPr>
            <w:r w:rsidRPr="001D7DFD">
              <w:rPr>
                <w:szCs w:val="24"/>
              </w:rPr>
              <w:t>Usuário</w:t>
            </w:r>
          </w:p>
        </w:tc>
      </w:tr>
      <w:tr w:rsidR="001E2659" w:rsidRPr="001D7DFD" w14:paraId="55227E69" w14:textId="77777777" w:rsidTr="001F1F65">
        <w:tc>
          <w:tcPr>
            <w:tcW w:w="2263" w:type="dxa"/>
          </w:tcPr>
          <w:p w14:paraId="7124C701" w14:textId="77777777" w:rsidR="001E2659" w:rsidRPr="001D7DFD" w:rsidRDefault="001E2659" w:rsidP="001E2659">
            <w:pPr>
              <w:spacing w:line="360" w:lineRule="auto"/>
              <w:ind w:firstLine="0"/>
              <w:rPr>
                <w:szCs w:val="24"/>
              </w:rPr>
            </w:pPr>
            <w:r w:rsidRPr="001D7DFD">
              <w:rPr>
                <w:szCs w:val="24"/>
              </w:rPr>
              <w:t>Pré-requisito</w:t>
            </w:r>
          </w:p>
        </w:tc>
        <w:tc>
          <w:tcPr>
            <w:tcW w:w="6231" w:type="dxa"/>
          </w:tcPr>
          <w:p w14:paraId="2AF35C23" w14:textId="77777777" w:rsidR="001E2659" w:rsidRPr="001D7DFD" w:rsidRDefault="001E2659" w:rsidP="001E2659">
            <w:pPr>
              <w:spacing w:line="360" w:lineRule="auto"/>
              <w:ind w:firstLine="0"/>
              <w:rPr>
                <w:szCs w:val="24"/>
              </w:rPr>
            </w:pPr>
            <w:r w:rsidRPr="001D7DFD">
              <w:rPr>
                <w:szCs w:val="24"/>
              </w:rPr>
              <w:t>Estar na tela de Produtos</w:t>
            </w:r>
          </w:p>
        </w:tc>
      </w:tr>
      <w:tr w:rsidR="001E2659" w:rsidRPr="001D7DFD" w14:paraId="0E12AC60" w14:textId="77777777" w:rsidTr="001F1F65">
        <w:tc>
          <w:tcPr>
            <w:tcW w:w="2263" w:type="dxa"/>
          </w:tcPr>
          <w:p w14:paraId="275857DD" w14:textId="77777777" w:rsidR="001E2659" w:rsidRPr="001D7DFD" w:rsidRDefault="001E2659" w:rsidP="001E2659">
            <w:pPr>
              <w:spacing w:line="360" w:lineRule="auto"/>
              <w:ind w:firstLine="0"/>
              <w:rPr>
                <w:szCs w:val="24"/>
              </w:rPr>
            </w:pPr>
            <w:r w:rsidRPr="001D7DFD">
              <w:rPr>
                <w:szCs w:val="24"/>
              </w:rPr>
              <w:t>Fluxo Principal de eventos</w:t>
            </w:r>
          </w:p>
        </w:tc>
        <w:tc>
          <w:tcPr>
            <w:tcW w:w="6231" w:type="dxa"/>
          </w:tcPr>
          <w:p w14:paraId="032F8B56" w14:textId="77777777" w:rsidR="001E2659" w:rsidRPr="001D7DFD" w:rsidRDefault="001E2659">
            <w:pPr>
              <w:pStyle w:val="PargrafodaLista"/>
              <w:numPr>
                <w:ilvl w:val="0"/>
                <w:numId w:val="19"/>
              </w:numPr>
              <w:spacing w:line="360" w:lineRule="auto"/>
              <w:ind w:left="0" w:firstLine="0"/>
              <w:jc w:val="left"/>
              <w:rPr>
                <w:szCs w:val="24"/>
              </w:rPr>
            </w:pPr>
            <w:r w:rsidRPr="001D7DFD">
              <w:rPr>
                <w:szCs w:val="24"/>
              </w:rPr>
              <w:t>O usuário seleciona “mais opções” e “gerar PDF”.</w:t>
            </w:r>
          </w:p>
          <w:p w14:paraId="520111BF" w14:textId="77777777" w:rsidR="001E2659" w:rsidRPr="001D7DFD" w:rsidRDefault="001E2659">
            <w:pPr>
              <w:pStyle w:val="PargrafodaLista"/>
              <w:numPr>
                <w:ilvl w:val="0"/>
                <w:numId w:val="19"/>
              </w:numPr>
              <w:spacing w:line="360" w:lineRule="auto"/>
              <w:ind w:left="0" w:firstLine="0"/>
              <w:jc w:val="left"/>
              <w:rPr>
                <w:szCs w:val="24"/>
              </w:rPr>
            </w:pPr>
            <w:r w:rsidRPr="001D7DFD">
              <w:rPr>
                <w:szCs w:val="24"/>
              </w:rPr>
              <w:lastRenderedPageBreak/>
              <w:t>O sistema gera um PDF com todos os Produtos no banco de dados</w:t>
            </w:r>
          </w:p>
        </w:tc>
      </w:tr>
    </w:tbl>
    <w:p w14:paraId="7D6B9D23" w14:textId="77777777" w:rsidR="001E2659" w:rsidRPr="001D7DFD" w:rsidRDefault="001E2659" w:rsidP="001E2659">
      <w:pPr>
        <w:spacing w:line="360" w:lineRule="auto"/>
        <w:ind w:firstLine="0"/>
        <w:rPr>
          <w:szCs w:val="24"/>
        </w:rPr>
      </w:pPr>
    </w:p>
    <w:p w14:paraId="7D957BA9" w14:textId="2E04E46C" w:rsidR="001E2659" w:rsidRPr="001D7DFD" w:rsidRDefault="001E2659">
      <w:pPr>
        <w:suppressAutoHyphens w:val="0"/>
        <w:spacing w:after="0"/>
        <w:ind w:firstLine="0"/>
        <w:jc w:val="left"/>
      </w:pPr>
      <w:r w:rsidRPr="001D7DFD">
        <w:br w:type="page"/>
      </w:r>
    </w:p>
    <w:p w14:paraId="0CBBC6F9" w14:textId="53C70138" w:rsidR="001E2659" w:rsidRPr="001D7DFD" w:rsidRDefault="001E2659" w:rsidP="00C32ACF">
      <w:pPr>
        <w:pStyle w:val="Ttulo1"/>
        <w:numPr>
          <w:ilvl w:val="0"/>
          <w:numId w:val="0"/>
        </w:numPr>
        <w:tabs>
          <w:tab w:val="center" w:pos="4710"/>
          <w:tab w:val="right" w:pos="9420"/>
        </w:tabs>
        <w:ind w:left="295" w:hanging="295"/>
        <w:jc w:val="center"/>
      </w:pPr>
      <w:bookmarkStart w:id="116" w:name="_Toc109639257"/>
      <w:r w:rsidRPr="001D7DFD">
        <w:lastRenderedPageBreak/>
        <w:t>APÊNDICE D – DIAGRAMA DE CLASSES</w:t>
      </w:r>
      <w:bookmarkEnd w:id="116"/>
    </w:p>
    <w:p w14:paraId="237BC362" w14:textId="6EBC8CB1" w:rsidR="00C55A9C" w:rsidRPr="001D7DFD" w:rsidRDefault="0050178F" w:rsidP="0050178F">
      <w:pPr>
        <w:spacing w:line="360" w:lineRule="auto"/>
        <w:ind w:left="-1276" w:right="-1701" w:firstLine="0"/>
        <w:jc w:val="center"/>
        <w:rPr>
          <w:b/>
          <w:bCs/>
        </w:rPr>
      </w:pPr>
      <w:r w:rsidRPr="001D7DFD">
        <w:rPr>
          <w:b/>
          <w:bCs/>
          <w:noProof/>
        </w:rPr>
        <w:drawing>
          <wp:inline distT="0" distB="0" distL="0" distR="0" wp14:anchorId="1525E905" wp14:editId="3178C72B">
            <wp:extent cx="6904250" cy="8604000"/>
            <wp:effectExtent l="0" t="0" r="0" b="6985"/>
            <wp:docPr id="318" name="Imagem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904250" cy="8604000"/>
                    </a:xfrm>
                    <a:prstGeom prst="rect">
                      <a:avLst/>
                    </a:prstGeom>
                    <a:noFill/>
                  </pic:spPr>
                </pic:pic>
              </a:graphicData>
            </a:graphic>
          </wp:inline>
        </w:drawing>
      </w:r>
    </w:p>
    <w:p w14:paraId="06D08B43" w14:textId="7A1069E6" w:rsidR="001E2659" w:rsidRPr="001D7DFD" w:rsidRDefault="00C55A9C" w:rsidP="0050178F">
      <w:pPr>
        <w:pStyle w:val="Ttulo1"/>
        <w:numPr>
          <w:ilvl w:val="0"/>
          <w:numId w:val="0"/>
        </w:numPr>
        <w:ind w:left="295" w:hanging="295"/>
        <w:jc w:val="center"/>
      </w:pPr>
      <w:bookmarkStart w:id="117" w:name="_Toc109639258"/>
      <w:r w:rsidRPr="001D7DFD">
        <w:lastRenderedPageBreak/>
        <w:t>APENDICE E – FORMULARIO DE SATISFFAÇÃO DO APLICATIVO</w:t>
      </w:r>
      <w:bookmarkEnd w:id="117"/>
    </w:p>
    <w:p w14:paraId="61365B2D" w14:textId="7D54A84F" w:rsidR="00C55A9C" w:rsidRPr="001D7DFD" w:rsidRDefault="00C55A9C" w:rsidP="00C55A9C">
      <w:pPr>
        <w:suppressAutoHyphens w:val="0"/>
        <w:spacing w:after="0"/>
        <w:ind w:firstLine="0"/>
        <w:jc w:val="center"/>
        <w:rPr>
          <w:b/>
          <w:bCs/>
        </w:rPr>
      </w:pPr>
    </w:p>
    <w:p w14:paraId="4F3DF652" w14:textId="77777777" w:rsidR="007217E2" w:rsidRPr="001D7DFD" w:rsidRDefault="007217E2" w:rsidP="007217E2">
      <w:pPr>
        <w:widowControl w:val="0"/>
        <w:suppressAutoHyphens w:val="0"/>
        <w:autoSpaceDE w:val="0"/>
        <w:autoSpaceDN w:val="0"/>
        <w:spacing w:after="0"/>
        <w:ind w:firstLine="0"/>
        <w:jc w:val="left"/>
        <w:rPr>
          <w:rFonts w:eastAsia="Roboto"/>
          <w:sz w:val="20"/>
          <w:szCs w:val="24"/>
          <w:lang w:val="pt-PT" w:eastAsia="en-US"/>
        </w:rPr>
      </w:pPr>
      <w:r w:rsidRPr="001D7DFD">
        <w:rPr>
          <w:rFonts w:eastAsia="Roboto"/>
          <w:noProof/>
          <w:szCs w:val="24"/>
          <w:lang w:val="pt-PT" w:eastAsia="en-US"/>
        </w:rPr>
        <mc:AlternateContent>
          <mc:Choice Requires="wps">
            <w:drawing>
              <wp:anchor distT="0" distB="0" distL="114300" distR="114300" simplePos="0" relativeHeight="251753472" behindDoc="0" locked="0" layoutInCell="1" allowOverlap="1" wp14:anchorId="7C241552" wp14:editId="0F52D856">
                <wp:simplePos x="0" y="0"/>
                <wp:positionH relativeFrom="page">
                  <wp:posOffset>673100</wp:posOffset>
                </wp:positionH>
                <wp:positionV relativeFrom="page">
                  <wp:posOffset>1673860</wp:posOffset>
                </wp:positionV>
                <wp:extent cx="6146165" cy="9525"/>
                <wp:effectExtent l="0" t="0" r="635" b="2540"/>
                <wp:wrapNone/>
                <wp:docPr id="303" name="Rectangle 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46165" cy="9525"/>
                        </a:xfrm>
                        <a:prstGeom prst="rect">
                          <a:avLst/>
                        </a:prstGeom>
                        <a:solidFill>
                          <a:srgbClr val="D9DB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AFEF44" id="Rectangle 491" o:spid="_x0000_s1026" style="position:absolute;margin-left:53pt;margin-top:131.8pt;width:483.95pt;height:.75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" fillcolor="#d9dbdf" stroked="f">
                <w10:wrap anchorx="page" anchory="page"/>
              </v:rect>
            </w:pict>
          </mc:Fallback>
        </mc:AlternateContent>
      </w:r>
    </w:p>
    <w:p w14:paraId="171F7964" w14:textId="77777777" w:rsidR="007217E2" w:rsidRPr="001D7DFD" w:rsidRDefault="007217E2" w:rsidP="007217E2">
      <w:pPr>
        <w:widowControl w:val="0"/>
        <w:suppressAutoHyphens w:val="0"/>
        <w:autoSpaceDE w:val="0"/>
        <w:autoSpaceDN w:val="0"/>
        <w:spacing w:before="242" w:after="0"/>
        <w:ind w:left="395" w:firstLine="0"/>
        <w:jc w:val="left"/>
        <w:rPr>
          <w:rFonts w:eastAsia="Roboto"/>
          <w:sz w:val="48"/>
          <w:szCs w:val="48"/>
          <w:lang w:val="pt-PT" w:eastAsia="en-US"/>
        </w:rPr>
      </w:pPr>
      <w:r w:rsidRPr="001D7DFD">
        <w:rPr>
          <w:rFonts w:eastAsia="Roboto"/>
          <w:color w:val="202024"/>
          <w:sz w:val="48"/>
          <w:szCs w:val="48"/>
          <w:lang w:val="pt-PT" w:eastAsia="en-US"/>
        </w:rPr>
        <w:t>Formulário</w:t>
      </w:r>
      <w:r w:rsidRPr="001D7DFD">
        <w:rPr>
          <w:rFonts w:eastAsia="Roboto"/>
          <w:color w:val="202024"/>
          <w:spacing w:val="-18"/>
          <w:sz w:val="48"/>
          <w:szCs w:val="48"/>
          <w:lang w:val="pt-PT" w:eastAsia="en-US"/>
        </w:rPr>
        <w:t xml:space="preserve"> </w:t>
      </w:r>
      <w:r w:rsidRPr="001D7DFD">
        <w:rPr>
          <w:rFonts w:eastAsia="Roboto"/>
          <w:color w:val="202024"/>
          <w:sz w:val="48"/>
          <w:szCs w:val="48"/>
          <w:lang w:val="pt-PT" w:eastAsia="en-US"/>
        </w:rPr>
        <w:t>de</w:t>
      </w:r>
      <w:r w:rsidRPr="001D7DFD">
        <w:rPr>
          <w:rFonts w:eastAsia="Roboto"/>
          <w:color w:val="202024"/>
          <w:spacing w:val="-18"/>
          <w:sz w:val="48"/>
          <w:szCs w:val="48"/>
          <w:lang w:val="pt-PT" w:eastAsia="en-US"/>
        </w:rPr>
        <w:t xml:space="preserve"> </w:t>
      </w:r>
      <w:r w:rsidRPr="001D7DFD">
        <w:rPr>
          <w:rFonts w:eastAsia="Roboto"/>
          <w:color w:val="202024"/>
          <w:sz w:val="48"/>
          <w:szCs w:val="48"/>
          <w:lang w:val="pt-PT" w:eastAsia="en-US"/>
        </w:rPr>
        <w:t>Satisfação</w:t>
      </w:r>
      <w:r w:rsidRPr="001D7DFD">
        <w:rPr>
          <w:rFonts w:eastAsia="Roboto"/>
          <w:color w:val="202024"/>
          <w:spacing w:val="-17"/>
          <w:sz w:val="48"/>
          <w:szCs w:val="48"/>
          <w:lang w:val="pt-PT" w:eastAsia="en-US"/>
        </w:rPr>
        <w:t xml:space="preserve"> </w:t>
      </w:r>
      <w:r w:rsidRPr="001D7DFD">
        <w:rPr>
          <w:rFonts w:eastAsia="Roboto"/>
          <w:color w:val="202024"/>
          <w:sz w:val="48"/>
          <w:szCs w:val="48"/>
          <w:lang w:val="pt-PT" w:eastAsia="en-US"/>
        </w:rPr>
        <w:t>do</w:t>
      </w:r>
      <w:r w:rsidRPr="001D7DFD">
        <w:rPr>
          <w:rFonts w:eastAsia="Roboto"/>
          <w:color w:val="202024"/>
          <w:spacing w:val="-18"/>
          <w:sz w:val="48"/>
          <w:szCs w:val="48"/>
          <w:lang w:val="pt-PT" w:eastAsia="en-US"/>
        </w:rPr>
        <w:t xml:space="preserve"> </w:t>
      </w:r>
      <w:r w:rsidRPr="001D7DFD">
        <w:rPr>
          <w:rFonts w:eastAsia="Roboto"/>
          <w:color w:val="202024"/>
          <w:sz w:val="48"/>
          <w:szCs w:val="48"/>
          <w:lang w:val="pt-PT" w:eastAsia="en-US"/>
        </w:rPr>
        <w:t>aplicativo</w:t>
      </w:r>
    </w:p>
    <w:p w14:paraId="2D809D63" w14:textId="77777777" w:rsidR="007217E2" w:rsidRPr="001D7DFD" w:rsidRDefault="007217E2" w:rsidP="007217E2">
      <w:pPr>
        <w:widowControl w:val="0"/>
        <w:suppressAutoHyphens w:val="0"/>
        <w:autoSpaceDE w:val="0"/>
        <w:autoSpaceDN w:val="0"/>
        <w:spacing w:before="61" w:after="0" w:line="271" w:lineRule="auto"/>
        <w:ind w:left="395" w:right="702" w:firstLine="0"/>
        <w:jc w:val="left"/>
        <w:rPr>
          <w:rFonts w:eastAsia="Roboto"/>
          <w:sz w:val="22"/>
          <w:szCs w:val="22"/>
          <w:lang w:val="pt-PT" w:eastAsia="en-US"/>
        </w:rPr>
      </w:pPr>
      <w:r w:rsidRPr="001D7DFD">
        <w:rPr>
          <w:rFonts w:eastAsia="Roboto"/>
          <w:color w:val="202024"/>
          <w:sz w:val="22"/>
          <w:szCs w:val="22"/>
          <w:lang w:val="pt-PT" w:eastAsia="en-US"/>
        </w:rPr>
        <w:t>Esse</w:t>
      </w:r>
      <w:r w:rsidRPr="001D7DFD">
        <w:rPr>
          <w:rFonts w:eastAsia="Roboto"/>
          <w:color w:val="202024"/>
          <w:spacing w:val="-9"/>
          <w:sz w:val="22"/>
          <w:szCs w:val="22"/>
          <w:lang w:val="pt-PT" w:eastAsia="en-US"/>
        </w:rPr>
        <w:t xml:space="preserve"> </w:t>
      </w:r>
      <w:r w:rsidRPr="001D7DFD">
        <w:rPr>
          <w:rFonts w:eastAsia="Roboto"/>
          <w:color w:val="202024"/>
          <w:sz w:val="22"/>
          <w:szCs w:val="22"/>
          <w:lang w:val="pt-PT" w:eastAsia="en-US"/>
        </w:rPr>
        <w:t>formulário</w:t>
      </w:r>
      <w:r w:rsidRPr="001D7DFD">
        <w:rPr>
          <w:rFonts w:eastAsia="Roboto"/>
          <w:color w:val="202024"/>
          <w:spacing w:val="-8"/>
          <w:sz w:val="22"/>
          <w:szCs w:val="22"/>
          <w:lang w:val="pt-PT" w:eastAsia="en-US"/>
        </w:rPr>
        <w:t xml:space="preserve"> </w:t>
      </w:r>
      <w:r w:rsidRPr="001D7DFD">
        <w:rPr>
          <w:rFonts w:eastAsia="Roboto"/>
          <w:color w:val="202024"/>
          <w:sz w:val="22"/>
          <w:szCs w:val="22"/>
          <w:lang w:val="pt-PT" w:eastAsia="en-US"/>
        </w:rPr>
        <w:t>serve</w:t>
      </w:r>
      <w:r w:rsidRPr="001D7DFD">
        <w:rPr>
          <w:rFonts w:eastAsia="Roboto"/>
          <w:color w:val="202024"/>
          <w:spacing w:val="-9"/>
          <w:sz w:val="22"/>
          <w:szCs w:val="22"/>
          <w:lang w:val="pt-PT" w:eastAsia="en-US"/>
        </w:rPr>
        <w:t xml:space="preserve"> </w:t>
      </w:r>
      <w:r w:rsidRPr="001D7DFD">
        <w:rPr>
          <w:rFonts w:eastAsia="Roboto"/>
          <w:color w:val="202024"/>
          <w:sz w:val="22"/>
          <w:szCs w:val="22"/>
          <w:lang w:val="pt-PT" w:eastAsia="en-US"/>
        </w:rPr>
        <w:t>para</w:t>
      </w:r>
      <w:r w:rsidRPr="001D7DFD">
        <w:rPr>
          <w:rFonts w:eastAsia="Roboto"/>
          <w:color w:val="202024"/>
          <w:spacing w:val="-8"/>
          <w:sz w:val="22"/>
          <w:szCs w:val="22"/>
          <w:lang w:val="pt-PT" w:eastAsia="en-US"/>
        </w:rPr>
        <w:t xml:space="preserve"> </w:t>
      </w:r>
      <w:r w:rsidRPr="001D7DFD">
        <w:rPr>
          <w:rFonts w:eastAsia="Roboto"/>
          <w:color w:val="202024"/>
          <w:sz w:val="22"/>
          <w:szCs w:val="22"/>
          <w:lang w:val="pt-PT" w:eastAsia="en-US"/>
        </w:rPr>
        <w:t>medir</w:t>
      </w:r>
      <w:r w:rsidRPr="001D7DFD">
        <w:rPr>
          <w:rFonts w:eastAsia="Roboto"/>
          <w:color w:val="202024"/>
          <w:spacing w:val="-8"/>
          <w:sz w:val="22"/>
          <w:szCs w:val="22"/>
          <w:lang w:val="pt-PT" w:eastAsia="en-US"/>
        </w:rPr>
        <w:t xml:space="preserve"> </w:t>
      </w:r>
      <w:r w:rsidRPr="001D7DFD">
        <w:rPr>
          <w:rFonts w:eastAsia="Roboto"/>
          <w:color w:val="202024"/>
          <w:sz w:val="22"/>
          <w:szCs w:val="22"/>
          <w:lang w:val="pt-PT" w:eastAsia="en-US"/>
        </w:rPr>
        <w:t>o</w:t>
      </w:r>
      <w:r w:rsidRPr="001D7DFD">
        <w:rPr>
          <w:rFonts w:eastAsia="Roboto"/>
          <w:color w:val="202024"/>
          <w:spacing w:val="-9"/>
          <w:sz w:val="22"/>
          <w:szCs w:val="22"/>
          <w:lang w:val="pt-PT" w:eastAsia="en-US"/>
        </w:rPr>
        <w:t xml:space="preserve"> </w:t>
      </w:r>
      <w:r w:rsidRPr="001D7DFD">
        <w:rPr>
          <w:rFonts w:eastAsia="Roboto"/>
          <w:color w:val="202024"/>
          <w:sz w:val="22"/>
          <w:szCs w:val="22"/>
          <w:lang w:val="pt-PT" w:eastAsia="en-US"/>
        </w:rPr>
        <w:t>quão</w:t>
      </w:r>
      <w:r w:rsidRPr="001D7DFD">
        <w:rPr>
          <w:rFonts w:eastAsia="Roboto"/>
          <w:color w:val="202024"/>
          <w:spacing w:val="-8"/>
          <w:sz w:val="22"/>
          <w:szCs w:val="22"/>
          <w:lang w:val="pt-PT" w:eastAsia="en-US"/>
        </w:rPr>
        <w:t xml:space="preserve"> </w:t>
      </w:r>
      <w:r w:rsidRPr="001D7DFD">
        <w:rPr>
          <w:rFonts w:eastAsia="Roboto"/>
          <w:color w:val="202024"/>
          <w:sz w:val="22"/>
          <w:szCs w:val="22"/>
          <w:lang w:val="pt-PT" w:eastAsia="en-US"/>
        </w:rPr>
        <w:t>satisfeito</w:t>
      </w:r>
      <w:r w:rsidRPr="001D7DFD">
        <w:rPr>
          <w:rFonts w:eastAsia="Roboto"/>
          <w:color w:val="202024"/>
          <w:spacing w:val="-8"/>
          <w:sz w:val="22"/>
          <w:szCs w:val="22"/>
          <w:lang w:val="pt-PT" w:eastAsia="en-US"/>
        </w:rPr>
        <w:t xml:space="preserve"> </w:t>
      </w:r>
      <w:r w:rsidRPr="001D7DFD">
        <w:rPr>
          <w:rFonts w:eastAsia="Roboto"/>
          <w:color w:val="202024"/>
          <w:sz w:val="22"/>
          <w:szCs w:val="22"/>
          <w:lang w:val="pt-PT" w:eastAsia="en-US"/>
        </w:rPr>
        <w:t>você</w:t>
      </w:r>
      <w:r w:rsidRPr="001D7DFD">
        <w:rPr>
          <w:rFonts w:eastAsia="Roboto"/>
          <w:color w:val="202024"/>
          <w:spacing w:val="-9"/>
          <w:sz w:val="22"/>
          <w:szCs w:val="22"/>
          <w:lang w:val="pt-PT" w:eastAsia="en-US"/>
        </w:rPr>
        <w:t xml:space="preserve"> </w:t>
      </w:r>
      <w:r w:rsidRPr="001D7DFD">
        <w:rPr>
          <w:rFonts w:eastAsia="Roboto"/>
          <w:color w:val="202024"/>
          <w:sz w:val="22"/>
          <w:szCs w:val="22"/>
          <w:lang w:val="pt-PT" w:eastAsia="en-US"/>
        </w:rPr>
        <w:t>esta</w:t>
      </w:r>
      <w:r w:rsidRPr="001D7DFD">
        <w:rPr>
          <w:rFonts w:eastAsia="Roboto"/>
          <w:color w:val="202024"/>
          <w:spacing w:val="-8"/>
          <w:sz w:val="22"/>
          <w:szCs w:val="22"/>
          <w:lang w:val="pt-PT" w:eastAsia="en-US"/>
        </w:rPr>
        <w:t xml:space="preserve"> </w:t>
      </w:r>
      <w:r w:rsidRPr="001D7DFD">
        <w:rPr>
          <w:rFonts w:eastAsia="Roboto"/>
          <w:color w:val="202024"/>
          <w:sz w:val="22"/>
          <w:szCs w:val="22"/>
          <w:lang w:val="pt-PT" w:eastAsia="en-US"/>
        </w:rPr>
        <w:t>com</w:t>
      </w:r>
      <w:r w:rsidRPr="001D7DFD">
        <w:rPr>
          <w:rFonts w:eastAsia="Roboto"/>
          <w:color w:val="202024"/>
          <w:spacing w:val="-8"/>
          <w:sz w:val="22"/>
          <w:szCs w:val="22"/>
          <w:lang w:val="pt-PT" w:eastAsia="en-US"/>
        </w:rPr>
        <w:t xml:space="preserve"> </w:t>
      </w:r>
      <w:r w:rsidRPr="001D7DFD">
        <w:rPr>
          <w:rFonts w:eastAsia="Roboto"/>
          <w:color w:val="202024"/>
          <w:sz w:val="22"/>
          <w:szCs w:val="22"/>
          <w:lang w:val="pt-PT" w:eastAsia="en-US"/>
        </w:rPr>
        <w:t>o</w:t>
      </w:r>
      <w:r w:rsidRPr="001D7DFD">
        <w:rPr>
          <w:rFonts w:eastAsia="Roboto"/>
          <w:color w:val="202024"/>
          <w:spacing w:val="-9"/>
          <w:sz w:val="22"/>
          <w:szCs w:val="22"/>
          <w:lang w:val="pt-PT" w:eastAsia="en-US"/>
        </w:rPr>
        <w:t xml:space="preserve"> </w:t>
      </w:r>
      <w:r w:rsidRPr="001D7DFD">
        <w:rPr>
          <w:rFonts w:eastAsia="Roboto"/>
          <w:color w:val="202024"/>
          <w:sz w:val="22"/>
          <w:szCs w:val="22"/>
          <w:lang w:val="pt-PT" w:eastAsia="en-US"/>
        </w:rPr>
        <w:t>aplicativo</w:t>
      </w:r>
      <w:r w:rsidRPr="001D7DFD">
        <w:rPr>
          <w:rFonts w:eastAsia="Roboto"/>
          <w:color w:val="202024"/>
          <w:spacing w:val="-8"/>
          <w:sz w:val="22"/>
          <w:szCs w:val="22"/>
          <w:lang w:val="pt-PT" w:eastAsia="en-US"/>
        </w:rPr>
        <w:t xml:space="preserve"> </w:t>
      </w:r>
      <w:r w:rsidRPr="001D7DFD">
        <w:rPr>
          <w:rFonts w:eastAsia="Roboto"/>
          <w:color w:val="202024"/>
          <w:sz w:val="22"/>
          <w:szCs w:val="22"/>
          <w:lang w:val="pt-PT" w:eastAsia="en-US"/>
        </w:rPr>
        <w:t>Seller's</w:t>
      </w:r>
      <w:r w:rsidRPr="001D7DFD">
        <w:rPr>
          <w:rFonts w:eastAsia="Roboto"/>
          <w:color w:val="202024"/>
          <w:spacing w:val="-52"/>
          <w:sz w:val="22"/>
          <w:szCs w:val="22"/>
          <w:lang w:val="pt-PT" w:eastAsia="en-US"/>
        </w:rPr>
        <w:t xml:space="preserve"> </w:t>
      </w:r>
      <w:r w:rsidRPr="001D7DFD">
        <w:rPr>
          <w:rFonts w:eastAsia="Roboto"/>
          <w:color w:val="202024"/>
          <w:sz w:val="22"/>
          <w:szCs w:val="22"/>
          <w:lang w:val="pt-PT" w:eastAsia="en-US"/>
        </w:rPr>
        <w:t>book</w:t>
      </w:r>
    </w:p>
    <w:p w14:paraId="3A22B150" w14:textId="77777777" w:rsidR="007217E2" w:rsidRPr="001D7DFD" w:rsidRDefault="007217E2" w:rsidP="007217E2">
      <w:pPr>
        <w:widowControl w:val="0"/>
        <w:suppressAutoHyphens w:val="0"/>
        <w:autoSpaceDE w:val="0"/>
        <w:autoSpaceDN w:val="0"/>
        <w:spacing w:before="173" w:after="0"/>
        <w:ind w:left="140" w:firstLine="0"/>
        <w:jc w:val="left"/>
        <w:rPr>
          <w:rFonts w:eastAsia="Roboto"/>
          <w:sz w:val="21"/>
          <w:szCs w:val="22"/>
          <w:lang w:val="pt-PT" w:eastAsia="en-US"/>
        </w:rPr>
      </w:pPr>
      <w:r w:rsidRPr="001D7DFD">
        <w:rPr>
          <w:rFonts w:eastAsia="Roboto"/>
          <w:color w:val="D92F25"/>
          <w:sz w:val="21"/>
          <w:szCs w:val="22"/>
          <w:lang w:val="pt-PT" w:eastAsia="en-US"/>
        </w:rPr>
        <w:t>*Obrigatório</w:t>
      </w:r>
    </w:p>
    <w:p w14:paraId="5FF91570" w14:textId="77777777" w:rsidR="007217E2" w:rsidRPr="001D7DFD" w:rsidRDefault="007217E2" w:rsidP="007217E2">
      <w:pPr>
        <w:widowControl w:val="0"/>
        <w:suppressAutoHyphens w:val="0"/>
        <w:autoSpaceDE w:val="0"/>
        <w:autoSpaceDN w:val="0"/>
        <w:spacing w:after="0"/>
        <w:ind w:firstLine="0"/>
        <w:jc w:val="left"/>
        <w:rPr>
          <w:rFonts w:eastAsia="Roboto"/>
          <w:sz w:val="20"/>
          <w:szCs w:val="24"/>
          <w:lang w:val="pt-PT" w:eastAsia="en-US"/>
        </w:rPr>
      </w:pPr>
    </w:p>
    <w:p w14:paraId="71B85F8C" w14:textId="77777777" w:rsidR="007217E2" w:rsidRPr="001D7DFD" w:rsidRDefault="007217E2" w:rsidP="007217E2">
      <w:pPr>
        <w:widowControl w:val="0"/>
        <w:suppressAutoHyphens w:val="0"/>
        <w:autoSpaceDE w:val="0"/>
        <w:autoSpaceDN w:val="0"/>
        <w:spacing w:before="6" w:after="0"/>
        <w:ind w:firstLine="0"/>
        <w:jc w:val="left"/>
        <w:rPr>
          <w:rFonts w:eastAsia="Roboto"/>
          <w:sz w:val="22"/>
          <w:szCs w:val="24"/>
          <w:lang w:val="pt-PT" w:eastAsia="en-US"/>
        </w:rPr>
      </w:pPr>
    </w:p>
    <w:p w14:paraId="49367359" w14:textId="77777777" w:rsidR="007217E2" w:rsidRPr="001D7DFD" w:rsidRDefault="007217E2">
      <w:pPr>
        <w:widowControl w:val="0"/>
        <w:numPr>
          <w:ilvl w:val="0"/>
          <w:numId w:val="20"/>
        </w:numPr>
        <w:tabs>
          <w:tab w:val="left" w:pos="609"/>
        </w:tabs>
        <w:suppressAutoHyphens w:val="0"/>
        <w:autoSpaceDE w:val="0"/>
        <w:autoSpaceDN w:val="0"/>
        <w:spacing w:before="94" w:after="0"/>
        <w:jc w:val="left"/>
        <w:rPr>
          <w:rFonts w:eastAsia="Roboto"/>
          <w:szCs w:val="22"/>
          <w:lang w:val="pt-PT" w:eastAsia="en-US"/>
        </w:rPr>
      </w:pPr>
      <w:r w:rsidRPr="001D7DFD">
        <w:rPr>
          <w:rFonts w:eastAsia="Roboto"/>
          <w:color w:val="202024"/>
          <w:szCs w:val="22"/>
          <w:lang w:val="pt-PT" w:eastAsia="en-US"/>
        </w:rPr>
        <w:t>Você</w:t>
      </w:r>
      <w:r w:rsidRPr="001D7DFD">
        <w:rPr>
          <w:rFonts w:eastAsia="Roboto"/>
          <w:color w:val="202024"/>
          <w:spacing w:val="-13"/>
          <w:szCs w:val="22"/>
          <w:lang w:val="pt-PT" w:eastAsia="en-US"/>
        </w:rPr>
        <w:t xml:space="preserve"> </w:t>
      </w:r>
      <w:r w:rsidRPr="001D7DFD">
        <w:rPr>
          <w:rFonts w:eastAsia="Roboto"/>
          <w:color w:val="202024"/>
          <w:szCs w:val="22"/>
          <w:lang w:val="pt-PT" w:eastAsia="en-US"/>
        </w:rPr>
        <w:t>utilizou</w:t>
      </w:r>
      <w:r w:rsidRPr="001D7DFD">
        <w:rPr>
          <w:rFonts w:eastAsia="Roboto"/>
          <w:color w:val="202024"/>
          <w:spacing w:val="-12"/>
          <w:szCs w:val="22"/>
          <w:lang w:val="pt-PT" w:eastAsia="en-US"/>
        </w:rPr>
        <w:t xml:space="preserve"> </w:t>
      </w:r>
      <w:r w:rsidRPr="001D7DFD">
        <w:rPr>
          <w:rFonts w:eastAsia="Roboto"/>
          <w:color w:val="202024"/>
          <w:szCs w:val="22"/>
          <w:lang w:val="pt-PT" w:eastAsia="en-US"/>
        </w:rPr>
        <w:t>o</w:t>
      </w:r>
      <w:r w:rsidRPr="001D7DFD">
        <w:rPr>
          <w:rFonts w:eastAsia="Roboto"/>
          <w:color w:val="202024"/>
          <w:spacing w:val="-13"/>
          <w:szCs w:val="22"/>
          <w:lang w:val="pt-PT" w:eastAsia="en-US"/>
        </w:rPr>
        <w:t xml:space="preserve"> </w:t>
      </w:r>
      <w:r w:rsidRPr="001D7DFD">
        <w:rPr>
          <w:rFonts w:eastAsia="Roboto"/>
          <w:color w:val="202024"/>
          <w:szCs w:val="22"/>
          <w:lang w:val="pt-PT" w:eastAsia="en-US"/>
        </w:rPr>
        <w:t>aplicativo</w:t>
      </w:r>
      <w:r w:rsidRPr="001D7DFD">
        <w:rPr>
          <w:rFonts w:eastAsia="Roboto"/>
          <w:color w:val="202024"/>
          <w:spacing w:val="-12"/>
          <w:szCs w:val="22"/>
          <w:lang w:val="pt-PT" w:eastAsia="en-US"/>
        </w:rPr>
        <w:t xml:space="preserve"> </w:t>
      </w:r>
      <w:r w:rsidRPr="001D7DFD">
        <w:rPr>
          <w:rFonts w:eastAsia="Roboto"/>
          <w:color w:val="202024"/>
          <w:szCs w:val="22"/>
          <w:lang w:val="pt-PT" w:eastAsia="en-US"/>
        </w:rPr>
        <w:t>"Seller's</w:t>
      </w:r>
      <w:r w:rsidRPr="001D7DFD">
        <w:rPr>
          <w:rFonts w:eastAsia="Roboto"/>
          <w:color w:val="202024"/>
          <w:spacing w:val="-12"/>
          <w:szCs w:val="22"/>
          <w:lang w:val="pt-PT" w:eastAsia="en-US"/>
        </w:rPr>
        <w:t xml:space="preserve"> </w:t>
      </w:r>
      <w:r w:rsidRPr="001D7DFD">
        <w:rPr>
          <w:rFonts w:eastAsia="Roboto"/>
          <w:color w:val="202024"/>
          <w:szCs w:val="22"/>
          <w:lang w:val="pt-PT" w:eastAsia="en-US"/>
        </w:rPr>
        <w:t>Book"</w:t>
      </w:r>
      <w:r w:rsidRPr="001D7DFD">
        <w:rPr>
          <w:rFonts w:eastAsia="Roboto"/>
          <w:color w:val="202024"/>
          <w:spacing w:val="-13"/>
          <w:szCs w:val="22"/>
          <w:lang w:val="pt-PT" w:eastAsia="en-US"/>
        </w:rPr>
        <w:t xml:space="preserve"> </w:t>
      </w:r>
      <w:r w:rsidRPr="001D7DFD">
        <w:rPr>
          <w:rFonts w:eastAsia="Roboto"/>
          <w:color w:val="202024"/>
          <w:szCs w:val="22"/>
          <w:lang w:val="pt-PT" w:eastAsia="en-US"/>
        </w:rPr>
        <w:t>?</w:t>
      </w:r>
      <w:r w:rsidRPr="001D7DFD">
        <w:rPr>
          <w:rFonts w:eastAsia="Roboto"/>
          <w:color w:val="202024"/>
          <w:spacing w:val="-11"/>
          <w:szCs w:val="22"/>
          <w:lang w:val="pt-PT" w:eastAsia="en-US"/>
        </w:rPr>
        <w:t xml:space="preserve"> </w:t>
      </w:r>
      <w:r w:rsidRPr="001D7DFD">
        <w:rPr>
          <w:rFonts w:eastAsia="Roboto"/>
          <w:color w:val="D92F25"/>
          <w:szCs w:val="22"/>
          <w:lang w:val="pt-PT" w:eastAsia="en-US"/>
        </w:rPr>
        <w:t>*</w:t>
      </w:r>
    </w:p>
    <w:p w14:paraId="48F3EFFA" w14:textId="77777777" w:rsidR="007217E2" w:rsidRPr="001D7DFD" w:rsidRDefault="007217E2" w:rsidP="007217E2">
      <w:pPr>
        <w:widowControl w:val="0"/>
        <w:suppressAutoHyphens w:val="0"/>
        <w:autoSpaceDE w:val="0"/>
        <w:autoSpaceDN w:val="0"/>
        <w:spacing w:before="8" w:after="0"/>
        <w:ind w:firstLine="0"/>
        <w:jc w:val="left"/>
        <w:rPr>
          <w:rFonts w:eastAsia="Roboto"/>
          <w:sz w:val="15"/>
          <w:szCs w:val="24"/>
          <w:lang w:val="pt-PT" w:eastAsia="en-US"/>
        </w:rPr>
      </w:pPr>
    </w:p>
    <w:p w14:paraId="514A3112" w14:textId="77777777" w:rsidR="007217E2" w:rsidRPr="001D7DFD" w:rsidRDefault="007217E2" w:rsidP="007217E2">
      <w:pPr>
        <w:widowControl w:val="0"/>
        <w:suppressAutoHyphens w:val="0"/>
        <w:autoSpaceDE w:val="0"/>
        <w:autoSpaceDN w:val="0"/>
        <w:spacing w:before="95" w:after="0"/>
        <w:ind w:left="608" w:firstLine="0"/>
        <w:jc w:val="left"/>
        <w:rPr>
          <w:rFonts w:eastAsia="Roboto"/>
          <w:i/>
          <w:szCs w:val="22"/>
          <w:lang w:val="pt-PT" w:eastAsia="en-US"/>
        </w:rPr>
      </w:pPr>
      <w:r w:rsidRPr="001D7DFD">
        <w:rPr>
          <w:rFonts w:eastAsia="Roboto"/>
          <w:i/>
          <w:color w:val="202024"/>
          <w:w w:val="95"/>
          <w:szCs w:val="22"/>
          <w:lang w:val="pt-PT" w:eastAsia="en-US"/>
        </w:rPr>
        <w:t>Marcar</w:t>
      </w:r>
      <w:r w:rsidRPr="001D7DFD">
        <w:rPr>
          <w:rFonts w:eastAsia="Roboto"/>
          <w:i/>
          <w:color w:val="202024"/>
          <w:spacing w:val="10"/>
          <w:w w:val="95"/>
          <w:szCs w:val="22"/>
          <w:lang w:val="pt-PT" w:eastAsia="en-US"/>
        </w:rPr>
        <w:t xml:space="preserve"> </w:t>
      </w:r>
      <w:r w:rsidRPr="001D7DFD">
        <w:rPr>
          <w:rFonts w:eastAsia="Roboto"/>
          <w:i/>
          <w:color w:val="202024"/>
          <w:w w:val="95"/>
          <w:szCs w:val="22"/>
          <w:lang w:val="pt-PT" w:eastAsia="en-US"/>
        </w:rPr>
        <w:t>apenas</w:t>
      </w:r>
      <w:r w:rsidRPr="001D7DFD">
        <w:rPr>
          <w:rFonts w:eastAsia="Roboto"/>
          <w:i/>
          <w:color w:val="202024"/>
          <w:spacing w:val="11"/>
          <w:w w:val="95"/>
          <w:szCs w:val="22"/>
          <w:lang w:val="pt-PT" w:eastAsia="en-US"/>
        </w:rPr>
        <w:t xml:space="preserve"> </w:t>
      </w:r>
      <w:r w:rsidRPr="001D7DFD">
        <w:rPr>
          <w:rFonts w:eastAsia="Roboto"/>
          <w:i/>
          <w:color w:val="202024"/>
          <w:w w:val="95"/>
          <w:szCs w:val="22"/>
          <w:lang w:val="pt-PT" w:eastAsia="en-US"/>
        </w:rPr>
        <w:t>uma</w:t>
      </w:r>
      <w:r w:rsidRPr="001D7DFD">
        <w:rPr>
          <w:rFonts w:eastAsia="Roboto"/>
          <w:i/>
          <w:color w:val="202024"/>
          <w:spacing w:val="11"/>
          <w:w w:val="95"/>
          <w:szCs w:val="22"/>
          <w:lang w:val="pt-PT" w:eastAsia="en-US"/>
        </w:rPr>
        <w:t xml:space="preserve"> </w:t>
      </w:r>
      <w:r w:rsidRPr="001D7DFD">
        <w:rPr>
          <w:rFonts w:eastAsia="Roboto"/>
          <w:i/>
          <w:color w:val="202024"/>
          <w:w w:val="95"/>
          <w:szCs w:val="22"/>
          <w:lang w:val="pt-PT" w:eastAsia="en-US"/>
        </w:rPr>
        <w:t>oval.</w:t>
      </w:r>
    </w:p>
    <w:p w14:paraId="264964EB" w14:textId="77777777" w:rsidR="007217E2" w:rsidRPr="001D7DFD" w:rsidRDefault="007217E2" w:rsidP="007217E2">
      <w:pPr>
        <w:widowControl w:val="0"/>
        <w:suppressAutoHyphens w:val="0"/>
        <w:autoSpaceDE w:val="0"/>
        <w:autoSpaceDN w:val="0"/>
        <w:spacing w:before="10" w:after="0"/>
        <w:ind w:firstLine="0"/>
        <w:jc w:val="left"/>
        <w:rPr>
          <w:rFonts w:eastAsia="Roboto"/>
          <w:i/>
          <w:sz w:val="28"/>
          <w:szCs w:val="24"/>
          <w:lang w:val="pt-PT" w:eastAsia="en-US"/>
        </w:rPr>
      </w:pPr>
    </w:p>
    <w:p w14:paraId="68B15BFE" w14:textId="77777777" w:rsidR="007217E2" w:rsidRPr="001D7DFD" w:rsidRDefault="007217E2" w:rsidP="007217E2">
      <w:pPr>
        <w:widowControl w:val="0"/>
        <w:suppressAutoHyphens w:val="0"/>
        <w:autoSpaceDE w:val="0"/>
        <w:autoSpaceDN w:val="0"/>
        <w:spacing w:after="0" w:line="408" w:lineRule="auto"/>
        <w:ind w:left="1231" w:right="7768" w:firstLine="0"/>
        <w:jc w:val="left"/>
        <w:rPr>
          <w:rFonts w:eastAsia="Roboto"/>
          <w:sz w:val="22"/>
          <w:szCs w:val="22"/>
          <w:lang w:val="pt-PT" w:eastAsia="en-US"/>
        </w:rPr>
      </w:pPr>
      <w:r w:rsidRPr="001D7DFD">
        <w:rPr>
          <w:rFonts w:eastAsia="Roboto"/>
          <w:noProof/>
          <w:sz w:val="22"/>
          <w:szCs w:val="22"/>
          <w:lang w:val="pt-PT" w:eastAsia="en-US"/>
        </w:rPr>
        <mc:AlternateContent>
          <mc:Choice Requires="wps">
            <w:drawing>
              <wp:anchor distT="0" distB="0" distL="114300" distR="114300" simplePos="0" relativeHeight="251754496" behindDoc="0" locked="0" layoutInCell="1" allowOverlap="1" wp14:anchorId="7842244B" wp14:editId="1C775546">
                <wp:simplePos x="0" y="0"/>
                <wp:positionH relativeFrom="page">
                  <wp:posOffset>1249680</wp:posOffset>
                </wp:positionH>
                <wp:positionV relativeFrom="paragraph">
                  <wp:posOffset>-5715</wp:posOffset>
                </wp:positionV>
                <wp:extent cx="295910" cy="162560"/>
                <wp:effectExtent l="11430" t="13335" r="6985" b="5080"/>
                <wp:wrapNone/>
                <wp:docPr id="302" name="Freeform 4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910" cy="162560"/>
                        </a:xfrm>
                        <a:custGeom>
                          <a:avLst/>
                          <a:gdLst>
                            <a:gd name="T0" fmla="+- 0 1968 1968"/>
                            <a:gd name="T1" fmla="*/ T0 w 466"/>
                            <a:gd name="T2" fmla="+- 0 119 -9"/>
                            <a:gd name="T3" fmla="*/ 119 h 256"/>
                            <a:gd name="T4" fmla="+- 0 1968 1968"/>
                            <a:gd name="T5" fmla="*/ T4 w 466"/>
                            <a:gd name="T6" fmla="+- 0 111 -9"/>
                            <a:gd name="T7" fmla="*/ 111 h 256"/>
                            <a:gd name="T8" fmla="+- 0 1969 1968"/>
                            <a:gd name="T9" fmla="*/ T8 w 466"/>
                            <a:gd name="T10" fmla="+- 0 102 -9"/>
                            <a:gd name="T11" fmla="*/ 102 h 256"/>
                            <a:gd name="T12" fmla="+- 0 1971 1968"/>
                            <a:gd name="T13" fmla="*/ T12 w 466"/>
                            <a:gd name="T14" fmla="+- 0 94 -9"/>
                            <a:gd name="T15" fmla="*/ 94 h 256"/>
                            <a:gd name="T16" fmla="+- 0 1972 1968"/>
                            <a:gd name="T17" fmla="*/ T16 w 466"/>
                            <a:gd name="T18" fmla="+- 0 86 -9"/>
                            <a:gd name="T19" fmla="*/ 86 h 256"/>
                            <a:gd name="T20" fmla="+- 0 1990 1968"/>
                            <a:gd name="T21" fmla="*/ T20 w 466"/>
                            <a:gd name="T22" fmla="+- 0 48 -9"/>
                            <a:gd name="T23" fmla="*/ 48 h 256"/>
                            <a:gd name="T24" fmla="+- 0 1994 1968"/>
                            <a:gd name="T25" fmla="*/ T24 w 466"/>
                            <a:gd name="T26" fmla="+- 0 41 -9"/>
                            <a:gd name="T27" fmla="*/ 41 h 256"/>
                            <a:gd name="T28" fmla="+- 0 2025 1968"/>
                            <a:gd name="T29" fmla="*/ T28 w 466"/>
                            <a:gd name="T30" fmla="+- 0 13 -9"/>
                            <a:gd name="T31" fmla="*/ 13 h 256"/>
                            <a:gd name="T32" fmla="+- 0 2032 1968"/>
                            <a:gd name="T33" fmla="*/ T32 w 466"/>
                            <a:gd name="T34" fmla="+- 0 8 -9"/>
                            <a:gd name="T35" fmla="*/ 8 h 256"/>
                            <a:gd name="T36" fmla="+- 0 2071 1968"/>
                            <a:gd name="T37" fmla="*/ T36 w 466"/>
                            <a:gd name="T38" fmla="+- 0 -6 -9"/>
                            <a:gd name="T39" fmla="*/ -6 h 256"/>
                            <a:gd name="T40" fmla="+- 0 2079 1968"/>
                            <a:gd name="T41" fmla="*/ T40 w 466"/>
                            <a:gd name="T42" fmla="+- 0 -8 -9"/>
                            <a:gd name="T43" fmla="*/ -8 h 256"/>
                            <a:gd name="T44" fmla="+- 0 2087 1968"/>
                            <a:gd name="T45" fmla="*/ T44 w 466"/>
                            <a:gd name="T46" fmla="+- 0 -9 -9"/>
                            <a:gd name="T47" fmla="*/ -9 h 256"/>
                            <a:gd name="T48" fmla="+- 0 2096 1968"/>
                            <a:gd name="T49" fmla="*/ T48 w 466"/>
                            <a:gd name="T50" fmla="+- 0 -9 -9"/>
                            <a:gd name="T51" fmla="*/ -9 h 256"/>
                            <a:gd name="T52" fmla="+- 0 2306 1968"/>
                            <a:gd name="T53" fmla="*/ T52 w 466"/>
                            <a:gd name="T54" fmla="+- 0 -9 -9"/>
                            <a:gd name="T55" fmla="*/ -9 h 256"/>
                            <a:gd name="T56" fmla="+- 0 2314 1968"/>
                            <a:gd name="T57" fmla="*/ T56 w 466"/>
                            <a:gd name="T58" fmla="+- 0 -9 -9"/>
                            <a:gd name="T59" fmla="*/ -9 h 256"/>
                            <a:gd name="T60" fmla="+- 0 2322 1968"/>
                            <a:gd name="T61" fmla="*/ T60 w 466"/>
                            <a:gd name="T62" fmla="+- 0 -8 -9"/>
                            <a:gd name="T63" fmla="*/ -8 h 256"/>
                            <a:gd name="T64" fmla="+- 0 2331 1968"/>
                            <a:gd name="T65" fmla="*/ T64 w 466"/>
                            <a:gd name="T66" fmla="+- 0 -6 -9"/>
                            <a:gd name="T67" fmla="*/ -6 h 256"/>
                            <a:gd name="T68" fmla="+- 0 2339 1968"/>
                            <a:gd name="T69" fmla="*/ T68 w 466"/>
                            <a:gd name="T70" fmla="+- 0 -4 -9"/>
                            <a:gd name="T71" fmla="*/ -4 h 256"/>
                            <a:gd name="T72" fmla="+- 0 2377 1968"/>
                            <a:gd name="T73" fmla="*/ T72 w 466"/>
                            <a:gd name="T74" fmla="+- 0 13 -9"/>
                            <a:gd name="T75" fmla="*/ 13 h 256"/>
                            <a:gd name="T76" fmla="+- 0 2384 1968"/>
                            <a:gd name="T77" fmla="*/ T76 w 466"/>
                            <a:gd name="T78" fmla="+- 0 18 -9"/>
                            <a:gd name="T79" fmla="*/ 18 h 256"/>
                            <a:gd name="T80" fmla="+- 0 2412 1968"/>
                            <a:gd name="T81" fmla="*/ T80 w 466"/>
                            <a:gd name="T82" fmla="+- 0 48 -9"/>
                            <a:gd name="T83" fmla="*/ 48 h 256"/>
                            <a:gd name="T84" fmla="+- 0 2417 1968"/>
                            <a:gd name="T85" fmla="*/ T84 w 466"/>
                            <a:gd name="T86" fmla="+- 0 55 -9"/>
                            <a:gd name="T87" fmla="*/ 55 h 256"/>
                            <a:gd name="T88" fmla="+- 0 2431 1968"/>
                            <a:gd name="T89" fmla="*/ T88 w 466"/>
                            <a:gd name="T90" fmla="+- 0 94 -9"/>
                            <a:gd name="T91" fmla="*/ 94 h 256"/>
                            <a:gd name="T92" fmla="+- 0 2433 1968"/>
                            <a:gd name="T93" fmla="*/ T92 w 466"/>
                            <a:gd name="T94" fmla="+- 0 102 -9"/>
                            <a:gd name="T95" fmla="*/ 102 h 256"/>
                            <a:gd name="T96" fmla="+- 0 2433 1968"/>
                            <a:gd name="T97" fmla="*/ T96 w 466"/>
                            <a:gd name="T98" fmla="+- 0 111 -9"/>
                            <a:gd name="T99" fmla="*/ 111 h 256"/>
                            <a:gd name="T100" fmla="+- 0 2433 1968"/>
                            <a:gd name="T101" fmla="*/ T100 w 466"/>
                            <a:gd name="T102" fmla="+- 0 119 -9"/>
                            <a:gd name="T103" fmla="*/ 119 h 256"/>
                            <a:gd name="T104" fmla="+- 0 2433 1968"/>
                            <a:gd name="T105" fmla="*/ T104 w 466"/>
                            <a:gd name="T106" fmla="+- 0 127 -9"/>
                            <a:gd name="T107" fmla="*/ 127 h 256"/>
                            <a:gd name="T108" fmla="+- 0 2433 1968"/>
                            <a:gd name="T109" fmla="*/ T108 w 466"/>
                            <a:gd name="T110" fmla="+- 0 136 -9"/>
                            <a:gd name="T111" fmla="*/ 136 h 256"/>
                            <a:gd name="T112" fmla="+- 0 2431 1968"/>
                            <a:gd name="T113" fmla="*/ T112 w 466"/>
                            <a:gd name="T114" fmla="+- 0 144 -9"/>
                            <a:gd name="T115" fmla="*/ 144 h 256"/>
                            <a:gd name="T116" fmla="+- 0 2429 1968"/>
                            <a:gd name="T117" fmla="*/ T116 w 466"/>
                            <a:gd name="T118" fmla="+- 0 152 -9"/>
                            <a:gd name="T119" fmla="*/ 152 h 256"/>
                            <a:gd name="T120" fmla="+- 0 2396 1968"/>
                            <a:gd name="T121" fmla="*/ T120 w 466"/>
                            <a:gd name="T122" fmla="+- 0 209 -9"/>
                            <a:gd name="T123" fmla="*/ 209 h 256"/>
                            <a:gd name="T124" fmla="+- 0 2377 1968"/>
                            <a:gd name="T125" fmla="*/ T124 w 466"/>
                            <a:gd name="T126" fmla="+- 0 225 -9"/>
                            <a:gd name="T127" fmla="*/ 225 h 256"/>
                            <a:gd name="T128" fmla="+- 0 2370 1968"/>
                            <a:gd name="T129" fmla="*/ T128 w 466"/>
                            <a:gd name="T130" fmla="+- 0 230 -9"/>
                            <a:gd name="T131" fmla="*/ 230 h 256"/>
                            <a:gd name="T132" fmla="+- 0 2314 1968"/>
                            <a:gd name="T133" fmla="*/ T132 w 466"/>
                            <a:gd name="T134" fmla="+- 0 247 -9"/>
                            <a:gd name="T135" fmla="*/ 247 h 256"/>
                            <a:gd name="T136" fmla="+- 0 2306 1968"/>
                            <a:gd name="T137" fmla="*/ T136 w 466"/>
                            <a:gd name="T138" fmla="+- 0 247 -9"/>
                            <a:gd name="T139" fmla="*/ 247 h 256"/>
                            <a:gd name="T140" fmla="+- 0 2096 1968"/>
                            <a:gd name="T141" fmla="*/ T140 w 466"/>
                            <a:gd name="T142" fmla="+- 0 247 -9"/>
                            <a:gd name="T143" fmla="*/ 247 h 256"/>
                            <a:gd name="T144" fmla="+- 0 2087 1968"/>
                            <a:gd name="T145" fmla="*/ T144 w 466"/>
                            <a:gd name="T146" fmla="+- 0 247 -9"/>
                            <a:gd name="T147" fmla="*/ 247 h 256"/>
                            <a:gd name="T148" fmla="+- 0 2079 1968"/>
                            <a:gd name="T149" fmla="*/ T148 w 466"/>
                            <a:gd name="T150" fmla="+- 0 246 -9"/>
                            <a:gd name="T151" fmla="*/ 246 h 256"/>
                            <a:gd name="T152" fmla="+- 0 2025 1968"/>
                            <a:gd name="T153" fmla="*/ T152 w 466"/>
                            <a:gd name="T154" fmla="+- 0 225 -9"/>
                            <a:gd name="T155" fmla="*/ 225 h 256"/>
                            <a:gd name="T156" fmla="+- 0 2018 1968"/>
                            <a:gd name="T157" fmla="*/ T156 w 466"/>
                            <a:gd name="T158" fmla="+- 0 220 -9"/>
                            <a:gd name="T159" fmla="*/ 220 h 256"/>
                            <a:gd name="T160" fmla="+- 0 1978 1968"/>
                            <a:gd name="T161" fmla="*/ T160 w 466"/>
                            <a:gd name="T162" fmla="+- 0 168 -9"/>
                            <a:gd name="T163" fmla="*/ 168 h 256"/>
                            <a:gd name="T164" fmla="+- 0 1971 1968"/>
                            <a:gd name="T165" fmla="*/ T164 w 466"/>
                            <a:gd name="T166" fmla="+- 0 144 -9"/>
                            <a:gd name="T167" fmla="*/ 144 h 256"/>
                            <a:gd name="T168" fmla="+- 0 1969 1968"/>
                            <a:gd name="T169" fmla="*/ T168 w 466"/>
                            <a:gd name="T170" fmla="+- 0 136 -9"/>
                            <a:gd name="T171" fmla="*/ 136 h 256"/>
                            <a:gd name="T172" fmla="+- 0 1968 1968"/>
                            <a:gd name="T173" fmla="*/ T172 w 466"/>
                            <a:gd name="T174" fmla="+- 0 127 -9"/>
                            <a:gd name="T175" fmla="*/ 127 h 256"/>
                            <a:gd name="T176" fmla="+- 0 1968 1968"/>
                            <a:gd name="T177" fmla="*/ T176 w 466"/>
                            <a:gd name="T178" fmla="+- 0 119 -9"/>
                            <a:gd name="T179" fmla="*/ 119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466" h="256">
                              <a:moveTo>
                                <a:pt x="0" y="128"/>
                              </a:moveTo>
                              <a:lnTo>
                                <a:pt x="0" y="120"/>
                              </a:lnTo>
                              <a:lnTo>
                                <a:pt x="1" y="111"/>
                              </a:lnTo>
                              <a:lnTo>
                                <a:pt x="3" y="103"/>
                              </a:lnTo>
                              <a:lnTo>
                                <a:pt x="4" y="95"/>
                              </a:lnTo>
                              <a:lnTo>
                                <a:pt x="22" y="57"/>
                              </a:lnTo>
                              <a:lnTo>
                                <a:pt x="26" y="50"/>
                              </a:lnTo>
                              <a:lnTo>
                                <a:pt x="57" y="22"/>
                              </a:lnTo>
                              <a:lnTo>
                                <a:pt x="64" y="17"/>
                              </a:lnTo>
                              <a:lnTo>
                                <a:pt x="103" y="3"/>
                              </a:lnTo>
                              <a:lnTo>
                                <a:pt x="111" y="1"/>
                              </a:lnTo>
                              <a:lnTo>
                                <a:pt x="119" y="0"/>
                              </a:lnTo>
                              <a:lnTo>
                                <a:pt x="128" y="0"/>
                              </a:lnTo>
                              <a:lnTo>
                                <a:pt x="338" y="0"/>
                              </a:lnTo>
                              <a:lnTo>
                                <a:pt x="346" y="0"/>
                              </a:lnTo>
                              <a:lnTo>
                                <a:pt x="354" y="1"/>
                              </a:lnTo>
                              <a:lnTo>
                                <a:pt x="363" y="3"/>
                              </a:lnTo>
                              <a:lnTo>
                                <a:pt x="371" y="5"/>
                              </a:lnTo>
                              <a:lnTo>
                                <a:pt x="409" y="22"/>
                              </a:lnTo>
                              <a:lnTo>
                                <a:pt x="416" y="27"/>
                              </a:lnTo>
                              <a:lnTo>
                                <a:pt x="444" y="57"/>
                              </a:lnTo>
                              <a:lnTo>
                                <a:pt x="449" y="64"/>
                              </a:lnTo>
                              <a:lnTo>
                                <a:pt x="463" y="103"/>
                              </a:lnTo>
                              <a:lnTo>
                                <a:pt x="465" y="111"/>
                              </a:lnTo>
                              <a:lnTo>
                                <a:pt x="465" y="120"/>
                              </a:lnTo>
                              <a:lnTo>
                                <a:pt x="465" y="128"/>
                              </a:lnTo>
                              <a:lnTo>
                                <a:pt x="465" y="136"/>
                              </a:lnTo>
                              <a:lnTo>
                                <a:pt x="465" y="145"/>
                              </a:lnTo>
                              <a:lnTo>
                                <a:pt x="463" y="153"/>
                              </a:lnTo>
                              <a:lnTo>
                                <a:pt x="461" y="161"/>
                              </a:lnTo>
                              <a:lnTo>
                                <a:pt x="428" y="218"/>
                              </a:lnTo>
                              <a:lnTo>
                                <a:pt x="409" y="234"/>
                              </a:lnTo>
                              <a:lnTo>
                                <a:pt x="402" y="239"/>
                              </a:lnTo>
                              <a:lnTo>
                                <a:pt x="346" y="256"/>
                              </a:lnTo>
                              <a:lnTo>
                                <a:pt x="338" y="256"/>
                              </a:lnTo>
                              <a:lnTo>
                                <a:pt x="128" y="256"/>
                              </a:lnTo>
                              <a:lnTo>
                                <a:pt x="119" y="256"/>
                              </a:lnTo>
                              <a:lnTo>
                                <a:pt x="111" y="255"/>
                              </a:lnTo>
                              <a:lnTo>
                                <a:pt x="57" y="234"/>
                              </a:lnTo>
                              <a:lnTo>
                                <a:pt x="50" y="229"/>
                              </a:lnTo>
                              <a:lnTo>
                                <a:pt x="10" y="177"/>
                              </a:lnTo>
                              <a:lnTo>
                                <a:pt x="3" y="153"/>
                              </a:lnTo>
                              <a:lnTo>
                                <a:pt x="1" y="145"/>
                              </a:lnTo>
                              <a:lnTo>
                                <a:pt x="0" y="136"/>
                              </a:lnTo>
                              <a:lnTo>
                                <a:pt x="0" y="128"/>
                              </a:lnTo>
                              <a:close/>
                            </a:path>
                          </a:pathLst>
                        </a:custGeom>
                        <a:noFill/>
                        <a:ln w="9529">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43B496" id="Freeform 492" o:spid="_x0000_s1026" style="position:absolute;margin-left:98.4pt;margin-top:-.45pt;width:23.3pt;height:12.8pt;z-index:251754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" path="m,128r,-8l1,111r2,-8l4,95,22,57r4,-7l57,22r7,-5l103,3r8,-2l119,r9,l338,r8,l354,1r9,2l371,5r38,17l416,27r28,30l449,64r14,39l465,111r,9l465,128r,8l465,145r-2,8l461,161r-33,57l409,234r-7,5l346,256r-8,l128,256r-9,l111,255,57,234r-7,-5l10,177,3,153,1,145,,136r,-8xe" filled="f" strokecolor="#99a0a6" strokeweight=".26469mm">
                <v:path arrowok="t" o:connecttype="custom" o:connectlocs="0,75565;0,70485;635,64770;1905,59690;2540,54610;13970,30480;16510,26035;36195,8255;40640,5080;65405,-3810;70485,-5080;75565,-5715;81280,-5715;214630,-5715;219710,-5715;224790,-5080;230505,-3810;235585,-2540;259715,8255;264160,11430;281940,30480;285115,34925;294005,59690;295275,64770;295275,70485;295275,75565;295275,80645;295275,86360;294005,91440;292735,96520;271780,132715;259715,142875;255270,146050;219710,156845;214630,156845;81280,156845;75565,156845;70485,156210;36195,142875;31750,139700;6350,106680;1905,91440;635,86360;0,80645;0,75565" o:connectangles="0,0,0,0,0,0,0,0,0,0,0,0,0,0,0,0,0,0,0,0,0,0,0,0,0,0,0,0,0,0,0,0,0,0,0,0,0,0,0,0,0,0,0,0,0"/>
                <w10:wrap anchorx="page"/>
              </v:shape>
            </w:pict>
          </mc:Fallback>
        </mc:AlternateContent>
      </w:r>
      <w:r w:rsidRPr="001D7DFD">
        <w:rPr>
          <w:rFonts w:eastAsia="Roboto"/>
          <w:noProof/>
          <w:sz w:val="22"/>
          <w:szCs w:val="22"/>
          <w:lang w:val="pt-PT" w:eastAsia="en-US"/>
        </w:rPr>
        <mc:AlternateContent>
          <mc:Choice Requires="wps">
            <w:drawing>
              <wp:anchor distT="0" distB="0" distL="114300" distR="114300" simplePos="0" relativeHeight="251755520" behindDoc="0" locked="0" layoutInCell="1" allowOverlap="1" wp14:anchorId="290F1401" wp14:editId="427F3F55">
                <wp:simplePos x="0" y="0"/>
                <wp:positionH relativeFrom="page">
                  <wp:posOffset>1249680</wp:posOffset>
                </wp:positionH>
                <wp:positionV relativeFrom="paragraph">
                  <wp:posOffset>280670</wp:posOffset>
                </wp:positionV>
                <wp:extent cx="295910" cy="162560"/>
                <wp:effectExtent l="11430" t="13970" r="6985" b="4445"/>
                <wp:wrapNone/>
                <wp:docPr id="301" name="Freeform 4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910" cy="162560"/>
                        </a:xfrm>
                        <a:custGeom>
                          <a:avLst/>
                          <a:gdLst>
                            <a:gd name="T0" fmla="+- 0 1968 1968"/>
                            <a:gd name="T1" fmla="*/ T0 w 466"/>
                            <a:gd name="T2" fmla="+- 0 569 442"/>
                            <a:gd name="T3" fmla="*/ 569 h 256"/>
                            <a:gd name="T4" fmla="+- 0 1968 1968"/>
                            <a:gd name="T5" fmla="*/ T4 w 466"/>
                            <a:gd name="T6" fmla="+- 0 561 442"/>
                            <a:gd name="T7" fmla="*/ 561 h 256"/>
                            <a:gd name="T8" fmla="+- 0 1969 1968"/>
                            <a:gd name="T9" fmla="*/ T8 w 466"/>
                            <a:gd name="T10" fmla="+- 0 553 442"/>
                            <a:gd name="T11" fmla="*/ 553 h 256"/>
                            <a:gd name="T12" fmla="+- 0 1971 1968"/>
                            <a:gd name="T13" fmla="*/ T12 w 466"/>
                            <a:gd name="T14" fmla="+- 0 544 442"/>
                            <a:gd name="T15" fmla="*/ 544 h 256"/>
                            <a:gd name="T16" fmla="+- 0 1972 1968"/>
                            <a:gd name="T17" fmla="*/ T16 w 466"/>
                            <a:gd name="T18" fmla="+- 0 536 442"/>
                            <a:gd name="T19" fmla="*/ 536 h 256"/>
                            <a:gd name="T20" fmla="+- 0 1975 1968"/>
                            <a:gd name="T21" fmla="*/ T20 w 466"/>
                            <a:gd name="T22" fmla="+- 0 528 442"/>
                            <a:gd name="T23" fmla="*/ 528 h 256"/>
                            <a:gd name="T24" fmla="+- 0 1978 1968"/>
                            <a:gd name="T25" fmla="*/ T24 w 466"/>
                            <a:gd name="T26" fmla="+- 0 520 442"/>
                            <a:gd name="T27" fmla="*/ 520 h 256"/>
                            <a:gd name="T28" fmla="+- 0 1981 1968"/>
                            <a:gd name="T29" fmla="*/ T28 w 466"/>
                            <a:gd name="T30" fmla="+- 0 513 442"/>
                            <a:gd name="T31" fmla="*/ 513 h 256"/>
                            <a:gd name="T32" fmla="+- 0 1985 1968"/>
                            <a:gd name="T33" fmla="*/ T32 w 466"/>
                            <a:gd name="T34" fmla="+- 0 505 442"/>
                            <a:gd name="T35" fmla="*/ 505 h 256"/>
                            <a:gd name="T36" fmla="+- 0 1990 1968"/>
                            <a:gd name="T37" fmla="*/ T36 w 466"/>
                            <a:gd name="T38" fmla="+- 0 498 442"/>
                            <a:gd name="T39" fmla="*/ 498 h 256"/>
                            <a:gd name="T40" fmla="+- 0 1994 1968"/>
                            <a:gd name="T41" fmla="*/ T40 w 466"/>
                            <a:gd name="T42" fmla="+- 0 491 442"/>
                            <a:gd name="T43" fmla="*/ 491 h 256"/>
                            <a:gd name="T44" fmla="+- 0 2025 1968"/>
                            <a:gd name="T45" fmla="*/ T44 w 466"/>
                            <a:gd name="T46" fmla="+- 0 463 442"/>
                            <a:gd name="T47" fmla="*/ 463 h 256"/>
                            <a:gd name="T48" fmla="+- 0 2032 1968"/>
                            <a:gd name="T49" fmla="*/ T48 w 466"/>
                            <a:gd name="T50" fmla="+- 0 458 442"/>
                            <a:gd name="T51" fmla="*/ 458 h 256"/>
                            <a:gd name="T52" fmla="+- 0 2071 1968"/>
                            <a:gd name="T53" fmla="*/ T52 w 466"/>
                            <a:gd name="T54" fmla="+- 0 444 442"/>
                            <a:gd name="T55" fmla="*/ 444 h 256"/>
                            <a:gd name="T56" fmla="+- 0 2079 1968"/>
                            <a:gd name="T57" fmla="*/ T56 w 466"/>
                            <a:gd name="T58" fmla="+- 0 442 442"/>
                            <a:gd name="T59" fmla="*/ 442 h 256"/>
                            <a:gd name="T60" fmla="+- 0 2087 1968"/>
                            <a:gd name="T61" fmla="*/ T60 w 466"/>
                            <a:gd name="T62" fmla="+- 0 442 442"/>
                            <a:gd name="T63" fmla="*/ 442 h 256"/>
                            <a:gd name="T64" fmla="+- 0 2096 1968"/>
                            <a:gd name="T65" fmla="*/ T64 w 466"/>
                            <a:gd name="T66" fmla="+- 0 442 442"/>
                            <a:gd name="T67" fmla="*/ 442 h 256"/>
                            <a:gd name="T68" fmla="+- 0 2306 1968"/>
                            <a:gd name="T69" fmla="*/ T68 w 466"/>
                            <a:gd name="T70" fmla="+- 0 442 442"/>
                            <a:gd name="T71" fmla="*/ 442 h 256"/>
                            <a:gd name="T72" fmla="+- 0 2314 1968"/>
                            <a:gd name="T73" fmla="*/ T72 w 466"/>
                            <a:gd name="T74" fmla="+- 0 442 442"/>
                            <a:gd name="T75" fmla="*/ 442 h 256"/>
                            <a:gd name="T76" fmla="+- 0 2322 1968"/>
                            <a:gd name="T77" fmla="*/ T76 w 466"/>
                            <a:gd name="T78" fmla="+- 0 442 442"/>
                            <a:gd name="T79" fmla="*/ 442 h 256"/>
                            <a:gd name="T80" fmla="+- 0 2331 1968"/>
                            <a:gd name="T81" fmla="*/ T80 w 466"/>
                            <a:gd name="T82" fmla="+- 0 444 442"/>
                            <a:gd name="T83" fmla="*/ 444 h 256"/>
                            <a:gd name="T84" fmla="+- 0 2339 1968"/>
                            <a:gd name="T85" fmla="*/ T84 w 466"/>
                            <a:gd name="T86" fmla="+- 0 446 442"/>
                            <a:gd name="T87" fmla="*/ 446 h 256"/>
                            <a:gd name="T88" fmla="+- 0 2377 1968"/>
                            <a:gd name="T89" fmla="*/ T88 w 466"/>
                            <a:gd name="T90" fmla="+- 0 463 442"/>
                            <a:gd name="T91" fmla="*/ 463 h 256"/>
                            <a:gd name="T92" fmla="+- 0 2384 1968"/>
                            <a:gd name="T93" fmla="*/ T92 w 466"/>
                            <a:gd name="T94" fmla="+- 0 468 442"/>
                            <a:gd name="T95" fmla="*/ 468 h 256"/>
                            <a:gd name="T96" fmla="+- 0 2424 1968"/>
                            <a:gd name="T97" fmla="*/ T96 w 466"/>
                            <a:gd name="T98" fmla="+- 0 520 442"/>
                            <a:gd name="T99" fmla="*/ 520 h 256"/>
                            <a:gd name="T100" fmla="+- 0 2427 1968"/>
                            <a:gd name="T101" fmla="*/ T100 w 466"/>
                            <a:gd name="T102" fmla="+- 0 528 442"/>
                            <a:gd name="T103" fmla="*/ 528 h 256"/>
                            <a:gd name="T104" fmla="+- 0 2429 1968"/>
                            <a:gd name="T105" fmla="*/ T104 w 466"/>
                            <a:gd name="T106" fmla="+- 0 536 442"/>
                            <a:gd name="T107" fmla="*/ 536 h 256"/>
                            <a:gd name="T108" fmla="+- 0 2431 1968"/>
                            <a:gd name="T109" fmla="*/ T108 w 466"/>
                            <a:gd name="T110" fmla="+- 0 544 442"/>
                            <a:gd name="T111" fmla="*/ 544 h 256"/>
                            <a:gd name="T112" fmla="+- 0 2433 1968"/>
                            <a:gd name="T113" fmla="*/ T112 w 466"/>
                            <a:gd name="T114" fmla="+- 0 553 442"/>
                            <a:gd name="T115" fmla="*/ 553 h 256"/>
                            <a:gd name="T116" fmla="+- 0 2433 1968"/>
                            <a:gd name="T117" fmla="*/ T116 w 466"/>
                            <a:gd name="T118" fmla="+- 0 561 442"/>
                            <a:gd name="T119" fmla="*/ 561 h 256"/>
                            <a:gd name="T120" fmla="+- 0 2433 1968"/>
                            <a:gd name="T121" fmla="*/ T120 w 466"/>
                            <a:gd name="T122" fmla="+- 0 569 442"/>
                            <a:gd name="T123" fmla="*/ 569 h 256"/>
                            <a:gd name="T124" fmla="+- 0 2433 1968"/>
                            <a:gd name="T125" fmla="*/ T124 w 466"/>
                            <a:gd name="T126" fmla="+- 0 578 442"/>
                            <a:gd name="T127" fmla="*/ 578 h 256"/>
                            <a:gd name="T128" fmla="+- 0 2433 1968"/>
                            <a:gd name="T129" fmla="*/ T128 w 466"/>
                            <a:gd name="T130" fmla="+- 0 586 442"/>
                            <a:gd name="T131" fmla="*/ 586 h 256"/>
                            <a:gd name="T132" fmla="+- 0 2431 1968"/>
                            <a:gd name="T133" fmla="*/ T132 w 466"/>
                            <a:gd name="T134" fmla="+- 0 594 442"/>
                            <a:gd name="T135" fmla="*/ 594 h 256"/>
                            <a:gd name="T136" fmla="+- 0 2429 1968"/>
                            <a:gd name="T137" fmla="*/ T136 w 466"/>
                            <a:gd name="T138" fmla="+- 0 602 442"/>
                            <a:gd name="T139" fmla="*/ 602 h 256"/>
                            <a:gd name="T140" fmla="+- 0 2412 1968"/>
                            <a:gd name="T141" fmla="*/ T140 w 466"/>
                            <a:gd name="T142" fmla="+- 0 640 442"/>
                            <a:gd name="T143" fmla="*/ 640 h 256"/>
                            <a:gd name="T144" fmla="+- 0 2407 1968"/>
                            <a:gd name="T145" fmla="*/ T144 w 466"/>
                            <a:gd name="T146" fmla="+- 0 647 442"/>
                            <a:gd name="T147" fmla="*/ 647 h 256"/>
                            <a:gd name="T148" fmla="+- 0 2377 1968"/>
                            <a:gd name="T149" fmla="*/ T148 w 466"/>
                            <a:gd name="T150" fmla="+- 0 675 442"/>
                            <a:gd name="T151" fmla="*/ 675 h 256"/>
                            <a:gd name="T152" fmla="+- 0 2370 1968"/>
                            <a:gd name="T153" fmla="*/ T152 w 466"/>
                            <a:gd name="T154" fmla="+- 0 680 442"/>
                            <a:gd name="T155" fmla="*/ 680 h 256"/>
                            <a:gd name="T156" fmla="+- 0 2362 1968"/>
                            <a:gd name="T157" fmla="*/ T156 w 466"/>
                            <a:gd name="T158" fmla="+- 0 684 442"/>
                            <a:gd name="T159" fmla="*/ 684 h 256"/>
                            <a:gd name="T160" fmla="+- 0 2355 1968"/>
                            <a:gd name="T161" fmla="*/ T160 w 466"/>
                            <a:gd name="T162" fmla="+- 0 687 442"/>
                            <a:gd name="T163" fmla="*/ 687 h 256"/>
                            <a:gd name="T164" fmla="+- 0 2347 1968"/>
                            <a:gd name="T165" fmla="*/ T164 w 466"/>
                            <a:gd name="T166" fmla="+- 0 690 442"/>
                            <a:gd name="T167" fmla="*/ 690 h 256"/>
                            <a:gd name="T168" fmla="+- 0 2339 1968"/>
                            <a:gd name="T169" fmla="*/ T168 w 466"/>
                            <a:gd name="T170" fmla="+- 0 693 442"/>
                            <a:gd name="T171" fmla="*/ 693 h 256"/>
                            <a:gd name="T172" fmla="+- 0 2331 1968"/>
                            <a:gd name="T173" fmla="*/ T172 w 466"/>
                            <a:gd name="T174" fmla="+- 0 694 442"/>
                            <a:gd name="T175" fmla="*/ 694 h 256"/>
                            <a:gd name="T176" fmla="+- 0 2322 1968"/>
                            <a:gd name="T177" fmla="*/ T176 w 466"/>
                            <a:gd name="T178" fmla="+- 0 696 442"/>
                            <a:gd name="T179" fmla="*/ 696 h 256"/>
                            <a:gd name="T180" fmla="+- 0 2314 1968"/>
                            <a:gd name="T181" fmla="*/ T180 w 466"/>
                            <a:gd name="T182" fmla="+- 0 697 442"/>
                            <a:gd name="T183" fmla="*/ 697 h 256"/>
                            <a:gd name="T184" fmla="+- 0 2306 1968"/>
                            <a:gd name="T185" fmla="*/ T184 w 466"/>
                            <a:gd name="T186" fmla="+- 0 697 442"/>
                            <a:gd name="T187" fmla="*/ 697 h 256"/>
                            <a:gd name="T188" fmla="+- 0 2096 1968"/>
                            <a:gd name="T189" fmla="*/ T188 w 466"/>
                            <a:gd name="T190" fmla="+- 0 697 442"/>
                            <a:gd name="T191" fmla="*/ 697 h 256"/>
                            <a:gd name="T192" fmla="+- 0 2087 1968"/>
                            <a:gd name="T193" fmla="*/ T192 w 466"/>
                            <a:gd name="T194" fmla="+- 0 697 442"/>
                            <a:gd name="T195" fmla="*/ 697 h 256"/>
                            <a:gd name="T196" fmla="+- 0 2079 1968"/>
                            <a:gd name="T197" fmla="*/ T196 w 466"/>
                            <a:gd name="T198" fmla="+- 0 696 442"/>
                            <a:gd name="T199" fmla="*/ 696 h 256"/>
                            <a:gd name="T200" fmla="+- 0 2071 1968"/>
                            <a:gd name="T201" fmla="*/ T200 w 466"/>
                            <a:gd name="T202" fmla="+- 0 694 442"/>
                            <a:gd name="T203" fmla="*/ 694 h 256"/>
                            <a:gd name="T204" fmla="+- 0 2063 1968"/>
                            <a:gd name="T205" fmla="*/ T204 w 466"/>
                            <a:gd name="T206" fmla="+- 0 693 442"/>
                            <a:gd name="T207" fmla="*/ 693 h 256"/>
                            <a:gd name="T208" fmla="+- 0 2055 1968"/>
                            <a:gd name="T209" fmla="*/ T208 w 466"/>
                            <a:gd name="T210" fmla="+- 0 690 442"/>
                            <a:gd name="T211" fmla="*/ 690 h 256"/>
                            <a:gd name="T212" fmla="+- 0 2047 1968"/>
                            <a:gd name="T213" fmla="*/ T212 w 466"/>
                            <a:gd name="T214" fmla="+- 0 687 442"/>
                            <a:gd name="T215" fmla="*/ 687 h 256"/>
                            <a:gd name="T216" fmla="+- 0 2039 1968"/>
                            <a:gd name="T217" fmla="*/ T216 w 466"/>
                            <a:gd name="T218" fmla="+- 0 684 442"/>
                            <a:gd name="T219" fmla="*/ 684 h 256"/>
                            <a:gd name="T220" fmla="+- 0 2032 1968"/>
                            <a:gd name="T221" fmla="*/ T220 w 466"/>
                            <a:gd name="T222" fmla="+- 0 680 442"/>
                            <a:gd name="T223" fmla="*/ 680 h 256"/>
                            <a:gd name="T224" fmla="+- 0 2025 1968"/>
                            <a:gd name="T225" fmla="*/ T224 w 466"/>
                            <a:gd name="T226" fmla="+- 0 675 442"/>
                            <a:gd name="T227" fmla="*/ 675 h 256"/>
                            <a:gd name="T228" fmla="+- 0 2018 1968"/>
                            <a:gd name="T229" fmla="*/ T228 w 466"/>
                            <a:gd name="T230" fmla="+- 0 671 442"/>
                            <a:gd name="T231" fmla="*/ 671 h 256"/>
                            <a:gd name="T232" fmla="+- 0 1978 1968"/>
                            <a:gd name="T233" fmla="*/ T232 w 466"/>
                            <a:gd name="T234" fmla="+- 0 618 442"/>
                            <a:gd name="T235" fmla="*/ 618 h 256"/>
                            <a:gd name="T236" fmla="+- 0 1971 1968"/>
                            <a:gd name="T237" fmla="*/ T236 w 466"/>
                            <a:gd name="T238" fmla="+- 0 594 442"/>
                            <a:gd name="T239" fmla="*/ 594 h 256"/>
                            <a:gd name="T240" fmla="+- 0 1969 1968"/>
                            <a:gd name="T241" fmla="*/ T240 w 466"/>
                            <a:gd name="T242" fmla="+- 0 586 442"/>
                            <a:gd name="T243" fmla="*/ 586 h 256"/>
                            <a:gd name="T244" fmla="+- 0 1968 1968"/>
                            <a:gd name="T245" fmla="*/ T244 w 466"/>
                            <a:gd name="T246" fmla="+- 0 578 442"/>
                            <a:gd name="T247" fmla="*/ 578 h 256"/>
                            <a:gd name="T248" fmla="+- 0 1968 1968"/>
                            <a:gd name="T249" fmla="*/ T248 w 466"/>
                            <a:gd name="T250" fmla="+- 0 569 442"/>
                            <a:gd name="T251" fmla="*/ 569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466" h="256">
                              <a:moveTo>
                                <a:pt x="0" y="127"/>
                              </a:moveTo>
                              <a:lnTo>
                                <a:pt x="0" y="119"/>
                              </a:lnTo>
                              <a:lnTo>
                                <a:pt x="1" y="111"/>
                              </a:lnTo>
                              <a:lnTo>
                                <a:pt x="3" y="102"/>
                              </a:lnTo>
                              <a:lnTo>
                                <a:pt x="4" y="94"/>
                              </a:lnTo>
                              <a:lnTo>
                                <a:pt x="7" y="86"/>
                              </a:lnTo>
                              <a:lnTo>
                                <a:pt x="10" y="78"/>
                              </a:lnTo>
                              <a:lnTo>
                                <a:pt x="13" y="71"/>
                              </a:lnTo>
                              <a:lnTo>
                                <a:pt x="17" y="63"/>
                              </a:lnTo>
                              <a:lnTo>
                                <a:pt x="22" y="56"/>
                              </a:lnTo>
                              <a:lnTo>
                                <a:pt x="26" y="49"/>
                              </a:lnTo>
                              <a:lnTo>
                                <a:pt x="57" y="21"/>
                              </a:lnTo>
                              <a:lnTo>
                                <a:pt x="64" y="16"/>
                              </a:lnTo>
                              <a:lnTo>
                                <a:pt x="103" y="2"/>
                              </a:lnTo>
                              <a:lnTo>
                                <a:pt x="111" y="0"/>
                              </a:lnTo>
                              <a:lnTo>
                                <a:pt x="119" y="0"/>
                              </a:lnTo>
                              <a:lnTo>
                                <a:pt x="128" y="0"/>
                              </a:lnTo>
                              <a:lnTo>
                                <a:pt x="338" y="0"/>
                              </a:lnTo>
                              <a:lnTo>
                                <a:pt x="346" y="0"/>
                              </a:lnTo>
                              <a:lnTo>
                                <a:pt x="354" y="0"/>
                              </a:lnTo>
                              <a:lnTo>
                                <a:pt x="363" y="2"/>
                              </a:lnTo>
                              <a:lnTo>
                                <a:pt x="371" y="4"/>
                              </a:lnTo>
                              <a:lnTo>
                                <a:pt x="409" y="21"/>
                              </a:lnTo>
                              <a:lnTo>
                                <a:pt x="416" y="26"/>
                              </a:lnTo>
                              <a:lnTo>
                                <a:pt x="456" y="78"/>
                              </a:lnTo>
                              <a:lnTo>
                                <a:pt x="459" y="86"/>
                              </a:lnTo>
                              <a:lnTo>
                                <a:pt x="461" y="94"/>
                              </a:lnTo>
                              <a:lnTo>
                                <a:pt x="463" y="102"/>
                              </a:lnTo>
                              <a:lnTo>
                                <a:pt x="465" y="111"/>
                              </a:lnTo>
                              <a:lnTo>
                                <a:pt x="465" y="119"/>
                              </a:lnTo>
                              <a:lnTo>
                                <a:pt x="465" y="127"/>
                              </a:lnTo>
                              <a:lnTo>
                                <a:pt x="465" y="136"/>
                              </a:lnTo>
                              <a:lnTo>
                                <a:pt x="465" y="144"/>
                              </a:lnTo>
                              <a:lnTo>
                                <a:pt x="463" y="152"/>
                              </a:lnTo>
                              <a:lnTo>
                                <a:pt x="461" y="160"/>
                              </a:lnTo>
                              <a:lnTo>
                                <a:pt x="444" y="198"/>
                              </a:lnTo>
                              <a:lnTo>
                                <a:pt x="439" y="205"/>
                              </a:lnTo>
                              <a:lnTo>
                                <a:pt x="409" y="233"/>
                              </a:lnTo>
                              <a:lnTo>
                                <a:pt x="402" y="238"/>
                              </a:lnTo>
                              <a:lnTo>
                                <a:pt x="394" y="242"/>
                              </a:lnTo>
                              <a:lnTo>
                                <a:pt x="387" y="245"/>
                              </a:lnTo>
                              <a:lnTo>
                                <a:pt x="379" y="248"/>
                              </a:lnTo>
                              <a:lnTo>
                                <a:pt x="371" y="251"/>
                              </a:lnTo>
                              <a:lnTo>
                                <a:pt x="363" y="252"/>
                              </a:lnTo>
                              <a:lnTo>
                                <a:pt x="354" y="254"/>
                              </a:lnTo>
                              <a:lnTo>
                                <a:pt x="346" y="255"/>
                              </a:lnTo>
                              <a:lnTo>
                                <a:pt x="338" y="255"/>
                              </a:lnTo>
                              <a:lnTo>
                                <a:pt x="128" y="255"/>
                              </a:lnTo>
                              <a:lnTo>
                                <a:pt x="119" y="255"/>
                              </a:lnTo>
                              <a:lnTo>
                                <a:pt x="111" y="254"/>
                              </a:lnTo>
                              <a:lnTo>
                                <a:pt x="103" y="252"/>
                              </a:lnTo>
                              <a:lnTo>
                                <a:pt x="95" y="251"/>
                              </a:lnTo>
                              <a:lnTo>
                                <a:pt x="87" y="248"/>
                              </a:lnTo>
                              <a:lnTo>
                                <a:pt x="79" y="245"/>
                              </a:lnTo>
                              <a:lnTo>
                                <a:pt x="71" y="242"/>
                              </a:lnTo>
                              <a:lnTo>
                                <a:pt x="64" y="238"/>
                              </a:lnTo>
                              <a:lnTo>
                                <a:pt x="57" y="233"/>
                              </a:lnTo>
                              <a:lnTo>
                                <a:pt x="50" y="229"/>
                              </a:lnTo>
                              <a:lnTo>
                                <a:pt x="10" y="176"/>
                              </a:lnTo>
                              <a:lnTo>
                                <a:pt x="3" y="152"/>
                              </a:lnTo>
                              <a:lnTo>
                                <a:pt x="1" y="144"/>
                              </a:lnTo>
                              <a:lnTo>
                                <a:pt x="0" y="136"/>
                              </a:lnTo>
                              <a:lnTo>
                                <a:pt x="0" y="127"/>
                              </a:lnTo>
                              <a:close/>
                            </a:path>
                          </a:pathLst>
                        </a:custGeom>
                        <a:noFill/>
                        <a:ln w="9529">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764710" id="Freeform 493" o:spid="_x0000_s1026" style="position:absolute;margin-left:98.4pt;margin-top:22.1pt;width:23.3pt;height:12.8pt;z-index:25175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" path="m,127r,-8l1,111r2,-9l4,94,7,86r3,-8l13,71r4,-8l22,56r4,-7l57,21r7,-5l103,2,111,r8,l128,,338,r8,l354,r9,2l371,4r38,17l416,26r40,52l459,86r2,8l463,102r2,9l465,119r,8l465,136r,8l463,152r-2,8l444,198r-5,7l409,233r-7,5l394,242r-7,3l379,248r-8,3l363,252r-9,2l346,255r-8,l128,255r-9,l111,254r-8,-2l95,251r-8,-3l79,245r-8,-3l64,238r-7,-5l50,229,10,176,3,152,1,144,,136r,-9xe" filled="f" strokecolor="#99a0a6" strokeweight=".26469mm">
                <v:path arrowok="t" o:connecttype="custom" o:connectlocs="0,361315;0,356235;635,351155;1905,345440;2540,340360;4445,335280;6350,330200;8255,325755;10795,320675;13970,316230;16510,311785;36195,294005;40640,290830;65405,281940;70485,280670;75565,280670;81280,280670;214630,280670;219710,280670;224790,280670;230505,281940;235585,283210;259715,294005;264160,297180;289560,330200;291465,335280;292735,340360;294005,345440;295275,351155;295275,356235;295275,361315;295275,367030;295275,372110;294005,377190;292735,382270;281940,406400;278765,410845;259715,428625;255270,431800;250190,434340;245745,436245;240665,438150;235585,440055;230505,440690;224790,441960;219710,442595;214630,442595;81280,442595;75565,442595;70485,441960;65405,440690;60325,440055;55245,438150;50165,436245;45085,434340;40640,431800;36195,428625;31750,426085;6350,392430;1905,377190;635,372110;0,367030;0,361315" o:connectangles="0,0,0,0,0,0,0,0,0,0,0,0,0,0,0,0,0,0,0,0,0,0,0,0,0,0,0,0,0,0,0,0,0,0,0,0,0,0,0,0,0,0,0,0,0,0,0,0,0,0,0,0,0,0,0,0,0,0,0,0,0,0,0"/>
                <w10:wrap anchorx="page"/>
              </v:shape>
            </w:pict>
          </mc:Fallback>
        </mc:AlternateContent>
      </w:r>
      <w:r w:rsidRPr="001D7DFD">
        <w:rPr>
          <w:rFonts w:eastAsia="Roboto"/>
          <w:color w:val="202024"/>
          <w:sz w:val="22"/>
          <w:szCs w:val="22"/>
          <w:lang w:val="pt-PT" w:eastAsia="en-US"/>
        </w:rPr>
        <w:t>Sim</w:t>
      </w:r>
      <w:r w:rsidRPr="001D7DFD">
        <w:rPr>
          <w:rFonts w:eastAsia="Roboto"/>
          <w:color w:val="202024"/>
          <w:spacing w:val="-52"/>
          <w:sz w:val="22"/>
          <w:szCs w:val="22"/>
          <w:lang w:val="pt-PT" w:eastAsia="en-US"/>
        </w:rPr>
        <w:t xml:space="preserve"> </w:t>
      </w:r>
      <w:r w:rsidRPr="001D7DFD">
        <w:rPr>
          <w:rFonts w:eastAsia="Roboto"/>
          <w:color w:val="202024"/>
          <w:sz w:val="22"/>
          <w:szCs w:val="22"/>
          <w:lang w:val="pt-PT" w:eastAsia="en-US"/>
        </w:rPr>
        <w:t>Não</w:t>
      </w:r>
    </w:p>
    <w:p w14:paraId="77230A31" w14:textId="77777777" w:rsidR="007217E2" w:rsidRPr="001D7DFD" w:rsidRDefault="007217E2" w:rsidP="007217E2">
      <w:pPr>
        <w:widowControl w:val="0"/>
        <w:suppressAutoHyphens w:val="0"/>
        <w:autoSpaceDE w:val="0"/>
        <w:autoSpaceDN w:val="0"/>
        <w:spacing w:after="0"/>
        <w:ind w:firstLine="0"/>
        <w:jc w:val="left"/>
        <w:rPr>
          <w:rFonts w:eastAsia="Roboto"/>
          <w:sz w:val="26"/>
          <w:szCs w:val="24"/>
          <w:lang w:val="pt-PT" w:eastAsia="en-US"/>
        </w:rPr>
      </w:pPr>
    </w:p>
    <w:p w14:paraId="164B01B9" w14:textId="77777777" w:rsidR="007217E2" w:rsidRPr="001D7DFD" w:rsidRDefault="007217E2" w:rsidP="007217E2">
      <w:pPr>
        <w:widowControl w:val="0"/>
        <w:suppressAutoHyphens w:val="0"/>
        <w:autoSpaceDE w:val="0"/>
        <w:autoSpaceDN w:val="0"/>
        <w:spacing w:before="8" w:after="0"/>
        <w:ind w:firstLine="0"/>
        <w:jc w:val="left"/>
        <w:rPr>
          <w:rFonts w:eastAsia="Roboto"/>
          <w:sz w:val="34"/>
          <w:szCs w:val="24"/>
          <w:lang w:val="pt-PT" w:eastAsia="en-US"/>
        </w:rPr>
      </w:pPr>
    </w:p>
    <w:p w14:paraId="568DDCDD" w14:textId="77777777" w:rsidR="007217E2" w:rsidRPr="001D7DFD" w:rsidRDefault="007217E2" w:rsidP="007217E2">
      <w:pPr>
        <w:widowControl w:val="0"/>
        <w:suppressAutoHyphens w:val="0"/>
        <w:autoSpaceDE w:val="0"/>
        <w:autoSpaceDN w:val="0"/>
        <w:spacing w:after="0"/>
        <w:ind w:left="770" w:firstLine="0"/>
        <w:jc w:val="left"/>
        <w:rPr>
          <w:rFonts w:eastAsia="Roboto"/>
          <w:szCs w:val="24"/>
          <w:lang w:val="pt-PT" w:eastAsia="en-US"/>
        </w:rPr>
      </w:pPr>
      <w:r w:rsidRPr="001D7DFD">
        <w:rPr>
          <w:rFonts w:eastAsia="Roboto"/>
          <w:szCs w:val="24"/>
          <w:lang w:val="pt-PT" w:eastAsia="en-US"/>
        </w:rPr>
        <w:t>Perﬁl</w:t>
      </w:r>
    </w:p>
    <w:p w14:paraId="1B5EEF24" w14:textId="77777777" w:rsidR="007217E2" w:rsidRPr="001D7DFD" w:rsidRDefault="007217E2" w:rsidP="007217E2">
      <w:pPr>
        <w:widowControl w:val="0"/>
        <w:suppressAutoHyphens w:val="0"/>
        <w:autoSpaceDE w:val="0"/>
        <w:autoSpaceDN w:val="0"/>
        <w:spacing w:after="0"/>
        <w:ind w:firstLine="0"/>
        <w:jc w:val="left"/>
        <w:rPr>
          <w:rFonts w:eastAsia="Roboto"/>
          <w:sz w:val="20"/>
          <w:szCs w:val="24"/>
          <w:lang w:val="pt-PT" w:eastAsia="en-US"/>
        </w:rPr>
      </w:pPr>
    </w:p>
    <w:p w14:paraId="2408FE4A" w14:textId="77777777" w:rsidR="007217E2" w:rsidRPr="001D7DFD" w:rsidRDefault="007217E2" w:rsidP="007217E2">
      <w:pPr>
        <w:widowControl w:val="0"/>
        <w:suppressAutoHyphens w:val="0"/>
        <w:autoSpaceDE w:val="0"/>
        <w:autoSpaceDN w:val="0"/>
        <w:spacing w:before="2" w:after="0"/>
        <w:ind w:firstLine="0"/>
        <w:jc w:val="left"/>
        <w:rPr>
          <w:rFonts w:eastAsia="Roboto"/>
          <w:sz w:val="23"/>
          <w:szCs w:val="24"/>
          <w:lang w:val="pt-PT" w:eastAsia="en-US"/>
        </w:rPr>
      </w:pPr>
    </w:p>
    <w:p w14:paraId="081017EE" w14:textId="77777777" w:rsidR="007217E2" w:rsidRPr="001D7DFD" w:rsidRDefault="007217E2">
      <w:pPr>
        <w:widowControl w:val="0"/>
        <w:numPr>
          <w:ilvl w:val="0"/>
          <w:numId w:val="20"/>
        </w:numPr>
        <w:tabs>
          <w:tab w:val="left" w:pos="609"/>
        </w:tabs>
        <w:suppressAutoHyphens w:val="0"/>
        <w:autoSpaceDE w:val="0"/>
        <w:autoSpaceDN w:val="0"/>
        <w:spacing w:before="95" w:after="0"/>
        <w:jc w:val="left"/>
        <w:rPr>
          <w:rFonts w:eastAsia="Roboto"/>
          <w:szCs w:val="22"/>
          <w:lang w:val="pt-PT" w:eastAsia="en-US"/>
        </w:rPr>
      </w:pPr>
      <w:r w:rsidRPr="001D7DFD">
        <w:rPr>
          <w:rFonts w:eastAsia="Roboto"/>
          <w:color w:val="202024"/>
          <w:szCs w:val="22"/>
          <w:lang w:val="pt-PT" w:eastAsia="en-US"/>
        </w:rPr>
        <w:t>Qual</w:t>
      </w:r>
      <w:r w:rsidRPr="001D7DFD">
        <w:rPr>
          <w:rFonts w:eastAsia="Roboto"/>
          <w:color w:val="202024"/>
          <w:spacing w:val="-7"/>
          <w:szCs w:val="22"/>
          <w:lang w:val="pt-PT" w:eastAsia="en-US"/>
        </w:rPr>
        <w:t xml:space="preserve"> </w:t>
      </w:r>
      <w:r w:rsidRPr="001D7DFD">
        <w:rPr>
          <w:rFonts w:eastAsia="Roboto"/>
          <w:color w:val="202024"/>
          <w:szCs w:val="22"/>
          <w:lang w:val="pt-PT" w:eastAsia="en-US"/>
        </w:rPr>
        <w:t>a</w:t>
      </w:r>
      <w:r w:rsidRPr="001D7DFD">
        <w:rPr>
          <w:rFonts w:eastAsia="Roboto"/>
          <w:color w:val="202024"/>
          <w:spacing w:val="-7"/>
          <w:szCs w:val="22"/>
          <w:lang w:val="pt-PT" w:eastAsia="en-US"/>
        </w:rPr>
        <w:t xml:space="preserve"> </w:t>
      </w:r>
      <w:r w:rsidRPr="001D7DFD">
        <w:rPr>
          <w:rFonts w:eastAsia="Roboto"/>
          <w:color w:val="202024"/>
          <w:szCs w:val="22"/>
          <w:lang w:val="pt-PT" w:eastAsia="en-US"/>
        </w:rPr>
        <w:t>sua</w:t>
      </w:r>
      <w:r w:rsidRPr="001D7DFD">
        <w:rPr>
          <w:rFonts w:eastAsia="Roboto"/>
          <w:color w:val="202024"/>
          <w:spacing w:val="-7"/>
          <w:szCs w:val="22"/>
          <w:lang w:val="pt-PT" w:eastAsia="en-US"/>
        </w:rPr>
        <w:t xml:space="preserve"> </w:t>
      </w:r>
      <w:r w:rsidRPr="001D7DFD">
        <w:rPr>
          <w:rFonts w:eastAsia="Roboto"/>
          <w:color w:val="202024"/>
          <w:szCs w:val="22"/>
          <w:lang w:val="pt-PT" w:eastAsia="en-US"/>
        </w:rPr>
        <w:t>idade?</w:t>
      </w:r>
      <w:r w:rsidRPr="001D7DFD">
        <w:rPr>
          <w:rFonts w:eastAsia="Roboto"/>
          <w:color w:val="202024"/>
          <w:spacing w:val="-6"/>
          <w:szCs w:val="22"/>
          <w:lang w:val="pt-PT" w:eastAsia="en-US"/>
        </w:rPr>
        <w:t xml:space="preserve"> </w:t>
      </w:r>
      <w:r w:rsidRPr="001D7DFD">
        <w:rPr>
          <w:rFonts w:eastAsia="Roboto"/>
          <w:color w:val="D92F25"/>
          <w:szCs w:val="22"/>
          <w:lang w:val="pt-PT" w:eastAsia="en-US"/>
        </w:rPr>
        <w:t>*</w:t>
      </w:r>
    </w:p>
    <w:p w14:paraId="6C72BE08" w14:textId="77777777" w:rsidR="007217E2" w:rsidRPr="001D7DFD" w:rsidRDefault="007217E2" w:rsidP="007217E2">
      <w:pPr>
        <w:widowControl w:val="0"/>
        <w:suppressAutoHyphens w:val="0"/>
        <w:autoSpaceDE w:val="0"/>
        <w:autoSpaceDN w:val="0"/>
        <w:spacing w:before="7" w:after="0"/>
        <w:ind w:firstLine="0"/>
        <w:jc w:val="left"/>
        <w:rPr>
          <w:rFonts w:eastAsia="Roboto"/>
          <w:sz w:val="15"/>
          <w:szCs w:val="24"/>
          <w:lang w:val="pt-PT" w:eastAsia="en-US"/>
        </w:rPr>
      </w:pPr>
    </w:p>
    <w:p w14:paraId="08F11812" w14:textId="77777777" w:rsidR="007217E2" w:rsidRPr="001D7DFD" w:rsidRDefault="007217E2" w:rsidP="007217E2">
      <w:pPr>
        <w:widowControl w:val="0"/>
        <w:suppressAutoHyphens w:val="0"/>
        <w:autoSpaceDE w:val="0"/>
        <w:autoSpaceDN w:val="0"/>
        <w:spacing w:before="95" w:after="0"/>
        <w:ind w:left="608" w:firstLine="0"/>
        <w:jc w:val="left"/>
        <w:rPr>
          <w:rFonts w:eastAsia="Roboto"/>
          <w:i/>
          <w:szCs w:val="22"/>
          <w:lang w:val="pt-PT" w:eastAsia="en-US"/>
        </w:rPr>
      </w:pPr>
      <w:r w:rsidRPr="001D7DFD">
        <w:rPr>
          <w:rFonts w:eastAsia="Roboto"/>
          <w:i/>
          <w:color w:val="202024"/>
          <w:w w:val="95"/>
          <w:szCs w:val="22"/>
          <w:lang w:val="pt-PT" w:eastAsia="en-US"/>
        </w:rPr>
        <w:t>Marcar</w:t>
      </w:r>
      <w:r w:rsidRPr="001D7DFD">
        <w:rPr>
          <w:rFonts w:eastAsia="Roboto"/>
          <w:i/>
          <w:color w:val="202024"/>
          <w:spacing w:val="14"/>
          <w:w w:val="95"/>
          <w:szCs w:val="22"/>
          <w:lang w:val="pt-PT" w:eastAsia="en-US"/>
        </w:rPr>
        <w:t xml:space="preserve"> </w:t>
      </w:r>
      <w:r w:rsidRPr="001D7DFD">
        <w:rPr>
          <w:rFonts w:eastAsia="Roboto"/>
          <w:i/>
          <w:color w:val="202024"/>
          <w:w w:val="95"/>
          <w:szCs w:val="22"/>
          <w:lang w:val="pt-PT" w:eastAsia="en-US"/>
        </w:rPr>
        <w:t>apenas</w:t>
      </w:r>
      <w:r w:rsidRPr="001D7DFD">
        <w:rPr>
          <w:rFonts w:eastAsia="Roboto"/>
          <w:i/>
          <w:color w:val="202024"/>
          <w:spacing w:val="15"/>
          <w:w w:val="95"/>
          <w:szCs w:val="22"/>
          <w:lang w:val="pt-PT" w:eastAsia="en-US"/>
        </w:rPr>
        <w:t xml:space="preserve"> </w:t>
      </w:r>
      <w:r w:rsidRPr="001D7DFD">
        <w:rPr>
          <w:rFonts w:eastAsia="Roboto"/>
          <w:i/>
          <w:color w:val="202024"/>
          <w:w w:val="95"/>
          <w:szCs w:val="22"/>
          <w:lang w:val="pt-PT" w:eastAsia="en-US"/>
        </w:rPr>
        <w:t>uma</w:t>
      </w:r>
      <w:r w:rsidRPr="001D7DFD">
        <w:rPr>
          <w:rFonts w:eastAsia="Roboto"/>
          <w:i/>
          <w:color w:val="202024"/>
          <w:spacing w:val="15"/>
          <w:w w:val="95"/>
          <w:szCs w:val="22"/>
          <w:lang w:val="pt-PT" w:eastAsia="en-US"/>
        </w:rPr>
        <w:t xml:space="preserve"> </w:t>
      </w:r>
      <w:r w:rsidRPr="001D7DFD">
        <w:rPr>
          <w:rFonts w:eastAsia="Roboto"/>
          <w:i/>
          <w:color w:val="202024"/>
          <w:w w:val="95"/>
          <w:szCs w:val="22"/>
          <w:lang w:val="pt-PT" w:eastAsia="en-US"/>
        </w:rPr>
        <w:t>oval.</w:t>
      </w:r>
    </w:p>
    <w:p w14:paraId="24351207" w14:textId="77777777" w:rsidR="007217E2" w:rsidRPr="001D7DFD" w:rsidRDefault="007217E2" w:rsidP="007217E2">
      <w:pPr>
        <w:widowControl w:val="0"/>
        <w:suppressAutoHyphens w:val="0"/>
        <w:autoSpaceDE w:val="0"/>
        <w:autoSpaceDN w:val="0"/>
        <w:spacing w:before="10" w:after="0"/>
        <w:ind w:firstLine="0"/>
        <w:jc w:val="left"/>
        <w:rPr>
          <w:rFonts w:eastAsia="Roboto"/>
          <w:i/>
          <w:sz w:val="28"/>
          <w:szCs w:val="24"/>
          <w:lang w:val="pt-PT" w:eastAsia="en-US"/>
        </w:rPr>
      </w:pPr>
    </w:p>
    <w:p w14:paraId="230165D2" w14:textId="77777777" w:rsidR="007217E2" w:rsidRPr="001D7DFD" w:rsidRDefault="007217E2" w:rsidP="007217E2">
      <w:pPr>
        <w:widowControl w:val="0"/>
        <w:suppressAutoHyphens w:val="0"/>
        <w:autoSpaceDE w:val="0"/>
        <w:autoSpaceDN w:val="0"/>
        <w:spacing w:after="0" w:line="408" w:lineRule="auto"/>
        <w:ind w:left="1231" w:right="6261" w:firstLine="0"/>
        <w:jc w:val="left"/>
        <w:rPr>
          <w:rFonts w:eastAsia="Roboto"/>
          <w:sz w:val="22"/>
          <w:szCs w:val="22"/>
          <w:lang w:val="pt-PT" w:eastAsia="en-US"/>
        </w:rPr>
      </w:pPr>
      <w:r w:rsidRPr="001D7DFD">
        <w:rPr>
          <w:rFonts w:eastAsia="Roboto"/>
          <w:noProof/>
          <w:sz w:val="22"/>
          <w:szCs w:val="22"/>
          <w:lang w:val="pt-PT" w:eastAsia="en-US"/>
        </w:rPr>
        <mc:AlternateContent>
          <mc:Choice Requires="wps">
            <w:drawing>
              <wp:anchor distT="0" distB="0" distL="114300" distR="114300" simplePos="0" relativeHeight="251756544" behindDoc="0" locked="0" layoutInCell="1" allowOverlap="1" wp14:anchorId="26AD78F8" wp14:editId="68069ACF">
                <wp:simplePos x="0" y="0"/>
                <wp:positionH relativeFrom="page">
                  <wp:posOffset>1249680</wp:posOffset>
                </wp:positionH>
                <wp:positionV relativeFrom="paragraph">
                  <wp:posOffset>-5715</wp:posOffset>
                </wp:positionV>
                <wp:extent cx="295910" cy="162560"/>
                <wp:effectExtent l="11430" t="13335" r="6985" b="5080"/>
                <wp:wrapNone/>
                <wp:docPr id="300" name="Freeform 4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910" cy="162560"/>
                        </a:xfrm>
                        <a:custGeom>
                          <a:avLst/>
                          <a:gdLst>
                            <a:gd name="T0" fmla="+- 0 1968 1968"/>
                            <a:gd name="T1" fmla="*/ T0 w 466"/>
                            <a:gd name="T2" fmla="+- 0 119 -9"/>
                            <a:gd name="T3" fmla="*/ 119 h 256"/>
                            <a:gd name="T4" fmla="+- 0 1985 1968"/>
                            <a:gd name="T5" fmla="*/ T4 w 466"/>
                            <a:gd name="T6" fmla="+- 0 55 -9"/>
                            <a:gd name="T7" fmla="*/ 55 h 256"/>
                            <a:gd name="T8" fmla="+- 0 1990 1968"/>
                            <a:gd name="T9" fmla="*/ T8 w 466"/>
                            <a:gd name="T10" fmla="+- 0 48 -9"/>
                            <a:gd name="T11" fmla="*/ 48 h 256"/>
                            <a:gd name="T12" fmla="+- 0 1994 1968"/>
                            <a:gd name="T13" fmla="*/ T12 w 466"/>
                            <a:gd name="T14" fmla="+- 0 41 -9"/>
                            <a:gd name="T15" fmla="*/ 41 h 256"/>
                            <a:gd name="T16" fmla="+- 0 2000 1968"/>
                            <a:gd name="T17" fmla="*/ T16 w 466"/>
                            <a:gd name="T18" fmla="+- 0 35 -9"/>
                            <a:gd name="T19" fmla="*/ 35 h 256"/>
                            <a:gd name="T20" fmla="+- 0 2006 1968"/>
                            <a:gd name="T21" fmla="*/ T20 w 466"/>
                            <a:gd name="T22" fmla="+- 0 29 -9"/>
                            <a:gd name="T23" fmla="*/ 29 h 256"/>
                            <a:gd name="T24" fmla="+- 0 2011 1968"/>
                            <a:gd name="T25" fmla="*/ T24 w 466"/>
                            <a:gd name="T26" fmla="+- 0 23 -9"/>
                            <a:gd name="T27" fmla="*/ 23 h 256"/>
                            <a:gd name="T28" fmla="+- 0 2018 1968"/>
                            <a:gd name="T29" fmla="*/ T28 w 466"/>
                            <a:gd name="T30" fmla="+- 0 18 -9"/>
                            <a:gd name="T31" fmla="*/ 18 h 256"/>
                            <a:gd name="T32" fmla="+- 0 2025 1968"/>
                            <a:gd name="T33" fmla="*/ T32 w 466"/>
                            <a:gd name="T34" fmla="+- 0 13 -9"/>
                            <a:gd name="T35" fmla="*/ 13 h 256"/>
                            <a:gd name="T36" fmla="+- 0 2032 1968"/>
                            <a:gd name="T37" fmla="*/ T36 w 466"/>
                            <a:gd name="T38" fmla="+- 0 8 -9"/>
                            <a:gd name="T39" fmla="*/ 8 h 256"/>
                            <a:gd name="T40" fmla="+- 0 2039 1968"/>
                            <a:gd name="T41" fmla="*/ T40 w 466"/>
                            <a:gd name="T42" fmla="+- 0 4 -9"/>
                            <a:gd name="T43" fmla="*/ 4 h 256"/>
                            <a:gd name="T44" fmla="+- 0 2047 1968"/>
                            <a:gd name="T45" fmla="*/ T44 w 466"/>
                            <a:gd name="T46" fmla="+- 0 1 -9"/>
                            <a:gd name="T47" fmla="*/ 1 h 256"/>
                            <a:gd name="T48" fmla="+- 0 2055 1968"/>
                            <a:gd name="T49" fmla="*/ T48 w 466"/>
                            <a:gd name="T50" fmla="+- 0 -2 -9"/>
                            <a:gd name="T51" fmla="*/ -2 h 256"/>
                            <a:gd name="T52" fmla="+- 0 2063 1968"/>
                            <a:gd name="T53" fmla="*/ T52 w 466"/>
                            <a:gd name="T54" fmla="+- 0 -4 -9"/>
                            <a:gd name="T55" fmla="*/ -4 h 256"/>
                            <a:gd name="T56" fmla="+- 0 2071 1968"/>
                            <a:gd name="T57" fmla="*/ T56 w 466"/>
                            <a:gd name="T58" fmla="+- 0 -6 -9"/>
                            <a:gd name="T59" fmla="*/ -6 h 256"/>
                            <a:gd name="T60" fmla="+- 0 2079 1968"/>
                            <a:gd name="T61" fmla="*/ T60 w 466"/>
                            <a:gd name="T62" fmla="+- 0 -8 -9"/>
                            <a:gd name="T63" fmla="*/ -8 h 256"/>
                            <a:gd name="T64" fmla="+- 0 2087 1968"/>
                            <a:gd name="T65" fmla="*/ T64 w 466"/>
                            <a:gd name="T66" fmla="+- 0 -9 -9"/>
                            <a:gd name="T67" fmla="*/ -9 h 256"/>
                            <a:gd name="T68" fmla="+- 0 2096 1968"/>
                            <a:gd name="T69" fmla="*/ T68 w 466"/>
                            <a:gd name="T70" fmla="+- 0 -9 -9"/>
                            <a:gd name="T71" fmla="*/ -9 h 256"/>
                            <a:gd name="T72" fmla="+- 0 2306 1968"/>
                            <a:gd name="T73" fmla="*/ T72 w 466"/>
                            <a:gd name="T74" fmla="+- 0 -9 -9"/>
                            <a:gd name="T75" fmla="*/ -9 h 256"/>
                            <a:gd name="T76" fmla="+- 0 2314 1968"/>
                            <a:gd name="T77" fmla="*/ T76 w 466"/>
                            <a:gd name="T78" fmla="+- 0 -9 -9"/>
                            <a:gd name="T79" fmla="*/ -9 h 256"/>
                            <a:gd name="T80" fmla="+- 0 2322 1968"/>
                            <a:gd name="T81" fmla="*/ T80 w 466"/>
                            <a:gd name="T82" fmla="+- 0 -8 -9"/>
                            <a:gd name="T83" fmla="*/ -8 h 256"/>
                            <a:gd name="T84" fmla="+- 0 2331 1968"/>
                            <a:gd name="T85" fmla="*/ T84 w 466"/>
                            <a:gd name="T86" fmla="+- 0 -6 -9"/>
                            <a:gd name="T87" fmla="*/ -6 h 256"/>
                            <a:gd name="T88" fmla="+- 0 2339 1968"/>
                            <a:gd name="T89" fmla="*/ T88 w 466"/>
                            <a:gd name="T90" fmla="+- 0 -4 -9"/>
                            <a:gd name="T91" fmla="*/ -4 h 256"/>
                            <a:gd name="T92" fmla="+- 0 2347 1968"/>
                            <a:gd name="T93" fmla="*/ T92 w 466"/>
                            <a:gd name="T94" fmla="+- 0 -2 -9"/>
                            <a:gd name="T95" fmla="*/ -2 h 256"/>
                            <a:gd name="T96" fmla="+- 0 2355 1968"/>
                            <a:gd name="T97" fmla="*/ T96 w 466"/>
                            <a:gd name="T98" fmla="+- 0 1 -9"/>
                            <a:gd name="T99" fmla="*/ 1 h 256"/>
                            <a:gd name="T100" fmla="+- 0 2362 1968"/>
                            <a:gd name="T101" fmla="*/ T100 w 466"/>
                            <a:gd name="T102" fmla="+- 0 4 -9"/>
                            <a:gd name="T103" fmla="*/ 4 h 256"/>
                            <a:gd name="T104" fmla="+- 0 2370 1968"/>
                            <a:gd name="T105" fmla="*/ T104 w 466"/>
                            <a:gd name="T106" fmla="+- 0 8 -9"/>
                            <a:gd name="T107" fmla="*/ 8 h 256"/>
                            <a:gd name="T108" fmla="+- 0 2377 1968"/>
                            <a:gd name="T109" fmla="*/ T108 w 466"/>
                            <a:gd name="T110" fmla="+- 0 13 -9"/>
                            <a:gd name="T111" fmla="*/ 13 h 256"/>
                            <a:gd name="T112" fmla="+- 0 2384 1968"/>
                            <a:gd name="T113" fmla="*/ T112 w 466"/>
                            <a:gd name="T114" fmla="+- 0 18 -9"/>
                            <a:gd name="T115" fmla="*/ 18 h 256"/>
                            <a:gd name="T116" fmla="+- 0 2390 1968"/>
                            <a:gd name="T117" fmla="*/ T116 w 466"/>
                            <a:gd name="T118" fmla="+- 0 23 -9"/>
                            <a:gd name="T119" fmla="*/ 23 h 256"/>
                            <a:gd name="T120" fmla="+- 0 2396 1968"/>
                            <a:gd name="T121" fmla="*/ T120 w 466"/>
                            <a:gd name="T122" fmla="+- 0 29 -9"/>
                            <a:gd name="T123" fmla="*/ 29 h 256"/>
                            <a:gd name="T124" fmla="+- 0 2402 1968"/>
                            <a:gd name="T125" fmla="*/ T124 w 466"/>
                            <a:gd name="T126" fmla="+- 0 35 -9"/>
                            <a:gd name="T127" fmla="*/ 35 h 256"/>
                            <a:gd name="T128" fmla="+- 0 2407 1968"/>
                            <a:gd name="T129" fmla="*/ T128 w 466"/>
                            <a:gd name="T130" fmla="+- 0 41 -9"/>
                            <a:gd name="T131" fmla="*/ 41 h 256"/>
                            <a:gd name="T132" fmla="+- 0 2412 1968"/>
                            <a:gd name="T133" fmla="*/ T132 w 466"/>
                            <a:gd name="T134" fmla="+- 0 48 -9"/>
                            <a:gd name="T135" fmla="*/ 48 h 256"/>
                            <a:gd name="T136" fmla="+- 0 2417 1968"/>
                            <a:gd name="T137" fmla="*/ T136 w 466"/>
                            <a:gd name="T138" fmla="+- 0 55 -9"/>
                            <a:gd name="T139" fmla="*/ 55 h 256"/>
                            <a:gd name="T140" fmla="+- 0 2433 1968"/>
                            <a:gd name="T141" fmla="*/ T140 w 466"/>
                            <a:gd name="T142" fmla="+- 0 111 -9"/>
                            <a:gd name="T143" fmla="*/ 111 h 256"/>
                            <a:gd name="T144" fmla="+- 0 2433 1968"/>
                            <a:gd name="T145" fmla="*/ T144 w 466"/>
                            <a:gd name="T146" fmla="+- 0 119 -9"/>
                            <a:gd name="T147" fmla="*/ 119 h 256"/>
                            <a:gd name="T148" fmla="+- 0 2433 1968"/>
                            <a:gd name="T149" fmla="*/ T148 w 466"/>
                            <a:gd name="T150" fmla="+- 0 127 -9"/>
                            <a:gd name="T151" fmla="*/ 127 h 256"/>
                            <a:gd name="T152" fmla="+- 0 2433 1968"/>
                            <a:gd name="T153" fmla="*/ T152 w 466"/>
                            <a:gd name="T154" fmla="+- 0 136 -9"/>
                            <a:gd name="T155" fmla="*/ 136 h 256"/>
                            <a:gd name="T156" fmla="+- 0 2431 1968"/>
                            <a:gd name="T157" fmla="*/ T156 w 466"/>
                            <a:gd name="T158" fmla="+- 0 144 -9"/>
                            <a:gd name="T159" fmla="*/ 144 h 256"/>
                            <a:gd name="T160" fmla="+- 0 2429 1968"/>
                            <a:gd name="T161" fmla="*/ T160 w 466"/>
                            <a:gd name="T162" fmla="+- 0 152 -9"/>
                            <a:gd name="T163" fmla="*/ 152 h 256"/>
                            <a:gd name="T164" fmla="+- 0 2396 1968"/>
                            <a:gd name="T165" fmla="*/ T164 w 466"/>
                            <a:gd name="T166" fmla="+- 0 209 -9"/>
                            <a:gd name="T167" fmla="*/ 209 h 256"/>
                            <a:gd name="T168" fmla="+- 0 2390 1968"/>
                            <a:gd name="T169" fmla="*/ T168 w 466"/>
                            <a:gd name="T170" fmla="+- 0 215 -9"/>
                            <a:gd name="T171" fmla="*/ 215 h 256"/>
                            <a:gd name="T172" fmla="+- 0 2384 1968"/>
                            <a:gd name="T173" fmla="*/ T172 w 466"/>
                            <a:gd name="T174" fmla="+- 0 220 -9"/>
                            <a:gd name="T175" fmla="*/ 220 h 256"/>
                            <a:gd name="T176" fmla="+- 0 2377 1968"/>
                            <a:gd name="T177" fmla="*/ T176 w 466"/>
                            <a:gd name="T178" fmla="+- 0 225 -9"/>
                            <a:gd name="T179" fmla="*/ 225 h 256"/>
                            <a:gd name="T180" fmla="+- 0 2370 1968"/>
                            <a:gd name="T181" fmla="*/ T180 w 466"/>
                            <a:gd name="T182" fmla="+- 0 230 -9"/>
                            <a:gd name="T183" fmla="*/ 230 h 256"/>
                            <a:gd name="T184" fmla="+- 0 2314 1968"/>
                            <a:gd name="T185" fmla="*/ T184 w 466"/>
                            <a:gd name="T186" fmla="+- 0 247 -9"/>
                            <a:gd name="T187" fmla="*/ 247 h 256"/>
                            <a:gd name="T188" fmla="+- 0 2306 1968"/>
                            <a:gd name="T189" fmla="*/ T188 w 466"/>
                            <a:gd name="T190" fmla="+- 0 247 -9"/>
                            <a:gd name="T191" fmla="*/ 247 h 256"/>
                            <a:gd name="T192" fmla="+- 0 2096 1968"/>
                            <a:gd name="T193" fmla="*/ T192 w 466"/>
                            <a:gd name="T194" fmla="+- 0 247 -9"/>
                            <a:gd name="T195" fmla="*/ 247 h 256"/>
                            <a:gd name="T196" fmla="+- 0 2087 1968"/>
                            <a:gd name="T197" fmla="*/ T196 w 466"/>
                            <a:gd name="T198" fmla="+- 0 247 -9"/>
                            <a:gd name="T199" fmla="*/ 247 h 256"/>
                            <a:gd name="T200" fmla="+- 0 2079 1968"/>
                            <a:gd name="T201" fmla="*/ T200 w 466"/>
                            <a:gd name="T202" fmla="+- 0 246 -9"/>
                            <a:gd name="T203" fmla="*/ 246 h 256"/>
                            <a:gd name="T204" fmla="+- 0 2025 1968"/>
                            <a:gd name="T205" fmla="*/ T204 w 466"/>
                            <a:gd name="T206" fmla="+- 0 225 -9"/>
                            <a:gd name="T207" fmla="*/ 225 h 256"/>
                            <a:gd name="T208" fmla="+- 0 2018 1968"/>
                            <a:gd name="T209" fmla="*/ T208 w 466"/>
                            <a:gd name="T210" fmla="+- 0 220 -9"/>
                            <a:gd name="T211" fmla="*/ 220 h 256"/>
                            <a:gd name="T212" fmla="+- 0 2011 1968"/>
                            <a:gd name="T213" fmla="*/ T212 w 466"/>
                            <a:gd name="T214" fmla="+- 0 215 -9"/>
                            <a:gd name="T215" fmla="*/ 215 h 256"/>
                            <a:gd name="T216" fmla="+- 0 2006 1968"/>
                            <a:gd name="T217" fmla="*/ T216 w 466"/>
                            <a:gd name="T218" fmla="+- 0 209 -9"/>
                            <a:gd name="T219" fmla="*/ 209 h 256"/>
                            <a:gd name="T220" fmla="+- 0 2000 1968"/>
                            <a:gd name="T221" fmla="*/ T220 w 466"/>
                            <a:gd name="T222" fmla="+- 0 203 -9"/>
                            <a:gd name="T223" fmla="*/ 203 h 256"/>
                            <a:gd name="T224" fmla="+- 0 1971 1968"/>
                            <a:gd name="T225" fmla="*/ T224 w 466"/>
                            <a:gd name="T226" fmla="+- 0 144 -9"/>
                            <a:gd name="T227" fmla="*/ 144 h 256"/>
                            <a:gd name="T228" fmla="+- 0 1969 1968"/>
                            <a:gd name="T229" fmla="*/ T228 w 466"/>
                            <a:gd name="T230" fmla="+- 0 136 -9"/>
                            <a:gd name="T231" fmla="*/ 136 h 256"/>
                            <a:gd name="T232" fmla="+- 0 1968 1968"/>
                            <a:gd name="T233" fmla="*/ T232 w 466"/>
                            <a:gd name="T234" fmla="+- 0 127 -9"/>
                            <a:gd name="T235" fmla="*/ 127 h 256"/>
                            <a:gd name="T236" fmla="+- 0 1968 1968"/>
                            <a:gd name="T237" fmla="*/ T236 w 466"/>
                            <a:gd name="T238" fmla="+- 0 119 -9"/>
                            <a:gd name="T239" fmla="*/ 119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466" h="256">
                              <a:moveTo>
                                <a:pt x="0" y="128"/>
                              </a:moveTo>
                              <a:lnTo>
                                <a:pt x="17" y="64"/>
                              </a:lnTo>
                              <a:lnTo>
                                <a:pt x="22" y="57"/>
                              </a:lnTo>
                              <a:lnTo>
                                <a:pt x="26" y="50"/>
                              </a:lnTo>
                              <a:lnTo>
                                <a:pt x="32" y="44"/>
                              </a:lnTo>
                              <a:lnTo>
                                <a:pt x="38" y="38"/>
                              </a:lnTo>
                              <a:lnTo>
                                <a:pt x="43" y="32"/>
                              </a:lnTo>
                              <a:lnTo>
                                <a:pt x="50" y="27"/>
                              </a:lnTo>
                              <a:lnTo>
                                <a:pt x="57" y="22"/>
                              </a:lnTo>
                              <a:lnTo>
                                <a:pt x="64" y="17"/>
                              </a:lnTo>
                              <a:lnTo>
                                <a:pt x="71" y="13"/>
                              </a:lnTo>
                              <a:lnTo>
                                <a:pt x="79" y="10"/>
                              </a:lnTo>
                              <a:lnTo>
                                <a:pt x="87" y="7"/>
                              </a:lnTo>
                              <a:lnTo>
                                <a:pt x="95" y="5"/>
                              </a:lnTo>
                              <a:lnTo>
                                <a:pt x="103" y="3"/>
                              </a:lnTo>
                              <a:lnTo>
                                <a:pt x="111" y="1"/>
                              </a:lnTo>
                              <a:lnTo>
                                <a:pt x="119" y="0"/>
                              </a:lnTo>
                              <a:lnTo>
                                <a:pt x="128" y="0"/>
                              </a:lnTo>
                              <a:lnTo>
                                <a:pt x="338" y="0"/>
                              </a:lnTo>
                              <a:lnTo>
                                <a:pt x="346" y="0"/>
                              </a:lnTo>
                              <a:lnTo>
                                <a:pt x="354" y="1"/>
                              </a:lnTo>
                              <a:lnTo>
                                <a:pt x="363" y="3"/>
                              </a:lnTo>
                              <a:lnTo>
                                <a:pt x="371" y="5"/>
                              </a:lnTo>
                              <a:lnTo>
                                <a:pt x="379" y="7"/>
                              </a:lnTo>
                              <a:lnTo>
                                <a:pt x="387" y="10"/>
                              </a:lnTo>
                              <a:lnTo>
                                <a:pt x="394" y="13"/>
                              </a:lnTo>
                              <a:lnTo>
                                <a:pt x="402" y="17"/>
                              </a:lnTo>
                              <a:lnTo>
                                <a:pt x="409" y="22"/>
                              </a:lnTo>
                              <a:lnTo>
                                <a:pt x="416" y="27"/>
                              </a:lnTo>
                              <a:lnTo>
                                <a:pt x="422" y="32"/>
                              </a:lnTo>
                              <a:lnTo>
                                <a:pt x="428" y="38"/>
                              </a:lnTo>
                              <a:lnTo>
                                <a:pt x="434" y="44"/>
                              </a:lnTo>
                              <a:lnTo>
                                <a:pt x="439" y="50"/>
                              </a:lnTo>
                              <a:lnTo>
                                <a:pt x="444" y="57"/>
                              </a:lnTo>
                              <a:lnTo>
                                <a:pt x="449" y="64"/>
                              </a:lnTo>
                              <a:lnTo>
                                <a:pt x="465" y="120"/>
                              </a:lnTo>
                              <a:lnTo>
                                <a:pt x="465" y="128"/>
                              </a:lnTo>
                              <a:lnTo>
                                <a:pt x="465" y="136"/>
                              </a:lnTo>
                              <a:lnTo>
                                <a:pt x="465" y="145"/>
                              </a:lnTo>
                              <a:lnTo>
                                <a:pt x="463" y="153"/>
                              </a:lnTo>
                              <a:lnTo>
                                <a:pt x="461" y="161"/>
                              </a:lnTo>
                              <a:lnTo>
                                <a:pt x="428" y="218"/>
                              </a:lnTo>
                              <a:lnTo>
                                <a:pt x="422" y="224"/>
                              </a:lnTo>
                              <a:lnTo>
                                <a:pt x="416" y="229"/>
                              </a:lnTo>
                              <a:lnTo>
                                <a:pt x="409" y="234"/>
                              </a:lnTo>
                              <a:lnTo>
                                <a:pt x="402" y="239"/>
                              </a:lnTo>
                              <a:lnTo>
                                <a:pt x="346" y="256"/>
                              </a:lnTo>
                              <a:lnTo>
                                <a:pt x="338" y="256"/>
                              </a:lnTo>
                              <a:lnTo>
                                <a:pt x="128" y="256"/>
                              </a:lnTo>
                              <a:lnTo>
                                <a:pt x="119" y="256"/>
                              </a:lnTo>
                              <a:lnTo>
                                <a:pt x="111" y="255"/>
                              </a:lnTo>
                              <a:lnTo>
                                <a:pt x="57" y="234"/>
                              </a:lnTo>
                              <a:lnTo>
                                <a:pt x="50" y="229"/>
                              </a:lnTo>
                              <a:lnTo>
                                <a:pt x="43" y="224"/>
                              </a:lnTo>
                              <a:lnTo>
                                <a:pt x="38" y="218"/>
                              </a:lnTo>
                              <a:lnTo>
                                <a:pt x="32" y="212"/>
                              </a:lnTo>
                              <a:lnTo>
                                <a:pt x="3" y="153"/>
                              </a:lnTo>
                              <a:lnTo>
                                <a:pt x="1" y="145"/>
                              </a:lnTo>
                              <a:lnTo>
                                <a:pt x="0" y="136"/>
                              </a:lnTo>
                              <a:lnTo>
                                <a:pt x="0" y="128"/>
                              </a:lnTo>
                              <a:close/>
                            </a:path>
                          </a:pathLst>
                        </a:custGeom>
                        <a:noFill/>
                        <a:ln w="9529">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BE69E4" id="Freeform 494" o:spid="_x0000_s1026" style="position:absolute;margin-left:98.4pt;margin-top:-.45pt;width:23.3pt;height:12.8pt;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" path="m,128l17,64r5,-7l26,50r6,-6l38,38r5,-6l50,27r7,-5l64,17r7,-4l79,10,87,7,95,5r8,-2l111,1,119,r9,l338,r8,l354,1r9,2l371,5r8,2l387,10r7,3l402,17r7,5l416,27r6,5l428,38r6,6l439,50r5,7l449,64r16,56l465,128r,8l465,145r-2,8l461,161r-33,57l422,224r-6,5l409,234r-7,5l346,256r-8,l128,256r-9,l111,255,57,234r-7,-5l43,224r-5,-6l32,212,3,153,1,145,,136r,-8xe" filled="f" strokecolor="#99a0a6" strokeweight=".26469mm">
                <v:path arrowok="t" o:connecttype="custom" o:connectlocs="0,75565;10795,34925;13970,30480;16510,26035;20320,22225;24130,18415;27305,14605;31750,11430;36195,8255;40640,5080;45085,2540;50165,635;55245,-1270;60325,-2540;65405,-3810;70485,-5080;75565,-5715;81280,-5715;214630,-5715;219710,-5715;224790,-5080;230505,-3810;235585,-2540;240665,-1270;245745,635;250190,2540;255270,5080;259715,8255;264160,11430;267970,14605;271780,18415;275590,22225;278765,26035;281940,30480;285115,34925;295275,70485;295275,75565;295275,80645;295275,86360;294005,91440;292735,96520;271780,132715;267970,136525;264160,139700;259715,142875;255270,146050;219710,156845;214630,156845;81280,156845;75565,156845;70485,156210;36195,142875;31750,139700;27305,136525;24130,132715;20320,128905;1905,91440;635,86360;0,80645;0,75565" o:connectangles="0,0,0,0,0,0,0,0,0,0,0,0,0,0,0,0,0,0,0,0,0,0,0,0,0,0,0,0,0,0,0,0,0,0,0,0,0,0,0,0,0,0,0,0,0,0,0,0,0,0,0,0,0,0,0,0,0,0,0,0"/>
                <w10:wrap anchorx="page"/>
              </v:shape>
            </w:pict>
          </mc:Fallback>
        </mc:AlternateContent>
      </w:r>
      <w:r w:rsidRPr="001D7DFD">
        <w:rPr>
          <w:rFonts w:eastAsia="Roboto"/>
          <w:noProof/>
          <w:sz w:val="22"/>
          <w:szCs w:val="22"/>
          <w:lang w:val="pt-PT" w:eastAsia="en-US"/>
        </w:rPr>
        <mc:AlternateContent>
          <mc:Choice Requires="wps">
            <w:drawing>
              <wp:anchor distT="0" distB="0" distL="114300" distR="114300" simplePos="0" relativeHeight="251757568" behindDoc="0" locked="0" layoutInCell="1" allowOverlap="1" wp14:anchorId="606DD36F" wp14:editId="70553A2A">
                <wp:simplePos x="0" y="0"/>
                <wp:positionH relativeFrom="page">
                  <wp:posOffset>1249680</wp:posOffset>
                </wp:positionH>
                <wp:positionV relativeFrom="paragraph">
                  <wp:posOffset>280670</wp:posOffset>
                </wp:positionV>
                <wp:extent cx="295910" cy="162560"/>
                <wp:effectExtent l="11430" t="13970" r="6985" b="4445"/>
                <wp:wrapNone/>
                <wp:docPr id="299" name="Freeform 4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910" cy="162560"/>
                        </a:xfrm>
                        <a:custGeom>
                          <a:avLst/>
                          <a:gdLst>
                            <a:gd name="T0" fmla="+- 0 1968 1968"/>
                            <a:gd name="T1" fmla="*/ T0 w 466"/>
                            <a:gd name="T2" fmla="+- 0 569 442"/>
                            <a:gd name="T3" fmla="*/ 569 h 256"/>
                            <a:gd name="T4" fmla="+- 0 1968 1968"/>
                            <a:gd name="T5" fmla="*/ T4 w 466"/>
                            <a:gd name="T6" fmla="+- 0 561 442"/>
                            <a:gd name="T7" fmla="*/ 561 h 256"/>
                            <a:gd name="T8" fmla="+- 0 1969 1968"/>
                            <a:gd name="T9" fmla="*/ T8 w 466"/>
                            <a:gd name="T10" fmla="+- 0 553 442"/>
                            <a:gd name="T11" fmla="*/ 553 h 256"/>
                            <a:gd name="T12" fmla="+- 0 1971 1968"/>
                            <a:gd name="T13" fmla="*/ T12 w 466"/>
                            <a:gd name="T14" fmla="+- 0 544 442"/>
                            <a:gd name="T15" fmla="*/ 544 h 256"/>
                            <a:gd name="T16" fmla="+- 0 1972 1968"/>
                            <a:gd name="T17" fmla="*/ T16 w 466"/>
                            <a:gd name="T18" fmla="+- 0 536 442"/>
                            <a:gd name="T19" fmla="*/ 536 h 256"/>
                            <a:gd name="T20" fmla="+- 0 1975 1968"/>
                            <a:gd name="T21" fmla="*/ T20 w 466"/>
                            <a:gd name="T22" fmla="+- 0 528 442"/>
                            <a:gd name="T23" fmla="*/ 528 h 256"/>
                            <a:gd name="T24" fmla="+- 0 1978 1968"/>
                            <a:gd name="T25" fmla="*/ T24 w 466"/>
                            <a:gd name="T26" fmla="+- 0 520 442"/>
                            <a:gd name="T27" fmla="*/ 520 h 256"/>
                            <a:gd name="T28" fmla="+- 0 1981 1968"/>
                            <a:gd name="T29" fmla="*/ T28 w 466"/>
                            <a:gd name="T30" fmla="+- 0 513 442"/>
                            <a:gd name="T31" fmla="*/ 513 h 256"/>
                            <a:gd name="T32" fmla="+- 0 1985 1968"/>
                            <a:gd name="T33" fmla="*/ T32 w 466"/>
                            <a:gd name="T34" fmla="+- 0 505 442"/>
                            <a:gd name="T35" fmla="*/ 505 h 256"/>
                            <a:gd name="T36" fmla="+- 0 1990 1968"/>
                            <a:gd name="T37" fmla="*/ T36 w 466"/>
                            <a:gd name="T38" fmla="+- 0 498 442"/>
                            <a:gd name="T39" fmla="*/ 498 h 256"/>
                            <a:gd name="T40" fmla="+- 0 1994 1968"/>
                            <a:gd name="T41" fmla="*/ T40 w 466"/>
                            <a:gd name="T42" fmla="+- 0 491 442"/>
                            <a:gd name="T43" fmla="*/ 491 h 256"/>
                            <a:gd name="T44" fmla="+- 0 2000 1968"/>
                            <a:gd name="T45" fmla="*/ T44 w 466"/>
                            <a:gd name="T46" fmla="+- 0 485 442"/>
                            <a:gd name="T47" fmla="*/ 485 h 256"/>
                            <a:gd name="T48" fmla="+- 0 2006 1968"/>
                            <a:gd name="T49" fmla="*/ T48 w 466"/>
                            <a:gd name="T50" fmla="+- 0 479 442"/>
                            <a:gd name="T51" fmla="*/ 479 h 256"/>
                            <a:gd name="T52" fmla="+- 0 2011 1968"/>
                            <a:gd name="T53" fmla="*/ T52 w 466"/>
                            <a:gd name="T54" fmla="+- 0 473 442"/>
                            <a:gd name="T55" fmla="*/ 473 h 256"/>
                            <a:gd name="T56" fmla="+- 0 2018 1968"/>
                            <a:gd name="T57" fmla="*/ T56 w 466"/>
                            <a:gd name="T58" fmla="+- 0 468 442"/>
                            <a:gd name="T59" fmla="*/ 468 h 256"/>
                            <a:gd name="T60" fmla="+- 0 2025 1968"/>
                            <a:gd name="T61" fmla="*/ T60 w 466"/>
                            <a:gd name="T62" fmla="+- 0 463 442"/>
                            <a:gd name="T63" fmla="*/ 463 h 256"/>
                            <a:gd name="T64" fmla="+- 0 2032 1968"/>
                            <a:gd name="T65" fmla="*/ T64 w 466"/>
                            <a:gd name="T66" fmla="+- 0 458 442"/>
                            <a:gd name="T67" fmla="*/ 458 h 256"/>
                            <a:gd name="T68" fmla="+- 0 2039 1968"/>
                            <a:gd name="T69" fmla="*/ T68 w 466"/>
                            <a:gd name="T70" fmla="+- 0 455 442"/>
                            <a:gd name="T71" fmla="*/ 455 h 256"/>
                            <a:gd name="T72" fmla="+- 0 2047 1968"/>
                            <a:gd name="T73" fmla="*/ T72 w 466"/>
                            <a:gd name="T74" fmla="+- 0 451 442"/>
                            <a:gd name="T75" fmla="*/ 451 h 256"/>
                            <a:gd name="T76" fmla="+- 0 2055 1968"/>
                            <a:gd name="T77" fmla="*/ T76 w 466"/>
                            <a:gd name="T78" fmla="+- 0 448 442"/>
                            <a:gd name="T79" fmla="*/ 448 h 256"/>
                            <a:gd name="T80" fmla="+- 0 2096 1968"/>
                            <a:gd name="T81" fmla="*/ T80 w 466"/>
                            <a:gd name="T82" fmla="+- 0 442 442"/>
                            <a:gd name="T83" fmla="*/ 442 h 256"/>
                            <a:gd name="T84" fmla="+- 0 2306 1968"/>
                            <a:gd name="T85" fmla="*/ T84 w 466"/>
                            <a:gd name="T86" fmla="+- 0 442 442"/>
                            <a:gd name="T87" fmla="*/ 442 h 256"/>
                            <a:gd name="T88" fmla="+- 0 2355 1968"/>
                            <a:gd name="T89" fmla="*/ T88 w 466"/>
                            <a:gd name="T90" fmla="+- 0 451 442"/>
                            <a:gd name="T91" fmla="*/ 451 h 256"/>
                            <a:gd name="T92" fmla="+- 0 2362 1968"/>
                            <a:gd name="T93" fmla="*/ T92 w 466"/>
                            <a:gd name="T94" fmla="+- 0 455 442"/>
                            <a:gd name="T95" fmla="*/ 455 h 256"/>
                            <a:gd name="T96" fmla="+- 0 2396 1968"/>
                            <a:gd name="T97" fmla="*/ T96 w 466"/>
                            <a:gd name="T98" fmla="+- 0 479 442"/>
                            <a:gd name="T99" fmla="*/ 479 h 256"/>
                            <a:gd name="T100" fmla="+- 0 2402 1968"/>
                            <a:gd name="T101" fmla="*/ T100 w 466"/>
                            <a:gd name="T102" fmla="+- 0 485 442"/>
                            <a:gd name="T103" fmla="*/ 485 h 256"/>
                            <a:gd name="T104" fmla="+- 0 2407 1968"/>
                            <a:gd name="T105" fmla="*/ T104 w 466"/>
                            <a:gd name="T106" fmla="+- 0 491 442"/>
                            <a:gd name="T107" fmla="*/ 491 h 256"/>
                            <a:gd name="T108" fmla="+- 0 2412 1968"/>
                            <a:gd name="T109" fmla="*/ T108 w 466"/>
                            <a:gd name="T110" fmla="+- 0 498 442"/>
                            <a:gd name="T111" fmla="*/ 498 h 256"/>
                            <a:gd name="T112" fmla="+- 0 2417 1968"/>
                            <a:gd name="T113" fmla="*/ T112 w 466"/>
                            <a:gd name="T114" fmla="+- 0 505 442"/>
                            <a:gd name="T115" fmla="*/ 505 h 256"/>
                            <a:gd name="T116" fmla="+- 0 2431 1968"/>
                            <a:gd name="T117" fmla="*/ T116 w 466"/>
                            <a:gd name="T118" fmla="+- 0 544 442"/>
                            <a:gd name="T119" fmla="*/ 544 h 256"/>
                            <a:gd name="T120" fmla="+- 0 2433 1968"/>
                            <a:gd name="T121" fmla="*/ T120 w 466"/>
                            <a:gd name="T122" fmla="+- 0 553 442"/>
                            <a:gd name="T123" fmla="*/ 553 h 256"/>
                            <a:gd name="T124" fmla="+- 0 2433 1968"/>
                            <a:gd name="T125" fmla="*/ T124 w 466"/>
                            <a:gd name="T126" fmla="+- 0 561 442"/>
                            <a:gd name="T127" fmla="*/ 561 h 256"/>
                            <a:gd name="T128" fmla="+- 0 2433 1968"/>
                            <a:gd name="T129" fmla="*/ T128 w 466"/>
                            <a:gd name="T130" fmla="+- 0 569 442"/>
                            <a:gd name="T131" fmla="*/ 569 h 256"/>
                            <a:gd name="T132" fmla="+- 0 2433 1968"/>
                            <a:gd name="T133" fmla="*/ T132 w 466"/>
                            <a:gd name="T134" fmla="+- 0 578 442"/>
                            <a:gd name="T135" fmla="*/ 578 h 256"/>
                            <a:gd name="T136" fmla="+- 0 2412 1968"/>
                            <a:gd name="T137" fmla="*/ T136 w 466"/>
                            <a:gd name="T138" fmla="+- 0 640 442"/>
                            <a:gd name="T139" fmla="*/ 640 h 256"/>
                            <a:gd name="T140" fmla="+- 0 2362 1968"/>
                            <a:gd name="T141" fmla="*/ T140 w 466"/>
                            <a:gd name="T142" fmla="+- 0 684 442"/>
                            <a:gd name="T143" fmla="*/ 684 h 256"/>
                            <a:gd name="T144" fmla="+- 0 2355 1968"/>
                            <a:gd name="T145" fmla="*/ T144 w 466"/>
                            <a:gd name="T146" fmla="+- 0 687 442"/>
                            <a:gd name="T147" fmla="*/ 687 h 256"/>
                            <a:gd name="T148" fmla="+- 0 2347 1968"/>
                            <a:gd name="T149" fmla="*/ T148 w 466"/>
                            <a:gd name="T150" fmla="+- 0 690 442"/>
                            <a:gd name="T151" fmla="*/ 690 h 256"/>
                            <a:gd name="T152" fmla="+- 0 2339 1968"/>
                            <a:gd name="T153" fmla="*/ T152 w 466"/>
                            <a:gd name="T154" fmla="+- 0 693 442"/>
                            <a:gd name="T155" fmla="*/ 693 h 256"/>
                            <a:gd name="T156" fmla="+- 0 2331 1968"/>
                            <a:gd name="T157" fmla="*/ T156 w 466"/>
                            <a:gd name="T158" fmla="+- 0 694 442"/>
                            <a:gd name="T159" fmla="*/ 694 h 256"/>
                            <a:gd name="T160" fmla="+- 0 2322 1968"/>
                            <a:gd name="T161" fmla="*/ T160 w 466"/>
                            <a:gd name="T162" fmla="+- 0 696 442"/>
                            <a:gd name="T163" fmla="*/ 696 h 256"/>
                            <a:gd name="T164" fmla="+- 0 2314 1968"/>
                            <a:gd name="T165" fmla="*/ T164 w 466"/>
                            <a:gd name="T166" fmla="+- 0 697 442"/>
                            <a:gd name="T167" fmla="*/ 697 h 256"/>
                            <a:gd name="T168" fmla="+- 0 2306 1968"/>
                            <a:gd name="T169" fmla="*/ T168 w 466"/>
                            <a:gd name="T170" fmla="+- 0 697 442"/>
                            <a:gd name="T171" fmla="*/ 697 h 256"/>
                            <a:gd name="T172" fmla="+- 0 2096 1968"/>
                            <a:gd name="T173" fmla="*/ T172 w 466"/>
                            <a:gd name="T174" fmla="+- 0 697 442"/>
                            <a:gd name="T175" fmla="*/ 697 h 256"/>
                            <a:gd name="T176" fmla="+- 0 2087 1968"/>
                            <a:gd name="T177" fmla="*/ T176 w 466"/>
                            <a:gd name="T178" fmla="+- 0 697 442"/>
                            <a:gd name="T179" fmla="*/ 697 h 256"/>
                            <a:gd name="T180" fmla="+- 0 2079 1968"/>
                            <a:gd name="T181" fmla="*/ T180 w 466"/>
                            <a:gd name="T182" fmla="+- 0 696 442"/>
                            <a:gd name="T183" fmla="*/ 696 h 256"/>
                            <a:gd name="T184" fmla="+- 0 2071 1968"/>
                            <a:gd name="T185" fmla="*/ T184 w 466"/>
                            <a:gd name="T186" fmla="+- 0 694 442"/>
                            <a:gd name="T187" fmla="*/ 694 h 256"/>
                            <a:gd name="T188" fmla="+- 0 2063 1968"/>
                            <a:gd name="T189" fmla="*/ T188 w 466"/>
                            <a:gd name="T190" fmla="+- 0 693 442"/>
                            <a:gd name="T191" fmla="*/ 693 h 256"/>
                            <a:gd name="T192" fmla="+- 0 2055 1968"/>
                            <a:gd name="T193" fmla="*/ T192 w 466"/>
                            <a:gd name="T194" fmla="+- 0 690 442"/>
                            <a:gd name="T195" fmla="*/ 690 h 256"/>
                            <a:gd name="T196" fmla="+- 0 2047 1968"/>
                            <a:gd name="T197" fmla="*/ T196 w 466"/>
                            <a:gd name="T198" fmla="+- 0 687 442"/>
                            <a:gd name="T199" fmla="*/ 687 h 256"/>
                            <a:gd name="T200" fmla="+- 0 2039 1968"/>
                            <a:gd name="T201" fmla="*/ T200 w 466"/>
                            <a:gd name="T202" fmla="+- 0 684 442"/>
                            <a:gd name="T203" fmla="*/ 684 h 256"/>
                            <a:gd name="T204" fmla="+- 0 1990 1968"/>
                            <a:gd name="T205" fmla="*/ T204 w 466"/>
                            <a:gd name="T206" fmla="+- 0 640 442"/>
                            <a:gd name="T207" fmla="*/ 640 h 256"/>
                            <a:gd name="T208" fmla="+- 0 1968 1968"/>
                            <a:gd name="T209" fmla="*/ T208 w 466"/>
                            <a:gd name="T210" fmla="+- 0 578 442"/>
                            <a:gd name="T211" fmla="*/ 578 h 256"/>
                            <a:gd name="T212" fmla="+- 0 1968 1968"/>
                            <a:gd name="T213" fmla="*/ T212 w 466"/>
                            <a:gd name="T214" fmla="+- 0 569 442"/>
                            <a:gd name="T215" fmla="*/ 569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466" h="256">
                              <a:moveTo>
                                <a:pt x="0" y="127"/>
                              </a:moveTo>
                              <a:lnTo>
                                <a:pt x="0" y="119"/>
                              </a:lnTo>
                              <a:lnTo>
                                <a:pt x="1" y="111"/>
                              </a:lnTo>
                              <a:lnTo>
                                <a:pt x="3" y="102"/>
                              </a:lnTo>
                              <a:lnTo>
                                <a:pt x="4" y="94"/>
                              </a:lnTo>
                              <a:lnTo>
                                <a:pt x="7" y="86"/>
                              </a:lnTo>
                              <a:lnTo>
                                <a:pt x="10" y="78"/>
                              </a:lnTo>
                              <a:lnTo>
                                <a:pt x="13" y="71"/>
                              </a:lnTo>
                              <a:lnTo>
                                <a:pt x="17" y="63"/>
                              </a:lnTo>
                              <a:lnTo>
                                <a:pt x="22" y="56"/>
                              </a:lnTo>
                              <a:lnTo>
                                <a:pt x="26" y="49"/>
                              </a:lnTo>
                              <a:lnTo>
                                <a:pt x="32" y="43"/>
                              </a:lnTo>
                              <a:lnTo>
                                <a:pt x="38" y="37"/>
                              </a:lnTo>
                              <a:lnTo>
                                <a:pt x="43" y="31"/>
                              </a:lnTo>
                              <a:lnTo>
                                <a:pt x="50" y="26"/>
                              </a:lnTo>
                              <a:lnTo>
                                <a:pt x="57" y="21"/>
                              </a:lnTo>
                              <a:lnTo>
                                <a:pt x="64" y="16"/>
                              </a:lnTo>
                              <a:lnTo>
                                <a:pt x="71" y="13"/>
                              </a:lnTo>
                              <a:lnTo>
                                <a:pt x="79" y="9"/>
                              </a:lnTo>
                              <a:lnTo>
                                <a:pt x="87" y="6"/>
                              </a:lnTo>
                              <a:lnTo>
                                <a:pt x="128" y="0"/>
                              </a:lnTo>
                              <a:lnTo>
                                <a:pt x="338" y="0"/>
                              </a:lnTo>
                              <a:lnTo>
                                <a:pt x="387" y="9"/>
                              </a:lnTo>
                              <a:lnTo>
                                <a:pt x="394" y="13"/>
                              </a:lnTo>
                              <a:lnTo>
                                <a:pt x="428" y="37"/>
                              </a:lnTo>
                              <a:lnTo>
                                <a:pt x="434" y="43"/>
                              </a:lnTo>
                              <a:lnTo>
                                <a:pt x="439" y="49"/>
                              </a:lnTo>
                              <a:lnTo>
                                <a:pt x="444" y="56"/>
                              </a:lnTo>
                              <a:lnTo>
                                <a:pt x="449" y="63"/>
                              </a:lnTo>
                              <a:lnTo>
                                <a:pt x="463" y="102"/>
                              </a:lnTo>
                              <a:lnTo>
                                <a:pt x="465" y="111"/>
                              </a:lnTo>
                              <a:lnTo>
                                <a:pt x="465" y="119"/>
                              </a:lnTo>
                              <a:lnTo>
                                <a:pt x="465" y="127"/>
                              </a:lnTo>
                              <a:lnTo>
                                <a:pt x="465" y="136"/>
                              </a:lnTo>
                              <a:lnTo>
                                <a:pt x="444" y="198"/>
                              </a:lnTo>
                              <a:lnTo>
                                <a:pt x="394" y="242"/>
                              </a:lnTo>
                              <a:lnTo>
                                <a:pt x="387" y="245"/>
                              </a:lnTo>
                              <a:lnTo>
                                <a:pt x="379" y="248"/>
                              </a:lnTo>
                              <a:lnTo>
                                <a:pt x="371" y="251"/>
                              </a:lnTo>
                              <a:lnTo>
                                <a:pt x="363" y="252"/>
                              </a:lnTo>
                              <a:lnTo>
                                <a:pt x="354" y="254"/>
                              </a:lnTo>
                              <a:lnTo>
                                <a:pt x="346" y="255"/>
                              </a:lnTo>
                              <a:lnTo>
                                <a:pt x="338" y="255"/>
                              </a:lnTo>
                              <a:lnTo>
                                <a:pt x="128" y="255"/>
                              </a:lnTo>
                              <a:lnTo>
                                <a:pt x="119" y="255"/>
                              </a:lnTo>
                              <a:lnTo>
                                <a:pt x="111" y="254"/>
                              </a:lnTo>
                              <a:lnTo>
                                <a:pt x="103" y="252"/>
                              </a:lnTo>
                              <a:lnTo>
                                <a:pt x="95" y="251"/>
                              </a:lnTo>
                              <a:lnTo>
                                <a:pt x="87" y="248"/>
                              </a:lnTo>
                              <a:lnTo>
                                <a:pt x="79" y="245"/>
                              </a:lnTo>
                              <a:lnTo>
                                <a:pt x="71" y="242"/>
                              </a:lnTo>
                              <a:lnTo>
                                <a:pt x="22" y="198"/>
                              </a:lnTo>
                              <a:lnTo>
                                <a:pt x="0" y="136"/>
                              </a:lnTo>
                              <a:lnTo>
                                <a:pt x="0" y="127"/>
                              </a:lnTo>
                              <a:close/>
                            </a:path>
                          </a:pathLst>
                        </a:custGeom>
                        <a:noFill/>
                        <a:ln w="9529">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4F7D1" id="Freeform 495" o:spid="_x0000_s1026" style="position:absolute;margin-left:98.4pt;margin-top:22.1pt;width:23.3pt;height:12.8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" path="m,127r,-8l1,111r2,-9l4,94,7,86r3,-8l13,71r4,-8l22,56r4,-7l32,43r6,-6l43,31r7,-5l57,21r7,-5l71,13,79,9,87,6,128,,338,r49,9l394,13r34,24l434,43r5,6l444,56r5,7l463,102r2,9l465,119r,8l465,136r-21,62l394,242r-7,3l379,248r-8,3l363,252r-9,2l346,255r-8,l128,255r-9,l111,254r-8,-2l95,251r-8,-3l79,245r-8,-3l22,198,,136r,-9xe" filled="f" strokecolor="#99a0a6" strokeweight=".26469mm">
                <v:path arrowok="t" o:connecttype="custom" o:connectlocs="0,361315;0,356235;635,351155;1905,345440;2540,340360;4445,335280;6350,330200;8255,325755;10795,320675;13970,316230;16510,311785;20320,307975;24130,304165;27305,300355;31750,297180;36195,294005;40640,290830;45085,288925;50165,286385;55245,284480;81280,280670;214630,280670;245745,286385;250190,288925;271780,304165;275590,307975;278765,311785;281940,316230;285115,320675;294005,345440;295275,351155;295275,356235;295275,361315;295275,367030;281940,406400;250190,434340;245745,436245;240665,438150;235585,440055;230505,440690;224790,441960;219710,442595;214630,442595;81280,442595;75565,442595;70485,441960;65405,440690;60325,440055;55245,438150;50165,436245;45085,434340;13970,406400;0,367030;0,361315" o:connectangles="0,0,0,0,0,0,0,0,0,0,0,0,0,0,0,0,0,0,0,0,0,0,0,0,0,0,0,0,0,0,0,0,0,0,0,0,0,0,0,0,0,0,0,0,0,0,0,0,0,0,0,0,0,0"/>
                <w10:wrap anchorx="page"/>
              </v:shape>
            </w:pict>
          </mc:Fallback>
        </mc:AlternateContent>
      </w:r>
      <w:r w:rsidRPr="001D7DFD">
        <w:rPr>
          <w:rFonts w:eastAsia="Roboto"/>
          <w:noProof/>
          <w:sz w:val="22"/>
          <w:szCs w:val="22"/>
          <w:lang w:val="pt-PT" w:eastAsia="en-US"/>
        </w:rPr>
        <mc:AlternateContent>
          <mc:Choice Requires="wps">
            <w:drawing>
              <wp:anchor distT="0" distB="0" distL="114300" distR="114300" simplePos="0" relativeHeight="251758592" behindDoc="0" locked="0" layoutInCell="1" allowOverlap="1" wp14:anchorId="10A54C3B" wp14:editId="306A275C">
                <wp:simplePos x="0" y="0"/>
                <wp:positionH relativeFrom="page">
                  <wp:posOffset>1249680</wp:posOffset>
                </wp:positionH>
                <wp:positionV relativeFrom="paragraph">
                  <wp:posOffset>566420</wp:posOffset>
                </wp:positionV>
                <wp:extent cx="295910" cy="162560"/>
                <wp:effectExtent l="11430" t="13970" r="6985" b="4445"/>
                <wp:wrapNone/>
                <wp:docPr id="298" name="Freeform 4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910" cy="162560"/>
                        </a:xfrm>
                        <a:custGeom>
                          <a:avLst/>
                          <a:gdLst>
                            <a:gd name="T0" fmla="+- 0 1968 1968"/>
                            <a:gd name="T1" fmla="*/ T0 w 466"/>
                            <a:gd name="T2" fmla="+- 0 1019 892"/>
                            <a:gd name="T3" fmla="*/ 1019 h 256"/>
                            <a:gd name="T4" fmla="+- 0 1968 1968"/>
                            <a:gd name="T5" fmla="*/ T4 w 466"/>
                            <a:gd name="T6" fmla="+- 0 1011 892"/>
                            <a:gd name="T7" fmla="*/ 1011 h 256"/>
                            <a:gd name="T8" fmla="+- 0 1969 1968"/>
                            <a:gd name="T9" fmla="*/ T8 w 466"/>
                            <a:gd name="T10" fmla="+- 0 1003 892"/>
                            <a:gd name="T11" fmla="*/ 1003 h 256"/>
                            <a:gd name="T12" fmla="+- 0 1971 1968"/>
                            <a:gd name="T13" fmla="*/ T12 w 466"/>
                            <a:gd name="T14" fmla="+- 0 995 892"/>
                            <a:gd name="T15" fmla="*/ 995 h 256"/>
                            <a:gd name="T16" fmla="+- 0 1972 1968"/>
                            <a:gd name="T17" fmla="*/ T16 w 466"/>
                            <a:gd name="T18" fmla="+- 0 986 892"/>
                            <a:gd name="T19" fmla="*/ 986 h 256"/>
                            <a:gd name="T20" fmla="+- 0 1975 1968"/>
                            <a:gd name="T21" fmla="*/ T20 w 466"/>
                            <a:gd name="T22" fmla="+- 0 978 892"/>
                            <a:gd name="T23" fmla="*/ 978 h 256"/>
                            <a:gd name="T24" fmla="+- 0 1978 1968"/>
                            <a:gd name="T25" fmla="*/ T24 w 466"/>
                            <a:gd name="T26" fmla="+- 0 971 892"/>
                            <a:gd name="T27" fmla="*/ 971 h 256"/>
                            <a:gd name="T28" fmla="+- 0 1981 1968"/>
                            <a:gd name="T29" fmla="*/ T28 w 466"/>
                            <a:gd name="T30" fmla="+- 0 963 892"/>
                            <a:gd name="T31" fmla="*/ 963 h 256"/>
                            <a:gd name="T32" fmla="+- 0 1985 1968"/>
                            <a:gd name="T33" fmla="*/ T32 w 466"/>
                            <a:gd name="T34" fmla="+- 0 956 892"/>
                            <a:gd name="T35" fmla="*/ 956 h 256"/>
                            <a:gd name="T36" fmla="+- 0 1990 1968"/>
                            <a:gd name="T37" fmla="*/ T36 w 466"/>
                            <a:gd name="T38" fmla="+- 0 949 892"/>
                            <a:gd name="T39" fmla="*/ 949 h 256"/>
                            <a:gd name="T40" fmla="+- 0 1994 1968"/>
                            <a:gd name="T41" fmla="*/ T40 w 466"/>
                            <a:gd name="T42" fmla="+- 0 942 892"/>
                            <a:gd name="T43" fmla="*/ 942 h 256"/>
                            <a:gd name="T44" fmla="+- 0 2000 1968"/>
                            <a:gd name="T45" fmla="*/ T44 w 466"/>
                            <a:gd name="T46" fmla="+- 0 935 892"/>
                            <a:gd name="T47" fmla="*/ 935 h 256"/>
                            <a:gd name="T48" fmla="+- 0 2006 1968"/>
                            <a:gd name="T49" fmla="*/ T48 w 466"/>
                            <a:gd name="T50" fmla="+- 0 929 892"/>
                            <a:gd name="T51" fmla="*/ 929 h 256"/>
                            <a:gd name="T52" fmla="+- 0 2011 1968"/>
                            <a:gd name="T53" fmla="*/ T52 w 466"/>
                            <a:gd name="T54" fmla="+- 0 923 892"/>
                            <a:gd name="T55" fmla="*/ 923 h 256"/>
                            <a:gd name="T56" fmla="+- 0 2018 1968"/>
                            <a:gd name="T57" fmla="*/ T56 w 466"/>
                            <a:gd name="T58" fmla="+- 0 918 892"/>
                            <a:gd name="T59" fmla="*/ 918 h 256"/>
                            <a:gd name="T60" fmla="+- 0 2025 1968"/>
                            <a:gd name="T61" fmla="*/ T60 w 466"/>
                            <a:gd name="T62" fmla="+- 0 913 892"/>
                            <a:gd name="T63" fmla="*/ 913 h 256"/>
                            <a:gd name="T64" fmla="+- 0 2032 1968"/>
                            <a:gd name="T65" fmla="*/ T64 w 466"/>
                            <a:gd name="T66" fmla="+- 0 909 892"/>
                            <a:gd name="T67" fmla="*/ 909 h 256"/>
                            <a:gd name="T68" fmla="+- 0 2039 1968"/>
                            <a:gd name="T69" fmla="*/ T68 w 466"/>
                            <a:gd name="T70" fmla="+- 0 905 892"/>
                            <a:gd name="T71" fmla="*/ 905 h 256"/>
                            <a:gd name="T72" fmla="+- 0 2047 1968"/>
                            <a:gd name="T73" fmla="*/ T72 w 466"/>
                            <a:gd name="T74" fmla="+- 0 902 892"/>
                            <a:gd name="T75" fmla="*/ 902 h 256"/>
                            <a:gd name="T76" fmla="+- 0 2055 1968"/>
                            <a:gd name="T77" fmla="*/ T76 w 466"/>
                            <a:gd name="T78" fmla="+- 0 898 892"/>
                            <a:gd name="T79" fmla="*/ 898 h 256"/>
                            <a:gd name="T80" fmla="+- 0 2063 1968"/>
                            <a:gd name="T81" fmla="*/ T80 w 466"/>
                            <a:gd name="T82" fmla="+- 0 896 892"/>
                            <a:gd name="T83" fmla="*/ 896 h 256"/>
                            <a:gd name="T84" fmla="+- 0 2071 1968"/>
                            <a:gd name="T85" fmla="*/ T84 w 466"/>
                            <a:gd name="T86" fmla="+- 0 894 892"/>
                            <a:gd name="T87" fmla="*/ 894 h 256"/>
                            <a:gd name="T88" fmla="+- 0 2079 1968"/>
                            <a:gd name="T89" fmla="*/ T88 w 466"/>
                            <a:gd name="T90" fmla="+- 0 893 892"/>
                            <a:gd name="T91" fmla="*/ 893 h 256"/>
                            <a:gd name="T92" fmla="+- 0 2087 1968"/>
                            <a:gd name="T93" fmla="*/ T92 w 466"/>
                            <a:gd name="T94" fmla="+- 0 892 892"/>
                            <a:gd name="T95" fmla="*/ 892 h 256"/>
                            <a:gd name="T96" fmla="+- 0 2096 1968"/>
                            <a:gd name="T97" fmla="*/ T96 w 466"/>
                            <a:gd name="T98" fmla="+- 0 892 892"/>
                            <a:gd name="T99" fmla="*/ 892 h 256"/>
                            <a:gd name="T100" fmla="+- 0 2306 1968"/>
                            <a:gd name="T101" fmla="*/ T100 w 466"/>
                            <a:gd name="T102" fmla="+- 0 892 892"/>
                            <a:gd name="T103" fmla="*/ 892 h 256"/>
                            <a:gd name="T104" fmla="+- 0 2314 1968"/>
                            <a:gd name="T105" fmla="*/ T104 w 466"/>
                            <a:gd name="T106" fmla="+- 0 892 892"/>
                            <a:gd name="T107" fmla="*/ 892 h 256"/>
                            <a:gd name="T108" fmla="+- 0 2322 1968"/>
                            <a:gd name="T109" fmla="*/ T108 w 466"/>
                            <a:gd name="T110" fmla="+- 0 893 892"/>
                            <a:gd name="T111" fmla="*/ 893 h 256"/>
                            <a:gd name="T112" fmla="+- 0 2331 1968"/>
                            <a:gd name="T113" fmla="*/ T112 w 466"/>
                            <a:gd name="T114" fmla="+- 0 894 892"/>
                            <a:gd name="T115" fmla="*/ 894 h 256"/>
                            <a:gd name="T116" fmla="+- 0 2339 1968"/>
                            <a:gd name="T117" fmla="*/ T116 w 466"/>
                            <a:gd name="T118" fmla="+- 0 896 892"/>
                            <a:gd name="T119" fmla="*/ 896 h 256"/>
                            <a:gd name="T120" fmla="+- 0 2347 1968"/>
                            <a:gd name="T121" fmla="*/ T120 w 466"/>
                            <a:gd name="T122" fmla="+- 0 898 892"/>
                            <a:gd name="T123" fmla="*/ 898 h 256"/>
                            <a:gd name="T124" fmla="+- 0 2355 1968"/>
                            <a:gd name="T125" fmla="*/ T124 w 466"/>
                            <a:gd name="T126" fmla="+- 0 902 892"/>
                            <a:gd name="T127" fmla="*/ 902 h 256"/>
                            <a:gd name="T128" fmla="+- 0 2362 1968"/>
                            <a:gd name="T129" fmla="*/ T128 w 466"/>
                            <a:gd name="T130" fmla="+- 0 905 892"/>
                            <a:gd name="T131" fmla="*/ 905 h 256"/>
                            <a:gd name="T132" fmla="+- 0 2396 1968"/>
                            <a:gd name="T133" fmla="*/ T132 w 466"/>
                            <a:gd name="T134" fmla="+- 0 929 892"/>
                            <a:gd name="T135" fmla="*/ 929 h 256"/>
                            <a:gd name="T136" fmla="+- 0 2402 1968"/>
                            <a:gd name="T137" fmla="*/ T136 w 466"/>
                            <a:gd name="T138" fmla="+- 0 935 892"/>
                            <a:gd name="T139" fmla="*/ 935 h 256"/>
                            <a:gd name="T140" fmla="+- 0 2424 1968"/>
                            <a:gd name="T141" fmla="*/ T140 w 466"/>
                            <a:gd name="T142" fmla="+- 0 971 892"/>
                            <a:gd name="T143" fmla="*/ 971 h 256"/>
                            <a:gd name="T144" fmla="+- 0 2427 1968"/>
                            <a:gd name="T145" fmla="*/ T144 w 466"/>
                            <a:gd name="T146" fmla="+- 0 978 892"/>
                            <a:gd name="T147" fmla="*/ 978 h 256"/>
                            <a:gd name="T148" fmla="+- 0 2429 1968"/>
                            <a:gd name="T149" fmla="*/ T148 w 466"/>
                            <a:gd name="T150" fmla="+- 0 986 892"/>
                            <a:gd name="T151" fmla="*/ 986 h 256"/>
                            <a:gd name="T152" fmla="+- 0 2431 1968"/>
                            <a:gd name="T153" fmla="*/ T152 w 466"/>
                            <a:gd name="T154" fmla="+- 0 995 892"/>
                            <a:gd name="T155" fmla="*/ 995 h 256"/>
                            <a:gd name="T156" fmla="+- 0 2433 1968"/>
                            <a:gd name="T157" fmla="*/ T156 w 466"/>
                            <a:gd name="T158" fmla="+- 0 1003 892"/>
                            <a:gd name="T159" fmla="*/ 1003 h 256"/>
                            <a:gd name="T160" fmla="+- 0 2433 1968"/>
                            <a:gd name="T161" fmla="*/ T160 w 466"/>
                            <a:gd name="T162" fmla="+- 0 1011 892"/>
                            <a:gd name="T163" fmla="*/ 1011 h 256"/>
                            <a:gd name="T164" fmla="+- 0 2433 1968"/>
                            <a:gd name="T165" fmla="*/ T164 w 466"/>
                            <a:gd name="T166" fmla="+- 0 1019 892"/>
                            <a:gd name="T167" fmla="*/ 1019 h 256"/>
                            <a:gd name="T168" fmla="+- 0 2433 1968"/>
                            <a:gd name="T169" fmla="*/ T168 w 466"/>
                            <a:gd name="T170" fmla="+- 0 1028 892"/>
                            <a:gd name="T171" fmla="*/ 1028 h 256"/>
                            <a:gd name="T172" fmla="+- 0 2433 1968"/>
                            <a:gd name="T173" fmla="*/ T172 w 466"/>
                            <a:gd name="T174" fmla="+- 0 1036 892"/>
                            <a:gd name="T175" fmla="*/ 1036 h 256"/>
                            <a:gd name="T176" fmla="+- 0 2431 1968"/>
                            <a:gd name="T177" fmla="*/ T176 w 466"/>
                            <a:gd name="T178" fmla="+- 0 1044 892"/>
                            <a:gd name="T179" fmla="*/ 1044 h 256"/>
                            <a:gd name="T180" fmla="+- 0 2429 1968"/>
                            <a:gd name="T181" fmla="*/ T180 w 466"/>
                            <a:gd name="T182" fmla="+- 0 1053 892"/>
                            <a:gd name="T183" fmla="*/ 1053 h 256"/>
                            <a:gd name="T184" fmla="+- 0 2396 1968"/>
                            <a:gd name="T185" fmla="*/ T184 w 466"/>
                            <a:gd name="T186" fmla="+- 0 1110 892"/>
                            <a:gd name="T187" fmla="*/ 1110 h 256"/>
                            <a:gd name="T188" fmla="+- 0 2339 1968"/>
                            <a:gd name="T189" fmla="*/ T188 w 466"/>
                            <a:gd name="T190" fmla="+- 0 1143 892"/>
                            <a:gd name="T191" fmla="*/ 1143 h 256"/>
                            <a:gd name="T192" fmla="+- 0 2314 1968"/>
                            <a:gd name="T193" fmla="*/ T192 w 466"/>
                            <a:gd name="T194" fmla="+- 0 1147 892"/>
                            <a:gd name="T195" fmla="*/ 1147 h 256"/>
                            <a:gd name="T196" fmla="+- 0 2306 1968"/>
                            <a:gd name="T197" fmla="*/ T196 w 466"/>
                            <a:gd name="T198" fmla="+- 0 1147 892"/>
                            <a:gd name="T199" fmla="*/ 1147 h 256"/>
                            <a:gd name="T200" fmla="+- 0 2096 1968"/>
                            <a:gd name="T201" fmla="*/ T200 w 466"/>
                            <a:gd name="T202" fmla="+- 0 1147 892"/>
                            <a:gd name="T203" fmla="*/ 1147 h 256"/>
                            <a:gd name="T204" fmla="+- 0 2087 1968"/>
                            <a:gd name="T205" fmla="*/ T204 w 466"/>
                            <a:gd name="T206" fmla="+- 0 1147 892"/>
                            <a:gd name="T207" fmla="*/ 1147 h 256"/>
                            <a:gd name="T208" fmla="+- 0 2079 1968"/>
                            <a:gd name="T209" fmla="*/ T208 w 466"/>
                            <a:gd name="T210" fmla="+- 0 1146 892"/>
                            <a:gd name="T211" fmla="*/ 1146 h 256"/>
                            <a:gd name="T212" fmla="+- 0 2018 1968"/>
                            <a:gd name="T213" fmla="*/ T212 w 466"/>
                            <a:gd name="T214" fmla="+- 0 1121 892"/>
                            <a:gd name="T215" fmla="*/ 1121 h 256"/>
                            <a:gd name="T216" fmla="+- 0 1978 1968"/>
                            <a:gd name="T217" fmla="*/ T216 w 466"/>
                            <a:gd name="T218" fmla="+- 0 1068 892"/>
                            <a:gd name="T219" fmla="*/ 1068 h 256"/>
                            <a:gd name="T220" fmla="+- 0 1971 1968"/>
                            <a:gd name="T221" fmla="*/ T220 w 466"/>
                            <a:gd name="T222" fmla="+- 0 1044 892"/>
                            <a:gd name="T223" fmla="*/ 1044 h 256"/>
                            <a:gd name="T224" fmla="+- 0 1969 1968"/>
                            <a:gd name="T225" fmla="*/ T224 w 466"/>
                            <a:gd name="T226" fmla="+- 0 1036 892"/>
                            <a:gd name="T227" fmla="*/ 1036 h 256"/>
                            <a:gd name="T228" fmla="+- 0 1968 1968"/>
                            <a:gd name="T229" fmla="*/ T228 w 466"/>
                            <a:gd name="T230" fmla="+- 0 1028 892"/>
                            <a:gd name="T231" fmla="*/ 1028 h 256"/>
                            <a:gd name="T232" fmla="+- 0 1968 1968"/>
                            <a:gd name="T233" fmla="*/ T232 w 466"/>
                            <a:gd name="T234" fmla="+- 0 1019 892"/>
                            <a:gd name="T235" fmla="*/ 1019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66" h="256">
                              <a:moveTo>
                                <a:pt x="0" y="127"/>
                              </a:moveTo>
                              <a:lnTo>
                                <a:pt x="0" y="119"/>
                              </a:lnTo>
                              <a:lnTo>
                                <a:pt x="1" y="111"/>
                              </a:lnTo>
                              <a:lnTo>
                                <a:pt x="3" y="103"/>
                              </a:lnTo>
                              <a:lnTo>
                                <a:pt x="4" y="94"/>
                              </a:lnTo>
                              <a:lnTo>
                                <a:pt x="7" y="86"/>
                              </a:lnTo>
                              <a:lnTo>
                                <a:pt x="10" y="79"/>
                              </a:lnTo>
                              <a:lnTo>
                                <a:pt x="13" y="71"/>
                              </a:lnTo>
                              <a:lnTo>
                                <a:pt x="17" y="64"/>
                              </a:lnTo>
                              <a:lnTo>
                                <a:pt x="22" y="57"/>
                              </a:lnTo>
                              <a:lnTo>
                                <a:pt x="26" y="50"/>
                              </a:lnTo>
                              <a:lnTo>
                                <a:pt x="32" y="43"/>
                              </a:lnTo>
                              <a:lnTo>
                                <a:pt x="38" y="37"/>
                              </a:lnTo>
                              <a:lnTo>
                                <a:pt x="43" y="31"/>
                              </a:lnTo>
                              <a:lnTo>
                                <a:pt x="50" y="26"/>
                              </a:lnTo>
                              <a:lnTo>
                                <a:pt x="57" y="21"/>
                              </a:lnTo>
                              <a:lnTo>
                                <a:pt x="64" y="17"/>
                              </a:lnTo>
                              <a:lnTo>
                                <a:pt x="71" y="13"/>
                              </a:lnTo>
                              <a:lnTo>
                                <a:pt x="79" y="10"/>
                              </a:lnTo>
                              <a:lnTo>
                                <a:pt x="87" y="6"/>
                              </a:lnTo>
                              <a:lnTo>
                                <a:pt x="95" y="4"/>
                              </a:lnTo>
                              <a:lnTo>
                                <a:pt x="103" y="2"/>
                              </a:lnTo>
                              <a:lnTo>
                                <a:pt x="111" y="1"/>
                              </a:lnTo>
                              <a:lnTo>
                                <a:pt x="119" y="0"/>
                              </a:lnTo>
                              <a:lnTo>
                                <a:pt x="128" y="0"/>
                              </a:lnTo>
                              <a:lnTo>
                                <a:pt x="338" y="0"/>
                              </a:lnTo>
                              <a:lnTo>
                                <a:pt x="346" y="0"/>
                              </a:lnTo>
                              <a:lnTo>
                                <a:pt x="354" y="1"/>
                              </a:lnTo>
                              <a:lnTo>
                                <a:pt x="363" y="2"/>
                              </a:lnTo>
                              <a:lnTo>
                                <a:pt x="371" y="4"/>
                              </a:lnTo>
                              <a:lnTo>
                                <a:pt x="379" y="6"/>
                              </a:lnTo>
                              <a:lnTo>
                                <a:pt x="387" y="10"/>
                              </a:lnTo>
                              <a:lnTo>
                                <a:pt x="394" y="13"/>
                              </a:lnTo>
                              <a:lnTo>
                                <a:pt x="428" y="37"/>
                              </a:lnTo>
                              <a:lnTo>
                                <a:pt x="434" y="43"/>
                              </a:lnTo>
                              <a:lnTo>
                                <a:pt x="456" y="79"/>
                              </a:lnTo>
                              <a:lnTo>
                                <a:pt x="459" y="86"/>
                              </a:lnTo>
                              <a:lnTo>
                                <a:pt x="461" y="94"/>
                              </a:lnTo>
                              <a:lnTo>
                                <a:pt x="463" y="103"/>
                              </a:lnTo>
                              <a:lnTo>
                                <a:pt x="465" y="111"/>
                              </a:lnTo>
                              <a:lnTo>
                                <a:pt x="465" y="119"/>
                              </a:lnTo>
                              <a:lnTo>
                                <a:pt x="465" y="127"/>
                              </a:lnTo>
                              <a:lnTo>
                                <a:pt x="465" y="136"/>
                              </a:lnTo>
                              <a:lnTo>
                                <a:pt x="465" y="144"/>
                              </a:lnTo>
                              <a:lnTo>
                                <a:pt x="463" y="152"/>
                              </a:lnTo>
                              <a:lnTo>
                                <a:pt x="461" y="161"/>
                              </a:lnTo>
                              <a:lnTo>
                                <a:pt x="428" y="218"/>
                              </a:lnTo>
                              <a:lnTo>
                                <a:pt x="371" y="251"/>
                              </a:lnTo>
                              <a:lnTo>
                                <a:pt x="346" y="255"/>
                              </a:lnTo>
                              <a:lnTo>
                                <a:pt x="338" y="255"/>
                              </a:lnTo>
                              <a:lnTo>
                                <a:pt x="128" y="255"/>
                              </a:lnTo>
                              <a:lnTo>
                                <a:pt x="119" y="255"/>
                              </a:lnTo>
                              <a:lnTo>
                                <a:pt x="111" y="254"/>
                              </a:lnTo>
                              <a:lnTo>
                                <a:pt x="50" y="229"/>
                              </a:lnTo>
                              <a:lnTo>
                                <a:pt x="10" y="176"/>
                              </a:lnTo>
                              <a:lnTo>
                                <a:pt x="3" y="152"/>
                              </a:lnTo>
                              <a:lnTo>
                                <a:pt x="1" y="144"/>
                              </a:lnTo>
                              <a:lnTo>
                                <a:pt x="0" y="136"/>
                              </a:lnTo>
                              <a:lnTo>
                                <a:pt x="0" y="127"/>
                              </a:lnTo>
                              <a:close/>
                            </a:path>
                          </a:pathLst>
                        </a:custGeom>
                        <a:noFill/>
                        <a:ln w="9529">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6D0D30" id="Freeform 496" o:spid="_x0000_s1026" style="position:absolute;margin-left:98.4pt;margin-top:44.6pt;width:23.3pt;height:12.8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" path="m,127r,-8l1,111r2,-8l4,94,7,86r3,-7l13,71r4,-7l22,57r4,-7l32,43r6,-6l43,31r7,-5l57,21r7,-4l71,13r8,-3l87,6,95,4r8,-2l111,1,119,r9,l338,r8,l354,1r9,1l371,4r8,2l387,10r7,3l428,37r6,6l456,79r3,7l461,94r2,9l465,111r,8l465,127r,9l465,144r-2,8l461,161r-33,57l371,251r-25,4l338,255r-210,l119,255r-8,-1l50,229,10,176,3,152,1,144,,136r,-9xe" filled="f" strokecolor="#99a0a6" strokeweight=".26469mm">
                <v:path arrowok="t" o:connecttype="custom" o:connectlocs="0,647065;0,641985;635,636905;1905,631825;2540,626110;4445,621030;6350,616585;8255,611505;10795,607060;13970,602615;16510,598170;20320,593725;24130,589915;27305,586105;31750,582930;36195,579755;40640,577215;45085,574675;50165,572770;55245,570230;60325,568960;65405,567690;70485,567055;75565,566420;81280,566420;214630,566420;219710,566420;224790,567055;230505,567690;235585,568960;240665,570230;245745,572770;250190,574675;271780,589915;275590,593725;289560,616585;291465,621030;292735,626110;294005,631825;295275,636905;295275,641985;295275,647065;295275,652780;295275,657860;294005,662940;292735,668655;271780,704850;235585,725805;219710,728345;214630,728345;81280,728345;75565,728345;70485,727710;31750,711835;6350,678180;1905,662940;635,657860;0,652780;0,647065" o:connectangles="0,0,0,0,0,0,0,0,0,0,0,0,0,0,0,0,0,0,0,0,0,0,0,0,0,0,0,0,0,0,0,0,0,0,0,0,0,0,0,0,0,0,0,0,0,0,0,0,0,0,0,0,0,0,0,0,0,0,0"/>
                <w10:wrap anchorx="page"/>
              </v:shape>
            </w:pict>
          </mc:Fallback>
        </mc:AlternateContent>
      </w:r>
      <w:r w:rsidRPr="001D7DFD">
        <w:rPr>
          <w:rFonts w:eastAsia="Roboto"/>
          <w:color w:val="202024"/>
          <w:sz w:val="22"/>
          <w:szCs w:val="22"/>
          <w:lang w:val="pt-PT" w:eastAsia="en-US"/>
        </w:rPr>
        <w:t>Menos</w:t>
      </w:r>
      <w:r w:rsidRPr="001D7DFD">
        <w:rPr>
          <w:rFonts w:eastAsia="Roboto"/>
          <w:color w:val="202024"/>
          <w:spacing w:val="-9"/>
          <w:sz w:val="22"/>
          <w:szCs w:val="22"/>
          <w:lang w:val="pt-PT" w:eastAsia="en-US"/>
        </w:rPr>
        <w:t xml:space="preserve"> </w:t>
      </w:r>
      <w:r w:rsidRPr="001D7DFD">
        <w:rPr>
          <w:rFonts w:eastAsia="Roboto"/>
          <w:color w:val="202024"/>
          <w:sz w:val="22"/>
          <w:szCs w:val="22"/>
          <w:lang w:val="pt-PT" w:eastAsia="en-US"/>
        </w:rPr>
        <w:t>que</w:t>
      </w:r>
      <w:r w:rsidRPr="001D7DFD">
        <w:rPr>
          <w:rFonts w:eastAsia="Roboto"/>
          <w:color w:val="202024"/>
          <w:spacing w:val="-9"/>
          <w:sz w:val="22"/>
          <w:szCs w:val="22"/>
          <w:lang w:val="pt-PT" w:eastAsia="en-US"/>
        </w:rPr>
        <w:t xml:space="preserve"> </w:t>
      </w:r>
      <w:r w:rsidRPr="001D7DFD">
        <w:rPr>
          <w:rFonts w:eastAsia="Roboto"/>
          <w:color w:val="202024"/>
          <w:sz w:val="22"/>
          <w:szCs w:val="22"/>
          <w:lang w:val="pt-PT" w:eastAsia="en-US"/>
        </w:rPr>
        <w:t>20</w:t>
      </w:r>
      <w:r w:rsidRPr="001D7DFD">
        <w:rPr>
          <w:rFonts w:eastAsia="Roboto"/>
          <w:color w:val="202024"/>
          <w:spacing w:val="-9"/>
          <w:sz w:val="22"/>
          <w:szCs w:val="22"/>
          <w:lang w:val="pt-PT" w:eastAsia="en-US"/>
        </w:rPr>
        <w:t xml:space="preserve"> </w:t>
      </w:r>
      <w:r w:rsidRPr="001D7DFD">
        <w:rPr>
          <w:rFonts w:eastAsia="Roboto"/>
          <w:color w:val="202024"/>
          <w:sz w:val="22"/>
          <w:szCs w:val="22"/>
          <w:lang w:val="pt-PT" w:eastAsia="en-US"/>
        </w:rPr>
        <w:t>anos</w:t>
      </w:r>
      <w:r w:rsidRPr="001D7DFD">
        <w:rPr>
          <w:rFonts w:eastAsia="Roboto"/>
          <w:color w:val="202024"/>
          <w:spacing w:val="-51"/>
          <w:sz w:val="22"/>
          <w:szCs w:val="22"/>
          <w:lang w:val="pt-PT" w:eastAsia="en-US"/>
        </w:rPr>
        <w:t xml:space="preserve"> </w:t>
      </w:r>
      <w:r w:rsidRPr="001D7DFD">
        <w:rPr>
          <w:rFonts w:eastAsia="Roboto"/>
          <w:color w:val="202024"/>
          <w:sz w:val="22"/>
          <w:szCs w:val="22"/>
          <w:lang w:val="pt-PT" w:eastAsia="en-US"/>
        </w:rPr>
        <w:t>20</w:t>
      </w:r>
      <w:r w:rsidRPr="001D7DFD">
        <w:rPr>
          <w:rFonts w:eastAsia="Roboto"/>
          <w:color w:val="202024"/>
          <w:spacing w:val="-2"/>
          <w:sz w:val="22"/>
          <w:szCs w:val="22"/>
          <w:lang w:val="pt-PT" w:eastAsia="en-US"/>
        </w:rPr>
        <w:t xml:space="preserve"> </w:t>
      </w:r>
      <w:r w:rsidRPr="001D7DFD">
        <w:rPr>
          <w:rFonts w:eastAsia="Roboto"/>
          <w:color w:val="202024"/>
          <w:sz w:val="22"/>
          <w:szCs w:val="22"/>
          <w:lang w:val="pt-PT" w:eastAsia="en-US"/>
        </w:rPr>
        <w:t>a</w:t>
      </w:r>
      <w:r w:rsidRPr="001D7DFD">
        <w:rPr>
          <w:rFonts w:eastAsia="Roboto"/>
          <w:color w:val="202024"/>
          <w:spacing w:val="-2"/>
          <w:sz w:val="22"/>
          <w:szCs w:val="22"/>
          <w:lang w:val="pt-PT" w:eastAsia="en-US"/>
        </w:rPr>
        <w:t xml:space="preserve"> </w:t>
      </w:r>
      <w:r w:rsidRPr="001D7DFD">
        <w:rPr>
          <w:rFonts w:eastAsia="Roboto"/>
          <w:color w:val="202024"/>
          <w:sz w:val="22"/>
          <w:szCs w:val="22"/>
          <w:lang w:val="pt-PT" w:eastAsia="en-US"/>
        </w:rPr>
        <w:t>29</w:t>
      </w:r>
      <w:r w:rsidRPr="001D7DFD">
        <w:rPr>
          <w:rFonts w:eastAsia="Roboto"/>
          <w:color w:val="202024"/>
          <w:spacing w:val="-1"/>
          <w:sz w:val="22"/>
          <w:szCs w:val="22"/>
          <w:lang w:val="pt-PT" w:eastAsia="en-US"/>
        </w:rPr>
        <w:t xml:space="preserve"> </w:t>
      </w:r>
      <w:r w:rsidRPr="001D7DFD">
        <w:rPr>
          <w:rFonts w:eastAsia="Roboto"/>
          <w:color w:val="202024"/>
          <w:sz w:val="22"/>
          <w:szCs w:val="22"/>
          <w:lang w:val="pt-PT" w:eastAsia="en-US"/>
        </w:rPr>
        <w:t>anos</w:t>
      </w:r>
    </w:p>
    <w:p w14:paraId="07ABE383" w14:textId="77777777" w:rsidR="007217E2" w:rsidRPr="001D7DFD" w:rsidRDefault="007217E2" w:rsidP="007217E2">
      <w:pPr>
        <w:widowControl w:val="0"/>
        <w:suppressAutoHyphens w:val="0"/>
        <w:autoSpaceDE w:val="0"/>
        <w:autoSpaceDN w:val="0"/>
        <w:spacing w:after="0" w:line="261" w:lineRule="exact"/>
        <w:ind w:left="1231" w:firstLine="0"/>
        <w:jc w:val="left"/>
        <w:rPr>
          <w:rFonts w:eastAsia="Roboto"/>
          <w:sz w:val="22"/>
          <w:szCs w:val="22"/>
          <w:lang w:val="pt-PT" w:eastAsia="en-US"/>
        </w:rPr>
      </w:pPr>
      <w:r w:rsidRPr="001D7DFD">
        <w:rPr>
          <w:rFonts w:eastAsia="Roboto"/>
          <w:color w:val="202024"/>
          <w:sz w:val="22"/>
          <w:szCs w:val="22"/>
          <w:lang w:val="pt-PT" w:eastAsia="en-US"/>
        </w:rPr>
        <w:t>30</w:t>
      </w:r>
      <w:r w:rsidRPr="001D7DFD">
        <w:rPr>
          <w:rFonts w:eastAsia="Roboto"/>
          <w:color w:val="202024"/>
          <w:spacing w:val="-4"/>
          <w:sz w:val="22"/>
          <w:szCs w:val="22"/>
          <w:lang w:val="pt-PT" w:eastAsia="en-US"/>
        </w:rPr>
        <w:t xml:space="preserve"> </w:t>
      </w:r>
      <w:r w:rsidRPr="001D7DFD">
        <w:rPr>
          <w:rFonts w:eastAsia="Roboto"/>
          <w:color w:val="202024"/>
          <w:sz w:val="22"/>
          <w:szCs w:val="22"/>
          <w:lang w:val="pt-PT" w:eastAsia="en-US"/>
        </w:rPr>
        <w:t>a</w:t>
      </w:r>
      <w:r w:rsidRPr="001D7DFD">
        <w:rPr>
          <w:rFonts w:eastAsia="Roboto"/>
          <w:color w:val="202024"/>
          <w:spacing w:val="-4"/>
          <w:sz w:val="22"/>
          <w:szCs w:val="22"/>
          <w:lang w:val="pt-PT" w:eastAsia="en-US"/>
        </w:rPr>
        <w:t xml:space="preserve"> </w:t>
      </w:r>
      <w:r w:rsidRPr="001D7DFD">
        <w:rPr>
          <w:rFonts w:eastAsia="Roboto"/>
          <w:color w:val="202024"/>
          <w:sz w:val="22"/>
          <w:szCs w:val="22"/>
          <w:lang w:val="pt-PT" w:eastAsia="en-US"/>
        </w:rPr>
        <w:t>39</w:t>
      </w:r>
      <w:r w:rsidRPr="001D7DFD">
        <w:rPr>
          <w:rFonts w:eastAsia="Roboto"/>
          <w:color w:val="202024"/>
          <w:spacing w:val="-4"/>
          <w:sz w:val="22"/>
          <w:szCs w:val="22"/>
          <w:lang w:val="pt-PT" w:eastAsia="en-US"/>
        </w:rPr>
        <w:t xml:space="preserve"> </w:t>
      </w:r>
      <w:r w:rsidRPr="001D7DFD">
        <w:rPr>
          <w:rFonts w:eastAsia="Roboto"/>
          <w:color w:val="202024"/>
          <w:sz w:val="22"/>
          <w:szCs w:val="22"/>
          <w:lang w:val="pt-PT" w:eastAsia="en-US"/>
        </w:rPr>
        <w:t>anos</w:t>
      </w:r>
    </w:p>
    <w:p w14:paraId="6843D13C" w14:textId="77777777" w:rsidR="007217E2" w:rsidRPr="001D7DFD" w:rsidRDefault="007217E2" w:rsidP="007217E2">
      <w:pPr>
        <w:widowControl w:val="0"/>
        <w:suppressAutoHyphens w:val="0"/>
        <w:autoSpaceDE w:val="0"/>
        <w:autoSpaceDN w:val="0"/>
        <w:spacing w:after="0"/>
        <w:ind w:left="1231" w:firstLine="0"/>
        <w:jc w:val="left"/>
        <w:rPr>
          <w:rFonts w:eastAsia="Roboto"/>
          <w:sz w:val="22"/>
          <w:szCs w:val="22"/>
          <w:lang w:val="pt-PT" w:eastAsia="en-US"/>
        </w:rPr>
      </w:pPr>
      <w:r w:rsidRPr="001D7DFD">
        <w:rPr>
          <w:rFonts w:eastAsia="Roboto"/>
          <w:noProof/>
          <w:sz w:val="22"/>
          <w:szCs w:val="22"/>
          <w:lang w:val="pt-PT" w:eastAsia="en-US"/>
        </w:rPr>
        <mc:AlternateContent>
          <mc:Choice Requires="wps">
            <w:drawing>
              <wp:anchor distT="0" distB="0" distL="114300" distR="114300" simplePos="0" relativeHeight="251759616" behindDoc="0" locked="0" layoutInCell="1" allowOverlap="1" wp14:anchorId="7374C98A" wp14:editId="62649A28">
                <wp:simplePos x="0" y="0"/>
                <wp:positionH relativeFrom="page">
                  <wp:posOffset>1249680</wp:posOffset>
                </wp:positionH>
                <wp:positionV relativeFrom="paragraph">
                  <wp:posOffset>112395</wp:posOffset>
                </wp:positionV>
                <wp:extent cx="295910" cy="162560"/>
                <wp:effectExtent l="11430" t="7620" r="6985" b="10795"/>
                <wp:wrapNone/>
                <wp:docPr id="297" name="Freeform 4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910" cy="162560"/>
                        </a:xfrm>
                        <a:custGeom>
                          <a:avLst/>
                          <a:gdLst>
                            <a:gd name="T0" fmla="+- 0 1968 1968"/>
                            <a:gd name="T1" fmla="*/ T0 w 466"/>
                            <a:gd name="T2" fmla="+- 0 305 177"/>
                            <a:gd name="T3" fmla="*/ 305 h 256"/>
                            <a:gd name="T4" fmla="+- 0 1968 1968"/>
                            <a:gd name="T5" fmla="*/ T4 w 466"/>
                            <a:gd name="T6" fmla="+- 0 297 177"/>
                            <a:gd name="T7" fmla="*/ 297 h 256"/>
                            <a:gd name="T8" fmla="+- 0 1969 1968"/>
                            <a:gd name="T9" fmla="*/ T8 w 466"/>
                            <a:gd name="T10" fmla="+- 0 288 177"/>
                            <a:gd name="T11" fmla="*/ 288 h 256"/>
                            <a:gd name="T12" fmla="+- 0 1971 1968"/>
                            <a:gd name="T13" fmla="*/ T12 w 466"/>
                            <a:gd name="T14" fmla="+- 0 280 177"/>
                            <a:gd name="T15" fmla="*/ 280 h 256"/>
                            <a:gd name="T16" fmla="+- 0 1972 1968"/>
                            <a:gd name="T17" fmla="*/ T16 w 466"/>
                            <a:gd name="T18" fmla="+- 0 272 177"/>
                            <a:gd name="T19" fmla="*/ 272 h 256"/>
                            <a:gd name="T20" fmla="+- 0 1975 1968"/>
                            <a:gd name="T21" fmla="*/ T20 w 466"/>
                            <a:gd name="T22" fmla="+- 0 264 177"/>
                            <a:gd name="T23" fmla="*/ 264 h 256"/>
                            <a:gd name="T24" fmla="+- 0 1978 1968"/>
                            <a:gd name="T25" fmla="*/ T24 w 466"/>
                            <a:gd name="T26" fmla="+- 0 256 177"/>
                            <a:gd name="T27" fmla="*/ 256 h 256"/>
                            <a:gd name="T28" fmla="+- 0 1981 1968"/>
                            <a:gd name="T29" fmla="*/ T28 w 466"/>
                            <a:gd name="T30" fmla="+- 0 248 177"/>
                            <a:gd name="T31" fmla="*/ 248 h 256"/>
                            <a:gd name="T32" fmla="+- 0 1985 1968"/>
                            <a:gd name="T33" fmla="*/ T32 w 466"/>
                            <a:gd name="T34" fmla="+- 0 241 177"/>
                            <a:gd name="T35" fmla="*/ 241 h 256"/>
                            <a:gd name="T36" fmla="+- 0 1990 1968"/>
                            <a:gd name="T37" fmla="*/ T36 w 466"/>
                            <a:gd name="T38" fmla="+- 0 234 177"/>
                            <a:gd name="T39" fmla="*/ 234 h 256"/>
                            <a:gd name="T40" fmla="+- 0 1994 1968"/>
                            <a:gd name="T41" fmla="*/ T40 w 466"/>
                            <a:gd name="T42" fmla="+- 0 227 177"/>
                            <a:gd name="T43" fmla="*/ 227 h 256"/>
                            <a:gd name="T44" fmla="+- 0 2047 1968"/>
                            <a:gd name="T45" fmla="*/ T44 w 466"/>
                            <a:gd name="T46" fmla="+- 0 187 177"/>
                            <a:gd name="T47" fmla="*/ 187 h 256"/>
                            <a:gd name="T48" fmla="+- 0 2055 1968"/>
                            <a:gd name="T49" fmla="*/ T48 w 466"/>
                            <a:gd name="T50" fmla="+- 0 184 177"/>
                            <a:gd name="T51" fmla="*/ 184 h 256"/>
                            <a:gd name="T52" fmla="+- 0 2063 1968"/>
                            <a:gd name="T53" fmla="*/ T52 w 466"/>
                            <a:gd name="T54" fmla="+- 0 182 177"/>
                            <a:gd name="T55" fmla="*/ 182 h 256"/>
                            <a:gd name="T56" fmla="+- 0 2071 1968"/>
                            <a:gd name="T57" fmla="*/ T56 w 466"/>
                            <a:gd name="T58" fmla="+- 0 180 177"/>
                            <a:gd name="T59" fmla="*/ 180 h 256"/>
                            <a:gd name="T60" fmla="+- 0 2079 1968"/>
                            <a:gd name="T61" fmla="*/ T60 w 466"/>
                            <a:gd name="T62" fmla="+- 0 178 177"/>
                            <a:gd name="T63" fmla="*/ 178 h 256"/>
                            <a:gd name="T64" fmla="+- 0 2087 1968"/>
                            <a:gd name="T65" fmla="*/ T64 w 466"/>
                            <a:gd name="T66" fmla="+- 0 177 177"/>
                            <a:gd name="T67" fmla="*/ 177 h 256"/>
                            <a:gd name="T68" fmla="+- 0 2096 1968"/>
                            <a:gd name="T69" fmla="*/ T68 w 466"/>
                            <a:gd name="T70" fmla="+- 0 177 177"/>
                            <a:gd name="T71" fmla="*/ 177 h 256"/>
                            <a:gd name="T72" fmla="+- 0 2306 1968"/>
                            <a:gd name="T73" fmla="*/ T72 w 466"/>
                            <a:gd name="T74" fmla="+- 0 177 177"/>
                            <a:gd name="T75" fmla="*/ 177 h 256"/>
                            <a:gd name="T76" fmla="+- 0 2314 1968"/>
                            <a:gd name="T77" fmla="*/ T76 w 466"/>
                            <a:gd name="T78" fmla="+- 0 177 177"/>
                            <a:gd name="T79" fmla="*/ 177 h 256"/>
                            <a:gd name="T80" fmla="+- 0 2322 1968"/>
                            <a:gd name="T81" fmla="*/ T80 w 466"/>
                            <a:gd name="T82" fmla="+- 0 178 177"/>
                            <a:gd name="T83" fmla="*/ 178 h 256"/>
                            <a:gd name="T84" fmla="+- 0 2331 1968"/>
                            <a:gd name="T85" fmla="*/ T84 w 466"/>
                            <a:gd name="T86" fmla="+- 0 180 177"/>
                            <a:gd name="T87" fmla="*/ 180 h 256"/>
                            <a:gd name="T88" fmla="+- 0 2339 1968"/>
                            <a:gd name="T89" fmla="*/ T88 w 466"/>
                            <a:gd name="T90" fmla="+- 0 182 177"/>
                            <a:gd name="T91" fmla="*/ 182 h 256"/>
                            <a:gd name="T92" fmla="+- 0 2347 1968"/>
                            <a:gd name="T93" fmla="*/ T92 w 466"/>
                            <a:gd name="T94" fmla="+- 0 184 177"/>
                            <a:gd name="T95" fmla="*/ 184 h 256"/>
                            <a:gd name="T96" fmla="+- 0 2355 1968"/>
                            <a:gd name="T97" fmla="*/ T96 w 466"/>
                            <a:gd name="T98" fmla="+- 0 187 177"/>
                            <a:gd name="T99" fmla="*/ 187 h 256"/>
                            <a:gd name="T100" fmla="+- 0 2362 1968"/>
                            <a:gd name="T101" fmla="*/ T100 w 466"/>
                            <a:gd name="T102" fmla="+- 0 190 177"/>
                            <a:gd name="T103" fmla="*/ 190 h 256"/>
                            <a:gd name="T104" fmla="+- 0 2412 1968"/>
                            <a:gd name="T105" fmla="*/ T104 w 466"/>
                            <a:gd name="T106" fmla="+- 0 234 177"/>
                            <a:gd name="T107" fmla="*/ 234 h 256"/>
                            <a:gd name="T108" fmla="+- 0 2433 1968"/>
                            <a:gd name="T109" fmla="*/ T108 w 466"/>
                            <a:gd name="T110" fmla="+- 0 297 177"/>
                            <a:gd name="T111" fmla="*/ 297 h 256"/>
                            <a:gd name="T112" fmla="+- 0 2433 1968"/>
                            <a:gd name="T113" fmla="*/ T112 w 466"/>
                            <a:gd name="T114" fmla="+- 0 305 177"/>
                            <a:gd name="T115" fmla="*/ 305 h 256"/>
                            <a:gd name="T116" fmla="+- 0 2433 1968"/>
                            <a:gd name="T117" fmla="*/ T116 w 466"/>
                            <a:gd name="T118" fmla="+- 0 313 177"/>
                            <a:gd name="T119" fmla="*/ 313 h 256"/>
                            <a:gd name="T120" fmla="+- 0 2412 1968"/>
                            <a:gd name="T121" fmla="*/ T120 w 466"/>
                            <a:gd name="T122" fmla="+- 0 376 177"/>
                            <a:gd name="T123" fmla="*/ 376 h 256"/>
                            <a:gd name="T124" fmla="+- 0 2362 1968"/>
                            <a:gd name="T125" fmla="*/ T124 w 466"/>
                            <a:gd name="T126" fmla="+- 0 420 177"/>
                            <a:gd name="T127" fmla="*/ 420 h 256"/>
                            <a:gd name="T128" fmla="+- 0 2331 1968"/>
                            <a:gd name="T129" fmla="*/ T128 w 466"/>
                            <a:gd name="T130" fmla="+- 0 430 177"/>
                            <a:gd name="T131" fmla="*/ 430 h 256"/>
                            <a:gd name="T132" fmla="+- 0 2322 1968"/>
                            <a:gd name="T133" fmla="*/ T132 w 466"/>
                            <a:gd name="T134" fmla="+- 0 432 177"/>
                            <a:gd name="T135" fmla="*/ 432 h 256"/>
                            <a:gd name="T136" fmla="+- 0 2314 1968"/>
                            <a:gd name="T137" fmla="*/ T136 w 466"/>
                            <a:gd name="T138" fmla="+- 0 433 177"/>
                            <a:gd name="T139" fmla="*/ 433 h 256"/>
                            <a:gd name="T140" fmla="+- 0 2306 1968"/>
                            <a:gd name="T141" fmla="*/ T140 w 466"/>
                            <a:gd name="T142" fmla="+- 0 433 177"/>
                            <a:gd name="T143" fmla="*/ 433 h 256"/>
                            <a:gd name="T144" fmla="+- 0 2096 1968"/>
                            <a:gd name="T145" fmla="*/ T144 w 466"/>
                            <a:gd name="T146" fmla="+- 0 433 177"/>
                            <a:gd name="T147" fmla="*/ 433 h 256"/>
                            <a:gd name="T148" fmla="+- 0 2087 1968"/>
                            <a:gd name="T149" fmla="*/ T148 w 466"/>
                            <a:gd name="T150" fmla="+- 0 433 177"/>
                            <a:gd name="T151" fmla="*/ 433 h 256"/>
                            <a:gd name="T152" fmla="+- 0 2079 1968"/>
                            <a:gd name="T153" fmla="*/ T152 w 466"/>
                            <a:gd name="T154" fmla="+- 0 432 177"/>
                            <a:gd name="T155" fmla="*/ 432 h 256"/>
                            <a:gd name="T156" fmla="+- 0 2071 1968"/>
                            <a:gd name="T157" fmla="*/ T156 w 466"/>
                            <a:gd name="T158" fmla="+- 0 430 177"/>
                            <a:gd name="T159" fmla="*/ 430 h 256"/>
                            <a:gd name="T160" fmla="+- 0 2063 1968"/>
                            <a:gd name="T161" fmla="*/ T160 w 466"/>
                            <a:gd name="T162" fmla="+- 0 428 177"/>
                            <a:gd name="T163" fmla="*/ 428 h 256"/>
                            <a:gd name="T164" fmla="+- 0 2006 1968"/>
                            <a:gd name="T165" fmla="*/ T164 w 466"/>
                            <a:gd name="T166" fmla="+- 0 395 177"/>
                            <a:gd name="T167" fmla="*/ 395 h 256"/>
                            <a:gd name="T168" fmla="+- 0 1972 1968"/>
                            <a:gd name="T169" fmla="*/ T168 w 466"/>
                            <a:gd name="T170" fmla="+- 0 338 177"/>
                            <a:gd name="T171" fmla="*/ 338 h 256"/>
                            <a:gd name="T172" fmla="+- 0 1968 1968"/>
                            <a:gd name="T173" fmla="*/ T172 w 466"/>
                            <a:gd name="T174" fmla="+- 0 313 177"/>
                            <a:gd name="T175" fmla="*/ 313 h 256"/>
                            <a:gd name="T176" fmla="+- 0 1968 1968"/>
                            <a:gd name="T177" fmla="*/ T176 w 466"/>
                            <a:gd name="T178" fmla="+- 0 305 177"/>
                            <a:gd name="T179" fmla="*/ 305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466" h="256">
                              <a:moveTo>
                                <a:pt x="0" y="128"/>
                              </a:moveTo>
                              <a:lnTo>
                                <a:pt x="0" y="120"/>
                              </a:lnTo>
                              <a:lnTo>
                                <a:pt x="1" y="111"/>
                              </a:lnTo>
                              <a:lnTo>
                                <a:pt x="3" y="103"/>
                              </a:lnTo>
                              <a:lnTo>
                                <a:pt x="4" y="95"/>
                              </a:lnTo>
                              <a:lnTo>
                                <a:pt x="7" y="87"/>
                              </a:lnTo>
                              <a:lnTo>
                                <a:pt x="10" y="79"/>
                              </a:lnTo>
                              <a:lnTo>
                                <a:pt x="13" y="71"/>
                              </a:lnTo>
                              <a:lnTo>
                                <a:pt x="17" y="64"/>
                              </a:lnTo>
                              <a:lnTo>
                                <a:pt x="22" y="57"/>
                              </a:lnTo>
                              <a:lnTo>
                                <a:pt x="26" y="50"/>
                              </a:lnTo>
                              <a:lnTo>
                                <a:pt x="79" y="10"/>
                              </a:lnTo>
                              <a:lnTo>
                                <a:pt x="87" y="7"/>
                              </a:lnTo>
                              <a:lnTo>
                                <a:pt x="95" y="5"/>
                              </a:lnTo>
                              <a:lnTo>
                                <a:pt x="103" y="3"/>
                              </a:lnTo>
                              <a:lnTo>
                                <a:pt x="111" y="1"/>
                              </a:lnTo>
                              <a:lnTo>
                                <a:pt x="119" y="0"/>
                              </a:lnTo>
                              <a:lnTo>
                                <a:pt x="128" y="0"/>
                              </a:lnTo>
                              <a:lnTo>
                                <a:pt x="338" y="0"/>
                              </a:lnTo>
                              <a:lnTo>
                                <a:pt x="346" y="0"/>
                              </a:lnTo>
                              <a:lnTo>
                                <a:pt x="354" y="1"/>
                              </a:lnTo>
                              <a:lnTo>
                                <a:pt x="363" y="3"/>
                              </a:lnTo>
                              <a:lnTo>
                                <a:pt x="371" y="5"/>
                              </a:lnTo>
                              <a:lnTo>
                                <a:pt x="379" y="7"/>
                              </a:lnTo>
                              <a:lnTo>
                                <a:pt x="387" y="10"/>
                              </a:lnTo>
                              <a:lnTo>
                                <a:pt x="394" y="13"/>
                              </a:lnTo>
                              <a:lnTo>
                                <a:pt x="444" y="57"/>
                              </a:lnTo>
                              <a:lnTo>
                                <a:pt x="465" y="120"/>
                              </a:lnTo>
                              <a:lnTo>
                                <a:pt x="465" y="128"/>
                              </a:lnTo>
                              <a:lnTo>
                                <a:pt x="465" y="136"/>
                              </a:lnTo>
                              <a:lnTo>
                                <a:pt x="444" y="199"/>
                              </a:lnTo>
                              <a:lnTo>
                                <a:pt x="394" y="243"/>
                              </a:lnTo>
                              <a:lnTo>
                                <a:pt x="363" y="253"/>
                              </a:lnTo>
                              <a:lnTo>
                                <a:pt x="354" y="255"/>
                              </a:lnTo>
                              <a:lnTo>
                                <a:pt x="346" y="256"/>
                              </a:lnTo>
                              <a:lnTo>
                                <a:pt x="338" y="256"/>
                              </a:lnTo>
                              <a:lnTo>
                                <a:pt x="128" y="256"/>
                              </a:lnTo>
                              <a:lnTo>
                                <a:pt x="119" y="256"/>
                              </a:lnTo>
                              <a:lnTo>
                                <a:pt x="111" y="255"/>
                              </a:lnTo>
                              <a:lnTo>
                                <a:pt x="103" y="253"/>
                              </a:lnTo>
                              <a:lnTo>
                                <a:pt x="95" y="251"/>
                              </a:lnTo>
                              <a:lnTo>
                                <a:pt x="38" y="218"/>
                              </a:lnTo>
                              <a:lnTo>
                                <a:pt x="4" y="161"/>
                              </a:lnTo>
                              <a:lnTo>
                                <a:pt x="0" y="136"/>
                              </a:lnTo>
                              <a:lnTo>
                                <a:pt x="0" y="128"/>
                              </a:lnTo>
                              <a:close/>
                            </a:path>
                          </a:pathLst>
                        </a:custGeom>
                        <a:noFill/>
                        <a:ln w="9529">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3451D8" id="Freeform 497" o:spid="_x0000_s1026" style="position:absolute;margin-left:98.4pt;margin-top:8.85pt;width:23.3pt;height:12.8pt;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" path="m,128r,-8l1,111r2,-8l4,95,7,87r3,-8l13,71r4,-7l22,57r4,-7l79,10,87,7,95,5r8,-2l111,1,119,r9,l338,r8,l354,1r9,2l371,5r8,2l387,10r7,3l444,57r21,63l465,128r,8l444,199r-50,44l363,253r-9,2l346,256r-8,l128,256r-9,l111,255r-8,-2l95,251,38,218,4,161,,136r,-8xe" filled="f" strokecolor="#99a0a6" strokeweight=".26469mm">
                <v:path arrowok="t" o:connecttype="custom" o:connectlocs="0,193675;0,188595;635,182880;1905,177800;2540,172720;4445,167640;6350,162560;8255,157480;10795,153035;13970,148590;16510,144145;50165,118745;55245,116840;60325,115570;65405,114300;70485,113030;75565,112395;81280,112395;214630,112395;219710,112395;224790,113030;230505,114300;235585,115570;240665,116840;245745,118745;250190,120650;281940,148590;295275,188595;295275,193675;295275,198755;281940,238760;250190,266700;230505,273050;224790,274320;219710,274955;214630,274955;81280,274955;75565,274955;70485,274320;65405,273050;60325,271780;24130,250825;2540,214630;0,198755;0,193675" o:connectangles="0,0,0,0,0,0,0,0,0,0,0,0,0,0,0,0,0,0,0,0,0,0,0,0,0,0,0,0,0,0,0,0,0,0,0,0,0,0,0,0,0,0,0,0,0"/>
                <w10:wrap anchorx="page"/>
              </v:shape>
            </w:pict>
          </mc:Fallback>
        </mc:AlternateContent>
      </w:r>
      <w:r w:rsidRPr="001D7DFD">
        <w:rPr>
          <w:rFonts w:eastAsia="Roboto"/>
          <w:color w:val="202024"/>
          <w:sz w:val="22"/>
          <w:szCs w:val="22"/>
          <w:lang w:val="pt-PT" w:eastAsia="en-US"/>
        </w:rPr>
        <w:t>40</w:t>
      </w:r>
      <w:r w:rsidRPr="001D7DFD">
        <w:rPr>
          <w:rFonts w:eastAsia="Roboto"/>
          <w:color w:val="202024"/>
          <w:spacing w:val="-4"/>
          <w:sz w:val="22"/>
          <w:szCs w:val="22"/>
          <w:lang w:val="pt-PT" w:eastAsia="en-US"/>
        </w:rPr>
        <w:t xml:space="preserve"> </w:t>
      </w:r>
      <w:r w:rsidRPr="001D7DFD">
        <w:rPr>
          <w:rFonts w:eastAsia="Roboto"/>
          <w:color w:val="202024"/>
          <w:sz w:val="22"/>
          <w:szCs w:val="22"/>
          <w:lang w:val="pt-PT" w:eastAsia="en-US"/>
        </w:rPr>
        <w:t>a</w:t>
      </w:r>
      <w:r w:rsidRPr="001D7DFD">
        <w:rPr>
          <w:rFonts w:eastAsia="Roboto"/>
          <w:color w:val="202024"/>
          <w:spacing w:val="-4"/>
          <w:sz w:val="22"/>
          <w:szCs w:val="22"/>
          <w:lang w:val="pt-PT" w:eastAsia="en-US"/>
        </w:rPr>
        <w:t xml:space="preserve"> </w:t>
      </w:r>
      <w:r w:rsidRPr="001D7DFD">
        <w:rPr>
          <w:rFonts w:eastAsia="Roboto"/>
          <w:color w:val="202024"/>
          <w:sz w:val="22"/>
          <w:szCs w:val="22"/>
          <w:lang w:val="pt-PT" w:eastAsia="en-US"/>
        </w:rPr>
        <w:t>49</w:t>
      </w:r>
      <w:r w:rsidRPr="001D7DFD">
        <w:rPr>
          <w:rFonts w:eastAsia="Roboto"/>
          <w:color w:val="202024"/>
          <w:spacing w:val="-4"/>
          <w:sz w:val="22"/>
          <w:szCs w:val="22"/>
          <w:lang w:val="pt-PT" w:eastAsia="en-US"/>
        </w:rPr>
        <w:t xml:space="preserve"> </w:t>
      </w:r>
      <w:r w:rsidRPr="001D7DFD">
        <w:rPr>
          <w:rFonts w:eastAsia="Roboto"/>
          <w:color w:val="202024"/>
          <w:sz w:val="22"/>
          <w:szCs w:val="22"/>
          <w:lang w:val="pt-PT" w:eastAsia="en-US"/>
        </w:rPr>
        <w:t>anos</w:t>
      </w:r>
    </w:p>
    <w:p w14:paraId="0CBED0ED" w14:textId="77777777" w:rsidR="007217E2" w:rsidRPr="001D7DFD" w:rsidRDefault="007217E2" w:rsidP="007217E2">
      <w:pPr>
        <w:widowControl w:val="0"/>
        <w:suppressAutoHyphens w:val="0"/>
        <w:autoSpaceDE w:val="0"/>
        <w:autoSpaceDN w:val="0"/>
        <w:spacing w:after="0" w:line="408" w:lineRule="auto"/>
        <w:ind w:left="1231" w:right="6451" w:firstLine="0"/>
        <w:jc w:val="left"/>
        <w:rPr>
          <w:rFonts w:eastAsia="Roboto"/>
          <w:sz w:val="22"/>
          <w:szCs w:val="22"/>
          <w:lang w:val="pt-PT" w:eastAsia="en-US"/>
        </w:rPr>
      </w:pPr>
      <w:r w:rsidRPr="001D7DFD">
        <w:rPr>
          <w:rFonts w:eastAsia="Roboto"/>
          <w:noProof/>
          <w:sz w:val="22"/>
          <w:szCs w:val="22"/>
          <w:lang w:val="pt-PT" w:eastAsia="en-US"/>
        </w:rPr>
        <mc:AlternateContent>
          <mc:Choice Requires="wps">
            <w:drawing>
              <wp:anchor distT="0" distB="0" distL="114300" distR="114300" simplePos="0" relativeHeight="251760640" behindDoc="0" locked="0" layoutInCell="1" allowOverlap="1" wp14:anchorId="487AE771" wp14:editId="2E0DBE02">
                <wp:simplePos x="0" y="0"/>
                <wp:positionH relativeFrom="page">
                  <wp:posOffset>1249680</wp:posOffset>
                </wp:positionH>
                <wp:positionV relativeFrom="paragraph">
                  <wp:posOffset>112395</wp:posOffset>
                </wp:positionV>
                <wp:extent cx="295910" cy="162560"/>
                <wp:effectExtent l="11430" t="7620" r="6985" b="10795"/>
                <wp:wrapNone/>
                <wp:docPr id="296" name="Freeform 4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910" cy="162560"/>
                        </a:xfrm>
                        <a:custGeom>
                          <a:avLst/>
                          <a:gdLst>
                            <a:gd name="T0" fmla="+- 0 1968 1968"/>
                            <a:gd name="T1" fmla="*/ T0 w 466"/>
                            <a:gd name="T2" fmla="+- 0 297 177"/>
                            <a:gd name="T3" fmla="*/ 297 h 256"/>
                            <a:gd name="T4" fmla="+- 0 1971 1968"/>
                            <a:gd name="T5" fmla="*/ T4 w 466"/>
                            <a:gd name="T6" fmla="+- 0 280 177"/>
                            <a:gd name="T7" fmla="*/ 280 h 256"/>
                            <a:gd name="T8" fmla="+- 0 1975 1968"/>
                            <a:gd name="T9" fmla="*/ T8 w 466"/>
                            <a:gd name="T10" fmla="+- 0 264 177"/>
                            <a:gd name="T11" fmla="*/ 264 h 256"/>
                            <a:gd name="T12" fmla="+- 0 1981 1968"/>
                            <a:gd name="T13" fmla="*/ T12 w 466"/>
                            <a:gd name="T14" fmla="+- 0 248 177"/>
                            <a:gd name="T15" fmla="*/ 248 h 256"/>
                            <a:gd name="T16" fmla="+- 0 1990 1968"/>
                            <a:gd name="T17" fmla="*/ T16 w 466"/>
                            <a:gd name="T18" fmla="+- 0 234 177"/>
                            <a:gd name="T19" fmla="*/ 234 h 256"/>
                            <a:gd name="T20" fmla="+- 0 2000 1968"/>
                            <a:gd name="T21" fmla="*/ T20 w 466"/>
                            <a:gd name="T22" fmla="+- 0 221 177"/>
                            <a:gd name="T23" fmla="*/ 221 h 256"/>
                            <a:gd name="T24" fmla="+- 0 2011 1968"/>
                            <a:gd name="T25" fmla="*/ T24 w 466"/>
                            <a:gd name="T26" fmla="+- 0 209 177"/>
                            <a:gd name="T27" fmla="*/ 209 h 256"/>
                            <a:gd name="T28" fmla="+- 0 2025 1968"/>
                            <a:gd name="T29" fmla="*/ T28 w 466"/>
                            <a:gd name="T30" fmla="+- 0 199 177"/>
                            <a:gd name="T31" fmla="*/ 199 h 256"/>
                            <a:gd name="T32" fmla="+- 0 2039 1968"/>
                            <a:gd name="T33" fmla="*/ T32 w 466"/>
                            <a:gd name="T34" fmla="+- 0 190 177"/>
                            <a:gd name="T35" fmla="*/ 190 h 256"/>
                            <a:gd name="T36" fmla="+- 0 2055 1968"/>
                            <a:gd name="T37" fmla="*/ T36 w 466"/>
                            <a:gd name="T38" fmla="+- 0 184 177"/>
                            <a:gd name="T39" fmla="*/ 184 h 256"/>
                            <a:gd name="T40" fmla="+- 0 2071 1968"/>
                            <a:gd name="T41" fmla="*/ T40 w 466"/>
                            <a:gd name="T42" fmla="+- 0 180 177"/>
                            <a:gd name="T43" fmla="*/ 180 h 256"/>
                            <a:gd name="T44" fmla="+- 0 2087 1968"/>
                            <a:gd name="T45" fmla="*/ T44 w 466"/>
                            <a:gd name="T46" fmla="+- 0 177 177"/>
                            <a:gd name="T47" fmla="*/ 177 h 256"/>
                            <a:gd name="T48" fmla="+- 0 2306 1968"/>
                            <a:gd name="T49" fmla="*/ T48 w 466"/>
                            <a:gd name="T50" fmla="+- 0 177 177"/>
                            <a:gd name="T51" fmla="*/ 177 h 256"/>
                            <a:gd name="T52" fmla="+- 0 2322 1968"/>
                            <a:gd name="T53" fmla="*/ T52 w 466"/>
                            <a:gd name="T54" fmla="+- 0 178 177"/>
                            <a:gd name="T55" fmla="*/ 178 h 256"/>
                            <a:gd name="T56" fmla="+- 0 2339 1968"/>
                            <a:gd name="T57" fmla="*/ T56 w 466"/>
                            <a:gd name="T58" fmla="+- 0 182 177"/>
                            <a:gd name="T59" fmla="*/ 182 h 256"/>
                            <a:gd name="T60" fmla="+- 0 2355 1968"/>
                            <a:gd name="T61" fmla="*/ T60 w 466"/>
                            <a:gd name="T62" fmla="+- 0 187 177"/>
                            <a:gd name="T63" fmla="*/ 187 h 256"/>
                            <a:gd name="T64" fmla="+- 0 2370 1968"/>
                            <a:gd name="T65" fmla="*/ T64 w 466"/>
                            <a:gd name="T66" fmla="+- 0 194 177"/>
                            <a:gd name="T67" fmla="*/ 194 h 256"/>
                            <a:gd name="T68" fmla="+- 0 2384 1968"/>
                            <a:gd name="T69" fmla="*/ T68 w 466"/>
                            <a:gd name="T70" fmla="+- 0 204 177"/>
                            <a:gd name="T71" fmla="*/ 204 h 256"/>
                            <a:gd name="T72" fmla="+- 0 2396 1968"/>
                            <a:gd name="T73" fmla="*/ T72 w 466"/>
                            <a:gd name="T74" fmla="+- 0 215 177"/>
                            <a:gd name="T75" fmla="*/ 215 h 256"/>
                            <a:gd name="T76" fmla="+- 0 2407 1968"/>
                            <a:gd name="T77" fmla="*/ T76 w 466"/>
                            <a:gd name="T78" fmla="+- 0 227 177"/>
                            <a:gd name="T79" fmla="*/ 227 h 256"/>
                            <a:gd name="T80" fmla="+- 0 2417 1968"/>
                            <a:gd name="T81" fmla="*/ T80 w 466"/>
                            <a:gd name="T82" fmla="+- 0 241 177"/>
                            <a:gd name="T83" fmla="*/ 241 h 256"/>
                            <a:gd name="T84" fmla="+- 0 2424 1968"/>
                            <a:gd name="T85" fmla="*/ T84 w 466"/>
                            <a:gd name="T86" fmla="+- 0 256 177"/>
                            <a:gd name="T87" fmla="*/ 256 h 256"/>
                            <a:gd name="T88" fmla="+- 0 2429 1968"/>
                            <a:gd name="T89" fmla="*/ T88 w 466"/>
                            <a:gd name="T90" fmla="+- 0 272 177"/>
                            <a:gd name="T91" fmla="*/ 272 h 256"/>
                            <a:gd name="T92" fmla="+- 0 2433 1968"/>
                            <a:gd name="T93" fmla="*/ T92 w 466"/>
                            <a:gd name="T94" fmla="+- 0 288 177"/>
                            <a:gd name="T95" fmla="*/ 288 h 256"/>
                            <a:gd name="T96" fmla="+- 0 2433 1968"/>
                            <a:gd name="T97" fmla="*/ T96 w 466"/>
                            <a:gd name="T98" fmla="+- 0 305 177"/>
                            <a:gd name="T99" fmla="*/ 305 h 256"/>
                            <a:gd name="T100" fmla="+- 0 2433 1968"/>
                            <a:gd name="T101" fmla="*/ T100 w 466"/>
                            <a:gd name="T102" fmla="+- 0 322 177"/>
                            <a:gd name="T103" fmla="*/ 322 h 256"/>
                            <a:gd name="T104" fmla="+- 0 2429 1968"/>
                            <a:gd name="T105" fmla="*/ T104 w 466"/>
                            <a:gd name="T106" fmla="+- 0 338 177"/>
                            <a:gd name="T107" fmla="*/ 338 h 256"/>
                            <a:gd name="T108" fmla="+- 0 2407 1968"/>
                            <a:gd name="T109" fmla="*/ T108 w 466"/>
                            <a:gd name="T110" fmla="+- 0 383 177"/>
                            <a:gd name="T111" fmla="*/ 383 h 256"/>
                            <a:gd name="T112" fmla="+- 0 2347 1968"/>
                            <a:gd name="T113" fmla="*/ T112 w 466"/>
                            <a:gd name="T114" fmla="+- 0 426 177"/>
                            <a:gd name="T115" fmla="*/ 426 h 256"/>
                            <a:gd name="T116" fmla="+- 0 2331 1968"/>
                            <a:gd name="T117" fmla="*/ T116 w 466"/>
                            <a:gd name="T118" fmla="+- 0 430 177"/>
                            <a:gd name="T119" fmla="*/ 430 h 256"/>
                            <a:gd name="T120" fmla="+- 0 2314 1968"/>
                            <a:gd name="T121" fmla="*/ T120 w 466"/>
                            <a:gd name="T122" fmla="+- 0 433 177"/>
                            <a:gd name="T123" fmla="*/ 433 h 256"/>
                            <a:gd name="T124" fmla="+- 0 2096 1968"/>
                            <a:gd name="T125" fmla="*/ T124 w 466"/>
                            <a:gd name="T126" fmla="+- 0 433 177"/>
                            <a:gd name="T127" fmla="*/ 433 h 256"/>
                            <a:gd name="T128" fmla="+- 0 2079 1968"/>
                            <a:gd name="T129" fmla="*/ T128 w 466"/>
                            <a:gd name="T130" fmla="+- 0 432 177"/>
                            <a:gd name="T131" fmla="*/ 432 h 256"/>
                            <a:gd name="T132" fmla="+- 0 2063 1968"/>
                            <a:gd name="T133" fmla="*/ T132 w 466"/>
                            <a:gd name="T134" fmla="+- 0 428 177"/>
                            <a:gd name="T135" fmla="*/ 428 h 256"/>
                            <a:gd name="T136" fmla="+- 0 2047 1968"/>
                            <a:gd name="T137" fmla="*/ T136 w 466"/>
                            <a:gd name="T138" fmla="+- 0 423 177"/>
                            <a:gd name="T139" fmla="*/ 423 h 256"/>
                            <a:gd name="T140" fmla="+- 0 1990 1968"/>
                            <a:gd name="T141" fmla="*/ T140 w 466"/>
                            <a:gd name="T142" fmla="+- 0 376 177"/>
                            <a:gd name="T143" fmla="*/ 376 h 256"/>
                            <a:gd name="T144" fmla="+- 0 1969 1968"/>
                            <a:gd name="T145" fmla="*/ T144 w 466"/>
                            <a:gd name="T146" fmla="+- 0 322 177"/>
                            <a:gd name="T147" fmla="*/ 322 h 256"/>
                            <a:gd name="T148" fmla="+- 0 1968 1968"/>
                            <a:gd name="T149" fmla="*/ T148 w 466"/>
                            <a:gd name="T150" fmla="+- 0 305 177"/>
                            <a:gd name="T151" fmla="*/ 305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466" h="256">
                              <a:moveTo>
                                <a:pt x="0" y="128"/>
                              </a:moveTo>
                              <a:lnTo>
                                <a:pt x="0" y="120"/>
                              </a:lnTo>
                              <a:lnTo>
                                <a:pt x="1" y="111"/>
                              </a:lnTo>
                              <a:lnTo>
                                <a:pt x="3" y="103"/>
                              </a:lnTo>
                              <a:lnTo>
                                <a:pt x="4" y="95"/>
                              </a:lnTo>
                              <a:lnTo>
                                <a:pt x="7" y="87"/>
                              </a:lnTo>
                              <a:lnTo>
                                <a:pt x="10" y="79"/>
                              </a:lnTo>
                              <a:lnTo>
                                <a:pt x="13" y="71"/>
                              </a:lnTo>
                              <a:lnTo>
                                <a:pt x="17" y="64"/>
                              </a:lnTo>
                              <a:lnTo>
                                <a:pt x="22" y="57"/>
                              </a:lnTo>
                              <a:lnTo>
                                <a:pt x="26" y="50"/>
                              </a:lnTo>
                              <a:lnTo>
                                <a:pt x="32" y="44"/>
                              </a:lnTo>
                              <a:lnTo>
                                <a:pt x="38" y="38"/>
                              </a:lnTo>
                              <a:lnTo>
                                <a:pt x="43" y="32"/>
                              </a:lnTo>
                              <a:lnTo>
                                <a:pt x="50" y="27"/>
                              </a:lnTo>
                              <a:lnTo>
                                <a:pt x="57" y="22"/>
                              </a:lnTo>
                              <a:lnTo>
                                <a:pt x="64" y="17"/>
                              </a:lnTo>
                              <a:lnTo>
                                <a:pt x="71" y="13"/>
                              </a:lnTo>
                              <a:lnTo>
                                <a:pt x="79" y="10"/>
                              </a:lnTo>
                              <a:lnTo>
                                <a:pt x="87" y="7"/>
                              </a:lnTo>
                              <a:lnTo>
                                <a:pt x="95" y="5"/>
                              </a:lnTo>
                              <a:lnTo>
                                <a:pt x="103" y="3"/>
                              </a:lnTo>
                              <a:lnTo>
                                <a:pt x="111" y="1"/>
                              </a:lnTo>
                              <a:lnTo>
                                <a:pt x="119" y="0"/>
                              </a:lnTo>
                              <a:lnTo>
                                <a:pt x="128" y="0"/>
                              </a:lnTo>
                              <a:lnTo>
                                <a:pt x="338" y="0"/>
                              </a:lnTo>
                              <a:lnTo>
                                <a:pt x="346" y="0"/>
                              </a:lnTo>
                              <a:lnTo>
                                <a:pt x="354" y="1"/>
                              </a:lnTo>
                              <a:lnTo>
                                <a:pt x="363" y="3"/>
                              </a:lnTo>
                              <a:lnTo>
                                <a:pt x="371" y="5"/>
                              </a:lnTo>
                              <a:lnTo>
                                <a:pt x="379" y="7"/>
                              </a:lnTo>
                              <a:lnTo>
                                <a:pt x="387" y="10"/>
                              </a:lnTo>
                              <a:lnTo>
                                <a:pt x="394" y="13"/>
                              </a:lnTo>
                              <a:lnTo>
                                <a:pt x="402" y="17"/>
                              </a:lnTo>
                              <a:lnTo>
                                <a:pt x="409" y="22"/>
                              </a:lnTo>
                              <a:lnTo>
                                <a:pt x="416" y="27"/>
                              </a:lnTo>
                              <a:lnTo>
                                <a:pt x="422" y="32"/>
                              </a:lnTo>
                              <a:lnTo>
                                <a:pt x="428" y="38"/>
                              </a:lnTo>
                              <a:lnTo>
                                <a:pt x="434" y="44"/>
                              </a:lnTo>
                              <a:lnTo>
                                <a:pt x="439" y="50"/>
                              </a:lnTo>
                              <a:lnTo>
                                <a:pt x="444" y="57"/>
                              </a:lnTo>
                              <a:lnTo>
                                <a:pt x="449" y="64"/>
                              </a:lnTo>
                              <a:lnTo>
                                <a:pt x="452" y="71"/>
                              </a:lnTo>
                              <a:lnTo>
                                <a:pt x="456" y="79"/>
                              </a:lnTo>
                              <a:lnTo>
                                <a:pt x="459" y="87"/>
                              </a:lnTo>
                              <a:lnTo>
                                <a:pt x="461" y="95"/>
                              </a:lnTo>
                              <a:lnTo>
                                <a:pt x="463" y="103"/>
                              </a:lnTo>
                              <a:lnTo>
                                <a:pt x="465" y="111"/>
                              </a:lnTo>
                              <a:lnTo>
                                <a:pt x="465" y="120"/>
                              </a:lnTo>
                              <a:lnTo>
                                <a:pt x="465" y="128"/>
                              </a:lnTo>
                              <a:lnTo>
                                <a:pt x="465" y="136"/>
                              </a:lnTo>
                              <a:lnTo>
                                <a:pt x="465" y="145"/>
                              </a:lnTo>
                              <a:lnTo>
                                <a:pt x="463" y="153"/>
                              </a:lnTo>
                              <a:lnTo>
                                <a:pt x="461" y="161"/>
                              </a:lnTo>
                              <a:lnTo>
                                <a:pt x="444" y="199"/>
                              </a:lnTo>
                              <a:lnTo>
                                <a:pt x="439" y="206"/>
                              </a:lnTo>
                              <a:lnTo>
                                <a:pt x="387" y="246"/>
                              </a:lnTo>
                              <a:lnTo>
                                <a:pt x="379" y="249"/>
                              </a:lnTo>
                              <a:lnTo>
                                <a:pt x="371" y="251"/>
                              </a:lnTo>
                              <a:lnTo>
                                <a:pt x="363" y="253"/>
                              </a:lnTo>
                              <a:lnTo>
                                <a:pt x="354" y="255"/>
                              </a:lnTo>
                              <a:lnTo>
                                <a:pt x="346" y="256"/>
                              </a:lnTo>
                              <a:lnTo>
                                <a:pt x="338" y="256"/>
                              </a:lnTo>
                              <a:lnTo>
                                <a:pt x="128" y="256"/>
                              </a:lnTo>
                              <a:lnTo>
                                <a:pt x="119" y="256"/>
                              </a:lnTo>
                              <a:lnTo>
                                <a:pt x="111" y="255"/>
                              </a:lnTo>
                              <a:lnTo>
                                <a:pt x="103" y="253"/>
                              </a:lnTo>
                              <a:lnTo>
                                <a:pt x="95" y="251"/>
                              </a:lnTo>
                              <a:lnTo>
                                <a:pt x="87" y="249"/>
                              </a:lnTo>
                              <a:lnTo>
                                <a:pt x="79" y="246"/>
                              </a:lnTo>
                              <a:lnTo>
                                <a:pt x="71" y="243"/>
                              </a:lnTo>
                              <a:lnTo>
                                <a:pt x="22" y="199"/>
                              </a:lnTo>
                              <a:lnTo>
                                <a:pt x="3" y="153"/>
                              </a:lnTo>
                              <a:lnTo>
                                <a:pt x="1" y="145"/>
                              </a:lnTo>
                              <a:lnTo>
                                <a:pt x="0" y="136"/>
                              </a:lnTo>
                              <a:lnTo>
                                <a:pt x="0" y="128"/>
                              </a:lnTo>
                              <a:close/>
                            </a:path>
                          </a:pathLst>
                        </a:custGeom>
                        <a:noFill/>
                        <a:ln w="9529">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5E223D" id="Freeform 498" o:spid="_x0000_s1026" style="position:absolute;margin-left:98.4pt;margin-top:8.85pt;width:23.3pt;height:12.8pt;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" path="m,128r,-8l1,111r2,-8l4,95,7,87r3,-8l13,71r4,-7l22,57r4,-7l32,44r6,-6l43,32r7,-5l57,22r7,-5l71,13r8,-3l87,7,95,5r8,-2l111,1,119,r9,l338,r8,l354,1r9,2l371,5r8,2l387,10r7,3l402,17r7,5l416,27r6,5l428,38r6,6l439,50r5,7l449,64r3,7l456,79r3,8l461,95r2,8l465,111r,9l465,128r,8l465,145r-2,8l461,161r-17,38l439,206r-52,40l379,249r-8,2l363,253r-9,2l346,256r-8,l128,256r-9,l111,255r-8,-2l95,251r-8,-2l79,246r-8,-3l22,199,3,153,1,145,,136r,-8xe" filled="f" strokecolor="#99a0a6" strokeweight=".26469mm">
                <v:path arrowok="t" o:connecttype="custom" o:connectlocs="0,188595;1905,177800;4445,167640;8255,157480;13970,148590;20320,140335;27305,132715;36195,126365;45085,120650;55245,116840;65405,114300;75565,112395;214630,112395;224790,113030;235585,115570;245745,118745;255270,123190;264160,129540;271780,136525;278765,144145;285115,153035;289560,162560;292735,172720;295275,182880;295275,193675;295275,204470;292735,214630;278765,243205;240665,270510;230505,273050;219710,274955;81280,274955;70485,274320;60325,271780;50165,268605;13970,238760;635,204470;0,193675" o:connectangles="0,0,0,0,0,0,0,0,0,0,0,0,0,0,0,0,0,0,0,0,0,0,0,0,0,0,0,0,0,0,0,0,0,0,0,0,0,0"/>
                <w10:wrap anchorx="page"/>
              </v:shape>
            </w:pict>
          </mc:Fallback>
        </mc:AlternateContent>
      </w:r>
      <w:r w:rsidRPr="001D7DFD">
        <w:rPr>
          <w:rFonts w:eastAsia="Roboto"/>
          <w:noProof/>
          <w:sz w:val="22"/>
          <w:szCs w:val="22"/>
          <w:lang w:val="pt-PT" w:eastAsia="en-US"/>
        </w:rPr>
        <mc:AlternateContent>
          <mc:Choice Requires="wps">
            <w:drawing>
              <wp:anchor distT="0" distB="0" distL="114300" distR="114300" simplePos="0" relativeHeight="251761664" behindDoc="0" locked="0" layoutInCell="1" allowOverlap="1" wp14:anchorId="603F120A" wp14:editId="6EA3F620">
                <wp:simplePos x="0" y="0"/>
                <wp:positionH relativeFrom="page">
                  <wp:posOffset>1249680</wp:posOffset>
                </wp:positionH>
                <wp:positionV relativeFrom="paragraph">
                  <wp:posOffset>398780</wp:posOffset>
                </wp:positionV>
                <wp:extent cx="295910" cy="162560"/>
                <wp:effectExtent l="11430" t="8255" r="6985" b="10160"/>
                <wp:wrapNone/>
                <wp:docPr id="295" name="Freeform 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910" cy="162560"/>
                        </a:xfrm>
                        <a:custGeom>
                          <a:avLst/>
                          <a:gdLst>
                            <a:gd name="T0" fmla="+- 0 1968 1968"/>
                            <a:gd name="T1" fmla="*/ T0 w 466"/>
                            <a:gd name="T2" fmla="+- 0 755 628"/>
                            <a:gd name="T3" fmla="*/ 755 h 256"/>
                            <a:gd name="T4" fmla="+- 0 1968 1968"/>
                            <a:gd name="T5" fmla="*/ T4 w 466"/>
                            <a:gd name="T6" fmla="+- 0 747 628"/>
                            <a:gd name="T7" fmla="*/ 747 h 256"/>
                            <a:gd name="T8" fmla="+- 0 1969 1968"/>
                            <a:gd name="T9" fmla="*/ T8 w 466"/>
                            <a:gd name="T10" fmla="+- 0 739 628"/>
                            <a:gd name="T11" fmla="*/ 739 h 256"/>
                            <a:gd name="T12" fmla="+- 0 1971 1968"/>
                            <a:gd name="T13" fmla="*/ T12 w 466"/>
                            <a:gd name="T14" fmla="+- 0 730 628"/>
                            <a:gd name="T15" fmla="*/ 730 h 256"/>
                            <a:gd name="T16" fmla="+- 0 1972 1968"/>
                            <a:gd name="T17" fmla="*/ T16 w 466"/>
                            <a:gd name="T18" fmla="+- 0 722 628"/>
                            <a:gd name="T19" fmla="*/ 722 h 256"/>
                            <a:gd name="T20" fmla="+- 0 1975 1968"/>
                            <a:gd name="T21" fmla="*/ T20 w 466"/>
                            <a:gd name="T22" fmla="+- 0 714 628"/>
                            <a:gd name="T23" fmla="*/ 714 h 256"/>
                            <a:gd name="T24" fmla="+- 0 1978 1968"/>
                            <a:gd name="T25" fmla="*/ T24 w 466"/>
                            <a:gd name="T26" fmla="+- 0 706 628"/>
                            <a:gd name="T27" fmla="*/ 706 h 256"/>
                            <a:gd name="T28" fmla="+- 0 1981 1968"/>
                            <a:gd name="T29" fmla="*/ T28 w 466"/>
                            <a:gd name="T30" fmla="+- 0 699 628"/>
                            <a:gd name="T31" fmla="*/ 699 h 256"/>
                            <a:gd name="T32" fmla="+- 0 1985 1968"/>
                            <a:gd name="T33" fmla="*/ T32 w 466"/>
                            <a:gd name="T34" fmla="+- 0 691 628"/>
                            <a:gd name="T35" fmla="*/ 691 h 256"/>
                            <a:gd name="T36" fmla="+- 0 1990 1968"/>
                            <a:gd name="T37" fmla="*/ T36 w 466"/>
                            <a:gd name="T38" fmla="+- 0 684 628"/>
                            <a:gd name="T39" fmla="*/ 684 h 256"/>
                            <a:gd name="T40" fmla="+- 0 1994 1968"/>
                            <a:gd name="T41" fmla="*/ T40 w 466"/>
                            <a:gd name="T42" fmla="+- 0 677 628"/>
                            <a:gd name="T43" fmla="*/ 677 h 256"/>
                            <a:gd name="T44" fmla="+- 0 2000 1968"/>
                            <a:gd name="T45" fmla="*/ T44 w 466"/>
                            <a:gd name="T46" fmla="+- 0 671 628"/>
                            <a:gd name="T47" fmla="*/ 671 h 256"/>
                            <a:gd name="T48" fmla="+- 0 2006 1968"/>
                            <a:gd name="T49" fmla="*/ T48 w 466"/>
                            <a:gd name="T50" fmla="+- 0 665 628"/>
                            <a:gd name="T51" fmla="*/ 665 h 256"/>
                            <a:gd name="T52" fmla="+- 0 2011 1968"/>
                            <a:gd name="T53" fmla="*/ T52 w 466"/>
                            <a:gd name="T54" fmla="+- 0 659 628"/>
                            <a:gd name="T55" fmla="*/ 659 h 256"/>
                            <a:gd name="T56" fmla="+- 0 2047 1968"/>
                            <a:gd name="T57" fmla="*/ T56 w 466"/>
                            <a:gd name="T58" fmla="+- 0 637 628"/>
                            <a:gd name="T59" fmla="*/ 637 h 256"/>
                            <a:gd name="T60" fmla="+- 0 2055 1968"/>
                            <a:gd name="T61" fmla="*/ T60 w 466"/>
                            <a:gd name="T62" fmla="+- 0 634 628"/>
                            <a:gd name="T63" fmla="*/ 634 h 256"/>
                            <a:gd name="T64" fmla="+- 0 2063 1968"/>
                            <a:gd name="T65" fmla="*/ T64 w 466"/>
                            <a:gd name="T66" fmla="+- 0 632 628"/>
                            <a:gd name="T67" fmla="*/ 632 h 256"/>
                            <a:gd name="T68" fmla="+- 0 2071 1968"/>
                            <a:gd name="T69" fmla="*/ T68 w 466"/>
                            <a:gd name="T70" fmla="+- 0 630 628"/>
                            <a:gd name="T71" fmla="*/ 630 h 256"/>
                            <a:gd name="T72" fmla="+- 0 2079 1968"/>
                            <a:gd name="T73" fmla="*/ T72 w 466"/>
                            <a:gd name="T74" fmla="+- 0 628 628"/>
                            <a:gd name="T75" fmla="*/ 628 h 256"/>
                            <a:gd name="T76" fmla="+- 0 2087 1968"/>
                            <a:gd name="T77" fmla="*/ T76 w 466"/>
                            <a:gd name="T78" fmla="+- 0 628 628"/>
                            <a:gd name="T79" fmla="*/ 628 h 256"/>
                            <a:gd name="T80" fmla="+- 0 2096 1968"/>
                            <a:gd name="T81" fmla="*/ T80 w 466"/>
                            <a:gd name="T82" fmla="+- 0 628 628"/>
                            <a:gd name="T83" fmla="*/ 628 h 256"/>
                            <a:gd name="T84" fmla="+- 0 2306 1968"/>
                            <a:gd name="T85" fmla="*/ T84 w 466"/>
                            <a:gd name="T86" fmla="+- 0 628 628"/>
                            <a:gd name="T87" fmla="*/ 628 h 256"/>
                            <a:gd name="T88" fmla="+- 0 2314 1968"/>
                            <a:gd name="T89" fmla="*/ T88 w 466"/>
                            <a:gd name="T90" fmla="+- 0 628 628"/>
                            <a:gd name="T91" fmla="*/ 628 h 256"/>
                            <a:gd name="T92" fmla="+- 0 2322 1968"/>
                            <a:gd name="T93" fmla="*/ T92 w 466"/>
                            <a:gd name="T94" fmla="+- 0 628 628"/>
                            <a:gd name="T95" fmla="*/ 628 h 256"/>
                            <a:gd name="T96" fmla="+- 0 2331 1968"/>
                            <a:gd name="T97" fmla="*/ T96 w 466"/>
                            <a:gd name="T98" fmla="+- 0 630 628"/>
                            <a:gd name="T99" fmla="*/ 630 h 256"/>
                            <a:gd name="T100" fmla="+- 0 2339 1968"/>
                            <a:gd name="T101" fmla="*/ T100 w 466"/>
                            <a:gd name="T102" fmla="+- 0 632 628"/>
                            <a:gd name="T103" fmla="*/ 632 h 256"/>
                            <a:gd name="T104" fmla="+- 0 2347 1968"/>
                            <a:gd name="T105" fmla="*/ T104 w 466"/>
                            <a:gd name="T106" fmla="+- 0 634 628"/>
                            <a:gd name="T107" fmla="*/ 634 h 256"/>
                            <a:gd name="T108" fmla="+- 0 2355 1968"/>
                            <a:gd name="T109" fmla="*/ T108 w 466"/>
                            <a:gd name="T110" fmla="+- 0 637 628"/>
                            <a:gd name="T111" fmla="*/ 637 h 256"/>
                            <a:gd name="T112" fmla="+- 0 2362 1968"/>
                            <a:gd name="T113" fmla="*/ T112 w 466"/>
                            <a:gd name="T114" fmla="+- 0 641 628"/>
                            <a:gd name="T115" fmla="*/ 641 h 256"/>
                            <a:gd name="T116" fmla="+- 0 2396 1968"/>
                            <a:gd name="T117" fmla="*/ T116 w 466"/>
                            <a:gd name="T118" fmla="+- 0 665 628"/>
                            <a:gd name="T119" fmla="*/ 665 h 256"/>
                            <a:gd name="T120" fmla="+- 0 2402 1968"/>
                            <a:gd name="T121" fmla="*/ T120 w 466"/>
                            <a:gd name="T122" fmla="+- 0 671 628"/>
                            <a:gd name="T123" fmla="*/ 671 h 256"/>
                            <a:gd name="T124" fmla="+- 0 2407 1968"/>
                            <a:gd name="T125" fmla="*/ T124 w 466"/>
                            <a:gd name="T126" fmla="+- 0 677 628"/>
                            <a:gd name="T127" fmla="*/ 677 h 256"/>
                            <a:gd name="T128" fmla="+- 0 2412 1968"/>
                            <a:gd name="T129" fmla="*/ T128 w 466"/>
                            <a:gd name="T130" fmla="+- 0 684 628"/>
                            <a:gd name="T131" fmla="*/ 684 h 256"/>
                            <a:gd name="T132" fmla="+- 0 2417 1968"/>
                            <a:gd name="T133" fmla="*/ T132 w 466"/>
                            <a:gd name="T134" fmla="+- 0 691 628"/>
                            <a:gd name="T135" fmla="*/ 691 h 256"/>
                            <a:gd name="T136" fmla="+- 0 2433 1968"/>
                            <a:gd name="T137" fmla="*/ T136 w 466"/>
                            <a:gd name="T138" fmla="+- 0 747 628"/>
                            <a:gd name="T139" fmla="*/ 747 h 256"/>
                            <a:gd name="T140" fmla="+- 0 2433 1968"/>
                            <a:gd name="T141" fmla="*/ T140 w 466"/>
                            <a:gd name="T142" fmla="+- 0 755 628"/>
                            <a:gd name="T143" fmla="*/ 755 h 256"/>
                            <a:gd name="T144" fmla="+- 0 2433 1968"/>
                            <a:gd name="T145" fmla="*/ T144 w 466"/>
                            <a:gd name="T146" fmla="+- 0 764 628"/>
                            <a:gd name="T147" fmla="*/ 764 h 256"/>
                            <a:gd name="T148" fmla="+- 0 2412 1968"/>
                            <a:gd name="T149" fmla="*/ T148 w 466"/>
                            <a:gd name="T150" fmla="+- 0 826 628"/>
                            <a:gd name="T151" fmla="*/ 826 h 256"/>
                            <a:gd name="T152" fmla="+- 0 2407 1968"/>
                            <a:gd name="T153" fmla="*/ T152 w 466"/>
                            <a:gd name="T154" fmla="+- 0 833 628"/>
                            <a:gd name="T155" fmla="*/ 833 h 256"/>
                            <a:gd name="T156" fmla="+- 0 2377 1968"/>
                            <a:gd name="T157" fmla="*/ T156 w 466"/>
                            <a:gd name="T158" fmla="+- 0 861 628"/>
                            <a:gd name="T159" fmla="*/ 861 h 256"/>
                            <a:gd name="T160" fmla="+- 0 2370 1968"/>
                            <a:gd name="T161" fmla="*/ T160 w 466"/>
                            <a:gd name="T162" fmla="+- 0 866 628"/>
                            <a:gd name="T163" fmla="*/ 866 h 256"/>
                            <a:gd name="T164" fmla="+- 0 2306 1968"/>
                            <a:gd name="T165" fmla="*/ T164 w 466"/>
                            <a:gd name="T166" fmla="+- 0 883 628"/>
                            <a:gd name="T167" fmla="*/ 883 h 256"/>
                            <a:gd name="T168" fmla="+- 0 2096 1968"/>
                            <a:gd name="T169" fmla="*/ T168 w 466"/>
                            <a:gd name="T170" fmla="+- 0 883 628"/>
                            <a:gd name="T171" fmla="*/ 883 h 256"/>
                            <a:gd name="T172" fmla="+- 0 2032 1968"/>
                            <a:gd name="T173" fmla="*/ T172 w 466"/>
                            <a:gd name="T174" fmla="+- 0 866 628"/>
                            <a:gd name="T175" fmla="*/ 866 h 256"/>
                            <a:gd name="T176" fmla="+- 0 2025 1968"/>
                            <a:gd name="T177" fmla="*/ T176 w 466"/>
                            <a:gd name="T178" fmla="+- 0 861 628"/>
                            <a:gd name="T179" fmla="*/ 861 h 256"/>
                            <a:gd name="T180" fmla="+- 0 2018 1968"/>
                            <a:gd name="T181" fmla="*/ T180 w 466"/>
                            <a:gd name="T182" fmla="+- 0 857 628"/>
                            <a:gd name="T183" fmla="*/ 857 h 256"/>
                            <a:gd name="T184" fmla="+- 0 1978 1968"/>
                            <a:gd name="T185" fmla="*/ T184 w 466"/>
                            <a:gd name="T186" fmla="+- 0 804 628"/>
                            <a:gd name="T187" fmla="*/ 804 h 256"/>
                            <a:gd name="T188" fmla="+- 0 1968 1968"/>
                            <a:gd name="T189" fmla="*/ T188 w 466"/>
                            <a:gd name="T190" fmla="+- 0 764 628"/>
                            <a:gd name="T191" fmla="*/ 764 h 256"/>
                            <a:gd name="T192" fmla="+- 0 1968 1968"/>
                            <a:gd name="T193" fmla="*/ T192 w 466"/>
                            <a:gd name="T194" fmla="+- 0 755 628"/>
                            <a:gd name="T195" fmla="*/ 755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66" h="256">
                              <a:moveTo>
                                <a:pt x="0" y="127"/>
                              </a:moveTo>
                              <a:lnTo>
                                <a:pt x="0" y="119"/>
                              </a:lnTo>
                              <a:lnTo>
                                <a:pt x="1" y="111"/>
                              </a:lnTo>
                              <a:lnTo>
                                <a:pt x="3" y="102"/>
                              </a:lnTo>
                              <a:lnTo>
                                <a:pt x="4" y="94"/>
                              </a:lnTo>
                              <a:lnTo>
                                <a:pt x="7" y="86"/>
                              </a:lnTo>
                              <a:lnTo>
                                <a:pt x="10" y="78"/>
                              </a:lnTo>
                              <a:lnTo>
                                <a:pt x="13" y="71"/>
                              </a:lnTo>
                              <a:lnTo>
                                <a:pt x="17" y="63"/>
                              </a:lnTo>
                              <a:lnTo>
                                <a:pt x="22" y="56"/>
                              </a:lnTo>
                              <a:lnTo>
                                <a:pt x="26" y="49"/>
                              </a:lnTo>
                              <a:lnTo>
                                <a:pt x="32" y="43"/>
                              </a:lnTo>
                              <a:lnTo>
                                <a:pt x="38" y="37"/>
                              </a:lnTo>
                              <a:lnTo>
                                <a:pt x="43" y="31"/>
                              </a:lnTo>
                              <a:lnTo>
                                <a:pt x="79" y="9"/>
                              </a:lnTo>
                              <a:lnTo>
                                <a:pt x="87" y="6"/>
                              </a:lnTo>
                              <a:lnTo>
                                <a:pt x="95" y="4"/>
                              </a:lnTo>
                              <a:lnTo>
                                <a:pt x="103" y="2"/>
                              </a:lnTo>
                              <a:lnTo>
                                <a:pt x="111" y="0"/>
                              </a:lnTo>
                              <a:lnTo>
                                <a:pt x="119" y="0"/>
                              </a:lnTo>
                              <a:lnTo>
                                <a:pt x="128" y="0"/>
                              </a:lnTo>
                              <a:lnTo>
                                <a:pt x="338" y="0"/>
                              </a:lnTo>
                              <a:lnTo>
                                <a:pt x="346" y="0"/>
                              </a:lnTo>
                              <a:lnTo>
                                <a:pt x="354" y="0"/>
                              </a:lnTo>
                              <a:lnTo>
                                <a:pt x="363" y="2"/>
                              </a:lnTo>
                              <a:lnTo>
                                <a:pt x="371" y="4"/>
                              </a:lnTo>
                              <a:lnTo>
                                <a:pt x="379" y="6"/>
                              </a:lnTo>
                              <a:lnTo>
                                <a:pt x="387" y="9"/>
                              </a:lnTo>
                              <a:lnTo>
                                <a:pt x="394" y="13"/>
                              </a:lnTo>
                              <a:lnTo>
                                <a:pt x="428" y="37"/>
                              </a:lnTo>
                              <a:lnTo>
                                <a:pt x="434" y="43"/>
                              </a:lnTo>
                              <a:lnTo>
                                <a:pt x="439" y="49"/>
                              </a:lnTo>
                              <a:lnTo>
                                <a:pt x="444" y="56"/>
                              </a:lnTo>
                              <a:lnTo>
                                <a:pt x="449" y="63"/>
                              </a:lnTo>
                              <a:lnTo>
                                <a:pt x="465" y="119"/>
                              </a:lnTo>
                              <a:lnTo>
                                <a:pt x="465" y="127"/>
                              </a:lnTo>
                              <a:lnTo>
                                <a:pt x="465" y="136"/>
                              </a:lnTo>
                              <a:lnTo>
                                <a:pt x="444" y="198"/>
                              </a:lnTo>
                              <a:lnTo>
                                <a:pt x="439" y="205"/>
                              </a:lnTo>
                              <a:lnTo>
                                <a:pt x="409" y="233"/>
                              </a:lnTo>
                              <a:lnTo>
                                <a:pt x="402" y="238"/>
                              </a:lnTo>
                              <a:lnTo>
                                <a:pt x="338" y="255"/>
                              </a:lnTo>
                              <a:lnTo>
                                <a:pt x="128" y="255"/>
                              </a:lnTo>
                              <a:lnTo>
                                <a:pt x="64" y="238"/>
                              </a:lnTo>
                              <a:lnTo>
                                <a:pt x="57" y="233"/>
                              </a:lnTo>
                              <a:lnTo>
                                <a:pt x="50" y="229"/>
                              </a:lnTo>
                              <a:lnTo>
                                <a:pt x="10" y="176"/>
                              </a:lnTo>
                              <a:lnTo>
                                <a:pt x="0" y="136"/>
                              </a:lnTo>
                              <a:lnTo>
                                <a:pt x="0" y="127"/>
                              </a:lnTo>
                              <a:close/>
                            </a:path>
                          </a:pathLst>
                        </a:custGeom>
                        <a:noFill/>
                        <a:ln w="9529">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D9BDC5" id="Freeform 499" o:spid="_x0000_s1026" style="position:absolute;margin-left:98.4pt;margin-top:31.4pt;width:23.3pt;height:12.8pt;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" path="m,127r,-8l1,111r2,-9l4,94,7,86r3,-8l13,71r4,-8l22,56r4,-7l32,43r6,-6l43,31,79,9,87,6,95,4r8,-2l111,r8,l128,,338,r8,l354,r9,2l371,4r8,2l387,9r7,4l428,37r6,6l439,49r5,7l449,63r16,56l465,127r,9l444,198r-5,7l409,233r-7,5l338,255r-210,l64,238r-7,-5l50,229,10,176,,136r,-9xe" filled="f" strokecolor="#99a0a6" strokeweight=".26469mm">
                <v:path arrowok="t" o:connecttype="custom" o:connectlocs="0,479425;0,474345;635,469265;1905,463550;2540,458470;4445,453390;6350,448310;8255,443865;10795,438785;13970,434340;16510,429895;20320,426085;24130,422275;27305,418465;50165,404495;55245,402590;60325,401320;65405,400050;70485,398780;75565,398780;81280,398780;214630,398780;219710,398780;224790,398780;230505,400050;235585,401320;240665,402590;245745,404495;250190,407035;271780,422275;275590,426085;278765,429895;281940,434340;285115,438785;295275,474345;295275,479425;295275,485140;281940,524510;278765,528955;259715,546735;255270,549910;214630,560705;81280,560705;40640,549910;36195,546735;31750,544195;6350,510540;0,485140;0,479425" o:connectangles="0,0,0,0,0,0,0,0,0,0,0,0,0,0,0,0,0,0,0,0,0,0,0,0,0,0,0,0,0,0,0,0,0,0,0,0,0,0,0,0,0,0,0,0,0,0,0,0,0"/>
                <w10:wrap anchorx="page"/>
              </v:shape>
            </w:pict>
          </mc:Fallback>
        </mc:AlternateContent>
      </w:r>
      <w:r w:rsidRPr="001D7DFD">
        <w:rPr>
          <w:rFonts w:eastAsia="Roboto"/>
          <w:color w:val="202024"/>
          <w:sz w:val="22"/>
          <w:szCs w:val="22"/>
          <w:lang w:val="pt-PT" w:eastAsia="en-US"/>
        </w:rPr>
        <w:t>50 a 60 anos</w:t>
      </w:r>
      <w:r w:rsidRPr="001D7DFD">
        <w:rPr>
          <w:rFonts w:eastAsia="Roboto"/>
          <w:color w:val="202024"/>
          <w:spacing w:val="1"/>
          <w:sz w:val="22"/>
          <w:szCs w:val="22"/>
          <w:lang w:val="pt-PT" w:eastAsia="en-US"/>
        </w:rPr>
        <w:t xml:space="preserve"> </w:t>
      </w:r>
      <w:r w:rsidRPr="001D7DFD">
        <w:rPr>
          <w:rFonts w:eastAsia="Roboto"/>
          <w:color w:val="202024"/>
          <w:sz w:val="22"/>
          <w:szCs w:val="22"/>
          <w:lang w:val="pt-PT" w:eastAsia="en-US"/>
        </w:rPr>
        <w:t>Mais</w:t>
      </w:r>
      <w:r w:rsidRPr="001D7DFD">
        <w:rPr>
          <w:rFonts w:eastAsia="Roboto"/>
          <w:color w:val="202024"/>
          <w:spacing w:val="-10"/>
          <w:sz w:val="22"/>
          <w:szCs w:val="22"/>
          <w:lang w:val="pt-PT" w:eastAsia="en-US"/>
        </w:rPr>
        <w:t xml:space="preserve"> </w:t>
      </w:r>
      <w:r w:rsidRPr="001D7DFD">
        <w:rPr>
          <w:rFonts w:eastAsia="Roboto"/>
          <w:color w:val="202024"/>
          <w:sz w:val="22"/>
          <w:szCs w:val="22"/>
          <w:lang w:val="pt-PT" w:eastAsia="en-US"/>
        </w:rPr>
        <w:t>que</w:t>
      </w:r>
      <w:r w:rsidRPr="001D7DFD">
        <w:rPr>
          <w:rFonts w:eastAsia="Roboto"/>
          <w:color w:val="202024"/>
          <w:spacing w:val="-9"/>
          <w:sz w:val="22"/>
          <w:szCs w:val="22"/>
          <w:lang w:val="pt-PT" w:eastAsia="en-US"/>
        </w:rPr>
        <w:t xml:space="preserve"> </w:t>
      </w:r>
      <w:r w:rsidRPr="001D7DFD">
        <w:rPr>
          <w:rFonts w:eastAsia="Roboto"/>
          <w:color w:val="202024"/>
          <w:sz w:val="22"/>
          <w:szCs w:val="22"/>
          <w:lang w:val="pt-PT" w:eastAsia="en-US"/>
        </w:rPr>
        <w:t>60</w:t>
      </w:r>
      <w:r w:rsidRPr="001D7DFD">
        <w:rPr>
          <w:rFonts w:eastAsia="Roboto"/>
          <w:color w:val="202024"/>
          <w:spacing w:val="-9"/>
          <w:sz w:val="22"/>
          <w:szCs w:val="22"/>
          <w:lang w:val="pt-PT" w:eastAsia="en-US"/>
        </w:rPr>
        <w:t xml:space="preserve"> </w:t>
      </w:r>
      <w:r w:rsidRPr="001D7DFD">
        <w:rPr>
          <w:rFonts w:eastAsia="Roboto"/>
          <w:color w:val="202024"/>
          <w:sz w:val="22"/>
          <w:szCs w:val="22"/>
          <w:lang w:val="pt-PT" w:eastAsia="en-US"/>
        </w:rPr>
        <w:t>anos</w:t>
      </w:r>
    </w:p>
    <w:p w14:paraId="0F61DDAE" w14:textId="77777777" w:rsidR="007217E2" w:rsidRPr="001D7DFD" w:rsidRDefault="007217E2" w:rsidP="007217E2">
      <w:pPr>
        <w:widowControl w:val="0"/>
        <w:suppressAutoHyphens w:val="0"/>
        <w:autoSpaceDE w:val="0"/>
        <w:autoSpaceDN w:val="0"/>
        <w:spacing w:after="0"/>
        <w:ind w:firstLine="0"/>
        <w:jc w:val="left"/>
        <w:rPr>
          <w:rFonts w:eastAsia="Roboto"/>
          <w:sz w:val="20"/>
          <w:szCs w:val="24"/>
          <w:lang w:val="pt-PT" w:eastAsia="en-US"/>
        </w:rPr>
      </w:pPr>
    </w:p>
    <w:p w14:paraId="38821DED" w14:textId="77777777" w:rsidR="007217E2" w:rsidRPr="001D7DFD" w:rsidRDefault="007217E2" w:rsidP="007217E2">
      <w:pPr>
        <w:widowControl w:val="0"/>
        <w:suppressAutoHyphens w:val="0"/>
        <w:autoSpaceDE w:val="0"/>
        <w:autoSpaceDN w:val="0"/>
        <w:spacing w:after="0"/>
        <w:ind w:firstLine="0"/>
        <w:jc w:val="left"/>
        <w:rPr>
          <w:rFonts w:eastAsia="Roboto"/>
          <w:sz w:val="20"/>
          <w:szCs w:val="24"/>
          <w:lang w:val="pt-PT" w:eastAsia="en-US"/>
        </w:rPr>
      </w:pPr>
    </w:p>
    <w:p w14:paraId="72C2CC09" w14:textId="77777777" w:rsidR="007217E2" w:rsidRPr="001D7DFD" w:rsidRDefault="007217E2" w:rsidP="007217E2">
      <w:pPr>
        <w:widowControl w:val="0"/>
        <w:suppressAutoHyphens w:val="0"/>
        <w:autoSpaceDE w:val="0"/>
        <w:autoSpaceDN w:val="0"/>
        <w:spacing w:before="10" w:after="0"/>
        <w:ind w:firstLine="0"/>
        <w:jc w:val="left"/>
        <w:rPr>
          <w:rFonts w:eastAsia="Roboto"/>
          <w:sz w:val="22"/>
          <w:szCs w:val="24"/>
          <w:lang w:val="pt-PT" w:eastAsia="en-US"/>
        </w:rPr>
      </w:pPr>
    </w:p>
    <w:p w14:paraId="361A654A" w14:textId="77777777" w:rsidR="007217E2" w:rsidRPr="001D7DFD" w:rsidRDefault="007217E2">
      <w:pPr>
        <w:widowControl w:val="0"/>
        <w:numPr>
          <w:ilvl w:val="0"/>
          <w:numId w:val="20"/>
        </w:numPr>
        <w:tabs>
          <w:tab w:val="left" w:pos="609"/>
        </w:tabs>
        <w:suppressAutoHyphens w:val="0"/>
        <w:autoSpaceDE w:val="0"/>
        <w:autoSpaceDN w:val="0"/>
        <w:spacing w:before="95" w:after="0"/>
        <w:jc w:val="left"/>
        <w:rPr>
          <w:rFonts w:eastAsia="Roboto"/>
          <w:szCs w:val="22"/>
          <w:lang w:val="pt-PT" w:eastAsia="en-US"/>
        </w:rPr>
      </w:pPr>
      <w:r w:rsidRPr="001D7DFD">
        <w:rPr>
          <w:rFonts w:eastAsia="Roboto"/>
          <w:color w:val="202024"/>
          <w:szCs w:val="22"/>
          <w:lang w:val="pt-PT" w:eastAsia="en-US"/>
        </w:rPr>
        <w:t>Qual</w:t>
      </w:r>
      <w:r w:rsidRPr="001D7DFD">
        <w:rPr>
          <w:rFonts w:eastAsia="Roboto"/>
          <w:color w:val="202024"/>
          <w:spacing w:val="-5"/>
          <w:szCs w:val="22"/>
          <w:lang w:val="pt-PT" w:eastAsia="en-US"/>
        </w:rPr>
        <w:t xml:space="preserve"> </w:t>
      </w:r>
      <w:r w:rsidRPr="001D7DFD">
        <w:rPr>
          <w:rFonts w:eastAsia="Roboto"/>
          <w:color w:val="202024"/>
          <w:szCs w:val="22"/>
          <w:lang w:val="pt-PT" w:eastAsia="en-US"/>
        </w:rPr>
        <w:t>o</w:t>
      </w:r>
      <w:r w:rsidRPr="001D7DFD">
        <w:rPr>
          <w:rFonts w:eastAsia="Roboto"/>
          <w:color w:val="202024"/>
          <w:spacing w:val="-5"/>
          <w:szCs w:val="22"/>
          <w:lang w:val="pt-PT" w:eastAsia="en-US"/>
        </w:rPr>
        <w:t xml:space="preserve"> </w:t>
      </w:r>
      <w:r w:rsidRPr="001D7DFD">
        <w:rPr>
          <w:rFonts w:eastAsia="Roboto"/>
          <w:color w:val="202024"/>
          <w:szCs w:val="22"/>
          <w:lang w:val="pt-PT" w:eastAsia="en-US"/>
        </w:rPr>
        <w:t>seu</w:t>
      </w:r>
      <w:r w:rsidRPr="001D7DFD">
        <w:rPr>
          <w:rFonts w:eastAsia="Roboto"/>
          <w:color w:val="202024"/>
          <w:spacing w:val="-4"/>
          <w:szCs w:val="22"/>
          <w:lang w:val="pt-PT" w:eastAsia="en-US"/>
        </w:rPr>
        <w:t xml:space="preserve"> </w:t>
      </w:r>
      <w:r w:rsidRPr="001D7DFD">
        <w:rPr>
          <w:rFonts w:eastAsia="Roboto"/>
          <w:color w:val="202024"/>
          <w:szCs w:val="22"/>
          <w:lang w:val="pt-PT" w:eastAsia="en-US"/>
        </w:rPr>
        <w:t>sexo?</w:t>
      </w:r>
      <w:r w:rsidRPr="001D7DFD">
        <w:rPr>
          <w:rFonts w:eastAsia="Roboto"/>
          <w:color w:val="202024"/>
          <w:spacing w:val="-4"/>
          <w:szCs w:val="22"/>
          <w:lang w:val="pt-PT" w:eastAsia="en-US"/>
        </w:rPr>
        <w:t xml:space="preserve"> </w:t>
      </w:r>
      <w:r w:rsidRPr="001D7DFD">
        <w:rPr>
          <w:rFonts w:eastAsia="Roboto"/>
          <w:color w:val="D92F25"/>
          <w:szCs w:val="22"/>
          <w:lang w:val="pt-PT" w:eastAsia="en-US"/>
        </w:rPr>
        <w:t>*</w:t>
      </w:r>
    </w:p>
    <w:p w14:paraId="2DAC90A4" w14:textId="77777777" w:rsidR="007217E2" w:rsidRPr="001D7DFD" w:rsidRDefault="007217E2" w:rsidP="007217E2">
      <w:pPr>
        <w:widowControl w:val="0"/>
        <w:suppressAutoHyphens w:val="0"/>
        <w:autoSpaceDE w:val="0"/>
        <w:autoSpaceDN w:val="0"/>
        <w:spacing w:before="7" w:after="0"/>
        <w:ind w:firstLine="0"/>
        <w:jc w:val="left"/>
        <w:rPr>
          <w:rFonts w:eastAsia="Roboto"/>
          <w:sz w:val="15"/>
          <w:szCs w:val="24"/>
          <w:lang w:val="pt-PT" w:eastAsia="en-US"/>
        </w:rPr>
      </w:pPr>
    </w:p>
    <w:p w14:paraId="5035A55D" w14:textId="77777777" w:rsidR="007217E2" w:rsidRPr="001D7DFD" w:rsidRDefault="007217E2" w:rsidP="007217E2">
      <w:pPr>
        <w:widowControl w:val="0"/>
        <w:suppressAutoHyphens w:val="0"/>
        <w:autoSpaceDE w:val="0"/>
        <w:autoSpaceDN w:val="0"/>
        <w:spacing w:before="95" w:after="0"/>
        <w:ind w:left="608" w:firstLine="0"/>
        <w:jc w:val="left"/>
        <w:rPr>
          <w:rFonts w:eastAsia="Roboto"/>
          <w:i/>
          <w:szCs w:val="22"/>
          <w:lang w:val="pt-PT" w:eastAsia="en-US"/>
        </w:rPr>
      </w:pPr>
      <w:r w:rsidRPr="001D7DFD">
        <w:rPr>
          <w:rFonts w:eastAsia="Roboto"/>
          <w:i/>
          <w:color w:val="202024"/>
          <w:w w:val="95"/>
          <w:szCs w:val="22"/>
          <w:lang w:val="pt-PT" w:eastAsia="en-US"/>
        </w:rPr>
        <w:t>Marcar</w:t>
      </w:r>
      <w:r w:rsidRPr="001D7DFD">
        <w:rPr>
          <w:rFonts w:eastAsia="Roboto"/>
          <w:i/>
          <w:color w:val="202024"/>
          <w:spacing w:val="10"/>
          <w:w w:val="95"/>
          <w:szCs w:val="22"/>
          <w:lang w:val="pt-PT" w:eastAsia="en-US"/>
        </w:rPr>
        <w:t xml:space="preserve"> </w:t>
      </w:r>
      <w:r w:rsidRPr="001D7DFD">
        <w:rPr>
          <w:rFonts w:eastAsia="Roboto"/>
          <w:i/>
          <w:color w:val="202024"/>
          <w:w w:val="95"/>
          <w:szCs w:val="22"/>
          <w:lang w:val="pt-PT" w:eastAsia="en-US"/>
        </w:rPr>
        <w:t>apenas</w:t>
      </w:r>
      <w:r w:rsidRPr="001D7DFD">
        <w:rPr>
          <w:rFonts w:eastAsia="Roboto"/>
          <w:i/>
          <w:color w:val="202024"/>
          <w:spacing w:val="11"/>
          <w:w w:val="95"/>
          <w:szCs w:val="22"/>
          <w:lang w:val="pt-PT" w:eastAsia="en-US"/>
        </w:rPr>
        <w:t xml:space="preserve"> </w:t>
      </w:r>
      <w:r w:rsidRPr="001D7DFD">
        <w:rPr>
          <w:rFonts w:eastAsia="Roboto"/>
          <w:i/>
          <w:color w:val="202024"/>
          <w:w w:val="95"/>
          <w:szCs w:val="22"/>
          <w:lang w:val="pt-PT" w:eastAsia="en-US"/>
        </w:rPr>
        <w:t>uma</w:t>
      </w:r>
      <w:r w:rsidRPr="001D7DFD">
        <w:rPr>
          <w:rFonts w:eastAsia="Roboto"/>
          <w:i/>
          <w:color w:val="202024"/>
          <w:spacing w:val="11"/>
          <w:w w:val="95"/>
          <w:szCs w:val="22"/>
          <w:lang w:val="pt-PT" w:eastAsia="en-US"/>
        </w:rPr>
        <w:t xml:space="preserve"> </w:t>
      </w:r>
      <w:r w:rsidRPr="001D7DFD">
        <w:rPr>
          <w:rFonts w:eastAsia="Roboto"/>
          <w:i/>
          <w:color w:val="202024"/>
          <w:w w:val="95"/>
          <w:szCs w:val="22"/>
          <w:lang w:val="pt-PT" w:eastAsia="en-US"/>
        </w:rPr>
        <w:t>oval.</w:t>
      </w:r>
    </w:p>
    <w:p w14:paraId="3515CD0F" w14:textId="77777777" w:rsidR="007217E2" w:rsidRPr="001D7DFD" w:rsidRDefault="007217E2" w:rsidP="007217E2">
      <w:pPr>
        <w:widowControl w:val="0"/>
        <w:suppressAutoHyphens w:val="0"/>
        <w:autoSpaceDE w:val="0"/>
        <w:autoSpaceDN w:val="0"/>
        <w:spacing w:before="10" w:after="0"/>
        <w:ind w:firstLine="0"/>
        <w:jc w:val="left"/>
        <w:rPr>
          <w:rFonts w:eastAsia="Roboto"/>
          <w:i/>
          <w:sz w:val="28"/>
          <w:szCs w:val="24"/>
          <w:lang w:val="pt-PT" w:eastAsia="en-US"/>
        </w:rPr>
      </w:pPr>
    </w:p>
    <w:p w14:paraId="20687DFC" w14:textId="77777777" w:rsidR="007217E2" w:rsidRPr="001D7DFD" w:rsidRDefault="007217E2" w:rsidP="007217E2">
      <w:pPr>
        <w:widowControl w:val="0"/>
        <w:suppressAutoHyphens w:val="0"/>
        <w:autoSpaceDE w:val="0"/>
        <w:autoSpaceDN w:val="0"/>
        <w:spacing w:after="0" w:line="408" w:lineRule="auto"/>
        <w:ind w:left="1231" w:right="6451" w:firstLine="0"/>
        <w:jc w:val="left"/>
        <w:rPr>
          <w:rFonts w:eastAsia="Roboto"/>
          <w:sz w:val="22"/>
          <w:szCs w:val="22"/>
          <w:lang w:val="pt-PT" w:eastAsia="en-US"/>
        </w:rPr>
      </w:pPr>
      <w:r w:rsidRPr="001D7DFD">
        <w:rPr>
          <w:rFonts w:eastAsia="Roboto"/>
          <w:noProof/>
          <w:sz w:val="22"/>
          <w:szCs w:val="22"/>
          <w:lang w:val="pt-PT" w:eastAsia="en-US"/>
        </w:rPr>
        <mc:AlternateContent>
          <mc:Choice Requires="wps">
            <w:drawing>
              <wp:anchor distT="0" distB="0" distL="114300" distR="114300" simplePos="0" relativeHeight="251762688" behindDoc="0" locked="0" layoutInCell="1" allowOverlap="1" wp14:anchorId="23262A6E" wp14:editId="0A367ABB">
                <wp:simplePos x="0" y="0"/>
                <wp:positionH relativeFrom="page">
                  <wp:posOffset>1249680</wp:posOffset>
                </wp:positionH>
                <wp:positionV relativeFrom="paragraph">
                  <wp:posOffset>-5715</wp:posOffset>
                </wp:positionV>
                <wp:extent cx="295910" cy="162560"/>
                <wp:effectExtent l="11430" t="13335" r="6985" b="5080"/>
                <wp:wrapNone/>
                <wp:docPr id="294" name="Freeform 5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910" cy="162560"/>
                        </a:xfrm>
                        <a:custGeom>
                          <a:avLst/>
                          <a:gdLst>
                            <a:gd name="T0" fmla="+- 0 1968 1968"/>
                            <a:gd name="T1" fmla="*/ T0 w 466"/>
                            <a:gd name="T2" fmla="+- 0 111 -9"/>
                            <a:gd name="T3" fmla="*/ 111 h 256"/>
                            <a:gd name="T4" fmla="+- 0 1971 1968"/>
                            <a:gd name="T5" fmla="*/ T4 w 466"/>
                            <a:gd name="T6" fmla="+- 0 94 -9"/>
                            <a:gd name="T7" fmla="*/ 94 h 256"/>
                            <a:gd name="T8" fmla="+- 0 1975 1968"/>
                            <a:gd name="T9" fmla="*/ T8 w 466"/>
                            <a:gd name="T10" fmla="+- 0 78 -9"/>
                            <a:gd name="T11" fmla="*/ 78 h 256"/>
                            <a:gd name="T12" fmla="+- 0 1981 1968"/>
                            <a:gd name="T13" fmla="*/ T12 w 466"/>
                            <a:gd name="T14" fmla="+- 0 62 -9"/>
                            <a:gd name="T15" fmla="*/ 62 h 256"/>
                            <a:gd name="T16" fmla="+- 0 1990 1968"/>
                            <a:gd name="T17" fmla="*/ T16 w 466"/>
                            <a:gd name="T18" fmla="+- 0 48 -9"/>
                            <a:gd name="T19" fmla="*/ 48 h 256"/>
                            <a:gd name="T20" fmla="+- 0 2000 1968"/>
                            <a:gd name="T21" fmla="*/ T20 w 466"/>
                            <a:gd name="T22" fmla="+- 0 35 -9"/>
                            <a:gd name="T23" fmla="*/ 35 h 256"/>
                            <a:gd name="T24" fmla="+- 0 2011 1968"/>
                            <a:gd name="T25" fmla="*/ T24 w 466"/>
                            <a:gd name="T26" fmla="+- 0 23 -9"/>
                            <a:gd name="T27" fmla="*/ 23 h 256"/>
                            <a:gd name="T28" fmla="+- 0 2025 1968"/>
                            <a:gd name="T29" fmla="*/ T28 w 466"/>
                            <a:gd name="T30" fmla="+- 0 13 -9"/>
                            <a:gd name="T31" fmla="*/ 13 h 256"/>
                            <a:gd name="T32" fmla="+- 0 2087 1968"/>
                            <a:gd name="T33" fmla="*/ T32 w 466"/>
                            <a:gd name="T34" fmla="+- 0 -9 -9"/>
                            <a:gd name="T35" fmla="*/ -9 h 256"/>
                            <a:gd name="T36" fmla="+- 0 2306 1968"/>
                            <a:gd name="T37" fmla="*/ T36 w 466"/>
                            <a:gd name="T38" fmla="+- 0 -9 -9"/>
                            <a:gd name="T39" fmla="*/ -9 h 256"/>
                            <a:gd name="T40" fmla="+- 0 2322 1968"/>
                            <a:gd name="T41" fmla="*/ T40 w 466"/>
                            <a:gd name="T42" fmla="+- 0 -8 -9"/>
                            <a:gd name="T43" fmla="*/ -8 h 256"/>
                            <a:gd name="T44" fmla="+- 0 2339 1968"/>
                            <a:gd name="T45" fmla="*/ T44 w 466"/>
                            <a:gd name="T46" fmla="+- 0 -4 -9"/>
                            <a:gd name="T47" fmla="*/ -4 h 256"/>
                            <a:gd name="T48" fmla="+- 0 2402 1968"/>
                            <a:gd name="T49" fmla="*/ T48 w 466"/>
                            <a:gd name="T50" fmla="+- 0 35 -9"/>
                            <a:gd name="T51" fmla="*/ 35 h 256"/>
                            <a:gd name="T52" fmla="+- 0 2412 1968"/>
                            <a:gd name="T53" fmla="*/ T52 w 466"/>
                            <a:gd name="T54" fmla="+- 0 48 -9"/>
                            <a:gd name="T55" fmla="*/ 48 h 256"/>
                            <a:gd name="T56" fmla="+- 0 2420 1968"/>
                            <a:gd name="T57" fmla="*/ T56 w 466"/>
                            <a:gd name="T58" fmla="+- 0 62 -9"/>
                            <a:gd name="T59" fmla="*/ 62 h 256"/>
                            <a:gd name="T60" fmla="+- 0 2427 1968"/>
                            <a:gd name="T61" fmla="*/ T60 w 466"/>
                            <a:gd name="T62" fmla="+- 0 78 -9"/>
                            <a:gd name="T63" fmla="*/ 78 h 256"/>
                            <a:gd name="T64" fmla="+- 0 2431 1968"/>
                            <a:gd name="T65" fmla="*/ T64 w 466"/>
                            <a:gd name="T66" fmla="+- 0 94 -9"/>
                            <a:gd name="T67" fmla="*/ 94 h 256"/>
                            <a:gd name="T68" fmla="+- 0 2433 1968"/>
                            <a:gd name="T69" fmla="*/ T68 w 466"/>
                            <a:gd name="T70" fmla="+- 0 111 -9"/>
                            <a:gd name="T71" fmla="*/ 111 h 256"/>
                            <a:gd name="T72" fmla="+- 0 2433 1968"/>
                            <a:gd name="T73" fmla="*/ T72 w 466"/>
                            <a:gd name="T74" fmla="+- 0 127 -9"/>
                            <a:gd name="T75" fmla="*/ 127 h 256"/>
                            <a:gd name="T76" fmla="+- 0 2431 1968"/>
                            <a:gd name="T77" fmla="*/ T76 w 466"/>
                            <a:gd name="T78" fmla="+- 0 144 -9"/>
                            <a:gd name="T79" fmla="*/ 144 h 256"/>
                            <a:gd name="T80" fmla="+- 0 2427 1968"/>
                            <a:gd name="T81" fmla="*/ T80 w 466"/>
                            <a:gd name="T82" fmla="+- 0 160 -9"/>
                            <a:gd name="T83" fmla="*/ 160 h 256"/>
                            <a:gd name="T84" fmla="+- 0 2420 1968"/>
                            <a:gd name="T85" fmla="*/ T84 w 466"/>
                            <a:gd name="T86" fmla="+- 0 176 -9"/>
                            <a:gd name="T87" fmla="*/ 176 h 256"/>
                            <a:gd name="T88" fmla="+- 0 2355 1968"/>
                            <a:gd name="T89" fmla="*/ T88 w 466"/>
                            <a:gd name="T90" fmla="+- 0 237 -9"/>
                            <a:gd name="T91" fmla="*/ 237 h 256"/>
                            <a:gd name="T92" fmla="+- 0 2306 1968"/>
                            <a:gd name="T93" fmla="*/ T92 w 466"/>
                            <a:gd name="T94" fmla="+- 0 247 -9"/>
                            <a:gd name="T95" fmla="*/ 247 h 256"/>
                            <a:gd name="T96" fmla="+- 0 2087 1968"/>
                            <a:gd name="T97" fmla="*/ T96 w 466"/>
                            <a:gd name="T98" fmla="+- 0 247 -9"/>
                            <a:gd name="T99" fmla="*/ 247 h 256"/>
                            <a:gd name="T100" fmla="+- 0 2071 1968"/>
                            <a:gd name="T101" fmla="*/ T100 w 466"/>
                            <a:gd name="T102" fmla="+- 0 244 -9"/>
                            <a:gd name="T103" fmla="*/ 244 h 256"/>
                            <a:gd name="T104" fmla="+- 0 2055 1968"/>
                            <a:gd name="T105" fmla="*/ T104 w 466"/>
                            <a:gd name="T106" fmla="+- 0 240 -9"/>
                            <a:gd name="T107" fmla="*/ 240 h 256"/>
                            <a:gd name="T108" fmla="+- 0 2039 1968"/>
                            <a:gd name="T109" fmla="*/ T108 w 466"/>
                            <a:gd name="T110" fmla="+- 0 234 -9"/>
                            <a:gd name="T111" fmla="*/ 234 h 256"/>
                            <a:gd name="T112" fmla="+- 0 2025 1968"/>
                            <a:gd name="T113" fmla="*/ T112 w 466"/>
                            <a:gd name="T114" fmla="+- 0 225 -9"/>
                            <a:gd name="T115" fmla="*/ 225 h 256"/>
                            <a:gd name="T116" fmla="+- 0 1978 1968"/>
                            <a:gd name="T117" fmla="*/ T116 w 466"/>
                            <a:gd name="T118" fmla="+- 0 168 -9"/>
                            <a:gd name="T119" fmla="*/ 168 h 256"/>
                            <a:gd name="T120" fmla="+- 0 1969 1968"/>
                            <a:gd name="T121" fmla="*/ T120 w 466"/>
                            <a:gd name="T122" fmla="+- 0 136 -9"/>
                            <a:gd name="T123" fmla="*/ 136 h 256"/>
                            <a:gd name="T124" fmla="+- 0 1968 1968"/>
                            <a:gd name="T125" fmla="*/ T124 w 466"/>
                            <a:gd name="T126" fmla="+- 0 119 -9"/>
                            <a:gd name="T127" fmla="*/ 119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466" h="256">
                              <a:moveTo>
                                <a:pt x="0" y="128"/>
                              </a:moveTo>
                              <a:lnTo>
                                <a:pt x="0" y="120"/>
                              </a:lnTo>
                              <a:lnTo>
                                <a:pt x="1" y="111"/>
                              </a:lnTo>
                              <a:lnTo>
                                <a:pt x="3" y="103"/>
                              </a:lnTo>
                              <a:lnTo>
                                <a:pt x="4" y="95"/>
                              </a:lnTo>
                              <a:lnTo>
                                <a:pt x="7" y="87"/>
                              </a:lnTo>
                              <a:lnTo>
                                <a:pt x="10" y="79"/>
                              </a:lnTo>
                              <a:lnTo>
                                <a:pt x="13" y="71"/>
                              </a:lnTo>
                              <a:lnTo>
                                <a:pt x="17" y="64"/>
                              </a:lnTo>
                              <a:lnTo>
                                <a:pt x="22" y="57"/>
                              </a:lnTo>
                              <a:lnTo>
                                <a:pt x="26" y="50"/>
                              </a:lnTo>
                              <a:lnTo>
                                <a:pt x="32" y="44"/>
                              </a:lnTo>
                              <a:lnTo>
                                <a:pt x="38" y="38"/>
                              </a:lnTo>
                              <a:lnTo>
                                <a:pt x="43" y="32"/>
                              </a:lnTo>
                              <a:lnTo>
                                <a:pt x="50" y="27"/>
                              </a:lnTo>
                              <a:lnTo>
                                <a:pt x="57" y="22"/>
                              </a:lnTo>
                              <a:lnTo>
                                <a:pt x="64" y="17"/>
                              </a:lnTo>
                              <a:lnTo>
                                <a:pt x="119" y="0"/>
                              </a:lnTo>
                              <a:lnTo>
                                <a:pt x="128" y="0"/>
                              </a:lnTo>
                              <a:lnTo>
                                <a:pt x="338" y="0"/>
                              </a:lnTo>
                              <a:lnTo>
                                <a:pt x="346" y="0"/>
                              </a:lnTo>
                              <a:lnTo>
                                <a:pt x="354" y="1"/>
                              </a:lnTo>
                              <a:lnTo>
                                <a:pt x="363" y="3"/>
                              </a:lnTo>
                              <a:lnTo>
                                <a:pt x="371" y="5"/>
                              </a:lnTo>
                              <a:lnTo>
                                <a:pt x="428" y="38"/>
                              </a:lnTo>
                              <a:lnTo>
                                <a:pt x="434" y="44"/>
                              </a:lnTo>
                              <a:lnTo>
                                <a:pt x="439" y="50"/>
                              </a:lnTo>
                              <a:lnTo>
                                <a:pt x="444" y="57"/>
                              </a:lnTo>
                              <a:lnTo>
                                <a:pt x="449" y="64"/>
                              </a:lnTo>
                              <a:lnTo>
                                <a:pt x="452" y="71"/>
                              </a:lnTo>
                              <a:lnTo>
                                <a:pt x="456" y="79"/>
                              </a:lnTo>
                              <a:lnTo>
                                <a:pt x="459" y="87"/>
                              </a:lnTo>
                              <a:lnTo>
                                <a:pt x="461" y="95"/>
                              </a:lnTo>
                              <a:lnTo>
                                <a:pt x="463" y="103"/>
                              </a:lnTo>
                              <a:lnTo>
                                <a:pt x="465" y="111"/>
                              </a:lnTo>
                              <a:lnTo>
                                <a:pt x="465" y="120"/>
                              </a:lnTo>
                              <a:lnTo>
                                <a:pt x="465" y="128"/>
                              </a:lnTo>
                              <a:lnTo>
                                <a:pt x="465" y="136"/>
                              </a:lnTo>
                              <a:lnTo>
                                <a:pt x="465" y="145"/>
                              </a:lnTo>
                              <a:lnTo>
                                <a:pt x="463" y="153"/>
                              </a:lnTo>
                              <a:lnTo>
                                <a:pt x="461" y="161"/>
                              </a:lnTo>
                              <a:lnTo>
                                <a:pt x="459" y="169"/>
                              </a:lnTo>
                              <a:lnTo>
                                <a:pt x="456" y="177"/>
                              </a:lnTo>
                              <a:lnTo>
                                <a:pt x="452" y="185"/>
                              </a:lnTo>
                              <a:lnTo>
                                <a:pt x="409" y="234"/>
                              </a:lnTo>
                              <a:lnTo>
                                <a:pt x="387" y="246"/>
                              </a:lnTo>
                              <a:lnTo>
                                <a:pt x="379" y="249"/>
                              </a:lnTo>
                              <a:lnTo>
                                <a:pt x="338" y="256"/>
                              </a:lnTo>
                              <a:lnTo>
                                <a:pt x="128" y="256"/>
                              </a:lnTo>
                              <a:lnTo>
                                <a:pt x="119" y="256"/>
                              </a:lnTo>
                              <a:lnTo>
                                <a:pt x="111" y="255"/>
                              </a:lnTo>
                              <a:lnTo>
                                <a:pt x="103" y="253"/>
                              </a:lnTo>
                              <a:lnTo>
                                <a:pt x="95" y="251"/>
                              </a:lnTo>
                              <a:lnTo>
                                <a:pt x="87" y="249"/>
                              </a:lnTo>
                              <a:lnTo>
                                <a:pt x="79" y="246"/>
                              </a:lnTo>
                              <a:lnTo>
                                <a:pt x="71" y="243"/>
                              </a:lnTo>
                              <a:lnTo>
                                <a:pt x="64" y="239"/>
                              </a:lnTo>
                              <a:lnTo>
                                <a:pt x="57" y="234"/>
                              </a:lnTo>
                              <a:lnTo>
                                <a:pt x="50" y="229"/>
                              </a:lnTo>
                              <a:lnTo>
                                <a:pt x="10" y="177"/>
                              </a:lnTo>
                              <a:lnTo>
                                <a:pt x="3" y="153"/>
                              </a:lnTo>
                              <a:lnTo>
                                <a:pt x="1" y="145"/>
                              </a:lnTo>
                              <a:lnTo>
                                <a:pt x="0" y="136"/>
                              </a:lnTo>
                              <a:lnTo>
                                <a:pt x="0" y="128"/>
                              </a:lnTo>
                              <a:close/>
                            </a:path>
                          </a:pathLst>
                        </a:custGeom>
                        <a:noFill/>
                        <a:ln w="9529">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7CF8B6" id="Freeform 500" o:spid="_x0000_s1026" style="position:absolute;margin-left:98.4pt;margin-top:-.45pt;width:23.3pt;height:12.8pt;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" path="m,128r,-8l1,111r2,-8l4,95,7,87r3,-8l13,71r4,-7l22,57r4,-7l32,44r6,-6l43,32r7,-5l57,22r7,-5l119,r9,l338,r8,l354,1r9,2l371,5r57,33l434,44r5,6l444,57r5,7l452,71r4,8l459,87r2,8l463,103r2,8l465,120r,8l465,136r,9l463,153r-2,8l459,169r-3,8l452,185r-43,49l387,246r-8,3l338,256r-210,l119,256r-8,-1l103,253r-8,-2l87,249r-8,-3l71,243r-7,-4l57,234r-7,-5l10,177,3,153,1,145,,136r,-8xe" filled="f" strokecolor="#99a0a6" strokeweight=".26469mm">
                <v:path arrowok="t" o:connecttype="custom" o:connectlocs="0,70485;1905,59690;4445,49530;8255,39370;13970,30480;20320,22225;27305,14605;36195,8255;75565,-5715;214630,-5715;224790,-5080;235585,-2540;275590,22225;281940,30480;287020,39370;291465,49530;294005,59690;295275,70485;295275,80645;294005,91440;291465,101600;287020,111760;245745,150495;214630,156845;75565,156845;65405,154940;55245,152400;45085,148590;36195,142875;6350,106680;635,86360;0,75565" o:connectangles="0,0,0,0,0,0,0,0,0,0,0,0,0,0,0,0,0,0,0,0,0,0,0,0,0,0,0,0,0,0,0,0"/>
                <w10:wrap anchorx="page"/>
              </v:shape>
            </w:pict>
          </mc:Fallback>
        </mc:AlternateContent>
      </w:r>
      <w:r w:rsidRPr="001D7DFD">
        <w:rPr>
          <w:rFonts w:eastAsia="Roboto"/>
          <w:noProof/>
          <w:sz w:val="22"/>
          <w:szCs w:val="22"/>
          <w:lang w:val="pt-PT" w:eastAsia="en-US"/>
        </w:rPr>
        <mc:AlternateContent>
          <mc:Choice Requires="wps">
            <w:drawing>
              <wp:anchor distT="0" distB="0" distL="114300" distR="114300" simplePos="0" relativeHeight="251763712" behindDoc="0" locked="0" layoutInCell="1" allowOverlap="1" wp14:anchorId="670F1752" wp14:editId="48FE9841">
                <wp:simplePos x="0" y="0"/>
                <wp:positionH relativeFrom="page">
                  <wp:posOffset>1249680</wp:posOffset>
                </wp:positionH>
                <wp:positionV relativeFrom="paragraph">
                  <wp:posOffset>280670</wp:posOffset>
                </wp:positionV>
                <wp:extent cx="295910" cy="162560"/>
                <wp:effectExtent l="11430" t="13970" r="6985" b="4445"/>
                <wp:wrapNone/>
                <wp:docPr id="293" name="Freeform 5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910" cy="162560"/>
                        </a:xfrm>
                        <a:custGeom>
                          <a:avLst/>
                          <a:gdLst>
                            <a:gd name="T0" fmla="+- 0 1968 1968"/>
                            <a:gd name="T1" fmla="*/ T0 w 466"/>
                            <a:gd name="T2" fmla="+- 0 569 442"/>
                            <a:gd name="T3" fmla="*/ 569 h 256"/>
                            <a:gd name="T4" fmla="+- 0 1968 1968"/>
                            <a:gd name="T5" fmla="*/ T4 w 466"/>
                            <a:gd name="T6" fmla="+- 0 561 442"/>
                            <a:gd name="T7" fmla="*/ 561 h 256"/>
                            <a:gd name="T8" fmla="+- 0 1969 1968"/>
                            <a:gd name="T9" fmla="*/ T8 w 466"/>
                            <a:gd name="T10" fmla="+- 0 553 442"/>
                            <a:gd name="T11" fmla="*/ 553 h 256"/>
                            <a:gd name="T12" fmla="+- 0 1971 1968"/>
                            <a:gd name="T13" fmla="*/ T12 w 466"/>
                            <a:gd name="T14" fmla="+- 0 544 442"/>
                            <a:gd name="T15" fmla="*/ 544 h 256"/>
                            <a:gd name="T16" fmla="+- 0 1972 1968"/>
                            <a:gd name="T17" fmla="*/ T16 w 466"/>
                            <a:gd name="T18" fmla="+- 0 536 442"/>
                            <a:gd name="T19" fmla="*/ 536 h 256"/>
                            <a:gd name="T20" fmla="+- 0 1975 1968"/>
                            <a:gd name="T21" fmla="*/ T20 w 466"/>
                            <a:gd name="T22" fmla="+- 0 528 442"/>
                            <a:gd name="T23" fmla="*/ 528 h 256"/>
                            <a:gd name="T24" fmla="+- 0 1978 1968"/>
                            <a:gd name="T25" fmla="*/ T24 w 466"/>
                            <a:gd name="T26" fmla="+- 0 520 442"/>
                            <a:gd name="T27" fmla="*/ 520 h 256"/>
                            <a:gd name="T28" fmla="+- 0 1981 1968"/>
                            <a:gd name="T29" fmla="*/ T28 w 466"/>
                            <a:gd name="T30" fmla="+- 0 513 442"/>
                            <a:gd name="T31" fmla="*/ 513 h 256"/>
                            <a:gd name="T32" fmla="+- 0 1985 1968"/>
                            <a:gd name="T33" fmla="*/ T32 w 466"/>
                            <a:gd name="T34" fmla="+- 0 505 442"/>
                            <a:gd name="T35" fmla="*/ 505 h 256"/>
                            <a:gd name="T36" fmla="+- 0 1990 1968"/>
                            <a:gd name="T37" fmla="*/ T36 w 466"/>
                            <a:gd name="T38" fmla="+- 0 498 442"/>
                            <a:gd name="T39" fmla="*/ 498 h 256"/>
                            <a:gd name="T40" fmla="+- 0 1994 1968"/>
                            <a:gd name="T41" fmla="*/ T40 w 466"/>
                            <a:gd name="T42" fmla="+- 0 491 442"/>
                            <a:gd name="T43" fmla="*/ 491 h 256"/>
                            <a:gd name="T44" fmla="+- 0 2000 1968"/>
                            <a:gd name="T45" fmla="*/ T44 w 466"/>
                            <a:gd name="T46" fmla="+- 0 485 442"/>
                            <a:gd name="T47" fmla="*/ 485 h 256"/>
                            <a:gd name="T48" fmla="+- 0 2006 1968"/>
                            <a:gd name="T49" fmla="*/ T48 w 466"/>
                            <a:gd name="T50" fmla="+- 0 479 442"/>
                            <a:gd name="T51" fmla="*/ 479 h 256"/>
                            <a:gd name="T52" fmla="+- 0 2011 1968"/>
                            <a:gd name="T53" fmla="*/ T52 w 466"/>
                            <a:gd name="T54" fmla="+- 0 473 442"/>
                            <a:gd name="T55" fmla="*/ 473 h 256"/>
                            <a:gd name="T56" fmla="+- 0 2018 1968"/>
                            <a:gd name="T57" fmla="*/ T56 w 466"/>
                            <a:gd name="T58" fmla="+- 0 468 442"/>
                            <a:gd name="T59" fmla="*/ 468 h 256"/>
                            <a:gd name="T60" fmla="+- 0 2025 1968"/>
                            <a:gd name="T61" fmla="*/ T60 w 466"/>
                            <a:gd name="T62" fmla="+- 0 463 442"/>
                            <a:gd name="T63" fmla="*/ 463 h 256"/>
                            <a:gd name="T64" fmla="+- 0 2032 1968"/>
                            <a:gd name="T65" fmla="*/ T64 w 466"/>
                            <a:gd name="T66" fmla="+- 0 458 442"/>
                            <a:gd name="T67" fmla="*/ 458 h 256"/>
                            <a:gd name="T68" fmla="+- 0 2039 1968"/>
                            <a:gd name="T69" fmla="*/ T68 w 466"/>
                            <a:gd name="T70" fmla="+- 0 455 442"/>
                            <a:gd name="T71" fmla="*/ 455 h 256"/>
                            <a:gd name="T72" fmla="+- 0 2047 1968"/>
                            <a:gd name="T73" fmla="*/ T72 w 466"/>
                            <a:gd name="T74" fmla="+- 0 451 442"/>
                            <a:gd name="T75" fmla="*/ 451 h 256"/>
                            <a:gd name="T76" fmla="+- 0 2055 1968"/>
                            <a:gd name="T77" fmla="*/ T76 w 466"/>
                            <a:gd name="T78" fmla="+- 0 448 442"/>
                            <a:gd name="T79" fmla="*/ 448 h 256"/>
                            <a:gd name="T80" fmla="+- 0 2096 1968"/>
                            <a:gd name="T81" fmla="*/ T80 w 466"/>
                            <a:gd name="T82" fmla="+- 0 442 442"/>
                            <a:gd name="T83" fmla="*/ 442 h 256"/>
                            <a:gd name="T84" fmla="+- 0 2306 1968"/>
                            <a:gd name="T85" fmla="*/ T84 w 466"/>
                            <a:gd name="T86" fmla="+- 0 442 442"/>
                            <a:gd name="T87" fmla="*/ 442 h 256"/>
                            <a:gd name="T88" fmla="+- 0 2355 1968"/>
                            <a:gd name="T89" fmla="*/ T88 w 466"/>
                            <a:gd name="T90" fmla="+- 0 451 442"/>
                            <a:gd name="T91" fmla="*/ 451 h 256"/>
                            <a:gd name="T92" fmla="+- 0 2362 1968"/>
                            <a:gd name="T93" fmla="*/ T92 w 466"/>
                            <a:gd name="T94" fmla="+- 0 455 442"/>
                            <a:gd name="T95" fmla="*/ 455 h 256"/>
                            <a:gd name="T96" fmla="+- 0 2396 1968"/>
                            <a:gd name="T97" fmla="*/ T96 w 466"/>
                            <a:gd name="T98" fmla="+- 0 479 442"/>
                            <a:gd name="T99" fmla="*/ 479 h 256"/>
                            <a:gd name="T100" fmla="+- 0 2402 1968"/>
                            <a:gd name="T101" fmla="*/ T100 w 466"/>
                            <a:gd name="T102" fmla="+- 0 485 442"/>
                            <a:gd name="T103" fmla="*/ 485 h 256"/>
                            <a:gd name="T104" fmla="+- 0 2424 1968"/>
                            <a:gd name="T105" fmla="*/ T104 w 466"/>
                            <a:gd name="T106" fmla="+- 0 520 442"/>
                            <a:gd name="T107" fmla="*/ 520 h 256"/>
                            <a:gd name="T108" fmla="+- 0 2427 1968"/>
                            <a:gd name="T109" fmla="*/ T108 w 466"/>
                            <a:gd name="T110" fmla="+- 0 528 442"/>
                            <a:gd name="T111" fmla="*/ 528 h 256"/>
                            <a:gd name="T112" fmla="+- 0 2429 1968"/>
                            <a:gd name="T113" fmla="*/ T112 w 466"/>
                            <a:gd name="T114" fmla="+- 0 536 442"/>
                            <a:gd name="T115" fmla="*/ 536 h 256"/>
                            <a:gd name="T116" fmla="+- 0 2431 1968"/>
                            <a:gd name="T117" fmla="*/ T116 w 466"/>
                            <a:gd name="T118" fmla="+- 0 544 442"/>
                            <a:gd name="T119" fmla="*/ 544 h 256"/>
                            <a:gd name="T120" fmla="+- 0 2433 1968"/>
                            <a:gd name="T121" fmla="*/ T120 w 466"/>
                            <a:gd name="T122" fmla="+- 0 553 442"/>
                            <a:gd name="T123" fmla="*/ 553 h 256"/>
                            <a:gd name="T124" fmla="+- 0 2433 1968"/>
                            <a:gd name="T125" fmla="*/ T124 w 466"/>
                            <a:gd name="T126" fmla="+- 0 561 442"/>
                            <a:gd name="T127" fmla="*/ 561 h 256"/>
                            <a:gd name="T128" fmla="+- 0 2433 1968"/>
                            <a:gd name="T129" fmla="*/ T128 w 466"/>
                            <a:gd name="T130" fmla="+- 0 569 442"/>
                            <a:gd name="T131" fmla="*/ 569 h 256"/>
                            <a:gd name="T132" fmla="+- 0 2433 1968"/>
                            <a:gd name="T133" fmla="*/ T132 w 466"/>
                            <a:gd name="T134" fmla="+- 0 578 442"/>
                            <a:gd name="T135" fmla="*/ 578 h 256"/>
                            <a:gd name="T136" fmla="+- 0 2433 1968"/>
                            <a:gd name="T137" fmla="*/ T136 w 466"/>
                            <a:gd name="T138" fmla="+- 0 586 442"/>
                            <a:gd name="T139" fmla="*/ 586 h 256"/>
                            <a:gd name="T140" fmla="+- 0 2431 1968"/>
                            <a:gd name="T141" fmla="*/ T140 w 466"/>
                            <a:gd name="T142" fmla="+- 0 594 442"/>
                            <a:gd name="T143" fmla="*/ 594 h 256"/>
                            <a:gd name="T144" fmla="+- 0 2429 1968"/>
                            <a:gd name="T145" fmla="*/ T144 w 466"/>
                            <a:gd name="T146" fmla="+- 0 602 442"/>
                            <a:gd name="T147" fmla="*/ 602 h 256"/>
                            <a:gd name="T148" fmla="+- 0 2427 1968"/>
                            <a:gd name="T149" fmla="*/ T148 w 466"/>
                            <a:gd name="T150" fmla="+- 0 610 442"/>
                            <a:gd name="T151" fmla="*/ 610 h 256"/>
                            <a:gd name="T152" fmla="+- 0 2424 1968"/>
                            <a:gd name="T153" fmla="*/ T152 w 466"/>
                            <a:gd name="T154" fmla="+- 0 618 442"/>
                            <a:gd name="T155" fmla="*/ 618 h 256"/>
                            <a:gd name="T156" fmla="+- 0 2420 1968"/>
                            <a:gd name="T157" fmla="*/ T156 w 466"/>
                            <a:gd name="T158" fmla="+- 0 626 442"/>
                            <a:gd name="T159" fmla="*/ 626 h 256"/>
                            <a:gd name="T160" fmla="+- 0 2417 1968"/>
                            <a:gd name="T161" fmla="*/ T160 w 466"/>
                            <a:gd name="T162" fmla="+- 0 633 442"/>
                            <a:gd name="T163" fmla="*/ 633 h 256"/>
                            <a:gd name="T164" fmla="+- 0 2412 1968"/>
                            <a:gd name="T165" fmla="*/ T164 w 466"/>
                            <a:gd name="T166" fmla="+- 0 640 442"/>
                            <a:gd name="T167" fmla="*/ 640 h 256"/>
                            <a:gd name="T168" fmla="+- 0 2407 1968"/>
                            <a:gd name="T169" fmla="*/ T168 w 466"/>
                            <a:gd name="T170" fmla="+- 0 647 442"/>
                            <a:gd name="T171" fmla="*/ 647 h 256"/>
                            <a:gd name="T172" fmla="+- 0 2377 1968"/>
                            <a:gd name="T173" fmla="*/ T172 w 466"/>
                            <a:gd name="T174" fmla="+- 0 675 442"/>
                            <a:gd name="T175" fmla="*/ 675 h 256"/>
                            <a:gd name="T176" fmla="+- 0 2370 1968"/>
                            <a:gd name="T177" fmla="*/ T176 w 466"/>
                            <a:gd name="T178" fmla="+- 0 680 442"/>
                            <a:gd name="T179" fmla="*/ 680 h 256"/>
                            <a:gd name="T180" fmla="+- 0 2331 1968"/>
                            <a:gd name="T181" fmla="*/ T180 w 466"/>
                            <a:gd name="T182" fmla="+- 0 694 442"/>
                            <a:gd name="T183" fmla="*/ 694 h 256"/>
                            <a:gd name="T184" fmla="+- 0 2322 1968"/>
                            <a:gd name="T185" fmla="*/ T184 w 466"/>
                            <a:gd name="T186" fmla="+- 0 696 442"/>
                            <a:gd name="T187" fmla="*/ 696 h 256"/>
                            <a:gd name="T188" fmla="+- 0 2314 1968"/>
                            <a:gd name="T189" fmla="*/ T188 w 466"/>
                            <a:gd name="T190" fmla="+- 0 697 442"/>
                            <a:gd name="T191" fmla="*/ 697 h 256"/>
                            <a:gd name="T192" fmla="+- 0 2306 1968"/>
                            <a:gd name="T193" fmla="*/ T192 w 466"/>
                            <a:gd name="T194" fmla="+- 0 697 442"/>
                            <a:gd name="T195" fmla="*/ 697 h 256"/>
                            <a:gd name="T196" fmla="+- 0 2096 1968"/>
                            <a:gd name="T197" fmla="*/ T196 w 466"/>
                            <a:gd name="T198" fmla="+- 0 697 442"/>
                            <a:gd name="T199" fmla="*/ 697 h 256"/>
                            <a:gd name="T200" fmla="+- 0 2087 1968"/>
                            <a:gd name="T201" fmla="*/ T200 w 466"/>
                            <a:gd name="T202" fmla="+- 0 697 442"/>
                            <a:gd name="T203" fmla="*/ 697 h 256"/>
                            <a:gd name="T204" fmla="+- 0 2079 1968"/>
                            <a:gd name="T205" fmla="*/ T204 w 466"/>
                            <a:gd name="T206" fmla="+- 0 696 442"/>
                            <a:gd name="T207" fmla="*/ 696 h 256"/>
                            <a:gd name="T208" fmla="+- 0 2071 1968"/>
                            <a:gd name="T209" fmla="*/ T208 w 466"/>
                            <a:gd name="T210" fmla="+- 0 694 442"/>
                            <a:gd name="T211" fmla="*/ 694 h 256"/>
                            <a:gd name="T212" fmla="+- 0 2063 1968"/>
                            <a:gd name="T213" fmla="*/ T212 w 466"/>
                            <a:gd name="T214" fmla="+- 0 693 442"/>
                            <a:gd name="T215" fmla="*/ 693 h 256"/>
                            <a:gd name="T216" fmla="+- 0 2025 1968"/>
                            <a:gd name="T217" fmla="*/ T216 w 466"/>
                            <a:gd name="T218" fmla="+- 0 675 442"/>
                            <a:gd name="T219" fmla="*/ 675 h 256"/>
                            <a:gd name="T220" fmla="+- 0 2018 1968"/>
                            <a:gd name="T221" fmla="*/ T220 w 466"/>
                            <a:gd name="T222" fmla="+- 0 671 442"/>
                            <a:gd name="T223" fmla="*/ 671 h 256"/>
                            <a:gd name="T224" fmla="+- 0 1978 1968"/>
                            <a:gd name="T225" fmla="*/ T224 w 466"/>
                            <a:gd name="T226" fmla="+- 0 618 442"/>
                            <a:gd name="T227" fmla="*/ 618 h 256"/>
                            <a:gd name="T228" fmla="+- 0 1975 1968"/>
                            <a:gd name="T229" fmla="*/ T228 w 466"/>
                            <a:gd name="T230" fmla="+- 0 610 442"/>
                            <a:gd name="T231" fmla="*/ 610 h 256"/>
                            <a:gd name="T232" fmla="+- 0 1972 1968"/>
                            <a:gd name="T233" fmla="*/ T232 w 466"/>
                            <a:gd name="T234" fmla="+- 0 602 442"/>
                            <a:gd name="T235" fmla="*/ 602 h 256"/>
                            <a:gd name="T236" fmla="+- 0 1971 1968"/>
                            <a:gd name="T237" fmla="*/ T236 w 466"/>
                            <a:gd name="T238" fmla="+- 0 594 442"/>
                            <a:gd name="T239" fmla="*/ 594 h 256"/>
                            <a:gd name="T240" fmla="+- 0 1969 1968"/>
                            <a:gd name="T241" fmla="*/ T240 w 466"/>
                            <a:gd name="T242" fmla="+- 0 586 442"/>
                            <a:gd name="T243" fmla="*/ 586 h 256"/>
                            <a:gd name="T244" fmla="+- 0 1968 1968"/>
                            <a:gd name="T245" fmla="*/ T244 w 466"/>
                            <a:gd name="T246" fmla="+- 0 578 442"/>
                            <a:gd name="T247" fmla="*/ 578 h 256"/>
                            <a:gd name="T248" fmla="+- 0 1968 1968"/>
                            <a:gd name="T249" fmla="*/ T248 w 466"/>
                            <a:gd name="T250" fmla="+- 0 569 442"/>
                            <a:gd name="T251" fmla="*/ 569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466" h="256">
                              <a:moveTo>
                                <a:pt x="0" y="127"/>
                              </a:moveTo>
                              <a:lnTo>
                                <a:pt x="0" y="119"/>
                              </a:lnTo>
                              <a:lnTo>
                                <a:pt x="1" y="111"/>
                              </a:lnTo>
                              <a:lnTo>
                                <a:pt x="3" y="102"/>
                              </a:lnTo>
                              <a:lnTo>
                                <a:pt x="4" y="94"/>
                              </a:lnTo>
                              <a:lnTo>
                                <a:pt x="7" y="86"/>
                              </a:lnTo>
                              <a:lnTo>
                                <a:pt x="10" y="78"/>
                              </a:lnTo>
                              <a:lnTo>
                                <a:pt x="13" y="71"/>
                              </a:lnTo>
                              <a:lnTo>
                                <a:pt x="17" y="63"/>
                              </a:lnTo>
                              <a:lnTo>
                                <a:pt x="22" y="56"/>
                              </a:lnTo>
                              <a:lnTo>
                                <a:pt x="26" y="49"/>
                              </a:lnTo>
                              <a:lnTo>
                                <a:pt x="32" y="43"/>
                              </a:lnTo>
                              <a:lnTo>
                                <a:pt x="38" y="37"/>
                              </a:lnTo>
                              <a:lnTo>
                                <a:pt x="43" y="31"/>
                              </a:lnTo>
                              <a:lnTo>
                                <a:pt x="50" y="26"/>
                              </a:lnTo>
                              <a:lnTo>
                                <a:pt x="57" y="21"/>
                              </a:lnTo>
                              <a:lnTo>
                                <a:pt x="64" y="16"/>
                              </a:lnTo>
                              <a:lnTo>
                                <a:pt x="71" y="13"/>
                              </a:lnTo>
                              <a:lnTo>
                                <a:pt x="79" y="9"/>
                              </a:lnTo>
                              <a:lnTo>
                                <a:pt x="87" y="6"/>
                              </a:lnTo>
                              <a:lnTo>
                                <a:pt x="128" y="0"/>
                              </a:lnTo>
                              <a:lnTo>
                                <a:pt x="338" y="0"/>
                              </a:lnTo>
                              <a:lnTo>
                                <a:pt x="387" y="9"/>
                              </a:lnTo>
                              <a:lnTo>
                                <a:pt x="394" y="13"/>
                              </a:lnTo>
                              <a:lnTo>
                                <a:pt x="428" y="37"/>
                              </a:lnTo>
                              <a:lnTo>
                                <a:pt x="434" y="43"/>
                              </a:lnTo>
                              <a:lnTo>
                                <a:pt x="456" y="78"/>
                              </a:lnTo>
                              <a:lnTo>
                                <a:pt x="459" y="86"/>
                              </a:lnTo>
                              <a:lnTo>
                                <a:pt x="461" y="94"/>
                              </a:lnTo>
                              <a:lnTo>
                                <a:pt x="463" y="102"/>
                              </a:lnTo>
                              <a:lnTo>
                                <a:pt x="465" y="111"/>
                              </a:lnTo>
                              <a:lnTo>
                                <a:pt x="465" y="119"/>
                              </a:lnTo>
                              <a:lnTo>
                                <a:pt x="465" y="127"/>
                              </a:lnTo>
                              <a:lnTo>
                                <a:pt x="465" y="136"/>
                              </a:lnTo>
                              <a:lnTo>
                                <a:pt x="465" y="144"/>
                              </a:lnTo>
                              <a:lnTo>
                                <a:pt x="463" y="152"/>
                              </a:lnTo>
                              <a:lnTo>
                                <a:pt x="461" y="160"/>
                              </a:lnTo>
                              <a:lnTo>
                                <a:pt x="459" y="168"/>
                              </a:lnTo>
                              <a:lnTo>
                                <a:pt x="456" y="176"/>
                              </a:lnTo>
                              <a:lnTo>
                                <a:pt x="452" y="184"/>
                              </a:lnTo>
                              <a:lnTo>
                                <a:pt x="449" y="191"/>
                              </a:lnTo>
                              <a:lnTo>
                                <a:pt x="444" y="198"/>
                              </a:lnTo>
                              <a:lnTo>
                                <a:pt x="439" y="205"/>
                              </a:lnTo>
                              <a:lnTo>
                                <a:pt x="409" y="233"/>
                              </a:lnTo>
                              <a:lnTo>
                                <a:pt x="402" y="238"/>
                              </a:lnTo>
                              <a:lnTo>
                                <a:pt x="363" y="252"/>
                              </a:lnTo>
                              <a:lnTo>
                                <a:pt x="354" y="254"/>
                              </a:lnTo>
                              <a:lnTo>
                                <a:pt x="346" y="255"/>
                              </a:lnTo>
                              <a:lnTo>
                                <a:pt x="338" y="255"/>
                              </a:lnTo>
                              <a:lnTo>
                                <a:pt x="128" y="255"/>
                              </a:lnTo>
                              <a:lnTo>
                                <a:pt x="119" y="255"/>
                              </a:lnTo>
                              <a:lnTo>
                                <a:pt x="111" y="254"/>
                              </a:lnTo>
                              <a:lnTo>
                                <a:pt x="103" y="252"/>
                              </a:lnTo>
                              <a:lnTo>
                                <a:pt x="95" y="251"/>
                              </a:lnTo>
                              <a:lnTo>
                                <a:pt x="57" y="233"/>
                              </a:lnTo>
                              <a:lnTo>
                                <a:pt x="50" y="229"/>
                              </a:lnTo>
                              <a:lnTo>
                                <a:pt x="10" y="176"/>
                              </a:lnTo>
                              <a:lnTo>
                                <a:pt x="7" y="168"/>
                              </a:lnTo>
                              <a:lnTo>
                                <a:pt x="4" y="160"/>
                              </a:lnTo>
                              <a:lnTo>
                                <a:pt x="3" y="152"/>
                              </a:lnTo>
                              <a:lnTo>
                                <a:pt x="1" y="144"/>
                              </a:lnTo>
                              <a:lnTo>
                                <a:pt x="0" y="136"/>
                              </a:lnTo>
                              <a:lnTo>
                                <a:pt x="0" y="127"/>
                              </a:lnTo>
                              <a:close/>
                            </a:path>
                          </a:pathLst>
                        </a:custGeom>
                        <a:noFill/>
                        <a:ln w="9529">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14EA4E" id="Freeform 501" o:spid="_x0000_s1026" style="position:absolute;margin-left:98.4pt;margin-top:22.1pt;width:23.3pt;height:12.8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" path="m,127r,-8l1,111r2,-9l4,94,7,86r3,-8l13,71r4,-8l22,56r4,-7l32,43r6,-6l43,31r7,-5l57,21r7,-5l71,13,79,9,87,6,128,,338,r49,9l394,13r34,24l434,43r22,35l459,86r2,8l463,102r2,9l465,119r,8l465,136r,8l463,152r-2,8l459,168r-3,8l452,184r-3,7l444,198r-5,7l409,233r-7,5l363,252r-9,2l346,255r-8,l128,255r-9,l111,254r-8,-2l95,251,57,233r-7,-4l10,176,7,168,4,160,3,152,1,144,,136r,-9xe" filled="f" strokecolor="#99a0a6" strokeweight=".26469mm">
                <v:path arrowok="t" o:connecttype="custom" o:connectlocs="0,361315;0,356235;635,351155;1905,345440;2540,340360;4445,335280;6350,330200;8255,325755;10795,320675;13970,316230;16510,311785;20320,307975;24130,304165;27305,300355;31750,297180;36195,294005;40640,290830;45085,288925;50165,286385;55245,284480;81280,280670;214630,280670;245745,286385;250190,288925;271780,304165;275590,307975;289560,330200;291465,335280;292735,340360;294005,345440;295275,351155;295275,356235;295275,361315;295275,367030;295275,372110;294005,377190;292735,382270;291465,387350;289560,392430;287020,397510;285115,401955;281940,406400;278765,410845;259715,428625;255270,431800;230505,440690;224790,441960;219710,442595;214630,442595;81280,442595;75565,442595;70485,441960;65405,440690;60325,440055;36195,428625;31750,426085;6350,392430;4445,387350;2540,382270;1905,377190;635,372110;0,367030;0,361315" o:connectangles="0,0,0,0,0,0,0,0,0,0,0,0,0,0,0,0,0,0,0,0,0,0,0,0,0,0,0,0,0,0,0,0,0,0,0,0,0,0,0,0,0,0,0,0,0,0,0,0,0,0,0,0,0,0,0,0,0,0,0,0,0,0,0"/>
                <w10:wrap anchorx="page"/>
              </v:shape>
            </w:pict>
          </mc:Fallback>
        </mc:AlternateContent>
      </w:r>
      <w:r w:rsidRPr="001D7DFD">
        <w:rPr>
          <w:rFonts w:eastAsia="Roboto"/>
          <w:color w:val="202024"/>
          <w:w w:val="95"/>
          <w:sz w:val="22"/>
          <w:szCs w:val="22"/>
          <w:lang w:val="pt-PT" w:eastAsia="en-US"/>
        </w:rPr>
        <w:t>Masculino</w:t>
      </w:r>
      <w:r w:rsidRPr="001D7DFD">
        <w:rPr>
          <w:rFonts w:eastAsia="Roboto"/>
          <w:color w:val="202024"/>
          <w:spacing w:val="-49"/>
          <w:w w:val="95"/>
          <w:sz w:val="22"/>
          <w:szCs w:val="22"/>
          <w:lang w:val="pt-PT" w:eastAsia="en-US"/>
        </w:rPr>
        <w:t xml:space="preserve"> </w:t>
      </w:r>
      <w:r w:rsidRPr="001D7DFD">
        <w:rPr>
          <w:rFonts w:eastAsia="Roboto"/>
          <w:color w:val="202024"/>
          <w:sz w:val="22"/>
          <w:szCs w:val="22"/>
          <w:lang w:val="pt-PT" w:eastAsia="en-US"/>
        </w:rPr>
        <w:t>Feminino</w:t>
      </w:r>
    </w:p>
    <w:p w14:paraId="63B5F59A" w14:textId="77777777" w:rsidR="007217E2" w:rsidRPr="001D7DFD" w:rsidRDefault="007217E2" w:rsidP="007217E2">
      <w:pPr>
        <w:suppressAutoHyphens w:val="0"/>
        <w:spacing w:after="0" w:line="408" w:lineRule="auto"/>
        <w:ind w:firstLine="0"/>
        <w:jc w:val="left"/>
        <w:rPr>
          <w:rFonts w:eastAsia="Roboto"/>
          <w:sz w:val="22"/>
          <w:szCs w:val="22"/>
          <w:lang w:val="pt-PT" w:eastAsia="en-US"/>
        </w:rPr>
        <w:sectPr w:rsidR="007217E2" w:rsidRPr="001D7DFD" w:rsidSect="00C945CC">
          <w:pgSz w:w="11900" w:h="16840"/>
          <w:pgMar w:top="760" w:right="1200" w:bottom="480" w:left="1280" w:header="274" w:footer="283" w:gutter="0"/>
          <w:cols w:space="720"/>
          <w:docGrid w:linePitch="326"/>
        </w:sectPr>
      </w:pPr>
    </w:p>
    <w:p w14:paraId="569BF29B" w14:textId="77777777" w:rsidR="007217E2" w:rsidRPr="001D7DFD" w:rsidRDefault="007217E2">
      <w:pPr>
        <w:widowControl w:val="0"/>
        <w:numPr>
          <w:ilvl w:val="0"/>
          <w:numId w:val="20"/>
        </w:numPr>
        <w:tabs>
          <w:tab w:val="left" w:pos="609"/>
        </w:tabs>
        <w:suppressAutoHyphens w:val="0"/>
        <w:autoSpaceDE w:val="0"/>
        <w:autoSpaceDN w:val="0"/>
        <w:spacing w:before="84" w:after="0"/>
        <w:jc w:val="left"/>
        <w:rPr>
          <w:rFonts w:eastAsia="Roboto"/>
          <w:szCs w:val="22"/>
          <w:lang w:val="pt-PT" w:eastAsia="en-US"/>
        </w:rPr>
      </w:pPr>
      <w:r w:rsidRPr="001D7DFD">
        <w:rPr>
          <w:rFonts w:eastAsia="Roboto"/>
          <w:color w:val="202024"/>
          <w:szCs w:val="22"/>
          <w:lang w:val="pt-PT" w:eastAsia="en-US"/>
        </w:rPr>
        <w:lastRenderedPageBreak/>
        <w:t>Quais</w:t>
      </w:r>
      <w:r w:rsidRPr="001D7DFD">
        <w:rPr>
          <w:rFonts w:eastAsia="Roboto"/>
          <w:color w:val="202024"/>
          <w:spacing w:val="-9"/>
          <w:szCs w:val="22"/>
          <w:lang w:val="pt-PT" w:eastAsia="en-US"/>
        </w:rPr>
        <w:t xml:space="preserve"> </w:t>
      </w:r>
      <w:r w:rsidRPr="001D7DFD">
        <w:rPr>
          <w:rFonts w:eastAsia="Roboto"/>
          <w:color w:val="202024"/>
          <w:szCs w:val="22"/>
          <w:lang w:val="pt-PT" w:eastAsia="en-US"/>
        </w:rPr>
        <w:t>tipos</w:t>
      </w:r>
      <w:r w:rsidRPr="001D7DFD">
        <w:rPr>
          <w:rFonts w:eastAsia="Roboto"/>
          <w:color w:val="202024"/>
          <w:spacing w:val="-8"/>
          <w:szCs w:val="22"/>
          <w:lang w:val="pt-PT" w:eastAsia="en-US"/>
        </w:rPr>
        <w:t xml:space="preserve"> </w:t>
      </w:r>
      <w:r w:rsidRPr="001D7DFD">
        <w:rPr>
          <w:rFonts w:eastAsia="Roboto"/>
          <w:color w:val="202024"/>
          <w:szCs w:val="22"/>
          <w:lang w:val="pt-PT" w:eastAsia="en-US"/>
        </w:rPr>
        <w:t>de</w:t>
      </w:r>
      <w:r w:rsidRPr="001D7DFD">
        <w:rPr>
          <w:rFonts w:eastAsia="Roboto"/>
          <w:color w:val="202024"/>
          <w:spacing w:val="-8"/>
          <w:szCs w:val="22"/>
          <w:lang w:val="pt-PT" w:eastAsia="en-US"/>
        </w:rPr>
        <w:t xml:space="preserve"> </w:t>
      </w:r>
      <w:r w:rsidRPr="001D7DFD">
        <w:rPr>
          <w:rFonts w:eastAsia="Roboto"/>
          <w:color w:val="202024"/>
          <w:szCs w:val="22"/>
          <w:lang w:val="pt-PT" w:eastAsia="en-US"/>
        </w:rPr>
        <w:t>produtos</w:t>
      </w:r>
      <w:r w:rsidRPr="001D7DFD">
        <w:rPr>
          <w:rFonts w:eastAsia="Roboto"/>
          <w:color w:val="202024"/>
          <w:spacing w:val="-8"/>
          <w:szCs w:val="22"/>
          <w:lang w:val="pt-PT" w:eastAsia="en-US"/>
        </w:rPr>
        <w:t xml:space="preserve"> </w:t>
      </w:r>
      <w:r w:rsidRPr="001D7DFD">
        <w:rPr>
          <w:rFonts w:eastAsia="Roboto"/>
          <w:color w:val="202024"/>
          <w:szCs w:val="22"/>
          <w:lang w:val="pt-PT" w:eastAsia="en-US"/>
        </w:rPr>
        <w:t>você</w:t>
      </w:r>
      <w:r w:rsidRPr="001D7DFD">
        <w:rPr>
          <w:rFonts w:eastAsia="Roboto"/>
          <w:color w:val="202024"/>
          <w:spacing w:val="-8"/>
          <w:szCs w:val="22"/>
          <w:lang w:val="pt-PT" w:eastAsia="en-US"/>
        </w:rPr>
        <w:t xml:space="preserve"> </w:t>
      </w:r>
      <w:r w:rsidRPr="001D7DFD">
        <w:rPr>
          <w:rFonts w:eastAsia="Roboto"/>
          <w:color w:val="202024"/>
          <w:szCs w:val="22"/>
          <w:lang w:val="pt-PT" w:eastAsia="en-US"/>
        </w:rPr>
        <w:t>vende?</w:t>
      </w:r>
      <w:r w:rsidRPr="001D7DFD">
        <w:rPr>
          <w:rFonts w:eastAsia="Roboto"/>
          <w:color w:val="202024"/>
          <w:spacing w:val="-7"/>
          <w:szCs w:val="22"/>
          <w:lang w:val="pt-PT" w:eastAsia="en-US"/>
        </w:rPr>
        <w:t xml:space="preserve"> </w:t>
      </w:r>
      <w:r w:rsidRPr="001D7DFD">
        <w:rPr>
          <w:rFonts w:eastAsia="Roboto"/>
          <w:color w:val="D92F25"/>
          <w:szCs w:val="22"/>
          <w:lang w:val="pt-PT" w:eastAsia="en-US"/>
        </w:rPr>
        <w:t>*</w:t>
      </w:r>
    </w:p>
    <w:p w14:paraId="37B70019" w14:textId="77777777" w:rsidR="007217E2" w:rsidRPr="001D7DFD" w:rsidRDefault="007217E2" w:rsidP="007217E2">
      <w:pPr>
        <w:widowControl w:val="0"/>
        <w:suppressAutoHyphens w:val="0"/>
        <w:autoSpaceDE w:val="0"/>
        <w:autoSpaceDN w:val="0"/>
        <w:spacing w:before="9" w:after="0"/>
        <w:ind w:firstLine="0"/>
        <w:jc w:val="left"/>
        <w:rPr>
          <w:rFonts w:eastAsia="Roboto"/>
          <w:sz w:val="16"/>
          <w:szCs w:val="24"/>
          <w:lang w:val="pt-PT" w:eastAsia="en-US"/>
        </w:rPr>
      </w:pPr>
    </w:p>
    <w:p w14:paraId="028B861E" w14:textId="77777777" w:rsidR="007217E2" w:rsidRPr="001D7DFD" w:rsidRDefault="007217E2" w:rsidP="007217E2">
      <w:pPr>
        <w:widowControl w:val="0"/>
        <w:suppressAutoHyphens w:val="0"/>
        <w:autoSpaceDE w:val="0"/>
        <w:autoSpaceDN w:val="0"/>
        <w:spacing w:before="95" w:after="0"/>
        <w:ind w:left="608" w:firstLine="0"/>
        <w:jc w:val="left"/>
        <w:rPr>
          <w:rFonts w:eastAsia="Roboto"/>
          <w:i/>
          <w:sz w:val="21"/>
          <w:szCs w:val="22"/>
          <w:lang w:val="pt-PT" w:eastAsia="en-US"/>
        </w:rPr>
      </w:pPr>
      <w:r w:rsidRPr="001D7DFD">
        <w:rPr>
          <w:rFonts w:eastAsia="Roboto"/>
          <w:i/>
          <w:color w:val="6D6F72"/>
          <w:sz w:val="21"/>
          <w:szCs w:val="22"/>
          <w:lang w:val="pt-PT" w:eastAsia="en-US"/>
        </w:rPr>
        <w:t>Marque todas</w:t>
      </w:r>
      <w:r w:rsidRPr="001D7DFD">
        <w:rPr>
          <w:rFonts w:eastAsia="Roboto"/>
          <w:i/>
          <w:color w:val="6D6F72"/>
          <w:spacing w:val="1"/>
          <w:sz w:val="21"/>
          <w:szCs w:val="22"/>
          <w:lang w:val="pt-PT" w:eastAsia="en-US"/>
        </w:rPr>
        <w:t xml:space="preserve"> </w:t>
      </w:r>
      <w:r w:rsidRPr="001D7DFD">
        <w:rPr>
          <w:rFonts w:eastAsia="Roboto"/>
          <w:i/>
          <w:color w:val="6D6F72"/>
          <w:sz w:val="21"/>
          <w:szCs w:val="22"/>
          <w:lang w:val="pt-PT" w:eastAsia="en-US"/>
        </w:rPr>
        <w:t>que se</w:t>
      </w:r>
      <w:r w:rsidRPr="001D7DFD">
        <w:rPr>
          <w:rFonts w:eastAsia="Roboto"/>
          <w:i/>
          <w:color w:val="6D6F72"/>
          <w:spacing w:val="1"/>
          <w:sz w:val="21"/>
          <w:szCs w:val="22"/>
          <w:lang w:val="pt-PT" w:eastAsia="en-US"/>
        </w:rPr>
        <w:t xml:space="preserve"> </w:t>
      </w:r>
      <w:r w:rsidRPr="001D7DFD">
        <w:rPr>
          <w:rFonts w:eastAsia="Roboto"/>
          <w:i/>
          <w:color w:val="6D6F72"/>
          <w:sz w:val="21"/>
          <w:szCs w:val="22"/>
          <w:lang w:val="pt-PT" w:eastAsia="en-US"/>
        </w:rPr>
        <w:t>aplicam.</w:t>
      </w:r>
    </w:p>
    <w:p w14:paraId="3DA4E7DE" w14:textId="77777777" w:rsidR="007217E2" w:rsidRPr="001D7DFD" w:rsidRDefault="007217E2" w:rsidP="007217E2">
      <w:pPr>
        <w:widowControl w:val="0"/>
        <w:suppressAutoHyphens w:val="0"/>
        <w:autoSpaceDE w:val="0"/>
        <w:autoSpaceDN w:val="0"/>
        <w:spacing w:before="6" w:after="0"/>
        <w:ind w:firstLine="0"/>
        <w:jc w:val="left"/>
        <w:rPr>
          <w:rFonts w:eastAsia="Roboto"/>
          <w:i/>
          <w:sz w:val="19"/>
          <w:szCs w:val="24"/>
          <w:lang w:val="pt-PT" w:eastAsia="en-US"/>
        </w:rPr>
      </w:pPr>
    </w:p>
    <w:p w14:paraId="7A60079D" w14:textId="77777777" w:rsidR="007217E2" w:rsidRPr="001D7DFD" w:rsidRDefault="007217E2" w:rsidP="007217E2">
      <w:pPr>
        <w:widowControl w:val="0"/>
        <w:suppressAutoHyphens w:val="0"/>
        <w:autoSpaceDE w:val="0"/>
        <w:autoSpaceDN w:val="0"/>
        <w:spacing w:after="0" w:line="324" w:lineRule="auto"/>
        <w:ind w:left="1028" w:right="7173" w:firstLine="0"/>
        <w:rPr>
          <w:rFonts w:eastAsia="Roboto"/>
          <w:sz w:val="22"/>
          <w:szCs w:val="22"/>
          <w:lang w:val="pt-PT" w:eastAsia="en-US"/>
        </w:rPr>
      </w:pPr>
      <w:r w:rsidRPr="001D7DFD">
        <w:rPr>
          <w:rFonts w:eastAsia="Roboto"/>
          <w:noProof/>
          <w:sz w:val="22"/>
          <w:szCs w:val="22"/>
          <w:lang w:val="pt-PT" w:eastAsia="en-US"/>
        </w:rPr>
        <mc:AlternateContent>
          <mc:Choice Requires="wps">
            <w:drawing>
              <wp:anchor distT="0" distB="0" distL="114300" distR="114300" simplePos="0" relativeHeight="251764736" behindDoc="0" locked="0" layoutInCell="1" allowOverlap="1" wp14:anchorId="6A23CBEE" wp14:editId="7A534CE3">
                <wp:simplePos x="0" y="0"/>
                <wp:positionH relativeFrom="page">
                  <wp:posOffset>1249680</wp:posOffset>
                </wp:positionH>
                <wp:positionV relativeFrom="paragraph">
                  <wp:posOffset>-5715</wp:posOffset>
                </wp:positionV>
                <wp:extent cx="161925" cy="161925"/>
                <wp:effectExtent l="11430" t="13335" r="7620" b="5715"/>
                <wp:wrapNone/>
                <wp:docPr id="292" name="Rectangle 5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61925"/>
                        </a:xfrm>
                        <a:prstGeom prst="rect">
                          <a:avLst/>
                        </a:prstGeom>
                        <a:noFill/>
                        <a:ln w="9529">
                          <a:solidFill>
                            <a:srgbClr val="99A0A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030644" id="Rectangle 502" o:spid="_x0000_s1026" style="position:absolute;margin-left:98.4pt;margin-top:-.45pt;width:12.75pt;height:12.75pt;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" filled="f" strokecolor="#99a0a6" strokeweight=".26469mm">
                <w10:wrap anchorx="page"/>
              </v:rect>
            </w:pict>
          </mc:Fallback>
        </mc:AlternateContent>
      </w:r>
      <w:r w:rsidRPr="001D7DFD">
        <w:rPr>
          <w:rFonts w:eastAsia="Roboto"/>
          <w:noProof/>
          <w:sz w:val="22"/>
          <w:szCs w:val="22"/>
          <w:lang w:val="pt-PT" w:eastAsia="en-US"/>
        </w:rPr>
        <mc:AlternateContent>
          <mc:Choice Requires="wps">
            <w:drawing>
              <wp:anchor distT="0" distB="0" distL="114300" distR="114300" simplePos="0" relativeHeight="251765760" behindDoc="0" locked="0" layoutInCell="1" allowOverlap="1" wp14:anchorId="68B9A217" wp14:editId="348C2F7D">
                <wp:simplePos x="0" y="0"/>
                <wp:positionH relativeFrom="page">
                  <wp:posOffset>1249680</wp:posOffset>
                </wp:positionH>
                <wp:positionV relativeFrom="paragraph">
                  <wp:posOffset>223520</wp:posOffset>
                </wp:positionV>
                <wp:extent cx="161925" cy="161925"/>
                <wp:effectExtent l="11430" t="13970" r="7620" b="5080"/>
                <wp:wrapNone/>
                <wp:docPr id="291" name="Rectangle 5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61925"/>
                        </a:xfrm>
                        <a:prstGeom prst="rect">
                          <a:avLst/>
                        </a:prstGeom>
                        <a:noFill/>
                        <a:ln w="9529">
                          <a:solidFill>
                            <a:srgbClr val="99A0A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052FF2" id="Rectangle 503" o:spid="_x0000_s1026" style="position:absolute;margin-left:98.4pt;margin-top:17.6pt;width:12.75pt;height:12.75pt;z-index:251765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" filled="f" strokecolor="#99a0a6" strokeweight=".26469mm">
                <w10:wrap anchorx="page"/>
              </v:rect>
            </w:pict>
          </mc:Fallback>
        </mc:AlternateContent>
      </w:r>
      <w:r w:rsidRPr="001D7DFD">
        <w:rPr>
          <w:rFonts w:eastAsia="Roboto"/>
          <w:noProof/>
          <w:sz w:val="22"/>
          <w:szCs w:val="22"/>
          <w:lang w:val="pt-PT" w:eastAsia="en-US"/>
        </w:rPr>
        <mc:AlternateContent>
          <mc:Choice Requires="wps">
            <w:drawing>
              <wp:anchor distT="0" distB="0" distL="114300" distR="114300" simplePos="0" relativeHeight="251766784" behindDoc="0" locked="0" layoutInCell="1" allowOverlap="1" wp14:anchorId="01068DCE" wp14:editId="737ABE92">
                <wp:simplePos x="0" y="0"/>
                <wp:positionH relativeFrom="page">
                  <wp:posOffset>1249680</wp:posOffset>
                </wp:positionH>
                <wp:positionV relativeFrom="paragraph">
                  <wp:posOffset>452120</wp:posOffset>
                </wp:positionV>
                <wp:extent cx="161925" cy="161925"/>
                <wp:effectExtent l="11430" t="13970" r="7620" b="5080"/>
                <wp:wrapNone/>
                <wp:docPr id="290" name="Rectangle 5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61925"/>
                        </a:xfrm>
                        <a:prstGeom prst="rect">
                          <a:avLst/>
                        </a:prstGeom>
                        <a:noFill/>
                        <a:ln w="9529">
                          <a:solidFill>
                            <a:srgbClr val="99A0A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2ED404" id="Rectangle 504" o:spid="_x0000_s1026" style="position:absolute;margin-left:98.4pt;margin-top:35.6pt;width:12.75pt;height:12.75pt;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" filled="f" strokecolor="#99a0a6" strokeweight=".26469mm">
                <w10:wrap anchorx="page"/>
              </v:rect>
            </w:pict>
          </mc:Fallback>
        </mc:AlternateContent>
      </w:r>
      <w:r w:rsidRPr="001D7DFD">
        <w:rPr>
          <w:rFonts w:eastAsia="Roboto"/>
          <w:color w:val="202024"/>
          <w:sz w:val="22"/>
          <w:szCs w:val="22"/>
          <w:lang w:val="pt-PT" w:eastAsia="en-US"/>
        </w:rPr>
        <w:t>Cosméticos</w:t>
      </w:r>
      <w:r w:rsidRPr="001D7DFD">
        <w:rPr>
          <w:rFonts w:eastAsia="Roboto"/>
          <w:color w:val="202024"/>
          <w:spacing w:val="-53"/>
          <w:sz w:val="22"/>
          <w:szCs w:val="22"/>
          <w:lang w:val="pt-PT" w:eastAsia="en-US"/>
        </w:rPr>
        <w:t xml:space="preserve"> </w:t>
      </w:r>
      <w:r w:rsidRPr="001D7DFD">
        <w:rPr>
          <w:rFonts w:eastAsia="Roboto"/>
          <w:color w:val="202024"/>
          <w:w w:val="95"/>
          <w:sz w:val="22"/>
          <w:szCs w:val="22"/>
          <w:lang w:val="pt-PT" w:eastAsia="en-US"/>
        </w:rPr>
        <w:t>Alimentícios</w:t>
      </w:r>
      <w:r w:rsidRPr="001D7DFD">
        <w:rPr>
          <w:rFonts w:eastAsia="Roboto"/>
          <w:color w:val="202024"/>
          <w:spacing w:val="1"/>
          <w:w w:val="95"/>
          <w:sz w:val="22"/>
          <w:szCs w:val="22"/>
          <w:lang w:val="pt-PT" w:eastAsia="en-US"/>
        </w:rPr>
        <w:t xml:space="preserve"> </w:t>
      </w:r>
      <w:r w:rsidRPr="001D7DFD">
        <w:rPr>
          <w:rFonts w:eastAsia="Roboto"/>
          <w:color w:val="202024"/>
          <w:sz w:val="22"/>
          <w:szCs w:val="22"/>
          <w:lang w:val="pt-PT" w:eastAsia="en-US"/>
        </w:rPr>
        <w:t>Roupas</w:t>
      </w:r>
    </w:p>
    <w:p w14:paraId="51110C51" w14:textId="77777777" w:rsidR="007217E2" w:rsidRPr="001D7DFD" w:rsidRDefault="007217E2" w:rsidP="007217E2">
      <w:pPr>
        <w:widowControl w:val="0"/>
        <w:suppressAutoHyphens w:val="0"/>
        <w:autoSpaceDE w:val="0"/>
        <w:autoSpaceDN w:val="0"/>
        <w:spacing w:after="22"/>
        <w:ind w:left="1028" w:firstLine="0"/>
        <w:jc w:val="left"/>
        <w:rPr>
          <w:rFonts w:eastAsia="Roboto"/>
          <w:sz w:val="21"/>
          <w:szCs w:val="22"/>
          <w:lang w:val="pt-PT" w:eastAsia="en-US"/>
        </w:rPr>
      </w:pPr>
      <w:r w:rsidRPr="001D7DFD">
        <w:rPr>
          <w:rFonts w:eastAsia="Roboto"/>
          <w:noProof/>
          <w:sz w:val="22"/>
          <w:szCs w:val="22"/>
          <w:lang w:val="pt-PT" w:eastAsia="en-US"/>
        </w:rPr>
        <mc:AlternateContent>
          <mc:Choice Requires="wps">
            <w:drawing>
              <wp:anchor distT="0" distB="0" distL="114300" distR="114300" simplePos="0" relativeHeight="251767808" behindDoc="0" locked="0" layoutInCell="1" allowOverlap="1" wp14:anchorId="46EDE3B9" wp14:editId="2F45F8D0">
                <wp:simplePos x="0" y="0"/>
                <wp:positionH relativeFrom="page">
                  <wp:posOffset>1249680</wp:posOffset>
                </wp:positionH>
                <wp:positionV relativeFrom="paragraph">
                  <wp:posOffset>73025</wp:posOffset>
                </wp:positionV>
                <wp:extent cx="161925" cy="161925"/>
                <wp:effectExtent l="11430" t="6350" r="7620" b="12700"/>
                <wp:wrapNone/>
                <wp:docPr id="289" name="Rectangle 5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61925"/>
                        </a:xfrm>
                        <a:prstGeom prst="rect">
                          <a:avLst/>
                        </a:prstGeom>
                        <a:noFill/>
                        <a:ln w="9529">
                          <a:solidFill>
                            <a:srgbClr val="99A0A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583C1C" id="Rectangle 505" o:spid="_x0000_s1026" style="position:absolute;margin-left:98.4pt;margin-top:5.75pt;width:12.75pt;height:12.75pt;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" filled="f" strokecolor="#99a0a6" strokeweight=".26469mm">
                <w10:wrap anchorx="page"/>
              </v:rect>
            </w:pict>
          </mc:Fallback>
        </mc:AlternateContent>
      </w:r>
      <w:r w:rsidRPr="001D7DFD">
        <w:rPr>
          <w:rFonts w:eastAsia="Roboto"/>
          <w:color w:val="202024"/>
          <w:sz w:val="21"/>
          <w:szCs w:val="22"/>
          <w:lang w:val="pt-PT" w:eastAsia="en-US"/>
        </w:rPr>
        <w:t>Outro:</w:t>
      </w:r>
    </w:p>
    <w:p w14:paraId="16126A0D" w14:textId="77777777" w:rsidR="007217E2" w:rsidRPr="001D7DFD" w:rsidRDefault="007217E2" w:rsidP="007217E2">
      <w:pPr>
        <w:widowControl w:val="0"/>
        <w:suppressAutoHyphens w:val="0"/>
        <w:autoSpaceDE w:val="0"/>
        <w:autoSpaceDN w:val="0"/>
        <w:spacing w:after="0" w:line="20" w:lineRule="exact"/>
        <w:ind w:left="1761" w:firstLine="0"/>
        <w:jc w:val="left"/>
        <w:rPr>
          <w:rFonts w:eastAsia="Roboto"/>
          <w:sz w:val="2"/>
          <w:szCs w:val="24"/>
          <w:lang w:val="pt-PT" w:eastAsia="en-US"/>
        </w:rPr>
      </w:pPr>
      <w:r w:rsidRPr="001D7DFD">
        <w:rPr>
          <w:rFonts w:eastAsia="Roboto"/>
          <w:noProof/>
          <w:sz w:val="2"/>
          <w:szCs w:val="24"/>
          <w:lang w:val="pt-PT" w:eastAsia="en-US"/>
        </w:rPr>
        <mc:AlternateContent>
          <mc:Choice Requires="wpg">
            <w:drawing>
              <wp:inline distT="0" distB="0" distL="0" distR="0" wp14:anchorId="2A671DC7" wp14:editId="50EE2971">
                <wp:extent cx="2764155" cy="9525"/>
                <wp:effectExtent l="0" t="0" r="0" b="0"/>
                <wp:docPr id="287" name="Group 4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64155" cy="9525"/>
                          <a:chOff x="0" y="0"/>
                          <a:chExt cx="4353" cy="15"/>
                        </a:xfrm>
                      </wpg:grpSpPr>
                      <wps:wsp>
                        <wps:cNvPr id="288" name="Rectangle 430"/>
                        <wps:cNvSpPr>
                          <a:spLocks noChangeArrowheads="1"/>
                        </wps:cNvSpPr>
                        <wps:spPr bwMode="auto">
                          <a:xfrm>
                            <a:off x="0" y="0"/>
                            <a:ext cx="4353" cy="15"/>
                          </a:xfrm>
                          <a:prstGeom prst="rect">
                            <a:avLst/>
                          </a:prstGeom>
                          <a:solidFill>
                            <a:srgbClr val="BDC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D9C8B58" id="Group 429" o:spid="_x0000_s1026" style="width:217.65pt;height:.75pt;mso-position-horizontal-relative:char;mso-position-vertical-relative:line" coordsize="43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">
                <v:rect id="Rectangle 430" o:spid="_x0000_s1027" style="position:absolute;width:435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" fillcolor="#bdc1c6" stroked="f"/>
                <w10:anchorlock/>
              </v:group>
            </w:pict>
          </mc:Fallback>
        </mc:AlternateContent>
      </w:r>
    </w:p>
    <w:p w14:paraId="5B7B3A68" w14:textId="77777777" w:rsidR="007217E2" w:rsidRPr="001D7DFD" w:rsidRDefault="007217E2" w:rsidP="007217E2">
      <w:pPr>
        <w:widowControl w:val="0"/>
        <w:suppressAutoHyphens w:val="0"/>
        <w:autoSpaceDE w:val="0"/>
        <w:autoSpaceDN w:val="0"/>
        <w:spacing w:after="0"/>
        <w:ind w:firstLine="0"/>
        <w:jc w:val="left"/>
        <w:rPr>
          <w:rFonts w:eastAsia="Roboto"/>
          <w:sz w:val="20"/>
          <w:szCs w:val="24"/>
          <w:lang w:val="pt-PT" w:eastAsia="en-US"/>
        </w:rPr>
      </w:pPr>
    </w:p>
    <w:p w14:paraId="217C7EC6" w14:textId="77777777" w:rsidR="007217E2" w:rsidRPr="001D7DFD" w:rsidRDefault="007217E2" w:rsidP="007217E2">
      <w:pPr>
        <w:widowControl w:val="0"/>
        <w:suppressAutoHyphens w:val="0"/>
        <w:autoSpaceDE w:val="0"/>
        <w:autoSpaceDN w:val="0"/>
        <w:spacing w:after="0"/>
        <w:ind w:firstLine="0"/>
        <w:jc w:val="left"/>
        <w:rPr>
          <w:rFonts w:eastAsia="Roboto"/>
          <w:sz w:val="20"/>
          <w:szCs w:val="24"/>
          <w:lang w:val="pt-PT" w:eastAsia="en-US"/>
        </w:rPr>
      </w:pPr>
    </w:p>
    <w:p w14:paraId="40184759" w14:textId="77777777" w:rsidR="007217E2" w:rsidRPr="001D7DFD" w:rsidRDefault="007217E2" w:rsidP="007217E2">
      <w:pPr>
        <w:widowControl w:val="0"/>
        <w:suppressAutoHyphens w:val="0"/>
        <w:autoSpaceDE w:val="0"/>
        <w:autoSpaceDN w:val="0"/>
        <w:spacing w:before="5" w:after="0"/>
        <w:ind w:firstLine="0"/>
        <w:jc w:val="left"/>
        <w:rPr>
          <w:rFonts w:eastAsia="Roboto"/>
          <w:sz w:val="26"/>
          <w:szCs w:val="24"/>
          <w:lang w:val="pt-PT" w:eastAsia="en-US"/>
        </w:rPr>
      </w:pPr>
    </w:p>
    <w:p w14:paraId="7E75FDDD" w14:textId="77777777" w:rsidR="007217E2" w:rsidRPr="001D7DFD" w:rsidRDefault="007217E2" w:rsidP="007217E2">
      <w:pPr>
        <w:widowControl w:val="0"/>
        <w:suppressAutoHyphens w:val="0"/>
        <w:autoSpaceDE w:val="0"/>
        <w:autoSpaceDN w:val="0"/>
        <w:spacing w:before="95" w:after="0"/>
        <w:ind w:left="770" w:firstLine="0"/>
        <w:jc w:val="left"/>
        <w:rPr>
          <w:rFonts w:eastAsia="Roboto"/>
          <w:szCs w:val="24"/>
          <w:lang w:val="pt-PT" w:eastAsia="en-US"/>
        </w:rPr>
      </w:pPr>
      <w:r w:rsidRPr="001D7DFD">
        <w:rPr>
          <w:rFonts w:eastAsia="Roboto"/>
          <w:szCs w:val="24"/>
          <w:lang w:val="pt-PT" w:eastAsia="en-US"/>
        </w:rPr>
        <w:t>Sobre</w:t>
      </w:r>
      <w:r w:rsidRPr="001D7DFD">
        <w:rPr>
          <w:rFonts w:eastAsia="Roboto"/>
          <w:spacing w:val="-8"/>
          <w:szCs w:val="24"/>
          <w:lang w:val="pt-PT" w:eastAsia="en-US"/>
        </w:rPr>
        <w:t xml:space="preserve"> </w:t>
      </w:r>
      <w:r w:rsidRPr="001D7DFD">
        <w:rPr>
          <w:rFonts w:eastAsia="Roboto"/>
          <w:szCs w:val="24"/>
          <w:lang w:val="pt-PT" w:eastAsia="en-US"/>
        </w:rPr>
        <w:t>o</w:t>
      </w:r>
      <w:r w:rsidRPr="001D7DFD">
        <w:rPr>
          <w:rFonts w:eastAsia="Roboto"/>
          <w:spacing w:val="-8"/>
          <w:szCs w:val="24"/>
          <w:lang w:val="pt-PT" w:eastAsia="en-US"/>
        </w:rPr>
        <w:t xml:space="preserve"> </w:t>
      </w:r>
      <w:r w:rsidRPr="001D7DFD">
        <w:rPr>
          <w:rFonts w:eastAsia="Roboto"/>
          <w:szCs w:val="24"/>
          <w:lang w:val="pt-PT" w:eastAsia="en-US"/>
        </w:rPr>
        <w:t>Aplicativo</w:t>
      </w:r>
    </w:p>
    <w:p w14:paraId="0F991401" w14:textId="77777777" w:rsidR="007217E2" w:rsidRPr="001D7DFD" w:rsidRDefault="007217E2" w:rsidP="007217E2">
      <w:pPr>
        <w:widowControl w:val="0"/>
        <w:suppressAutoHyphens w:val="0"/>
        <w:autoSpaceDE w:val="0"/>
        <w:autoSpaceDN w:val="0"/>
        <w:spacing w:after="0"/>
        <w:ind w:firstLine="0"/>
        <w:jc w:val="left"/>
        <w:rPr>
          <w:rFonts w:eastAsia="Roboto"/>
          <w:sz w:val="20"/>
          <w:szCs w:val="24"/>
          <w:lang w:val="pt-PT" w:eastAsia="en-US"/>
        </w:rPr>
      </w:pPr>
    </w:p>
    <w:p w14:paraId="7EA122A2" w14:textId="77777777" w:rsidR="007217E2" w:rsidRPr="001D7DFD" w:rsidRDefault="007217E2" w:rsidP="007217E2">
      <w:pPr>
        <w:widowControl w:val="0"/>
        <w:suppressAutoHyphens w:val="0"/>
        <w:autoSpaceDE w:val="0"/>
        <w:autoSpaceDN w:val="0"/>
        <w:spacing w:before="1" w:after="0"/>
        <w:ind w:firstLine="0"/>
        <w:jc w:val="left"/>
        <w:rPr>
          <w:rFonts w:eastAsia="Roboto"/>
          <w:sz w:val="23"/>
          <w:szCs w:val="24"/>
          <w:lang w:val="pt-PT" w:eastAsia="en-US"/>
        </w:rPr>
      </w:pPr>
    </w:p>
    <w:p w14:paraId="06BA8A81" w14:textId="77777777" w:rsidR="007217E2" w:rsidRPr="001D7DFD" w:rsidRDefault="007217E2">
      <w:pPr>
        <w:widowControl w:val="0"/>
        <w:numPr>
          <w:ilvl w:val="0"/>
          <w:numId w:val="20"/>
        </w:numPr>
        <w:tabs>
          <w:tab w:val="left" w:pos="609"/>
          <w:tab w:val="left" w:pos="9207"/>
        </w:tabs>
        <w:suppressAutoHyphens w:val="0"/>
        <w:autoSpaceDE w:val="0"/>
        <w:autoSpaceDN w:val="0"/>
        <w:spacing w:before="95" w:after="0"/>
        <w:jc w:val="left"/>
        <w:rPr>
          <w:rFonts w:eastAsia="Roboto"/>
          <w:szCs w:val="22"/>
          <w:lang w:val="pt-PT" w:eastAsia="en-US"/>
        </w:rPr>
      </w:pPr>
      <w:r w:rsidRPr="001D7DFD">
        <w:rPr>
          <w:rFonts w:eastAsia="Roboto"/>
          <w:color w:val="202024"/>
          <w:szCs w:val="22"/>
          <w:lang w:val="pt-PT" w:eastAsia="en-US"/>
        </w:rPr>
        <w:t>As</w:t>
      </w:r>
      <w:r w:rsidRPr="001D7DFD">
        <w:rPr>
          <w:rFonts w:eastAsia="Roboto"/>
          <w:color w:val="202024"/>
          <w:spacing w:val="-6"/>
          <w:szCs w:val="22"/>
          <w:lang w:val="pt-PT" w:eastAsia="en-US"/>
        </w:rPr>
        <w:t xml:space="preserve"> </w:t>
      </w:r>
      <w:r w:rsidRPr="001D7DFD">
        <w:rPr>
          <w:rFonts w:eastAsia="Roboto"/>
          <w:color w:val="202024"/>
          <w:szCs w:val="22"/>
          <w:lang w:val="pt-PT" w:eastAsia="en-US"/>
        </w:rPr>
        <w:t>funcionalidades</w:t>
      </w:r>
      <w:r w:rsidRPr="001D7DFD">
        <w:rPr>
          <w:rFonts w:eastAsia="Roboto"/>
          <w:color w:val="202024"/>
          <w:spacing w:val="-5"/>
          <w:szCs w:val="22"/>
          <w:lang w:val="pt-PT" w:eastAsia="en-US"/>
        </w:rPr>
        <w:t xml:space="preserve"> </w:t>
      </w:r>
      <w:r w:rsidRPr="001D7DFD">
        <w:rPr>
          <w:rFonts w:eastAsia="Roboto"/>
          <w:color w:val="202024"/>
          <w:szCs w:val="22"/>
          <w:lang w:val="pt-PT" w:eastAsia="en-US"/>
        </w:rPr>
        <w:t>do</w:t>
      </w:r>
      <w:r w:rsidRPr="001D7DFD">
        <w:rPr>
          <w:rFonts w:eastAsia="Roboto"/>
          <w:color w:val="202024"/>
          <w:spacing w:val="-5"/>
          <w:szCs w:val="22"/>
          <w:lang w:val="pt-PT" w:eastAsia="en-US"/>
        </w:rPr>
        <w:t xml:space="preserve"> </w:t>
      </w:r>
      <w:r w:rsidRPr="001D7DFD">
        <w:rPr>
          <w:rFonts w:eastAsia="Roboto"/>
          <w:color w:val="202024"/>
          <w:szCs w:val="22"/>
          <w:lang w:val="pt-PT" w:eastAsia="en-US"/>
        </w:rPr>
        <w:t>sistema</w:t>
      </w:r>
      <w:r w:rsidRPr="001D7DFD">
        <w:rPr>
          <w:rFonts w:eastAsia="Roboto"/>
          <w:color w:val="202024"/>
          <w:spacing w:val="-5"/>
          <w:szCs w:val="22"/>
          <w:lang w:val="pt-PT" w:eastAsia="en-US"/>
        </w:rPr>
        <w:t xml:space="preserve"> </w:t>
      </w:r>
      <w:r w:rsidRPr="001D7DFD">
        <w:rPr>
          <w:rFonts w:eastAsia="Roboto"/>
          <w:color w:val="202024"/>
          <w:szCs w:val="22"/>
          <w:lang w:val="pt-PT" w:eastAsia="en-US"/>
        </w:rPr>
        <w:t>estão</w:t>
      </w:r>
      <w:r w:rsidRPr="001D7DFD">
        <w:rPr>
          <w:rFonts w:eastAsia="Roboto"/>
          <w:color w:val="202024"/>
          <w:spacing w:val="-5"/>
          <w:szCs w:val="22"/>
          <w:lang w:val="pt-PT" w:eastAsia="en-US"/>
        </w:rPr>
        <w:t xml:space="preserve"> </w:t>
      </w:r>
      <w:r w:rsidRPr="001D7DFD">
        <w:rPr>
          <w:rFonts w:eastAsia="Roboto"/>
          <w:color w:val="202024"/>
          <w:szCs w:val="22"/>
          <w:lang w:val="pt-PT" w:eastAsia="en-US"/>
        </w:rPr>
        <w:t>dispostas</w:t>
      </w:r>
      <w:r w:rsidRPr="001D7DFD">
        <w:rPr>
          <w:rFonts w:eastAsia="Roboto"/>
          <w:color w:val="202024"/>
          <w:spacing w:val="-5"/>
          <w:szCs w:val="22"/>
          <w:lang w:val="pt-PT" w:eastAsia="en-US"/>
        </w:rPr>
        <w:t xml:space="preserve"> </w:t>
      </w:r>
      <w:r w:rsidRPr="001D7DFD">
        <w:rPr>
          <w:rFonts w:eastAsia="Roboto"/>
          <w:color w:val="202024"/>
          <w:szCs w:val="22"/>
          <w:lang w:val="pt-PT" w:eastAsia="en-US"/>
        </w:rPr>
        <w:t>de</w:t>
      </w:r>
      <w:r w:rsidRPr="001D7DFD">
        <w:rPr>
          <w:rFonts w:eastAsia="Roboto"/>
          <w:color w:val="202024"/>
          <w:spacing w:val="-6"/>
          <w:szCs w:val="22"/>
          <w:lang w:val="pt-PT" w:eastAsia="en-US"/>
        </w:rPr>
        <w:t xml:space="preserve"> </w:t>
      </w:r>
      <w:r w:rsidRPr="001D7DFD">
        <w:rPr>
          <w:rFonts w:eastAsia="Roboto"/>
          <w:color w:val="202024"/>
          <w:szCs w:val="22"/>
          <w:lang w:val="pt-PT" w:eastAsia="en-US"/>
        </w:rPr>
        <w:t>forma</w:t>
      </w:r>
      <w:r w:rsidRPr="001D7DFD">
        <w:rPr>
          <w:rFonts w:eastAsia="Roboto"/>
          <w:color w:val="202024"/>
          <w:spacing w:val="-5"/>
          <w:szCs w:val="22"/>
          <w:lang w:val="pt-PT" w:eastAsia="en-US"/>
        </w:rPr>
        <w:t xml:space="preserve"> </w:t>
      </w:r>
      <w:r w:rsidRPr="001D7DFD">
        <w:rPr>
          <w:rFonts w:eastAsia="Roboto"/>
          <w:color w:val="202024"/>
          <w:szCs w:val="22"/>
          <w:lang w:val="pt-PT" w:eastAsia="en-US"/>
        </w:rPr>
        <w:t>visível</w:t>
      </w:r>
      <w:r w:rsidRPr="001D7DFD">
        <w:rPr>
          <w:rFonts w:eastAsia="Roboto"/>
          <w:color w:val="202024"/>
          <w:spacing w:val="-5"/>
          <w:szCs w:val="22"/>
          <w:lang w:val="pt-PT" w:eastAsia="en-US"/>
        </w:rPr>
        <w:t xml:space="preserve"> </w:t>
      </w:r>
      <w:r w:rsidRPr="001D7DFD">
        <w:rPr>
          <w:rFonts w:eastAsia="Roboto"/>
          <w:color w:val="202024"/>
          <w:szCs w:val="22"/>
          <w:lang w:val="pt-PT" w:eastAsia="en-US"/>
        </w:rPr>
        <w:t>e</w:t>
      </w:r>
      <w:r w:rsidRPr="001D7DFD">
        <w:rPr>
          <w:rFonts w:eastAsia="Roboto"/>
          <w:color w:val="202024"/>
          <w:spacing w:val="-5"/>
          <w:szCs w:val="22"/>
          <w:lang w:val="pt-PT" w:eastAsia="en-US"/>
        </w:rPr>
        <w:t xml:space="preserve"> </w:t>
      </w:r>
      <w:r w:rsidRPr="001D7DFD">
        <w:rPr>
          <w:rFonts w:eastAsia="Roboto"/>
          <w:color w:val="202024"/>
          <w:szCs w:val="22"/>
          <w:lang w:val="pt-PT" w:eastAsia="en-US"/>
        </w:rPr>
        <w:t>de</w:t>
      </w:r>
      <w:r w:rsidRPr="001D7DFD">
        <w:rPr>
          <w:rFonts w:eastAsia="Roboto"/>
          <w:color w:val="202024"/>
          <w:spacing w:val="-5"/>
          <w:szCs w:val="22"/>
          <w:lang w:val="pt-PT" w:eastAsia="en-US"/>
        </w:rPr>
        <w:t xml:space="preserve"> </w:t>
      </w:r>
      <w:r w:rsidRPr="001D7DFD">
        <w:rPr>
          <w:rFonts w:eastAsia="Roboto"/>
          <w:color w:val="202024"/>
          <w:szCs w:val="22"/>
          <w:lang w:val="pt-PT" w:eastAsia="en-US"/>
        </w:rPr>
        <w:t>fácil</w:t>
      </w:r>
      <w:r w:rsidRPr="001D7DFD">
        <w:rPr>
          <w:rFonts w:eastAsia="Roboto"/>
          <w:color w:val="202024"/>
          <w:szCs w:val="22"/>
          <w:lang w:val="pt-PT" w:eastAsia="en-US"/>
        </w:rPr>
        <w:tab/>
      </w:r>
      <w:r w:rsidRPr="001D7DFD">
        <w:rPr>
          <w:rFonts w:eastAsia="Roboto"/>
          <w:color w:val="D92F25"/>
          <w:szCs w:val="22"/>
          <w:lang w:val="pt-PT" w:eastAsia="en-US"/>
        </w:rPr>
        <w:t>*</w:t>
      </w:r>
    </w:p>
    <w:p w14:paraId="3D602ED6" w14:textId="77777777" w:rsidR="007217E2" w:rsidRPr="001D7DFD" w:rsidRDefault="007217E2" w:rsidP="007217E2">
      <w:pPr>
        <w:widowControl w:val="0"/>
        <w:suppressAutoHyphens w:val="0"/>
        <w:autoSpaceDE w:val="0"/>
        <w:autoSpaceDN w:val="0"/>
        <w:spacing w:before="72" w:after="0"/>
        <w:ind w:left="608" w:firstLine="0"/>
        <w:jc w:val="left"/>
        <w:rPr>
          <w:rFonts w:eastAsia="Roboto"/>
          <w:szCs w:val="24"/>
          <w:lang w:val="pt-PT" w:eastAsia="en-US"/>
        </w:rPr>
      </w:pPr>
      <w:r w:rsidRPr="001D7DFD">
        <w:rPr>
          <w:rFonts w:eastAsia="Roboto"/>
          <w:color w:val="202024"/>
          <w:szCs w:val="24"/>
          <w:lang w:val="pt-PT" w:eastAsia="en-US"/>
        </w:rPr>
        <w:t>utilização?</w:t>
      </w:r>
    </w:p>
    <w:p w14:paraId="2DF19585" w14:textId="77777777" w:rsidR="007217E2" w:rsidRPr="001D7DFD" w:rsidRDefault="007217E2" w:rsidP="007217E2">
      <w:pPr>
        <w:widowControl w:val="0"/>
        <w:suppressAutoHyphens w:val="0"/>
        <w:autoSpaceDE w:val="0"/>
        <w:autoSpaceDN w:val="0"/>
        <w:spacing w:before="9" w:after="0"/>
        <w:ind w:firstLine="0"/>
        <w:jc w:val="left"/>
        <w:rPr>
          <w:rFonts w:eastAsia="Roboto"/>
          <w:sz w:val="16"/>
          <w:szCs w:val="24"/>
          <w:lang w:val="pt-PT" w:eastAsia="en-US"/>
        </w:rPr>
      </w:pPr>
    </w:p>
    <w:p w14:paraId="2801D7A0" w14:textId="77777777" w:rsidR="007217E2" w:rsidRPr="001D7DFD" w:rsidRDefault="007217E2" w:rsidP="007217E2">
      <w:pPr>
        <w:widowControl w:val="0"/>
        <w:suppressAutoHyphens w:val="0"/>
        <w:autoSpaceDE w:val="0"/>
        <w:autoSpaceDN w:val="0"/>
        <w:spacing w:before="95" w:after="0"/>
        <w:ind w:left="608" w:firstLine="0"/>
        <w:jc w:val="left"/>
        <w:rPr>
          <w:rFonts w:eastAsia="Roboto"/>
          <w:i/>
          <w:sz w:val="21"/>
          <w:szCs w:val="22"/>
          <w:lang w:val="pt-PT" w:eastAsia="en-US"/>
        </w:rPr>
      </w:pPr>
      <w:r w:rsidRPr="001D7DFD">
        <w:rPr>
          <w:rFonts w:eastAsia="Roboto"/>
          <w:i/>
          <w:color w:val="6D6F72"/>
          <w:sz w:val="21"/>
          <w:szCs w:val="22"/>
          <w:lang w:val="pt-PT" w:eastAsia="en-US"/>
        </w:rPr>
        <w:t>Marcar</w:t>
      </w:r>
      <w:r w:rsidRPr="001D7DFD">
        <w:rPr>
          <w:rFonts w:eastAsia="Roboto"/>
          <w:i/>
          <w:color w:val="6D6F72"/>
          <w:spacing w:val="-2"/>
          <w:sz w:val="21"/>
          <w:szCs w:val="22"/>
          <w:lang w:val="pt-PT" w:eastAsia="en-US"/>
        </w:rPr>
        <w:t xml:space="preserve"> </w:t>
      </w:r>
      <w:r w:rsidRPr="001D7DFD">
        <w:rPr>
          <w:rFonts w:eastAsia="Roboto"/>
          <w:i/>
          <w:color w:val="6D6F72"/>
          <w:sz w:val="21"/>
          <w:szCs w:val="22"/>
          <w:lang w:val="pt-PT" w:eastAsia="en-US"/>
        </w:rPr>
        <w:t>apenas</w:t>
      </w:r>
      <w:r w:rsidRPr="001D7DFD">
        <w:rPr>
          <w:rFonts w:eastAsia="Roboto"/>
          <w:i/>
          <w:color w:val="6D6F72"/>
          <w:spacing w:val="-2"/>
          <w:sz w:val="21"/>
          <w:szCs w:val="22"/>
          <w:lang w:val="pt-PT" w:eastAsia="en-US"/>
        </w:rPr>
        <w:t xml:space="preserve"> </w:t>
      </w:r>
      <w:r w:rsidRPr="001D7DFD">
        <w:rPr>
          <w:rFonts w:eastAsia="Roboto"/>
          <w:i/>
          <w:color w:val="6D6F72"/>
          <w:sz w:val="21"/>
          <w:szCs w:val="22"/>
          <w:lang w:val="pt-PT" w:eastAsia="en-US"/>
        </w:rPr>
        <w:t>uma</w:t>
      </w:r>
      <w:r w:rsidRPr="001D7DFD">
        <w:rPr>
          <w:rFonts w:eastAsia="Roboto"/>
          <w:i/>
          <w:color w:val="6D6F72"/>
          <w:spacing w:val="-2"/>
          <w:sz w:val="21"/>
          <w:szCs w:val="22"/>
          <w:lang w:val="pt-PT" w:eastAsia="en-US"/>
        </w:rPr>
        <w:t xml:space="preserve"> </w:t>
      </w:r>
      <w:r w:rsidRPr="001D7DFD">
        <w:rPr>
          <w:rFonts w:eastAsia="Roboto"/>
          <w:i/>
          <w:color w:val="6D6F72"/>
          <w:sz w:val="21"/>
          <w:szCs w:val="22"/>
          <w:lang w:val="pt-PT" w:eastAsia="en-US"/>
        </w:rPr>
        <w:t>oval.</w:t>
      </w:r>
    </w:p>
    <w:p w14:paraId="69B9D377" w14:textId="77777777" w:rsidR="007217E2" w:rsidRPr="001D7DFD" w:rsidRDefault="007217E2" w:rsidP="007217E2">
      <w:pPr>
        <w:widowControl w:val="0"/>
        <w:suppressAutoHyphens w:val="0"/>
        <w:autoSpaceDE w:val="0"/>
        <w:autoSpaceDN w:val="0"/>
        <w:spacing w:before="7" w:after="0"/>
        <w:ind w:firstLine="0"/>
        <w:jc w:val="left"/>
        <w:rPr>
          <w:rFonts w:eastAsia="Roboto"/>
          <w:i/>
          <w:sz w:val="28"/>
          <w:szCs w:val="24"/>
          <w:lang w:val="pt-PT" w:eastAsia="en-US"/>
        </w:rPr>
      </w:pPr>
    </w:p>
    <w:p w14:paraId="18F25ADE" w14:textId="77777777" w:rsidR="007217E2" w:rsidRPr="001D7DFD" w:rsidRDefault="007217E2" w:rsidP="007217E2">
      <w:pPr>
        <w:widowControl w:val="0"/>
        <w:tabs>
          <w:tab w:val="left" w:pos="2838"/>
          <w:tab w:val="left" w:pos="3559"/>
          <w:tab w:val="left" w:pos="4281"/>
          <w:tab w:val="left" w:pos="5002"/>
        </w:tabs>
        <w:suppressAutoHyphens w:val="0"/>
        <w:autoSpaceDE w:val="0"/>
        <w:autoSpaceDN w:val="0"/>
        <w:spacing w:after="0"/>
        <w:ind w:left="2117" w:firstLine="0"/>
        <w:jc w:val="left"/>
        <w:rPr>
          <w:rFonts w:eastAsia="Roboto"/>
          <w:sz w:val="21"/>
          <w:szCs w:val="22"/>
          <w:lang w:val="pt-PT" w:eastAsia="en-US"/>
        </w:rPr>
      </w:pPr>
      <w:r w:rsidRPr="001D7DFD">
        <w:rPr>
          <w:rFonts w:eastAsia="Roboto"/>
          <w:noProof/>
          <w:sz w:val="22"/>
          <w:szCs w:val="22"/>
          <w:lang w:val="pt-PT" w:eastAsia="en-US"/>
        </w:rPr>
        <mc:AlternateContent>
          <mc:Choice Requires="wps">
            <w:drawing>
              <wp:anchor distT="0" distB="0" distL="114300" distR="114300" simplePos="0" relativeHeight="251698176" behindDoc="1" locked="0" layoutInCell="1" allowOverlap="1" wp14:anchorId="5BB8BF32" wp14:editId="598BD7A0">
                <wp:simplePos x="0" y="0"/>
                <wp:positionH relativeFrom="page">
                  <wp:posOffset>2059940</wp:posOffset>
                </wp:positionH>
                <wp:positionV relativeFrom="paragraph">
                  <wp:posOffset>429895</wp:posOffset>
                </wp:positionV>
                <wp:extent cx="276860" cy="162560"/>
                <wp:effectExtent l="12065" t="10795" r="6350" b="7620"/>
                <wp:wrapNone/>
                <wp:docPr id="286" name="Freeform 4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6860" cy="162560"/>
                        </a:xfrm>
                        <a:custGeom>
                          <a:avLst/>
                          <a:gdLst>
                            <a:gd name="T0" fmla="+- 0 3244 3244"/>
                            <a:gd name="T1" fmla="*/ T0 w 436"/>
                            <a:gd name="T2" fmla="+- 0 805 677"/>
                            <a:gd name="T3" fmla="*/ 805 h 256"/>
                            <a:gd name="T4" fmla="+- 0 3244 3244"/>
                            <a:gd name="T5" fmla="*/ T4 w 436"/>
                            <a:gd name="T6" fmla="+- 0 796 677"/>
                            <a:gd name="T7" fmla="*/ 796 h 256"/>
                            <a:gd name="T8" fmla="+- 0 3245 3244"/>
                            <a:gd name="T9" fmla="*/ T8 w 436"/>
                            <a:gd name="T10" fmla="+- 0 788 677"/>
                            <a:gd name="T11" fmla="*/ 788 h 256"/>
                            <a:gd name="T12" fmla="+- 0 3246 3244"/>
                            <a:gd name="T13" fmla="*/ T12 w 436"/>
                            <a:gd name="T14" fmla="+- 0 780 677"/>
                            <a:gd name="T15" fmla="*/ 780 h 256"/>
                            <a:gd name="T16" fmla="+- 0 3248 3244"/>
                            <a:gd name="T17" fmla="*/ T16 w 436"/>
                            <a:gd name="T18" fmla="+- 0 772 677"/>
                            <a:gd name="T19" fmla="*/ 772 h 256"/>
                            <a:gd name="T20" fmla="+- 0 3250 3244"/>
                            <a:gd name="T21" fmla="*/ T20 w 436"/>
                            <a:gd name="T22" fmla="+- 0 764 677"/>
                            <a:gd name="T23" fmla="*/ 764 h 256"/>
                            <a:gd name="T24" fmla="+- 0 3253 3244"/>
                            <a:gd name="T25" fmla="*/ T24 w 436"/>
                            <a:gd name="T26" fmla="+- 0 756 677"/>
                            <a:gd name="T27" fmla="*/ 756 h 256"/>
                            <a:gd name="T28" fmla="+- 0 3257 3244"/>
                            <a:gd name="T29" fmla="*/ T28 w 436"/>
                            <a:gd name="T30" fmla="+- 0 748 677"/>
                            <a:gd name="T31" fmla="*/ 748 h 256"/>
                            <a:gd name="T32" fmla="+- 0 3300 3244"/>
                            <a:gd name="T33" fmla="*/ T32 w 436"/>
                            <a:gd name="T34" fmla="+- 0 699 677"/>
                            <a:gd name="T35" fmla="*/ 699 h 256"/>
                            <a:gd name="T36" fmla="+- 0 3307 3244"/>
                            <a:gd name="T37" fmla="*/ T36 w 436"/>
                            <a:gd name="T38" fmla="+- 0 694 677"/>
                            <a:gd name="T39" fmla="*/ 694 h 256"/>
                            <a:gd name="T40" fmla="+- 0 3346 3244"/>
                            <a:gd name="T41" fmla="*/ T40 w 436"/>
                            <a:gd name="T42" fmla="+- 0 680 677"/>
                            <a:gd name="T43" fmla="*/ 680 h 256"/>
                            <a:gd name="T44" fmla="+- 0 3355 3244"/>
                            <a:gd name="T45" fmla="*/ T44 w 436"/>
                            <a:gd name="T46" fmla="+- 0 678 677"/>
                            <a:gd name="T47" fmla="*/ 678 h 256"/>
                            <a:gd name="T48" fmla="+- 0 3363 3244"/>
                            <a:gd name="T49" fmla="*/ T48 w 436"/>
                            <a:gd name="T50" fmla="+- 0 677 677"/>
                            <a:gd name="T51" fmla="*/ 677 h 256"/>
                            <a:gd name="T52" fmla="+- 0 3371 3244"/>
                            <a:gd name="T53" fmla="*/ T52 w 436"/>
                            <a:gd name="T54" fmla="+- 0 677 677"/>
                            <a:gd name="T55" fmla="*/ 677 h 256"/>
                            <a:gd name="T56" fmla="+- 0 3551 3244"/>
                            <a:gd name="T57" fmla="*/ T56 w 436"/>
                            <a:gd name="T58" fmla="+- 0 677 677"/>
                            <a:gd name="T59" fmla="*/ 677 h 256"/>
                            <a:gd name="T60" fmla="+- 0 3560 3244"/>
                            <a:gd name="T61" fmla="*/ T60 w 436"/>
                            <a:gd name="T62" fmla="+- 0 677 677"/>
                            <a:gd name="T63" fmla="*/ 677 h 256"/>
                            <a:gd name="T64" fmla="+- 0 3568 3244"/>
                            <a:gd name="T65" fmla="*/ T64 w 436"/>
                            <a:gd name="T66" fmla="+- 0 678 677"/>
                            <a:gd name="T67" fmla="*/ 678 h 256"/>
                            <a:gd name="T68" fmla="+- 0 3576 3244"/>
                            <a:gd name="T69" fmla="*/ T68 w 436"/>
                            <a:gd name="T70" fmla="+- 0 680 677"/>
                            <a:gd name="T71" fmla="*/ 680 h 256"/>
                            <a:gd name="T72" fmla="+- 0 3584 3244"/>
                            <a:gd name="T73" fmla="*/ T72 w 436"/>
                            <a:gd name="T74" fmla="+- 0 681 677"/>
                            <a:gd name="T75" fmla="*/ 681 h 256"/>
                            <a:gd name="T76" fmla="+- 0 3622 3244"/>
                            <a:gd name="T77" fmla="*/ T76 w 436"/>
                            <a:gd name="T78" fmla="+- 0 699 677"/>
                            <a:gd name="T79" fmla="*/ 699 h 256"/>
                            <a:gd name="T80" fmla="+- 0 3629 3244"/>
                            <a:gd name="T81" fmla="*/ T80 w 436"/>
                            <a:gd name="T82" fmla="+- 0 703 677"/>
                            <a:gd name="T83" fmla="*/ 703 h 256"/>
                            <a:gd name="T84" fmla="+- 0 3636 3244"/>
                            <a:gd name="T85" fmla="*/ T84 w 436"/>
                            <a:gd name="T86" fmla="+- 0 709 677"/>
                            <a:gd name="T87" fmla="*/ 709 h 256"/>
                            <a:gd name="T88" fmla="+- 0 3642 3244"/>
                            <a:gd name="T89" fmla="*/ T88 w 436"/>
                            <a:gd name="T90" fmla="+- 0 715 677"/>
                            <a:gd name="T91" fmla="*/ 715 h 256"/>
                            <a:gd name="T92" fmla="+- 0 3648 3244"/>
                            <a:gd name="T93" fmla="*/ T92 w 436"/>
                            <a:gd name="T94" fmla="+- 0 720 677"/>
                            <a:gd name="T95" fmla="*/ 720 h 256"/>
                            <a:gd name="T96" fmla="+- 0 3669 3244"/>
                            <a:gd name="T97" fmla="*/ T96 w 436"/>
                            <a:gd name="T98" fmla="+- 0 756 677"/>
                            <a:gd name="T99" fmla="*/ 756 h 256"/>
                            <a:gd name="T100" fmla="+- 0 3672 3244"/>
                            <a:gd name="T101" fmla="*/ T100 w 436"/>
                            <a:gd name="T102" fmla="+- 0 764 677"/>
                            <a:gd name="T103" fmla="*/ 764 h 256"/>
                            <a:gd name="T104" fmla="+- 0 3675 3244"/>
                            <a:gd name="T105" fmla="*/ T104 w 436"/>
                            <a:gd name="T106" fmla="+- 0 772 677"/>
                            <a:gd name="T107" fmla="*/ 772 h 256"/>
                            <a:gd name="T108" fmla="+- 0 3676 3244"/>
                            <a:gd name="T109" fmla="*/ T108 w 436"/>
                            <a:gd name="T110" fmla="+- 0 780 677"/>
                            <a:gd name="T111" fmla="*/ 780 h 256"/>
                            <a:gd name="T112" fmla="+- 0 3678 3244"/>
                            <a:gd name="T113" fmla="*/ T112 w 436"/>
                            <a:gd name="T114" fmla="+- 0 788 677"/>
                            <a:gd name="T115" fmla="*/ 788 h 256"/>
                            <a:gd name="T116" fmla="+- 0 3679 3244"/>
                            <a:gd name="T117" fmla="*/ T116 w 436"/>
                            <a:gd name="T118" fmla="+- 0 796 677"/>
                            <a:gd name="T119" fmla="*/ 796 h 256"/>
                            <a:gd name="T120" fmla="+- 0 3679 3244"/>
                            <a:gd name="T121" fmla="*/ T120 w 436"/>
                            <a:gd name="T122" fmla="+- 0 805 677"/>
                            <a:gd name="T123" fmla="*/ 805 h 256"/>
                            <a:gd name="T124" fmla="+- 0 3679 3244"/>
                            <a:gd name="T125" fmla="*/ T124 w 436"/>
                            <a:gd name="T126" fmla="+- 0 813 677"/>
                            <a:gd name="T127" fmla="*/ 813 h 256"/>
                            <a:gd name="T128" fmla="+- 0 3657 3244"/>
                            <a:gd name="T129" fmla="*/ T128 w 436"/>
                            <a:gd name="T130" fmla="+- 0 876 677"/>
                            <a:gd name="T131" fmla="*/ 876 h 256"/>
                            <a:gd name="T132" fmla="+- 0 3622 3244"/>
                            <a:gd name="T133" fmla="*/ T132 w 436"/>
                            <a:gd name="T134" fmla="+- 0 911 677"/>
                            <a:gd name="T135" fmla="*/ 911 h 256"/>
                            <a:gd name="T136" fmla="+- 0 3615 3244"/>
                            <a:gd name="T137" fmla="*/ T136 w 436"/>
                            <a:gd name="T138" fmla="+- 0 915 677"/>
                            <a:gd name="T139" fmla="*/ 915 h 256"/>
                            <a:gd name="T140" fmla="+- 0 3608 3244"/>
                            <a:gd name="T141" fmla="*/ T140 w 436"/>
                            <a:gd name="T142" fmla="+- 0 919 677"/>
                            <a:gd name="T143" fmla="*/ 919 h 256"/>
                            <a:gd name="T144" fmla="+- 0 3600 3244"/>
                            <a:gd name="T145" fmla="*/ T144 w 436"/>
                            <a:gd name="T146" fmla="+- 0 923 677"/>
                            <a:gd name="T147" fmla="*/ 923 h 256"/>
                            <a:gd name="T148" fmla="+- 0 3592 3244"/>
                            <a:gd name="T149" fmla="*/ T148 w 436"/>
                            <a:gd name="T150" fmla="+- 0 926 677"/>
                            <a:gd name="T151" fmla="*/ 926 h 256"/>
                            <a:gd name="T152" fmla="+- 0 3551 3244"/>
                            <a:gd name="T153" fmla="*/ T152 w 436"/>
                            <a:gd name="T154" fmla="+- 0 932 677"/>
                            <a:gd name="T155" fmla="*/ 932 h 256"/>
                            <a:gd name="T156" fmla="+- 0 3371 3244"/>
                            <a:gd name="T157" fmla="*/ T156 w 436"/>
                            <a:gd name="T158" fmla="+- 0 932 677"/>
                            <a:gd name="T159" fmla="*/ 932 h 256"/>
                            <a:gd name="T160" fmla="+- 0 3363 3244"/>
                            <a:gd name="T161" fmla="*/ T160 w 436"/>
                            <a:gd name="T162" fmla="+- 0 932 677"/>
                            <a:gd name="T163" fmla="*/ 932 h 256"/>
                            <a:gd name="T164" fmla="+- 0 3355 3244"/>
                            <a:gd name="T165" fmla="*/ T164 w 436"/>
                            <a:gd name="T166" fmla="+- 0 932 677"/>
                            <a:gd name="T167" fmla="*/ 932 h 256"/>
                            <a:gd name="T168" fmla="+- 0 3346 3244"/>
                            <a:gd name="T169" fmla="*/ T168 w 436"/>
                            <a:gd name="T170" fmla="+- 0 930 677"/>
                            <a:gd name="T171" fmla="*/ 930 h 256"/>
                            <a:gd name="T172" fmla="+- 0 3338 3244"/>
                            <a:gd name="T173" fmla="*/ T172 w 436"/>
                            <a:gd name="T174" fmla="+- 0 928 677"/>
                            <a:gd name="T175" fmla="*/ 928 h 256"/>
                            <a:gd name="T176" fmla="+- 0 3330 3244"/>
                            <a:gd name="T177" fmla="*/ T176 w 436"/>
                            <a:gd name="T178" fmla="+- 0 926 677"/>
                            <a:gd name="T179" fmla="*/ 926 h 256"/>
                            <a:gd name="T180" fmla="+- 0 3322 3244"/>
                            <a:gd name="T181" fmla="*/ T180 w 436"/>
                            <a:gd name="T182" fmla="+- 0 923 677"/>
                            <a:gd name="T183" fmla="*/ 923 h 256"/>
                            <a:gd name="T184" fmla="+- 0 3315 3244"/>
                            <a:gd name="T185" fmla="*/ T184 w 436"/>
                            <a:gd name="T186" fmla="+- 0 919 677"/>
                            <a:gd name="T187" fmla="*/ 919 h 256"/>
                            <a:gd name="T188" fmla="+- 0 3307 3244"/>
                            <a:gd name="T189" fmla="*/ T188 w 436"/>
                            <a:gd name="T190" fmla="+- 0 915 677"/>
                            <a:gd name="T191" fmla="*/ 915 h 256"/>
                            <a:gd name="T192" fmla="+- 0 3300 3244"/>
                            <a:gd name="T193" fmla="*/ T192 w 436"/>
                            <a:gd name="T194" fmla="+- 0 911 677"/>
                            <a:gd name="T195" fmla="*/ 911 h 256"/>
                            <a:gd name="T196" fmla="+- 0 3293 3244"/>
                            <a:gd name="T197" fmla="*/ T196 w 436"/>
                            <a:gd name="T198" fmla="+- 0 906 677"/>
                            <a:gd name="T199" fmla="*/ 906 h 256"/>
                            <a:gd name="T200" fmla="+- 0 3253 3244"/>
                            <a:gd name="T201" fmla="*/ T200 w 436"/>
                            <a:gd name="T202" fmla="+- 0 854 677"/>
                            <a:gd name="T203" fmla="*/ 854 h 256"/>
                            <a:gd name="T204" fmla="+- 0 3250 3244"/>
                            <a:gd name="T205" fmla="*/ T204 w 436"/>
                            <a:gd name="T206" fmla="+- 0 846 677"/>
                            <a:gd name="T207" fmla="*/ 846 h 256"/>
                            <a:gd name="T208" fmla="+- 0 3248 3244"/>
                            <a:gd name="T209" fmla="*/ T208 w 436"/>
                            <a:gd name="T210" fmla="+- 0 838 677"/>
                            <a:gd name="T211" fmla="*/ 838 h 256"/>
                            <a:gd name="T212" fmla="+- 0 3246 3244"/>
                            <a:gd name="T213" fmla="*/ T212 w 436"/>
                            <a:gd name="T214" fmla="+- 0 830 677"/>
                            <a:gd name="T215" fmla="*/ 830 h 256"/>
                            <a:gd name="T216" fmla="+- 0 3245 3244"/>
                            <a:gd name="T217" fmla="*/ T216 w 436"/>
                            <a:gd name="T218" fmla="+- 0 821 677"/>
                            <a:gd name="T219" fmla="*/ 821 h 256"/>
                            <a:gd name="T220" fmla="+- 0 3244 3244"/>
                            <a:gd name="T221" fmla="*/ T220 w 436"/>
                            <a:gd name="T222" fmla="+- 0 813 677"/>
                            <a:gd name="T223" fmla="*/ 813 h 256"/>
                            <a:gd name="T224" fmla="+- 0 3244 3244"/>
                            <a:gd name="T225" fmla="*/ T224 w 436"/>
                            <a:gd name="T226" fmla="+- 0 805 677"/>
                            <a:gd name="T227" fmla="*/ 805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436" h="256">
                              <a:moveTo>
                                <a:pt x="0" y="128"/>
                              </a:moveTo>
                              <a:lnTo>
                                <a:pt x="0" y="119"/>
                              </a:lnTo>
                              <a:lnTo>
                                <a:pt x="1" y="111"/>
                              </a:lnTo>
                              <a:lnTo>
                                <a:pt x="2" y="103"/>
                              </a:lnTo>
                              <a:lnTo>
                                <a:pt x="4" y="95"/>
                              </a:lnTo>
                              <a:lnTo>
                                <a:pt x="6" y="87"/>
                              </a:lnTo>
                              <a:lnTo>
                                <a:pt x="9" y="79"/>
                              </a:lnTo>
                              <a:lnTo>
                                <a:pt x="13" y="71"/>
                              </a:lnTo>
                              <a:lnTo>
                                <a:pt x="56" y="22"/>
                              </a:lnTo>
                              <a:lnTo>
                                <a:pt x="63" y="17"/>
                              </a:lnTo>
                              <a:lnTo>
                                <a:pt x="102" y="3"/>
                              </a:lnTo>
                              <a:lnTo>
                                <a:pt x="111" y="1"/>
                              </a:lnTo>
                              <a:lnTo>
                                <a:pt x="119" y="0"/>
                              </a:lnTo>
                              <a:lnTo>
                                <a:pt x="127" y="0"/>
                              </a:lnTo>
                              <a:lnTo>
                                <a:pt x="307" y="0"/>
                              </a:lnTo>
                              <a:lnTo>
                                <a:pt x="316" y="0"/>
                              </a:lnTo>
                              <a:lnTo>
                                <a:pt x="324" y="1"/>
                              </a:lnTo>
                              <a:lnTo>
                                <a:pt x="332" y="3"/>
                              </a:lnTo>
                              <a:lnTo>
                                <a:pt x="340" y="4"/>
                              </a:lnTo>
                              <a:lnTo>
                                <a:pt x="378" y="22"/>
                              </a:lnTo>
                              <a:lnTo>
                                <a:pt x="385" y="26"/>
                              </a:lnTo>
                              <a:lnTo>
                                <a:pt x="392" y="32"/>
                              </a:lnTo>
                              <a:lnTo>
                                <a:pt x="398" y="38"/>
                              </a:lnTo>
                              <a:lnTo>
                                <a:pt x="404" y="43"/>
                              </a:lnTo>
                              <a:lnTo>
                                <a:pt x="425" y="79"/>
                              </a:lnTo>
                              <a:lnTo>
                                <a:pt x="428" y="87"/>
                              </a:lnTo>
                              <a:lnTo>
                                <a:pt x="431" y="95"/>
                              </a:lnTo>
                              <a:lnTo>
                                <a:pt x="432" y="103"/>
                              </a:lnTo>
                              <a:lnTo>
                                <a:pt x="434" y="111"/>
                              </a:lnTo>
                              <a:lnTo>
                                <a:pt x="435" y="119"/>
                              </a:lnTo>
                              <a:lnTo>
                                <a:pt x="435" y="128"/>
                              </a:lnTo>
                              <a:lnTo>
                                <a:pt x="435" y="136"/>
                              </a:lnTo>
                              <a:lnTo>
                                <a:pt x="413" y="199"/>
                              </a:lnTo>
                              <a:lnTo>
                                <a:pt x="378" y="234"/>
                              </a:lnTo>
                              <a:lnTo>
                                <a:pt x="371" y="238"/>
                              </a:lnTo>
                              <a:lnTo>
                                <a:pt x="364" y="242"/>
                              </a:lnTo>
                              <a:lnTo>
                                <a:pt x="356" y="246"/>
                              </a:lnTo>
                              <a:lnTo>
                                <a:pt x="348" y="249"/>
                              </a:lnTo>
                              <a:lnTo>
                                <a:pt x="307" y="255"/>
                              </a:lnTo>
                              <a:lnTo>
                                <a:pt x="127" y="255"/>
                              </a:lnTo>
                              <a:lnTo>
                                <a:pt x="119" y="255"/>
                              </a:lnTo>
                              <a:lnTo>
                                <a:pt x="111" y="255"/>
                              </a:lnTo>
                              <a:lnTo>
                                <a:pt x="102" y="253"/>
                              </a:lnTo>
                              <a:lnTo>
                                <a:pt x="94" y="251"/>
                              </a:lnTo>
                              <a:lnTo>
                                <a:pt x="86" y="249"/>
                              </a:lnTo>
                              <a:lnTo>
                                <a:pt x="78" y="246"/>
                              </a:lnTo>
                              <a:lnTo>
                                <a:pt x="71" y="242"/>
                              </a:lnTo>
                              <a:lnTo>
                                <a:pt x="63" y="238"/>
                              </a:lnTo>
                              <a:lnTo>
                                <a:pt x="56" y="234"/>
                              </a:lnTo>
                              <a:lnTo>
                                <a:pt x="49" y="229"/>
                              </a:lnTo>
                              <a:lnTo>
                                <a:pt x="9" y="177"/>
                              </a:lnTo>
                              <a:lnTo>
                                <a:pt x="6" y="169"/>
                              </a:lnTo>
                              <a:lnTo>
                                <a:pt x="4" y="161"/>
                              </a:lnTo>
                              <a:lnTo>
                                <a:pt x="2" y="153"/>
                              </a:lnTo>
                              <a:lnTo>
                                <a:pt x="1" y="144"/>
                              </a:lnTo>
                              <a:lnTo>
                                <a:pt x="0" y="136"/>
                              </a:lnTo>
                              <a:lnTo>
                                <a:pt x="0" y="128"/>
                              </a:lnTo>
                              <a:close/>
                            </a:path>
                          </a:pathLst>
                        </a:custGeom>
                        <a:noFill/>
                        <a:ln w="9529">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A98845" id="Freeform 431" o:spid="_x0000_s1026" style="position:absolute;margin-left:162.2pt;margin-top:33.85pt;width:21.8pt;height:12.8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" path="m,128r,-9l1,111r1,-8l4,95,6,87,9,79r4,-8l56,22r7,-5l102,3r9,-2l119,r8,l307,r9,l324,1r8,2l340,4r38,18l385,26r7,6l398,38r6,5l425,79r3,8l431,95r1,8l434,111r1,8l435,128r,8l413,199r-35,35l371,238r-7,4l356,246r-8,3l307,255r-180,l119,255r-8,l102,253r-8,-2l86,249r-8,-3l71,242r-8,-4l56,234r-7,-5l9,177,6,169,4,161,2,153,1,144,,136r,-8xe" filled="f" strokecolor="#bdc1c6" strokeweight=".26469mm">
                <v:path arrowok="t" o:connecttype="custom" o:connectlocs="0,511175;0,505460;635,500380;1270,495300;2540,490220;3810,485140;5715,480060;8255,474980;35560,443865;40005,440690;64770,431800;70485,430530;75565,429895;80645,429895;194945,429895;200660,429895;205740,430530;210820,431800;215900,432435;240030,443865;244475,446405;248920,450215;252730,454025;256540,457200;269875,480060;271780,485140;273685,490220;274320,495300;275590,500380;276225,505460;276225,511175;276225,516255;262255,556260;240030,578485;235585,581025;231140,583565;226060,586105;220980,588010;194945,591820;80645,591820;75565,591820;70485,591820;64770,590550;59690,589280;54610,588010;49530,586105;45085,583565;40005,581025;35560,578485;31115,575310;5715,542290;3810,537210;2540,532130;1270,527050;635,521335;0,516255;0,511175" o:connectangles="0,0,0,0,0,0,0,0,0,0,0,0,0,0,0,0,0,0,0,0,0,0,0,0,0,0,0,0,0,0,0,0,0,0,0,0,0,0,0,0,0,0,0,0,0,0,0,0,0,0,0,0,0,0,0,0,0"/>
                <w10:wrap anchorx="page"/>
              </v:shape>
            </w:pict>
          </mc:Fallback>
        </mc:AlternateContent>
      </w:r>
      <w:r w:rsidRPr="001D7DFD">
        <w:rPr>
          <w:rFonts w:eastAsia="Roboto"/>
          <w:noProof/>
          <w:sz w:val="22"/>
          <w:szCs w:val="22"/>
          <w:lang w:val="pt-PT" w:eastAsia="en-US"/>
        </w:rPr>
        <mc:AlternateContent>
          <mc:Choice Requires="wps">
            <w:drawing>
              <wp:anchor distT="0" distB="0" distL="114300" distR="114300" simplePos="0" relativeHeight="251699200" behindDoc="1" locked="0" layoutInCell="1" allowOverlap="1" wp14:anchorId="64DBF5A1" wp14:editId="656B1FE4">
                <wp:simplePos x="0" y="0"/>
                <wp:positionH relativeFrom="page">
                  <wp:posOffset>2517140</wp:posOffset>
                </wp:positionH>
                <wp:positionV relativeFrom="paragraph">
                  <wp:posOffset>429895</wp:posOffset>
                </wp:positionV>
                <wp:extent cx="276860" cy="162560"/>
                <wp:effectExtent l="12065" t="10795" r="6350" b="7620"/>
                <wp:wrapNone/>
                <wp:docPr id="285" name="Freeform 4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6860" cy="162560"/>
                        </a:xfrm>
                        <a:custGeom>
                          <a:avLst/>
                          <a:gdLst>
                            <a:gd name="T0" fmla="+- 0 3964 3964"/>
                            <a:gd name="T1" fmla="*/ T0 w 436"/>
                            <a:gd name="T2" fmla="+- 0 805 677"/>
                            <a:gd name="T3" fmla="*/ 805 h 256"/>
                            <a:gd name="T4" fmla="+- 0 3964 3964"/>
                            <a:gd name="T5" fmla="*/ T4 w 436"/>
                            <a:gd name="T6" fmla="+- 0 796 677"/>
                            <a:gd name="T7" fmla="*/ 796 h 256"/>
                            <a:gd name="T8" fmla="+- 0 3965 3964"/>
                            <a:gd name="T9" fmla="*/ T8 w 436"/>
                            <a:gd name="T10" fmla="+- 0 788 677"/>
                            <a:gd name="T11" fmla="*/ 788 h 256"/>
                            <a:gd name="T12" fmla="+- 0 3967 3964"/>
                            <a:gd name="T13" fmla="*/ T12 w 436"/>
                            <a:gd name="T14" fmla="+- 0 780 677"/>
                            <a:gd name="T15" fmla="*/ 780 h 256"/>
                            <a:gd name="T16" fmla="+- 0 3968 3964"/>
                            <a:gd name="T17" fmla="*/ T16 w 436"/>
                            <a:gd name="T18" fmla="+- 0 772 677"/>
                            <a:gd name="T19" fmla="*/ 772 h 256"/>
                            <a:gd name="T20" fmla="+- 0 4001 3964"/>
                            <a:gd name="T21" fmla="*/ T20 w 436"/>
                            <a:gd name="T22" fmla="+- 0 715 677"/>
                            <a:gd name="T23" fmla="*/ 715 h 256"/>
                            <a:gd name="T24" fmla="+- 0 4007 3964"/>
                            <a:gd name="T25" fmla="*/ T24 w 436"/>
                            <a:gd name="T26" fmla="+- 0 709 677"/>
                            <a:gd name="T27" fmla="*/ 709 h 256"/>
                            <a:gd name="T28" fmla="+- 0 4014 3964"/>
                            <a:gd name="T29" fmla="*/ T28 w 436"/>
                            <a:gd name="T30" fmla="+- 0 703 677"/>
                            <a:gd name="T31" fmla="*/ 703 h 256"/>
                            <a:gd name="T32" fmla="+- 0 4021 3964"/>
                            <a:gd name="T33" fmla="*/ T32 w 436"/>
                            <a:gd name="T34" fmla="+- 0 699 677"/>
                            <a:gd name="T35" fmla="*/ 699 h 256"/>
                            <a:gd name="T36" fmla="+- 0 4028 3964"/>
                            <a:gd name="T37" fmla="*/ T36 w 436"/>
                            <a:gd name="T38" fmla="+- 0 694 677"/>
                            <a:gd name="T39" fmla="*/ 694 h 256"/>
                            <a:gd name="T40" fmla="+- 0 4083 3964"/>
                            <a:gd name="T41" fmla="*/ T40 w 436"/>
                            <a:gd name="T42" fmla="+- 0 677 677"/>
                            <a:gd name="T43" fmla="*/ 677 h 256"/>
                            <a:gd name="T44" fmla="+- 0 4092 3964"/>
                            <a:gd name="T45" fmla="*/ T44 w 436"/>
                            <a:gd name="T46" fmla="+- 0 677 677"/>
                            <a:gd name="T47" fmla="*/ 677 h 256"/>
                            <a:gd name="T48" fmla="+- 0 4272 3964"/>
                            <a:gd name="T49" fmla="*/ T48 w 436"/>
                            <a:gd name="T50" fmla="+- 0 677 677"/>
                            <a:gd name="T51" fmla="*/ 677 h 256"/>
                            <a:gd name="T52" fmla="+- 0 4280 3964"/>
                            <a:gd name="T53" fmla="*/ T52 w 436"/>
                            <a:gd name="T54" fmla="+- 0 677 677"/>
                            <a:gd name="T55" fmla="*/ 677 h 256"/>
                            <a:gd name="T56" fmla="+- 0 4288 3964"/>
                            <a:gd name="T57" fmla="*/ T56 w 436"/>
                            <a:gd name="T58" fmla="+- 0 678 677"/>
                            <a:gd name="T59" fmla="*/ 678 h 256"/>
                            <a:gd name="T60" fmla="+- 0 4297 3964"/>
                            <a:gd name="T61" fmla="*/ T60 w 436"/>
                            <a:gd name="T62" fmla="+- 0 680 677"/>
                            <a:gd name="T63" fmla="*/ 680 h 256"/>
                            <a:gd name="T64" fmla="+- 0 4305 3964"/>
                            <a:gd name="T65" fmla="*/ T64 w 436"/>
                            <a:gd name="T66" fmla="+- 0 681 677"/>
                            <a:gd name="T67" fmla="*/ 681 h 256"/>
                            <a:gd name="T68" fmla="+- 0 4362 3964"/>
                            <a:gd name="T69" fmla="*/ T68 w 436"/>
                            <a:gd name="T70" fmla="+- 0 715 677"/>
                            <a:gd name="T71" fmla="*/ 715 h 256"/>
                            <a:gd name="T72" fmla="+- 0 4390 3964"/>
                            <a:gd name="T73" fmla="*/ T72 w 436"/>
                            <a:gd name="T74" fmla="+- 0 756 677"/>
                            <a:gd name="T75" fmla="*/ 756 h 256"/>
                            <a:gd name="T76" fmla="+- 0 4393 3964"/>
                            <a:gd name="T77" fmla="*/ T76 w 436"/>
                            <a:gd name="T78" fmla="+- 0 764 677"/>
                            <a:gd name="T79" fmla="*/ 764 h 256"/>
                            <a:gd name="T80" fmla="+- 0 4395 3964"/>
                            <a:gd name="T81" fmla="*/ T80 w 436"/>
                            <a:gd name="T82" fmla="+- 0 772 677"/>
                            <a:gd name="T83" fmla="*/ 772 h 256"/>
                            <a:gd name="T84" fmla="+- 0 4397 3964"/>
                            <a:gd name="T85" fmla="*/ T84 w 436"/>
                            <a:gd name="T86" fmla="+- 0 780 677"/>
                            <a:gd name="T87" fmla="*/ 780 h 256"/>
                            <a:gd name="T88" fmla="+- 0 4398 3964"/>
                            <a:gd name="T89" fmla="*/ T88 w 436"/>
                            <a:gd name="T90" fmla="+- 0 788 677"/>
                            <a:gd name="T91" fmla="*/ 788 h 256"/>
                            <a:gd name="T92" fmla="+- 0 4399 3964"/>
                            <a:gd name="T93" fmla="*/ T92 w 436"/>
                            <a:gd name="T94" fmla="+- 0 796 677"/>
                            <a:gd name="T95" fmla="*/ 796 h 256"/>
                            <a:gd name="T96" fmla="+- 0 4399 3964"/>
                            <a:gd name="T97" fmla="*/ T96 w 436"/>
                            <a:gd name="T98" fmla="+- 0 805 677"/>
                            <a:gd name="T99" fmla="*/ 805 h 256"/>
                            <a:gd name="T100" fmla="+- 0 4399 3964"/>
                            <a:gd name="T101" fmla="*/ T100 w 436"/>
                            <a:gd name="T102" fmla="+- 0 813 677"/>
                            <a:gd name="T103" fmla="*/ 813 h 256"/>
                            <a:gd name="T104" fmla="+- 0 4378 3964"/>
                            <a:gd name="T105" fmla="*/ T104 w 436"/>
                            <a:gd name="T106" fmla="+- 0 876 677"/>
                            <a:gd name="T107" fmla="*/ 876 h 256"/>
                            <a:gd name="T108" fmla="+- 0 4328 3964"/>
                            <a:gd name="T109" fmla="*/ T108 w 436"/>
                            <a:gd name="T110" fmla="+- 0 919 677"/>
                            <a:gd name="T111" fmla="*/ 919 h 256"/>
                            <a:gd name="T112" fmla="+- 0 4321 3964"/>
                            <a:gd name="T113" fmla="*/ T112 w 436"/>
                            <a:gd name="T114" fmla="+- 0 923 677"/>
                            <a:gd name="T115" fmla="*/ 923 h 256"/>
                            <a:gd name="T116" fmla="+- 0 4313 3964"/>
                            <a:gd name="T117" fmla="*/ T116 w 436"/>
                            <a:gd name="T118" fmla="+- 0 926 677"/>
                            <a:gd name="T119" fmla="*/ 926 h 256"/>
                            <a:gd name="T120" fmla="+- 0 4272 3964"/>
                            <a:gd name="T121" fmla="*/ T120 w 436"/>
                            <a:gd name="T122" fmla="+- 0 932 677"/>
                            <a:gd name="T123" fmla="*/ 932 h 256"/>
                            <a:gd name="T124" fmla="+- 0 4092 3964"/>
                            <a:gd name="T125" fmla="*/ T124 w 436"/>
                            <a:gd name="T126" fmla="+- 0 932 677"/>
                            <a:gd name="T127" fmla="*/ 932 h 256"/>
                            <a:gd name="T128" fmla="+- 0 4083 3964"/>
                            <a:gd name="T129" fmla="*/ T128 w 436"/>
                            <a:gd name="T130" fmla="+- 0 932 677"/>
                            <a:gd name="T131" fmla="*/ 932 h 256"/>
                            <a:gd name="T132" fmla="+- 0 4075 3964"/>
                            <a:gd name="T133" fmla="*/ T132 w 436"/>
                            <a:gd name="T134" fmla="+- 0 932 677"/>
                            <a:gd name="T135" fmla="*/ 932 h 256"/>
                            <a:gd name="T136" fmla="+- 0 4067 3964"/>
                            <a:gd name="T137" fmla="*/ T136 w 436"/>
                            <a:gd name="T138" fmla="+- 0 930 677"/>
                            <a:gd name="T139" fmla="*/ 930 h 256"/>
                            <a:gd name="T140" fmla="+- 0 4059 3964"/>
                            <a:gd name="T141" fmla="*/ T140 w 436"/>
                            <a:gd name="T142" fmla="+- 0 928 677"/>
                            <a:gd name="T143" fmla="*/ 928 h 256"/>
                            <a:gd name="T144" fmla="+- 0 4051 3964"/>
                            <a:gd name="T145" fmla="*/ T144 w 436"/>
                            <a:gd name="T146" fmla="+- 0 926 677"/>
                            <a:gd name="T147" fmla="*/ 926 h 256"/>
                            <a:gd name="T148" fmla="+- 0 4043 3964"/>
                            <a:gd name="T149" fmla="*/ T148 w 436"/>
                            <a:gd name="T150" fmla="+- 0 923 677"/>
                            <a:gd name="T151" fmla="*/ 923 h 256"/>
                            <a:gd name="T152" fmla="+- 0 4035 3964"/>
                            <a:gd name="T153" fmla="*/ T152 w 436"/>
                            <a:gd name="T154" fmla="+- 0 919 677"/>
                            <a:gd name="T155" fmla="*/ 919 h 256"/>
                            <a:gd name="T156" fmla="+- 0 4028 3964"/>
                            <a:gd name="T157" fmla="*/ T156 w 436"/>
                            <a:gd name="T158" fmla="+- 0 915 677"/>
                            <a:gd name="T159" fmla="*/ 915 h 256"/>
                            <a:gd name="T160" fmla="+- 0 4021 3964"/>
                            <a:gd name="T161" fmla="*/ T160 w 436"/>
                            <a:gd name="T162" fmla="+- 0 911 677"/>
                            <a:gd name="T163" fmla="*/ 911 h 256"/>
                            <a:gd name="T164" fmla="+- 0 4014 3964"/>
                            <a:gd name="T165" fmla="*/ T164 w 436"/>
                            <a:gd name="T166" fmla="+- 0 906 677"/>
                            <a:gd name="T167" fmla="*/ 906 h 256"/>
                            <a:gd name="T168" fmla="+- 0 3974 3964"/>
                            <a:gd name="T169" fmla="*/ T168 w 436"/>
                            <a:gd name="T170" fmla="+- 0 854 677"/>
                            <a:gd name="T171" fmla="*/ 854 h 256"/>
                            <a:gd name="T172" fmla="+- 0 3964 3964"/>
                            <a:gd name="T173" fmla="*/ T172 w 436"/>
                            <a:gd name="T174" fmla="+- 0 813 677"/>
                            <a:gd name="T175" fmla="*/ 813 h 256"/>
                            <a:gd name="T176" fmla="+- 0 3964 3964"/>
                            <a:gd name="T177" fmla="*/ T176 w 436"/>
                            <a:gd name="T178" fmla="+- 0 805 677"/>
                            <a:gd name="T179" fmla="*/ 805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436" h="256">
                              <a:moveTo>
                                <a:pt x="0" y="128"/>
                              </a:moveTo>
                              <a:lnTo>
                                <a:pt x="0" y="119"/>
                              </a:lnTo>
                              <a:lnTo>
                                <a:pt x="1" y="111"/>
                              </a:lnTo>
                              <a:lnTo>
                                <a:pt x="3" y="103"/>
                              </a:lnTo>
                              <a:lnTo>
                                <a:pt x="4" y="95"/>
                              </a:lnTo>
                              <a:lnTo>
                                <a:pt x="37" y="38"/>
                              </a:lnTo>
                              <a:lnTo>
                                <a:pt x="43" y="32"/>
                              </a:lnTo>
                              <a:lnTo>
                                <a:pt x="50" y="26"/>
                              </a:lnTo>
                              <a:lnTo>
                                <a:pt x="57" y="22"/>
                              </a:lnTo>
                              <a:lnTo>
                                <a:pt x="64" y="17"/>
                              </a:lnTo>
                              <a:lnTo>
                                <a:pt x="119" y="0"/>
                              </a:lnTo>
                              <a:lnTo>
                                <a:pt x="128" y="0"/>
                              </a:lnTo>
                              <a:lnTo>
                                <a:pt x="308" y="0"/>
                              </a:lnTo>
                              <a:lnTo>
                                <a:pt x="316" y="0"/>
                              </a:lnTo>
                              <a:lnTo>
                                <a:pt x="324" y="1"/>
                              </a:lnTo>
                              <a:lnTo>
                                <a:pt x="333" y="3"/>
                              </a:lnTo>
                              <a:lnTo>
                                <a:pt x="341" y="4"/>
                              </a:lnTo>
                              <a:lnTo>
                                <a:pt x="398" y="38"/>
                              </a:lnTo>
                              <a:lnTo>
                                <a:pt x="426" y="79"/>
                              </a:lnTo>
                              <a:lnTo>
                                <a:pt x="429" y="87"/>
                              </a:lnTo>
                              <a:lnTo>
                                <a:pt x="431" y="95"/>
                              </a:lnTo>
                              <a:lnTo>
                                <a:pt x="433" y="103"/>
                              </a:lnTo>
                              <a:lnTo>
                                <a:pt x="434" y="111"/>
                              </a:lnTo>
                              <a:lnTo>
                                <a:pt x="435" y="119"/>
                              </a:lnTo>
                              <a:lnTo>
                                <a:pt x="435" y="128"/>
                              </a:lnTo>
                              <a:lnTo>
                                <a:pt x="435" y="136"/>
                              </a:lnTo>
                              <a:lnTo>
                                <a:pt x="414" y="199"/>
                              </a:lnTo>
                              <a:lnTo>
                                <a:pt x="364" y="242"/>
                              </a:lnTo>
                              <a:lnTo>
                                <a:pt x="357" y="246"/>
                              </a:lnTo>
                              <a:lnTo>
                                <a:pt x="349" y="249"/>
                              </a:lnTo>
                              <a:lnTo>
                                <a:pt x="308" y="255"/>
                              </a:lnTo>
                              <a:lnTo>
                                <a:pt x="128" y="255"/>
                              </a:lnTo>
                              <a:lnTo>
                                <a:pt x="119" y="255"/>
                              </a:lnTo>
                              <a:lnTo>
                                <a:pt x="111" y="255"/>
                              </a:lnTo>
                              <a:lnTo>
                                <a:pt x="103" y="253"/>
                              </a:lnTo>
                              <a:lnTo>
                                <a:pt x="95" y="251"/>
                              </a:lnTo>
                              <a:lnTo>
                                <a:pt x="87" y="249"/>
                              </a:lnTo>
                              <a:lnTo>
                                <a:pt x="79" y="246"/>
                              </a:lnTo>
                              <a:lnTo>
                                <a:pt x="71" y="242"/>
                              </a:lnTo>
                              <a:lnTo>
                                <a:pt x="64" y="238"/>
                              </a:lnTo>
                              <a:lnTo>
                                <a:pt x="57" y="234"/>
                              </a:lnTo>
                              <a:lnTo>
                                <a:pt x="50" y="229"/>
                              </a:lnTo>
                              <a:lnTo>
                                <a:pt x="10" y="177"/>
                              </a:lnTo>
                              <a:lnTo>
                                <a:pt x="0" y="136"/>
                              </a:lnTo>
                              <a:lnTo>
                                <a:pt x="0" y="128"/>
                              </a:lnTo>
                              <a:close/>
                            </a:path>
                          </a:pathLst>
                        </a:custGeom>
                        <a:noFill/>
                        <a:ln w="9529">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5E18FD" id="Freeform 432" o:spid="_x0000_s1026" style="position:absolute;margin-left:198.2pt;margin-top:33.85pt;width:21.8pt;height:12.8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" path="m,128r,-9l1,111r2,-8l4,95,37,38r6,-6l50,26r7,-4l64,17,119,r9,l308,r8,l324,1r9,2l341,4r57,34l426,79r3,8l431,95r2,8l434,111r1,8l435,128r,8l414,199r-50,43l357,246r-8,3l308,255r-180,l119,255r-8,l103,253r-8,-2l87,249r-8,-3l71,242r-7,-4l57,234r-7,-5l10,177,,136r,-8xe" filled="f" strokecolor="#bdc1c6" strokeweight=".26469mm">
                <v:path arrowok="t" o:connecttype="custom" o:connectlocs="0,511175;0,505460;635,500380;1905,495300;2540,490220;23495,454025;27305,450215;31750,446405;36195,443865;40640,440690;75565,429895;81280,429895;195580,429895;200660,429895;205740,430530;211455,431800;216535,432435;252730,454025;270510,480060;272415,485140;273685,490220;274955,495300;275590,500380;276225,505460;276225,511175;276225,516255;262890,556260;231140,583565;226695,586105;221615,588010;195580,591820;81280,591820;75565,591820;70485,591820;65405,590550;60325,589280;55245,588010;50165,586105;45085,583565;40640,581025;36195,578485;31750,575310;6350,542290;0,516255;0,511175" o:connectangles="0,0,0,0,0,0,0,0,0,0,0,0,0,0,0,0,0,0,0,0,0,0,0,0,0,0,0,0,0,0,0,0,0,0,0,0,0,0,0,0,0,0,0,0,0"/>
                <w10:wrap anchorx="page"/>
              </v:shape>
            </w:pict>
          </mc:Fallback>
        </mc:AlternateContent>
      </w:r>
      <w:r w:rsidRPr="001D7DFD">
        <w:rPr>
          <w:rFonts w:eastAsia="Roboto"/>
          <w:noProof/>
          <w:sz w:val="22"/>
          <w:szCs w:val="22"/>
          <w:lang w:val="pt-PT" w:eastAsia="en-US"/>
        </w:rPr>
        <mc:AlternateContent>
          <mc:Choice Requires="wps">
            <w:drawing>
              <wp:anchor distT="0" distB="0" distL="114300" distR="114300" simplePos="0" relativeHeight="251700224" behindDoc="1" locked="0" layoutInCell="1" allowOverlap="1" wp14:anchorId="59B35813" wp14:editId="5046C078">
                <wp:simplePos x="0" y="0"/>
                <wp:positionH relativeFrom="page">
                  <wp:posOffset>2974340</wp:posOffset>
                </wp:positionH>
                <wp:positionV relativeFrom="paragraph">
                  <wp:posOffset>429895</wp:posOffset>
                </wp:positionV>
                <wp:extent cx="276860" cy="162560"/>
                <wp:effectExtent l="12065" t="10795" r="6350" b="7620"/>
                <wp:wrapNone/>
                <wp:docPr id="284" name="Freeform 4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6860" cy="162560"/>
                        </a:xfrm>
                        <a:custGeom>
                          <a:avLst/>
                          <a:gdLst>
                            <a:gd name="T0" fmla="+- 0 4684 4684"/>
                            <a:gd name="T1" fmla="*/ T0 w 436"/>
                            <a:gd name="T2" fmla="+- 0 805 677"/>
                            <a:gd name="T3" fmla="*/ 805 h 256"/>
                            <a:gd name="T4" fmla="+- 0 4684 4684"/>
                            <a:gd name="T5" fmla="*/ T4 w 436"/>
                            <a:gd name="T6" fmla="+- 0 796 677"/>
                            <a:gd name="T7" fmla="*/ 796 h 256"/>
                            <a:gd name="T8" fmla="+- 0 4685 4684"/>
                            <a:gd name="T9" fmla="*/ T8 w 436"/>
                            <a:gd name="T10" fmla="+- 0 788 677"/>
                            <a:gd name="T11" fmla="*/ 788 h 256"/>
                            <a:gd name="T12" fmla="+- 0 4687 4684"/>
                            <a:gd name="T13" fmla="*/ T12 w 436"/>
                            <a:gd name="T14" fmla="+- 0 780 677"/>
                            <a:gd name="T15" fmla="*/ 780 h 256"/>
                            <a:gd name="T16" fmla="+- 0 4688 4684"/>
                            <a:gd name="T17" fmla="*/ T16 w 436"/>
                            <a:gd name="T18" fmla="+- 0 772 677"/>
                            <a:gd name="T19" fmla="*/ 772 h 256"/>
                            <a:gd name="T20" fmla="+- 0 4722 4684"/>
                            <a:gd name="T21" fmla="*/ T20 w 436"/>
                            <a:gd name="T22" fmla="+- 0 715 677"/>
                            <a:gd name="T23" fmla="*/ 715 h 256"/>
                            <a:gd name="T24" fmla="+- 0 4741 4684"/>
                            <a:gd name="T25" fmla="*/ T24 w 436"/>
                            <a:gd name="T26" fmla="+- 0 699 677"/>
                            <a:gd name="T27" fmla="*/ 699 h 256"/>
                            <a:gd name="T28" fmla="+- 0 4748 4684"/>
                            <a:gd name="T29" fmla="*/ T28 w 436"/>
                            <a:gd name="T30" fmla="+- 0 694 677"/>
                            <a:gd name="T31" fmla="*/ 694 h 256"/>
                            <a:gd name="T32" fmla="+- 0 4755 4684"/>
                            <a:gd name="T33" fmla="*/ T32 w 436"/>
                            <a:gd name="T34" fmla="+- 0 690 677"/>
                            <a:gd name="T35" fmla="*/ 690 h 256"/>
                            <a:gd name="T36" fmla="+- 0 4763 4684"/>
                            <a:gd name="T37" fmla="*/ T36 w 436"/>
                            <a:gd name="T38" fmla="+- 0 687 677"/>
                            <a:gd name="T39" fmla="*/ 687 h 256"/>
                            <a:gd name="T40" fmla="+- 0 4771 4684"/>
                            <a:gd name="T41" fmla="*/ T40 w 436"/>
                            <a:gd name="T42" fmla="+- 0 684 677"/>
                            <a:gd name="T43" fmla="*/ 684 h 256"/>
                            <a:gd name="T44" fmla="+- 0 4779 4684"/>
                            <a:gd name="T45" fmla="*/ T44 w 436"/>
                            <a:gd name="T46" fmla="+- 0 681 677"/>
                            <a:gd name="T47" fmla="*/ 681 h 256"/>
                            <a:gd name="T48" fmla="+- 0 4787 4684"/>
                            <a:gd name="T49" fmla="*/ T48 w 436"/>
                            <a:gd name="T50" fmla="+- 0 680 677"/>
                            <a:gd name="T51" fmla="*/ 680 h 256"/>
                            <a:gd name="T52" fmla="+- 0 4795 4684"/>
                            <a:gd name="T53" fmla="*/ T52 w 436"/>
                            <a:gd name="T54" fmla="+- 0 678 677"/>
                            <a:gd name="T55" fmla="*/ 678 h 256"/>
                            <a:gd name="T56" fmla="+- 0 4804 4684"/>
                            <a:gd name="T57" fmla="*/ T56 w 436"/>
                            <a:gd name="T58" fmla="+- 0 677 677"/>
                            <a:gd name="T59" fmla="*/ 677 h 256"/>
                            <a:gd name="T60" fmla="+- 0 4812 4684"/>
                            <a:gd name="T61" fmla="*/ T60 w 436"/>
                            <a:gd name="T62" fmla="+- 0 677 677"/>
                            <a:gd name="T63" fmla="*/ 677 h 256"/>
                            <a:gd name="T64" fmla="+- 0 4992 4684"/>
                            <a:gd name="T65" fmla="*/ T64 w 436"/>
                            <a:gd name="T66" fmla="+- 0 677 677"/>
                            <a:gd name="T67" fmla="*/ 677 h 256"/>
                            <a:gd name="T68" fmla="+- 0 5000 4684"/>
                            <a:gd name="T69" fmla="*/ T68 w 436"/>
                            <a:gd name="T70" fmla="+- 0 677 677"/>
                            <a:gd name="T71" fmla="*/ 677 h 256"/>
                            <a:gd name="T72" fmla="+- 0 5009 4684"/>
                            <a:gd name="T73" fmla="*/ T72 w 436"/>
                            <a:gd name="T74" fmla="+- 0 678 677"/>
                            <a:gd name="T75" fmla="*/ 678 h 256"/>
                            <a:gd name="T76" fmla="+- 0 5017 4684"/>
                            <a:gd name="T77" fmla="*/ T76 w 436"/>
                            <a:gd name="T78" fmla="+- 0 680 677"/>
                            <a:gd name="T79" fmla="*/ 680 h 256"/>
                            <a:gd name="T80" fmla="+- 0 5025 4684"/>
                            <a:gd name="T81" fmla="*/ T80 w 436"/>
                            <a:gd name="T82" fmla="+- 0 681 677"/>
                            <a:gd name="T83" fmla="*/ 681 h 256"/>
                            <a:gd name="T84" fmla="+- 0 5063 4684"/>
                            <a:gd name="T85" fmla="*/ T84 w 436"/>
                            <a:gd name="T86" fmla="+- 0 699 677"/>
                            <a:gd name="T87" fmla="*/ 699 h 256"/>
                            <a:gd name="T88" fmla="+- 0 5070 4684"/>
                            <a:gd name="T89" fmla="*/ T88 w 436"/>
                            <a:gd name="T90" fmla="+- 0 703 677"/>
                            <a:gd name="T91" fmla="*/ 703 h 256"/>
                            <a:gd name="T92" fmla="+- 0 5110 4684"/>
                            <a:gd name="T93" fmla="*/ T92 w 436"/>
                            <a:gd name="T94" fmla="+- 0 756 677"/>
                            <a:gd name="T95" fmla="*/ 756 h 256"/>
                            <a:gd name="T96" fmla="+- 0 5120 4684"/>
                            <a:gd name="T97" fmla="*/ T96 w 436"/>
                            <a:gd name="T98" fmla="+- 0 805 677"/>
                            <a:gd name="T99" fmla="*/ 805 h 256"/>
                            <a:gd name="T100" fmla="+- 0 5120 4684"/>
                            <a:gd name="T101" fmla="*/ T100 w 436"/>
                            <a:gd name="T102" fmla="+- 0 813 677"/>
                            <a:gd name="T103" fmla="*/ 813 h 256"/>
                            <a:gd name="T104" fmla="+- 0 5098 4684"/>
                            <a:gd name="T105" fmla="*/ T104 w 436"/>
                            <a:gd name="T106" fmla="+- 0 876 677"/>
                            <a:gd name="T107" fmla="*/ 876 h 256"/>
                            <a:gd name="T108" fmla="+- 0 5063 4684"/>
                            <a:gd name="T109" fmla="*/ T108 w 436"/>
                            <a:gd name="T110" fmla="+- 0 911 677"/>
                            <a:gd name="T111" fmla="*/ 911 h 256"/>
                            <a:gd name="T112" fmla="+- 0 5056 4684"/>
                            <a:gd name="T113" fmla="*/ T112 w 436"/>
                            <a:gd name="T114" fmla="+- 0 915 677"/>
                            <a:gd name="T115" fmla="*/ 915 h 256"/>
                            <a:gd name="T116" fmla="+- 0 5049 4684"/>
                            <a:gd name="T117" fmla="*/ T116 w 436"/>
                            <a:gd name="T118" fmla="+- 0 919 677"/>
                            <a:gd name="T119" fmla="*/ 919 h 256"/>
                            <a:gd name="T120" fmla="+- 0 5041 4684"/>
                            <a:gd name="T121" fmla="*/ T120 w 436"/>
                            <a:gd name="T122" fmla="+- 0 923 677"/>
                            <a:gd name="T123" fmla="*/ 923 h 256"/>
                            <a:gd name="T124" fmla="+- 0 5033 4684"/>
                            <a:gd name="T125" fmla="*/ T124 w 436"/>
                            <a:gd name="T126" fmla="+- 0 926 677"/>
                            <a:gd name="T127" fmla="*/ 926 h 256"/>
                            <a:gd name="T128" fmla="+- 0 4992 4684"/>
                            <a:gd name="T129" fmla="*/ T128 w 436"/>
                            <a:gd name="T130" fmla="+- 0 932 677"/>
                            <a:gd name="T131" fmla="*/ 932 h 256"/>
                            <a:gd name="T132" fmla="+- 0 4812 4684"/>
                            <a:gd name="T133" fmla="*/ T132 w 436"/>
                            <a:gd name="T134" fmla="+- 0 932 677"/>
                            <a:gd name="T135" fmla="*/ 932 h 256"/>
                            <a:gd name="T136" fmla="+- 0 4804 4684"/>
                            <a:gd name="T137" fmla="*/ T136 w 436"/>
                            <a:gd name="T138" fmla="+- 0 932 677"/>
                            <a:gd name="T139" fmla="*/ 932 h 256"/>
                            <a:gd name="T140" fmla="+- 0 4795 4684"/>
                            <a:gd name="T141" fmla="*/ T140 w 436"/>
                            <a:gd name="T142" fmla="+- 0 932 677"/>
                            <a:gd name="T143" fmla="*/ 932 h 256"/>
                            <a:gd name="T144" fmla="+- 0 4787 4684"/>
                            <a:gd name="T145" fmla="*/ T144 w 436"/>
                            <a:gd name="T146" fmla="+- 0 930 677"/>
                            <a:gd name="T147" fmla="*/ 930 h 256"/>
                            <a:gd name="T148" fmla="+- 0 4779 4684"/>
                            <a:gd name="T149" fmla="*/ T148 w 436"/>
                            <a:gd name="T150" fmla="+- 0 928 677"/>
                            <a:gd name="T151" fmla="*/ 928 h 256"/>
                            <a:gd name="T152" fmla="+- 0 4771 4684"/>
                            <a:gd name="T153" fmla="*/ T152 w 436"/>
                            <a:gd name="T154" fmla="+- 0 926 677"/>
                            <a:gd name="T155" fmla="*/ 926 h 256"/>
                            <a:gd name="T156" fmla="+- 0 4763 4684"/>
                            <a:gd name="T157" fmla="*/ T156 w 436"/>
                            <a:gd name="T158" fmla="+- 0 923 677"/>
                            <a:gd name="T159" fmla="*/ 923 h 256"/>
                            <a:gd name="T160" fmla="+- 0 4755 4684"/>
                            <a:gd name="T161" fmla="*/ T160 w 436"/>
                            <a:gd name="T162" fmla="+- 0 919 677"/>
                            <a:gd name="T163" fmla="*/ 919 h 256"/>
                            <a:gd name="T164" fmla="+- 0 4748 4684"/>
                            <a:gd name="T165" fmla="*/ T164 w 436"/>
                            <a:gd name="T166" fmla="+- 0 915 677"/>
                            <a:gd name="T167" fmla="*/ 915 h 256"/>
                            <a:gd name="T168" fmla="+- 0 4741 4684"/>
                            <a:gd name="T169" fmla="*/ T168 w 436"/>
                            <a:gd name="T170" fmla="+- 0 911 677"/>
                            <a:gd name="T171" fmla="*/ 911 h 256"/>
                            <a:gd name="T172" fmla="+- 0 4734 4684"/>
                            <a:gd name="T173" fmla="*/ T172 w 436"/>
                            <a:gd name="T174" fmla="+- 0 906 677"/>
                            <a:gd name="T175" fmla="*/ 906 h 256"/>
                            <a:gd name="T176" fmla="+- 0 4694 4684"/>
                            <a:gd name="T177" fmla="*/ T176 w 436"/>
                            <a:gd name="T178" fmla="+- 0 854 677"/>
                            <a:gd name="T179" fmla="*/ 854 h 256"/>
                            <a:gd name="T180" fmla="+- 0 4684 4684"/>
                            <a:gd name="T181" fmla="*/ T180 w 436"/>
                            <a:gd name="T182" fmla="+- 0 813 677"/>
                            <a:gd name="T183" fmla="*/ 813 h 256"/>
                            <a:gd name="T184" fmla="+- 0 4684 4684"/>
                            <a:gd name="T185" fmla="*/ T184 w 436"/>
                            <a:gd name="T186" fmla="+- 0 805 677"/>
                            <a:gd name="T187" fmla="*/ 805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436" h="256">
                              <a:moveTo>
                                <a:pt x="0" y="128"/>
                              </a:moveTo>
                              <a:lnTo>
                                <a:pt x="0" y="119"/>
                              </a:lnTo>
                              <a:lnTo>
                                <a:pt x="1" y="111"/>
                              </a:lnTo>
                              <a:lnTo>
                                <a:pt x="3" y="103"/>
                              </a:lnTo>
                              <a:lnTo>
                                <a:pt x="4" y="95"/>
                              </a:lnTo>
                              <a:lnTo>
                                <a:pt x="38" y="38"/>
                              </a:lnTo>
                              <a:lnTo>
                                <a:pt x="57" y="22"/>
                              </a:lnTo>
                              <a:lnTo>
                                <a:pt x="64" y="17"/>
                              </a:lnTo>
                              <a:lnTo>
                                <a:pt x="71" y="13"/>
                              </a:lnTo>
                              <a:lnTo>
                                <a:pt x="79" y="10"/>
                              </a:lnTo>
                              <a:lnTo>
                                <a:pt x="87" y="7"/>
                              </a:lnTo>
                              <a:lnTo>
                                <a:pt x="95" y="4"/>
                              </a:lnTo>
                              <a:lnTo>
                                <a:pt x="103" y="3"/>
                              </a:lnTo>
                              <a:lnTo>
                                <a:pt x="111" y="1"/>
                              </a:lnTo>
                              <a:lnTo>
                                <a:pt x="120" y="0"/>
                              </a:lnTo>
                              <a:lnTo>
                                <a:pt x="128" y="0"/>
                              </a:lnTo>
                              <a:lnTo>
                                <a:pt x="308" y="0"/>
                              </a:lnTo>
                              <a:lnTo>
                                <a:pt x="316" y="0"/>
                              </a:lnTo>
                              <a:lnTo>
                                <a:pt x="325" y="1"/>
                              </a:lnTo>
                              <a:lnTo>
                                <a:pt x="333" y="3"/>
                              </a:lnTo>
                              <a:lnTo>
                                <a:pt x="341" y="4"/>
                              </a:lnTo>
                              <a:lnTo>
                                <a:pt x="379" y="22"/>
                              </a:lnTo>
                              <a:lnTo>
                                <a:pt x="386" y="26"/>
                              </a:lnTo>
                              <a:lnTo>
                                <a:pt x="426" y="79"/>
                              </a:lnTo>
                              <a:lnTo>
                                <a:pt x="436" y="128"/>
                              </a:lnTo>
                              <a:lnTo>
                                <a:pt x="436" y="136"/>
                              </a:lnTo>
                              <a:lnTo>
                                <a:pt x="414" y="199"/>
                              </a:lnTo>
                              <a:lnTo>
                                <a:pt x="379" y="234"/>
                              </a:lnTo>
                              <a:lnTo>
                                <a:pt x="372" y="238"/>
                              </a:lnTo>
                              <a:lnTo>
                                <a:pt x="365" y="242"/>
                              </a:lnTo>
                              <a:lnTo>
                                <a:pt x="357" y="246"/>
                              </a:lnTo>
                              <a:lnTo>
                                <a:pt x="349" y="249"/>
                              </a:lnTo>
                              <a:lnTo>
                                <a:pt x="308" y="255"/>
                              </a:lnTo>
                              <a:lnTo>
                                <a:pt x="128" y="255"/>
                              </a:lnTo>
                              <a:lnTo>
                                <a:pt x="120" y="255"/>
                              </a:lnTo>
                              <a:lnTo>
                                <a:pt x="111" y="255"/>
                              </a:lnTo>
                              <a:lnTo>
                                <a:pt x="103" y="253"/>
                              </a:lnTo>
                              <a:lnTo>
                                <a:pt x="95" y="251"/>
                              </a:lnTo>
                              <a:lnTo>
                                <a:pt x="87" y="249"/>
                              </a:lnTo>
                              <a:lnTo>
                                <a:pt x="79" y="246"/>
                              </a:lnTo>
                              <a:lnTo>
                                <a:pt x="71" y="242"/>
                              </a:lnTo>
                              <a:lnTo>
                                <a:pt x="64" y="238"/>
                              </a:lnTo>
                              <a:lnTo>
                                <a:pt x="57" y="234"/>
                              </a:lnTo>
                              <a:lnTo>
                                <a:pt x="50" y="229"/>
                              </a:lnTo>
                              <a:lnTo>
                                <a:pt x="10" y="177"/>
                              </a:lnTo>
                              <a:lnTo>
                                <a:pt x="0" y="136"/>
                              </a:lnTo>
                              <a:lnTo>
                                <a:pt x="0" y="128"/>
                              </a:lnTo>
                              <a:close/>
                            </a:path>
                          </a:pathLst>
                        </a:custGeom>
                        <a:noFill/>
                        <a:ln w="9529">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6FFC49" id="Freeform 433" o:spid="_x0000_s1026" style="position:absolute;margin-left:234.2pt;margin-top:33.85pt;width:21.8pt;height:12.8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" path="m,128r,-9l1,111r2,-8l4,95,38,38,57,22r7,-5l71,13r8,-3l87,7,95,4r8,-1l111,1,120,r8,l308,r8,l325,1r8,2l341,4r38,18l386,26r40,53l436,128r,8l414,199r-35,35l372,238r-7,4l357,246r-8,3l308,255r-180,l120,255r-9,l103,253r-8,-2l87,249r-8,-3l71,242r-7,-4l57,234r-7,-5l10,177,,136r,-8xe" filled="f" strokecolor="#bdc1c6" strokeweight=".26469mm">
                <v:path arrowok="t" o:connecttype="custom" o:connectlocs="0,511175;0,505460;635,500380;1905,495300;2540,490220;24130,454025;36195,443865;40640,440690;45085,438150;50165,436245;55245,434340;60325,432435;65405,431800;70485,430530;76200,429895;81280,429895;195580,429895;200660,429895;206375,430530;211455,431800;216535,432435;240665,443865;245110,446405;270510,480060;276860,511175;276860,516255;262890,556260;240665,578485;236220,581025;231775,583565;226695,586105;221615,588010;195580,591820;81280,591820;76200,591820;70485,591820;65405,590550;60325,589280;55245,588010;50165,586105;45085,583565;40640,581025;36195,578485;31750,575310;6350,542290;0,516255;0,511175" o:connectangles="0,0,0,0,0,0,0,0,0,0,0,0,0,0,0,0,0,0,0,0,0,0,0,0,0,0,0,0,0,0,0,0,0,0,0,0,0,0,0,0,0,0,0,0,0,0,0"/>
                <w10:wrap anchorx="page"/>
              </v:shape>
            </w:pict>
          </mc:Fallback>
        </mc:AlternateContent>
      </w:r>
      <w:r w:rsidRPr="001D7DFD">
        <w:rPr>
          <w:rFonts w:eastAsia="Roboto"/>
          <w:noProof/>
          <w:sz w:val="22"/>
          <w:szCs w:val="22"/>
          <w:lang w:val="pt-PT" w:eastAsia="en-US"/>
        </w:rPr>
        <mc:AlternateContent>
          <mc:Choice Requires="wps">
            <w:drawing>
              <wp:anchor distT="0" distB="0" distL="114300" distR="114300" simplePos="0" relativeHeight="251701248" behindDoc="1" locked="0" layoutInCell="1" allowOverlap="1" wp14:anchorId="4552A731" wp14:editId="0EE4D659">
                <wp:simplePos x="0" y="0"/>
                <wp:positionH relativeFrom="page">
                  <wp:posOffset>3432175</wp:posOffset>
                </wp:positionH>
                <wp:positionV relativeFrom="paragraph">
                  <wp:posOffset>429895</wp:posOffset>
                </wp:positionV>
                <wp:extent cx="276860" cy="162560"/>
                <wp:effectExtent l="12700" t="10795" r="5715" b="7620"/>
                <wp:wrapNone/>
                <wp:docPr id="283" name="Freeform 4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6860" cy="162560"/>
                        </a:xfrm>
                        <a:custGeom>
                          <a:avLst/>
                          <a:gdLst>
                            <a:gd name="T0" fmla="+- 0 5405 5405"/>
                            <a:gd name="T1" fmla="*/ T0 w 436"/>
                            <a:gd name="T2" fmla="+- 0 805 677"/>
                            <a:gd name="T3" fmla="*/ 805 h 256"/>
                            <a:gd name="T4" fmla="+- 0 5405 5405"/>
                            <a:gd name="T5" fmla="*/ T4 w 436"/>
                            <a:gd name="T6" fmla="+- 0 796 677"/>
                            <a:gd name="T7" fmla="*/ 796 h 256"/>
                            <a:gd name="T8" fmla="+- 0 5406 5405"/>
                            <a:gd name="T9" fmla="*/ T8 w 436"/>
                            <a:gd name="T10" fmla="+- 0 788 677"/>
                            <a:gd name="T11" fmla="*/ 788 h 256"/>
                            <a:gd name="T12" fmla="+- 0 5407 5405"/>
                            <a:gd name="T13" fmla="*/ T12 w 436"/>
                            <a:gd name="T14" fmla="+- 0 780 677"/>
                            <a:gd name="T15" fmla="*/ 780 h 256"/>
                            <a:gd name="T16" fmla="+- 0 5409 5405"/>
                            <a:gd name="T17" fmla="*/ T16 w 436"/>
                            <a:gd name="T18" fmla="+- 0 772 677"/>
                            <a:gd name="T19" fmla="*/ 772 h 256"/>
                            <a:gd name="T20" fmla="+- 0 5442 5405"/>
                            <a:gd name="T21" fmla="*/ T20 w 436"/>
                            <a:gd name="T22" fmla="+- 0 715 677"/>
                            <a:gd name="T23" fmla="*/ 715 h 256"/>
                            <a:gd name="T24" fmla="+- 0 5448 5405"/>
                            <a:gd name="T25" fmla="*/ T24 w 436"/>
                            <a:gd name="T26" fmla="+- 0 709 677"/>
                            <a:gd name="T27" fmla="*/ 709 h 256"/>
                            <a:gd name="T28" fmla="+- 0 5454 5405"/>
                            <a:gd name="T29" fmla="*/ T28 w 436"/>
                            <a:gd name="T30" fmla="+- 0 703 677"/>
                            <a:gd name="T31" fmla="*/ 703 h 256"/>
                            <a:gd name="T32" fmla="+- 0 5461 5405"/>
                            <a:gd name="T33" fmla="*/ T32 w 436"/>
                            <a:gd name="T34" fmla="+- 0 699 677"/>
                            <a:gd name="T35" fmla="*/ 699 h 256"/>
                            <a:gd name="T36" fmla="+- 0 5468 5405"/>
                            <a:gd name="T37" fmla="*/ T36 w 436"/>
                            <a:gd name="T38" fmla="+- 0 694 677"/>
                            <a:gd name="T39" fmla="*/ 694 h 256"/>
                            <a:gd name="T40" fmla="+- 0 5524 5405"/>
                            <a:gd name="T41" fmla="*/ T40 w 436"/>
                            <a:gd name="T42" fmla="+- 0 677 677"/>
                            <a:gd name="T43" fmla="*/ 677 h 256"/>
                            <a:gd name="T44" fmla="+- 0 5532 5405"/>
                            <a:gd name="T45" fmla="*/ T44 w 436"/>
                            <a:gd name="T46" fmla="+- 0 677 677"/>
                            <a:gd name="T47" fmla="*/ 677 h 256"/>
                            <a:gd name="T48" fmla="+- 0 5712 5405"/>
                            <a:gd name="T49" fmla="*/ T48 w 436"/>
                            <a:gd name="T50" fmla="+- 0 677 677"/>
                            <a:gd name="T51" fmla="*/ 677 h 256"/>
                            <a:gd name="T52" fmla="+- 0 5721 5405"/>
                            <a:gd name="T53" fmla="*/ T52 w 436"/>
                            <a:gd name="T54" fmla="+- 0 677 677"/>
                            <a:gd name="T55" fmla="*/ 677 h 256"/>
                            <a:gd name="T56" fmla="+- 0 5729 5405"/>
                            <a:gd name="T57" fmla="*/ T56 w 436"/>
                            <a:gd name="T58" fmla="+- 0 678 677"/>
                            <a:gd name="T59" fmla="*/ 678 h 256"/>
                            <a:gd name="T60" fmla="+- 0 5737 5405"/>
                            <a:gd name="T61" fmla="*/ T60 w 436"/>
                            <a:gd name="T62" fmla="+- 0 680 677"/>
                            <a:gd name="T63" fmla="*/ 680 h 256"/>
                            <a:gd name="T64" fmla="+- 0 5745 5405"/>
                            <a:gd name="T65" fmla="*/ T64 w 436"/>
                            <a:gd name="T66" fmla="+- 0 681 677"/>
                            <a:gd name="T67" fmla="*/ 681 h 256"/>
                            <a:gd name="T68" fmla="+- 0 5783 5405"/>
                            <a:gd name="T69" fmla="*/ T68 w 436"/>
                            <a:gd name="T70" fmla="+- 0 699 677"/>
                            <a:gd name="T71" fmla="*/ 699 h 256"/>
                            <a:gd name="T72" fmla="+- 0 5790 5405"/>
                            <a:gd name="T73" fmla="*/ T72 w 436"/>
                            <a:gd name="T74" fmla="+- 0 703 677"/>
                            <a:gd name="T75" fmla="*/ 703 h 256"/>
                            <a:gd name="T76" fmla="+- 0 5830 5405"/>
                            <a:gd name="T77" fmla="*/ T76 w 436"/>
                            <a:gd name="T78" fmla="+- 0 756 677"/>
                            <a:gd name="T79" fmla="*/ 756 h 256"/>
                            <a:gd name="T80" fmla="+- 0 5840 5405"/>
                            <a:gd name="T81" fmla="*/ T80 w 436"/>
                            <a:gd name="T82" fmla="+- 0 796 677"/>
                            <a:gd name="T83" fmla="*/ 796 h 256"/>
                            <a:gd name="T84" fmla="+- 0 5840 5405"/>
                            <a:gd name="T85" fmla="*/ T84 w 436"/>
                            <a:gd name="T86" fmla="+- 0 805 677"/>
                            <a:gd name="T87" fmla="*/ 805 h 256"/>
                            <a:gd name="T88" fmla="+- 0 5840 5405"/>
                            <a:gd name="T89" fmla="*/ T88 w 436"/>
                            <a:gd name="T90" fmla="+- 0 813 677"/>
                            <a:gd name="T91" fmla="*/ 813 h 256"/>
                            <a:gd name="T92" fmla="+- 0 5818 5405"/>
                            <a:gd name="T93" fmla="*/ T92 w 436"/>
                            <a:gd name="T94" fmla="+- 0 876 677"/>
                            <a:gd name="T95" fmla="*/ 876 h 256"/>
                            <a:gd name="T96" fmla="+- 0 5783 5405"/>
                            <a:gd name="T97" fmla="*/ T96 w 436"/>
                            <a:gd name="T98" fmla="+- 0 911 677"/>
                            <a:gd name="T99" fmla="*/ 911 h 256"/>
                            <a:gd name="T100" fmla="+- 0 5776 5405"/>
                            <a:gd name="T101" fmla="*/ T100 w 436"/>
                            <a:gd name="T102" fmla="+- 0 915 677"/>
                            <a:gd name="T103" fmla="*/ 915 h 256"/>
                            <a:gd name="T104" fmla="+- 0 5769 5405"/>
                            <a:gd name="T105" fmla="*/ T104 w 436"/>
                            <a:gd name="T106" fmla="+- 0 919 677"/>
                            <a:gd name="T107" fmla="*/ 919 h 256"/>
                            <a:gd name="T108" fmla="+- 0 5761 5405"/>
                            <a:gd name="T109" fmla="*/ T108 w 436"/>
                            <a:gd name="T110" fmla="+- 0 923 677"/>
                            <a:gd name="T111" fmla="*/ 923 h 256"/>
                            <a:gd name="T112" fmla="+- 0 5753 5405"/>
                            <a:gd name="T113" fmla="*/ T112 w 436"/>
                            <a:gd name="T114" fmla="+- 0 926 677"/>
                            <a:gd name="T115" fmla="*/ 926 h 256"/>
                            <a:gd name="T116" fmla="+- 0 5712 5405"/>
                            <a:gd name="T117" fmla="*/ T116 w 436"/>
                            <a:gd name="T118" fmla="+- 0 932 677"/>
                            <a:gd name="T119" fmla="*/ 932 h 256"/>
                            <a:gd name="T120" fmla="+- 0 5532 5405"/>
                            <a:gd name="T121" fmla="*/ T120 w 436"/>
                            <a:gd name="T122" fmla="+- 0 932 677"/>
                            <a:gd name="T123" fmla="*/ 932 h 256"/>
                            <a:gd name="T124" fmla="+- 0 5524 5405"/>
                            <a:gd name="T125" fmla="*/ T124 w 436"/>
                            <a:gd name="T126" fmla="+- 0 932 677"/>
                            <a:gd name="T127" fmla="*/ 932 h 256"/>
                            <a:gd name="T128" fmla="+- 0 5516 5405"/>
                            <a:gd name="T129" fmla="*/ T128 w 436"/>
                            <a:gd name="T130" fmla="+- 0 932 677"/>
                            <a:gd name="T131" fmla="*/ 932 h 256"/>
                            <a:gd name="T132" fmla="+- 0 5507 5405"/>
                            <a:gd name="T133" fmla="*/ T132 w 436"/>
                            <a:gd name="T134" fmla="+- 0 930 677"/>
                            <a:gd name="T135" fmla="*/ 930 h 256"/>
                            <a:gd name="T136" fmla="+- 0 5499 5405"/>
                            <a:gd name="T137" fmla="*/ T136 w 436"/>
                            <a:gd name="T138" fmla="+- 0 928 677"/>
                            <a:gd name="T139" fmla="*/ 928 h 256"/>
                            <a:gd name="T140" fmla="+- 0 5491 5405"/>
                            <a:gd name="T141" fmla="*/ T140 w 436"/>
                            <a:gd name="T142" fmla="+- 0 926 677"/>
                            <a:gd name="T143" fmla="*/ 926 h 256"/>
                            <a:gd name="T144" fmla="+- 0 5483 5405"/>
                            <a:gd name="T145" fmla="*/ T144 w 436"/>
                            <a:gd name="T146" fmla="+- 0 923 677"/>
                            <a:gd name="T147" fmla="*/ 923 h 256"/>
                            <a:gd name="T148" fmla="+- 0 5476 5405"/>
                            <a:gd name="T149" fmla="*/ T148 w 436"/>
                            <a:gd name="T150" fmla="+- 0 919 677"/>
                            <a:gd name="T151" fmla="*/ 919 h 256"/>
                            <a:gd name="T152" fmla="+- 0 5468 5405"/>
                            <a:gd name="T153" fmla="*/ T152 w 436"/>
                            <a:gd name="T154" fmla="+- 0 915 677"/>
                            <a:gd name="T155" fmla="*/ 915 h 256"/>
                            <a:gd name="T156" fmla="+- 0 5461 5405"/>
                            <a:gd name="T157" fmla="*/ T156 w 436"/>
                            <a:gd name="T158" fmla="+- 0 911 677"/>
                            <a:gd name="T159" fmla="*/ 911 h 256"/>
                            <a:gd name="T160" fmla="+- 0 5454 5405"/>
                            <a:gd name="T161" fmla="*/ T160 w 436"/>
                            <a:gd name="T162" fmla="+- 0 906 677"/>
                            <a:gd name="T163" fmla="*/ 906 h 256"/>
                            <a:gd name="T164" fmla="+- 0 5414 5405"/>
                            <a:gd name="T165" fmla="*/ T164 w 436"/>
                            <a:gd name="T166" fmla="+- 0 854 677"/>
                            <a:gd name="T167" fmla="*/ 854 h 256"/>
                            <a:gd name="T168" fmla="+- 0 5405 5405"/>
                            <a:gd name="T169" fmla="*/ T168 w 436"/>
                            <a:gd name="T170" fmla="+- 0 813 677"/>
                            <a:gd name="T171" fmla="*/ 813 h 256"/>
                            <a:gd name="T172" fmla="+- 0 5405 5405"/>
                            <a:gd name="T173" fmla="*/ T172 w 436"/>
                            <a:gd name="T174" fmla="+- 0 805 677"/>
                            <a:gd name="T175" fmla="*/ 805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36" h="256">
                              <a:moveTo>
                                <a:pt x="0" y="128"/>
                              </a:moveTo>
                              <a:lnTo>
                                <a:pt x="0" y="119"/>
                              </a:lnTo>
                              <a:lnTo>
                                <a:pt x="1" y="111"/>
                              </a:lnTo>
                              <a:lnTo>
                                <a:pt x="2" y="103"/>
                              </a:lnTo>
                              <a:lnTo>
                                <a:pt x="4" y="95"/>
                              </a:lnTo>
                              <a:lnTo>
                                <a:pt x="37" y="38"/>
                              </a:lnTo>
                              <a:lnTo>
                                <a:pt x="43" y="32"/>
                              </a:lnTo>
                              <a:lnTo>
                                <a:pt x="49" y="26"/>
                              </a:lnTo>
                              <a:lnTo>
                                <a:pt x="56" y="22"/>
                              </a:lnTo>
                              <a:lnTo>
                                <a:pt x="63" y="17"/>
                              </a:lnTo>
                              <a:lnTo>
                                <a:pt x="119" y="0"/>
                              </a:lnTo>
                              <a:lnTo>
                                <a:pt x="127" y="0"/>
                              </a:lnTo>
                              <a:lnTo>
                                <a:pt x="307" y="0"/>
                              </a:lnTo>
                              <a:lnTo>
                                <a:pt x="316" y="0"/>
                              </a:lnTo>
                              <a:lnTo>
                                <a:pt x="324" y="1"/>
                              </a:lnTo>
                              <a:lnTo>
                                <a:pt x="332" y="3"/>
                              </a:lnTo>
                              <a:lnTo>
                                <a:pt x="340" y="4"/>
                              </a:lnTo>
                              <a:lnTo>
                                <a:pt x="378" y="22"/>
                              </a:lnTo>
                              <a:lnTo>
                                <a:pt x="385" y="26"/>
                              </a:lnTo>
                              <a:lnTo>
                                <a:pt x="425" y="79"/>
                              </a:lnTo>
                              <a:lnTo>
                                <a:pt x="435" y="119"/>
                              </a:lnTo>
                              <a:lnTo>
                                <a:pt x="435" y="128"/>
                              </a:lnTo>
                              <a:lnTo>
                                <a:pt x="435" y="136"/>
                              </a:lnTo>
                              <a:lnTo>
                                <a:pt x="413" y="199"/>
                              </a:lnTo>
                              <a:lnTo>
                                <a:pt x="378" y="234"/>
                              </a:lnTo>
                              <a:lnTo>
                                <a:pt x="371" y="238"/>
                              </a:lnTo>
                              <a:lnTo>
                                <a:pt x="364" y="242"/>
                              </a:lnTo>
                              <a:lnTo>
                                <a:pt x="356" y="246"/>
                              </a:lnTo>
                              <a:lnTo>
                                <a:pt x="348" y="249"/>
                              </a:lnTo>
                              <a:lnTo>
                                <a:pt x="307" y="255"/>
                              </a:lnTo>
                              <a:lnTo>
                                <a:pt x="127" y="255"/>
                              </a:lnTo>
                              <a:lnTo>
                                <a:pt x="119" y="255"/>
                              </a:lnTo>
                              <a:lnTo>
                                <a:pt x="111" y="255"/>
                              </a:lnTo>
                              <a:lnTo>
                                <a:pt x="102" y="253"/>
                              </a:lnTo>
                              <a:lnTo>
                                <a:pt x="94" y="251"/>
                              </a:lnTo>
                              <a:lnTo>
                                <a:pt x="86" y="249"/>
                              </a:lnTo>
                              <a:lnTo>
                                <a:pt x="78" y="246"/>
                              </a:lnTo>
                              <a:lnTo>
                                <a:pt x="71" y="242"/>
                              </a:lnTo>
                              <a:lnTo>
                                <a:pt x="63" y="238"/>
                              </a:lnTo>
                              <a:lnTo>
                                <a:pt x="56" y="234"/>
                              </a:lnTo>
                              <a:lnTo>
                                <a:pt x="49" y="229"/>
                              </a:lnTo>
                              <a:lnTo>
                                <a:pt x="9" y="177"/>
                              </a:lnTo>
                              <a:lnTo>
                                <a:pt x="0" y="136"/>
                              </a:lnTo>
                              <a:lnTo>
                                <a:pt x="0" y="128"/>
                              </a:lnTo>
                              <a:close/>
                            </a:path>
                          </a:pathLst>
                        </a:custGeom>
                        <a:noFill/>
                        <a:ln w="9529">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49A9A4" id="Freeform 434" o:spid="_x0000_s1026" style="position:absolute;margin-left:270.25pt;margin-top:33.85pt;width:21.8pt;height:12.8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" path="m,128r,-9l1,111r1,-8l4,95,37,38r6,-6l49,26r7,-4l63,17,119,r8,l307,r9,l324,1r8,2l340,4r38,18l385,26r40,53l435,119r,9l435,136r-22,63l378,234r-7,4l364,242r-8,4l348,249r-41,6l127,255r-8,l111,255r-9,-2l94,251r-8,-2l78,246r-7,-4l63,238r-7,-4l49,229,9,177,,136r,-8xe" filled="f" strokecolor="#bdc1c6" strokeweight=".26469mm">
                <v:path arrowok="t" o:connecttype="custom" o:connectlocs="0,511175;0,505460;635,500380;1270,495300;2540,490220;23495,454025;27305,450215;31115,446405;35560,443865;40005,440690;75565,429895;80645,429895;194945,429895;200660,429895;205740,430530;210820,431800;215900,432435;240030,443865;244475,446405;269875,480060;276225,505460;276225,511175;276225,516255;262255,556260;240030,578485;235585,581025;231140,583565;226060,586105;220980,588010;194945,591820;80645,591820;75565,591820;70485,591820;64770,590550;59690,589280;54610,588010;49530,586105;45085,583565;40005,581025;35560,578485;31115,575310;5715,542290;0,516255;0,511175" o:connectangles="0,0,0,0,0,0,0,0,0,0,0,0,0,0,0,0,0,0,0,0,0,0,0,0,0,0,0,0,0,0,0,0,0,0,0,0,0,0,0,0,0,0,0,0"/>
                <w10:wrap anchorx="page"/>
              </v:shape>
            </w:pict>
          </mc:Fallback>
        </mc:AlternateContent>
      </w:r>
      <w:r w:rsidRPr="001D7DFD">
        <w:rPr>
          <w:rFonts w:eastAsia="Roboto"/>
          <w:noProof/>
          <w:sz w:val="22"/>
          <w:szCs w:val="22"/>
          <w:lang w:val="pt-PT" w:eastAsia="en-US"/>
        </w:rPr>
        <mc:AlternateContent>
          <mc:Choice Requires="wps">
            <w:drawing>
              <wp:anchor distT="0" distB="0" distL="114300" distR="114300" simplePos="0" relativeHeight="251702272" behindDoc="1" locked="0" layoutInCell="1" allowOverlap="1" wp14:anchorId="7BFFDC1C" wp14:editId="21AC1ED3">
                <wp:simplePos x="0" y="0"/>
                <wp:positionH relativeFrom="page">
                  <wp:posOffset>3889375</wp:posOffset>
                </wp:positionH>
                <wp:positionV relativeFrom="paragraph">
                  <wp:posOffset>429895</wp:posOffset>
                </wp:positionV>
                <wp:extent cx="276860" cy="162560"/>
                <wp:effectExtent l="12700" t="10795" r="5715" b="7620"/>
                <wp:wrapNone/>
                <wp:docPr id="282" name="Freeform 4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6860" cy="162560"/>
                        </a:xfrm>
                        <a:custGeom>
                          <a:avLst/>
                          <a:gdLst>
                            <a:gd name="T0" fmla="+- 0 6125 6125"/>
                            <a:gd name="T1" fmla="*/ T0 w 436"/>
                            <a:gd name="T2" fmla="+- 0 805 677"/>
                            <a:gd name="T3" fmla="*/ 805 h 256"/>
                            <a:gd name="T4" fmla="+- 0 6125 6125"/>
                            <a:gd name="T5" fmla="*/ T4 w 436"/>
                            <a:gd name="T6" fmla="+- 0 796 677"/>
                            <a:gd name="T7" fmla="*/ 796 h 256"/>
                            <a:gd name="T8" fmla="+- 0 6126 6125"/>
                            <a:gd name="T9" fmla="*/ T8 w 436"/>
                            <a:gd name="T10" fmla="+- 0 788 677"/>
                            <a:gd name="T11" fmla="*/ 788 h 256"/>
                            <a:gd name="T12" fmla="+- 0 6128 6125"/>
                            <a:gd name="T13" fmla="*/ T12 w 436"/>
                            <a:gd name="T14" fmla="+- 0 780 677"/>
                            <a:gd name="T15" fmla="*/ 780 h 256"/>
                            <a:gd name="T16" fmla="+- 0 6129 6125"/>
                            <a:gd name="T17" fmla="*/ T16 w 436"/>
                            <a:gd name="T18" fmla="+- 0 772 677"/>
                            <a:gd name="T19" fmla="*/ 772 h 256"/>
                            <a:gd name="T20" fmla="+- 0 6132 6125"/>
                            <a:gd name="T21" fmla="*/ T20 w 436"/>
                            <a:gd name="T22" fmla="+- 0 764 677"/>
                            <a:gd name="T23" fmla="*/ 764 h 256"/>
                            <a:gd name="T24" fmla="+- 0 6135 6125"/>
                            <a:gd name="T25" fmla="*/ T24 w 436"/>
                            <a:gd name="T26" fmla="+- 0 756 677"/>
                            <a:gd name="T27" fmla="*/ 756 h 256"/>
                            <a:gd name="T28" fmla="+- 0 6138 6125"/>
                            <a:gd name="T29" fmla="*/ T28 w 436"/>
                            <a:gd name="T30" fmla="+- 0 748 677"/>
                            <a:gd name="T31" fmla="*/ 748 h 256"/>
                            <a:gd name="T32" fmla="+- 0 6182 6125"/>
                            <a:gd name="T33" fmla="*/ T32 w 436"/>
                            <a:gd name="T34" fmla="+- 0 699 677"/>
                            <a:gd name="T35" fmla="*/ 699 h 256"/>
                            <a:gd name="T36" fmla="+- 0 6189 6125"/>
                            <a:gd name="T37" fmla="*/ T36 w 436"/>
                            <a:gd name="T38" fmla="+- 0 694 677"/>
                            <a:gd name="T39" fmla="*/ 694 h 256"/>
                            <a:gd name="T40" fmla="+- 0 6228 6125"/>
                            <a:gd name="T41" fmla="*/ T40 w 436"/>
                            <a:gd name="T42" fmla="+- 0 680 677"/>
                            <a:gd name="T43" fmla="*/ 680 h 256"/>
                            <a:gd name="T44" fmla="+- 0 6236 6125"/>
                            <a:gd name="T45" fmla="*/ T44 w 436"/>
                            <a:gd name="T46" fmla="+- 0 678 677"/>
                            <a:gd name="T47" fmla="*/ 678 h 256"/>
                            <a:gd name="T48" fmla="+- 0 6244 6125"/>
                            <a:gd name="T49" fmla="*/ T48 w 436"/>
                            <a:gd name="T50" fmla="+- 0 677 677"/>
                            <a:gd name="T51" fmla="*/ 677 h 256"/>
                            <a:gd name="T52" fmla="+- 0 6253 6125"/>
                            <a:gd name="T53" fmla="*/ T52 w 436"/>
                            <a:gd name="T54" fmla="+- 0 677 677"/>
                            <a:gd name="T55" fmla="*/ 677 h 256"/>
                            <a:gd name="T56" fmla="+- 0 6433 6125"/>
                            <a:gd name="T57" fmla="*/ T56 w 436"/>
                            <a:gd name="T58" fmla="+- 0 677 677"/>
                            <a:gd name="T59" fmla="*/ 677 h 256"/>
                            <a:gd name="T60" fmla="+- 0 6441 6125"/>
                            <a:gd name="T61" fmla="*/ T60 w 436"/>
                            <a:gd name="T62" fmla="+- 0 677 677"/>
                            <a:gd name="T63" fmla="*/ 677 h 256"/>
                            <a:gd name="T64" fmla="+- 0 6449 6125"/>
                            <a:gd name="T65" fmla="*/ T64 w 436"/>
                            <a:gd name="T66" fmla="+- 0 678 677"/>
                            <a:gd name="T67" fmla="*/ 678 h 256"/>
                            <a:gd name="T68" fmla="+- 0 6458 6125"/>
                            <a:gd name="T69" fmla="*/ T68 w 436"/>
                            <a:gd name="T70" fmla="+- 0 680 677"/>
                            <a:gd name="T71" fmla="*/ 680 h 256"/>
                            <a:gd name="T72" fmla="+- 0 6466 6125"/>
                            <a:gd name="T73" fmla="*/ T72 w 436"/>
                            <a:gd name="T74" fmla="+- 0 681 677"/>
                            <a:gd name="T75" fmla="*/ 681 h 256"/>
                            <a:gd name="T76" fmla="+- 0 6504 6125"/>
                            <a:gd name="T77" fmla="*/ T76 w 436"/>
                            <a:gd name="T78" fmla="+- 0 699 677"/>
                            <a:gd name="T79" fmla="*/ 699 h 256"/>
                            <a:gd name="T80" fmla="+- 0 6511 6125"/>
                            <a:gd name="T81" fmla="*/ T80 w 436"/>
                            <a:gd name="T82" fmla="+- 0 703 677"/>
                            <a:gd name="T83" fmla="*/ 703 h 256"/>
                            <a:gd name="T84" fmla="+- 0 6551 6125"/>
                            <a:gd name="T85" fmla="*/ T84 w 436"/>
                            <a:gd name="T86" fmla="+- 0 756 677"/>
                            <a:gd name="T87" fmla="*/ 756 h 256"/>
                            <a:gd name="T88" fmla="+- 0 6554 6125"/>
                            <a:gd name="T89" fmla="*/ T88 w 436"/>
                            <a:gd name="T90" fmla="+- 0 764 677"/>
                            <a:gd name="T91" fmla="*/ 764 h 256"/>
                            <a:gd name="T92" fmla="+- 0 6560 6125"/>
                            <a:gd name="T93" fmla="*/ T92 w 436"/>
                            <a:gd name="T94" fmla="+- 0 805 677"/>
                            <a:gd name="T95" fmla="*/ 805 h 256"/>
                            <a:gd name="T96" fmla="+- 0 6560 6125"/>
                            <a:gd name="T97" fmla="*/ T96 w 436"/>
                            <a:gd name="T98" fmla="+- 0 813 677"/>
                            <a:gd name="T99" fmla="*/ 813 h 256"/>
                            <a:gd name="T100" fmla="+- 0 6539 6125"/>
                            <a:gd name="T101" fmla="*/ T100 w 436"/>
                            <a:gd name="T102" fmla="+- 0 876 677"/>
                            <a:gd name="T103" fmla="*/ 876 h 256"/>
                            <a:gd name="T104" fmla="+- 0 6504 6125"/>
                            <a:gd name="T105" fmla="*/ T104 w 436"/>
                            <a:gd name="T106" fmla="+- 0 911 677"/>
                            <a:gd name="T107" fmla="*/ 911 h 256"/>
                            <a:gd name="T108" fmla="+- 0 6497 6125"/>
                            <a:gd name="T109" fmla="*/ T108 w 436"/>
                            <a:gd name="T110" fmla="+- 0 915 677"/>
                            <a:gd name="T111" fmla="*/ 915 h 256"/>
                            <a:gd name="T112" fmla="+- 0 6489 6125"/>
                            <a:gd name="T113" fmla="*/ T112 w 436"/>
                            <a:gd name="T114" fmla="+- 0 919 677"/>
                            <a:gd name="T115" fmla="*/ 919 h 256"/>
                            <a:gd name="T116" fmla="+- 0 6482 6125"/>
                            <a:gd name="T117" fmla="*/ T116 w 436"/>
                            <a:gd name="T118" fmla="+- 0 923 677"/>
                            <a:gd name="T119" fmla="*/ 923 h 256"/>
                            <a:gd name="T120" fmla="+- 0 6474 6125"/>
                            <a:gd name="T121" fmla="*/ T120 w 436"/>
                            <a:gd name="T122" fmla="+- 0 926 677"/>
                            <a:gd name="T123" fmla="*/ 926 h 256"/>
                            <a:gd name="T124" fmla="+- 0 6433 6125"/>
                            <a:gd name="T125" fmla="*/ T124 w 436"/>
                            <a:gd name="T126" fmla="+- 0 932 677"/>
                            <a:gd name="T127" fmla="*/ 932 h 256"/>
                            <a:gd name="T128" fmla="+- 0 6253 6125"/>
                            <a:gd name="T129" fmla="*/ T128 w 436"/>
                            <a:gd name="T130" fmla="+- 0 932 677"/>
                            <a:gd name="T131" fmla="*/ 932 h 256"/>
                            <a:gd name="T132" fmla="+- 0 6244 6125"/>
                            <a:gd name="T133" fmla="*/ T132 w 436"/>
                            <a:gd name="T134" fmla="+- 0 932 677"/>
                            <a:gd name="T135" fmla="*/ 932 h 256"/>
                            <a:gd name="T136" fmla="+- 0 6236 6125"/>
                            <a:gd name="T137" fmla="*/ T136 w 436"/>
                            <a:gd name="T138" fmla="+- 0 932 677"/>
                            <a:gd name="T139" fmla="*/ 932 h 256"/>
                            <a:gd name="T140" fmla="+- 0 6228 6125"/>
                            <a:gd name="T141" fmla="*/ T140 w 436"/>
                            <a:gd name="T142" fmla="+- 0 930 677"/>
                            <a:gd name="T143" fmla="*/ 930 h 256"/>
                            <a:gd name="T144" fmla="+- 0 6220 6125"/>
                            <a:gd name="T145" fmla="*/ T144 w 436"/>
                            <a:gd name="T146" fmla="+- 0 928 677"/>
                            <a:gd name="T147" fmla="*/ 928 h 256"/>
                            <a:gd name="T148" fmla="+- 0 6212 6125"/>
                            <a:gd name="T149" fmla="*/ T148 w 436"/>
                            <a:gd name="T150" fmla="+- 0 926 677"/>
                            <a:gd name="T151" fmla="*/ 926 h 256"/>
                            <a:gd name="T152" fmla="+- 0 6204 6125"/>
                            <a:gd name="T153" fmla="*/ T152 w 436"/>
                            <a:gd name="T154" fmla="+- 0 923 677"/>
                            <a:gd name="T155" fmla="*/ 923 h 256"/>
                            <a:gd name="T156" fmla="+- 0 6196 6125"/>
                            <a:gd name="T157" fmla="*/ T156 w 436"/>
                            <a:gd name="T158" fmla="+- 0 919 677"/>
                            <a:gd name="T159" fmla="*/ 919 h 256"/>
                            <a:gd name="T160" fmla="+- 0 6189 6125"/>
                            <a:gd name="T161" fmla="*/ T160 w 436"/>
                            <a:gd name="T162" fmla="+- 0 915 677"/>
                            <a:gd name="T163" fmla="*/ 915 h 256"/>
                            <a:gd name="T164" fmla="+- 0 6182 6125"/>
                            <a:gd name="T165" fmla="*/ T164 w 436"/>
                            <a:gd name="T166" fmla="+- 0 911 677"/>
                            <a:gd name="T167" fmla="*/ 911 h 256"/>
                            <a:gd name="T168" fmla="+- 0 6175 6125"/>
                            <a:gd name="T169" fmla="*/ T168 w 436"/>
                            <a:gd name="T170" fmla="+- 0 906 677"/>
                            <a:gd name="T171" fmla="*/ 906 h 256"/>
                            <a:gd name="T172" fmla="+- 0 6135 6125"/>
                            <a:gd name="T173" fmla="*/ T172 w 436"/>
                            <a:gd name="T174" fmla="+- 0 854 677"/>
                            <a:gd name="T175" fmla="*/ 854 h 256"/>
                            <a:gd name="T176" fmla="+- 0 6132 6125"/>
                            <a:gd name="T177" fmla="*/ T176 w 436"/>
                            <a:gd name="T178" fmla="+- 0 846 677"/>
                            <a:gd name="T179" fmla="*/ 846 h 256"/>
                            <a:gd name="T180" fmla="+- 0 6129 6125"/>
                            <a:gd name="T181" fmla="*/ T180 w 436"/>
                            <a:gd name="T182" fmla="+- 0 838 677"/>
                            <a:gd name="T183" fmla="*/ 838 h 256"/>
                            <a:gd name="T184" fmla="+- 0 6128 6125"/>
                            <a:gd name="T185" fmla="*/ T184 w 436"/>
                            <a:gd name="T186" fmla="+- 0 830 677"/>
                            <a:gd name="T187" fmla="*/ 830 h 256"/>
                            <a:gd name="T188" fmla="+- 0 6126 6125"/>
                            <a:gd name="T189" fmla="*/ T188 w 436"/>
                            <a:gd name="T190" fmla="+- 0 821 677"/>
                            <a:gd name="T191" fmla="*/ 821 h 256"/>
                            <a:gd name="T192" fmla="+- 0 6125 6125"/>
                            <a:gd name="T193" fmla="*/ T192 w 436"/>
                            <a:gd name="T194" fmla="+- 0 813 677"/>
                            <a:gd name="T195" fmla="*/ 813 h 256"/>
                            <a:gd name="T196" fmla="+- 0 6125 6125"/>
                            <a:gd name="T197" fmla="*/ T196 w 436"/>
                            <a:gd name="T198" fmla="+- 0 805 677"/>
                            <a:gd name="T199" fmla="*/ 805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436" h="256">
                              <a:moveTo>
                                <a:pt x="0" y="128"/>
                              </a:moveTo>
                              <a:lnTo>
                                <a:pt x="0" y="119"/>
                              </a:lnTo>
                              <a:lnTo>
                                <a:pt x="1" y="111"/>
                              </a:lnTo>
                              <a:lnTo>
                                <a:pt x="3" y="103"/>
                              </a:lnTo>
                              <a:lnTo>
                                <a:pt x="4" y="95"/>
                              </a:lnTo>
                              <a:lnTo>
                                <a:pt x="7" y="87"/>
                              </a:lnTo>
                              <a:lnTo>
                                <a:pt x="10" y="79"/>
                              </a:lnTo>
                              <a:lnTo>
                                <a:pt x="13" y="71"/>
                              </a:lnTo>
                              <a:lnTo>
                                <a:pt x="57" y="22"/>
                              </a:lnTo>
                              <a:lnTo>
                                <a:pt x="64" y="17"/>
                              </a:lnTo>
                              <a:lnTo>
                                <a:pt x="103" y="3"/>
                              </a:lnTo>
                              <a:lnTo>
                                <a:pt x="111" y="1"/>
                              </a:lnTo>
                              <a:lnTo>
                                <a:pt x="119" y="0"/>
                              </a:lnTo>
                              <a:lnTo>
                                <a:pt x="128" y="0"/>
                              </a:lnTo>
                              <a:lnTo>
                                <a:pt x="308" y="0"/>
                              </a:lnTo>
                              <a:lnTo>
                                <a:pt x="316" y="0"/>
                              </a:lnTo>
                              <a:lnTo>
                                <a:pt x="324" y="1"/>
                              </a:lnTo>
                              <a:lnTo>
                                <a:pt x="333" y="3"/>
                              </a:lnTo>
                              <a:lnTo>
                                <a:pt x="341" y="4"/>
                              </a:lnTo>
                              <a:lnTo>
                                <a:pt x="379" y="22"/>
                              </a:lnTo>
                              <a:lnTo>
                                <a:pt x="386" y="26"/>
                              </a:lnTo>
                              <a:lnTo>
                                <a:pt x="426" y="79"/>
                              </a:lnTo>
                              <a:lnTo>
                                <a:pt x="429" y="87"/>
                              </a:lnTo>
                              <a:lnTo>
                                <a:pt x="435" y="128"/>
                              </a:lnTo>
                              <a:lnTo>
                                <a:pt x="435" y="136"/>
                              </a:lnTo>
                              <a:lnTo>
                                <a:pt x="414" y="199"/>
                              </a:lnTo>
                              <a:lnTo>
                                <a:pt x="379" y="234"/>
                              </a:lnTo>
                              <a:lnTo>
                                <a:pt x="372" y="238"/>
                              </a:lnTo>
                              <a:lnTo>
                                <a:pt x="364" y="242"/>
                              </a:lnTo>
                              <a:lnTo>
                                <a:pt x="357" y="246"/>
                              </a:lnTo>
                              <a:lnTo>
                                <a:pt x="349" y="249"/>
                              </a:lnTo>
                              <a:lnTo>
                                <a:pt x="308" y="255"/>
                              </a:lnTo>
                              <a:lnTo>
                                <a:pt x="128" y="255"/>
                              </a:lnTo>
                              <a:lnTo>
                                <a:pt x="119" y="255"/>
                              </a:lnTo>
                              <a:lnTo>
                                <a:pt x="111" y="255"/>
                              </a:lnTo>
                              <a:lnTo>
                                <a:pt x="103" y="253"/>
                              </a:lnTo>
                              <a:lnTo>
                                <a:pt x="95" y="251"/>
                              </a:lnTo>
                              <a:lnTo>
                                <a:pt x="87" y="249"/>
                              </a:lnTo>
                              <a:lnTo>
                                <a:pt x="79" y="246"/>
                              </a:lnTo>
                              <a:lnTo>
                                <a:pt x="71" y="242"/>
                              </a:lnTo>
                              <a:lnTo>
                                <a:pt x="64" y="238"/>
                              </a:lnTo>
                              <a:lnTo>
                                <a:pt x="57" y="234"/>
                              </a:lnTo>
                              <a:lnTo>
                                <a:pt x="50" y="229"/>
                              </a:lnTo>
                              <a:lnTo>
                                <a:pt x="10" y="177"/>
                              </a:lnTo>
                              <a:lnTo>
                                <a:pt x="7" y="169"/>
                              </a:lnTo>
                              <a:lnTo>
                                <a:pt x="4" y="161"/>
                              </a:lnTo>
                              <a:lnTo>
                                <a:pt x="3" y="153"/>
                              </a:lnTo>
                              <a:lnTo>
                                <a:pt x="1" y="144"/>
                              </a:lnTo>
                              <a:lnTo>
                                <a:pt x="0" y="136"/>
                              </a:lnTo>
                              <a:lnTo>
                                <a:pt x="0" y="128"/>
                              </a:lnTo>
                              <a:close/>
                            </a:path>
                          </a:pathLst>
                        </a:custGeom>
                        <a:noFill/>
                        <a:ln w="9529">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293914" id="Freeform 435" o:spid="_x0000_s1026" style="position:absolute;margin-left:306.25pt;margin-top:33.85pt;width:21.8pt;height:12.8pt;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" path="m,128r,-9l1,111r2,-8l4,95,7,87r3,-8l13,71,57,22r7,-5l103,3r8,-2l119,r9,l308,r8,l324,1r9,2l341,4r38,18l386,26r40,53l429,87r6,41l435,136r-21,63l379,234r-7,4l364,242r-7,4l349,249r-41,6l128,255r-9,l111,255r-8,-2l95,251r-8,-2l79,246r-8,-4l64,238r-7,-4l50,229,10,177,7,169,4,161,3,153,1,144,,136r,-8xe" filled="f" strokecolor="#bdc1c6" strokeweight=".26469mm">
                <v:path arrowok="t" o:connecttype="custom" o:connectlocs="0,511175;0,505460;635,500380;1905,495300;2540,490220;4445,485140;6350,480060;8255,474980;36195,443865;40640,440690;65405,431800;70485,430530;75565,429895;81280,429895;195580,429895;200660,429895;205740,430530;211455,431800;216535,432435;240665,443865;245110,446405;270510,480060;272415,485140;276225,511175;276225,516255;262890,556260;240665,578485;236220,581025;231140,583565;226695,586105;221615,588010;195580,591820;81280,591820;75565,591820;70485,591820;65405,590550;60325,589280;55245,588010;50165,586105;45085,583565;40640,581025;36195,578485;31750,575310;6350,542290;4445,537210;2540,532130;1905,527050;635,521335;0,516255;0,511175" o:connectangles="0,0,0,0,0,0,0,0,0,0,0,0,0,0,0,0,0,0,0,0,0,0,0,0,0,0,0,0,0,0,0,0,0,0,0,0,0,0,0,0,0,0,0,0,0,0,0,0,0,0"/>
                <w10:wrap anchorx="page"/>
              </v:shape>
            </w:pict>
          </mc:Fallback>
        </mc:AlternateContent>
      </w:r>
      <w:r w:rsidRPr="001D7DFD">
        <w:rPr>
          <w:rFonts w:eastAsia="Roboto"/>
          <w:color w:val="202024"/>
          <w:sz w:val="21"/>
          <w:szCs w:val="22"/>
          <w:lang w:val="pt-PT" w:eastAsia="en-US"/>
        </w:rPr>
        <w:t>1</w:t>
      </w:r>
      <w:r w:rsidRPr="001D7DFD">
        <w:rPr>
          <w:rFonts w:eastAsia="Roboto"/>
          <w:color w:val="202024"/>
          <w:sz w:val="21"/>
          <w:szCs w:val="22"/>
          <w:lang w:val="pt-PT" w:eastAsia="en-US"/>
        </w:rPr>
        <w:tab/>
        <w:t>2</w:t>
      </w:r>
      <w:r w:rsidRPr="001D7DFD">
        <w:rPr>
          <w:rFonts w:eastAsia="Roboto"/>
          <w:color w:val="202024"/>
          <w:sz w:val="21"/>
          <w:szCs w:val="22"/>
          <w:lang w:val="pt-PT" w:eastAsia="en-US"/>
        </w:rPr>
        <w:tab/>
        <w:t>3</w:t>
      </w:r>
      <w:r w:rsidRPr="001D7DFD">
        <w:rPr>
          <w:rFonts w:eastAsia="Roboto"/>
          <w:color w:val="202024"/>
          <w:sz w:val="21"/>
          <w:szCs w:val="22"/>
          <w:lang w:val="pt-PT" w:eastAsia="en-US"/>
        </w:rPr>
        <w:tab/>
        <w:t>4</w:t>
      </w:r>
      <w:r w:rsidRPr="001D7DFD">
        <w:rPr>
          <w:rFonts w:eastAsia="Roboto"/>
          <w:color w:val="202024"/>
          <w:sz w:val="21"/>
          <w:szCs w:val="22"/>
          <w:lang w:val="pt-PT" w:eastAsia="en-US"/>
        </w:rPr>
        <w:tab/>
        <w:t>5</w:t>
      </w:r>
    </w:p>
    <w:p w14:paraId="2494B9F0" w14:textId="77777777" w:rsidR="007217E2" w:rsidRPr="001D7DFD" w:rsidRDefault="007217E2" w:rsidP="007217E2">
      <w:pPr>
        <w:widowControl w:val="0"/>
        <w:suppressAutoHyphens w:val="0"/>
        <w:autoSpaceDE w:val="0"/>
        <w:autoSpaceDN w:val="0"/>
        <w:spacing w:before="8" w:after="0"/>
        <w:ind w:firstLine="0"/>
        <w:jc w:val="left"/>
        <w:rPr>
          <w:rFonts w:eastAsia="Roboto"/>
          <w:sz w:val="13"/>
          <w:szCs w:val="24"/>
          <w:lang w:val="pt-PT" w:eastAsia="en-US"/>
        </w:rPr>
      </w:pPr>
      <w:r w:rsidRPr="001D7DFD">
        <w:rPr>
          <w:rFonts w:eastAsia="Roboto"/>
          <w:noProof/>
          <w:szCs w:val="24"/>
          <w:lang w:val="pt-PT" w:eastAsia="en-US"/>
        </w:rPr>
        <mc:AlternateContent>
          <mc:Choice Requires="wpg">
            <w:drawing>
              <wp:anchor distT="0" distB="0" distL="0" distR="0" simplePos="0" relativeHeight="251740160" behindDoc="1" locked="0" layoutInCell="1" allowOverlap="1" wp14:anchorId="632759D8" wp14:editId="77AEA176">
                <wp:simplePos x="0" y="0"/>
                <wp:positionH relativeFrom="page">
                  <wp:posOffset>1197610</wp:posOffset>
                </wp:positionH>
                <wp:positionV relativeFrom="paragraph">
                  <wp:posOffset>128905</wp:posOffset>
                </wp:positionV>
                <wp:extent cx="3783330" cy="9525"/>
                <wp:effectExtent l="0" t="0" r="635" b="4445"/>
                <wp:wrapTopAndBottom/>
                <wp:docPr id="279" name="Group 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83330" cy="9525"/>
                          <a:chOff x="1886" y="203"/>
                          <a:chExt cx="5958" cy="15"/>
                        </a:xfrm>
                      </wpg:grpSpPr>
                      <wps:wsp>
                        <wps:cNvPr id="280" name="Freeform 473"/>
                        <wps:cNvSpPr>
                          <a:spLocks/>
                        </wps:cNvSpPr>
                        <wps:spPr bwMode="auto">
                          <a:xfrm>
                            <a:off x="1885" y="203"/>
                            <a:ext cx="1936" cy="16"/>
                          </a:xfrm>
                          <a:custGeom>
                            <a:avLst/>
                            <a:gdLst>
                              <a:gd name="T0" fmla="+- 0 3822 1886"/>
                              <a:gd name="T1" fmla="*/ T0 w 1936"/>
                              <a:gd name="T2" fmla="+- 0 203 203"/>
                              <a:gd name="T3" fmla="*/ 203 h 16"/>
                              <a:gd name="T4" fmla="+- 0 3101 1886"/>
                              <a:gd name="T5" fmla="*/ T4 w 1936"/>
                              <a:gd name="T6" fmla="+- 0 203 203"/>
                              <a:gd name="T7" fmla="*/ 203 h 16"/>
                              <a:gd name="T8" fmla="+- 0 1886 1886"/>
                              <a:gd name="T9" fmla="*/ T8 w 1936"/>
                              <a:gd name="T10" fmla="+- 0 203 203"/>
                              <a:gd name="T11" fmla="*/ 203 h 16"/>
                              <a:gd name="T12" fmla="+- 0 1886 1886"/>
                              <a:gd name="T13" fmla="*/ T12 w 1936"/>
                              <a:gd name="T14" fmla="+- 0 218 203"/>
                              <a:gd name="T15" fmla="*/ 218 h 16"/>
                              <a:gd name="T16" fmla="+- 0 3101 1886"/>
                              <a:gd name="T17" fmla="*/ T16 w 1936"/>
                              <a:gd name="T18" fmla="+- 0 218 203"/>
                              <a:gd name="T19" fmla="*/ 218 h 16"/>
                              <a:gd name="T20" fmla="+- 0 3822 1886"/>
                              <a:gd name="T21" fmla="*/ T20 w 1936"/>
                              <a:gd name="T22" fmla="+- 0 218 203"/>
                              <a:gd name="T23" fmla="*/ 218 h 16"/>
                              <a:gd name="T24" fmla="+- 0 3822 1886"/>
                              <a:gd name="T25" fmla="*/ T24 w 1936"/>
                              <a:gd name="T26" fmla="+- 0 203 203"/>
                              <a:gd name="T27" fmla="*/ 203 h 16"/>
                            </a:gdLst>
                            <a:ahLst/>
                            <a:cxnLst>
                              <a:cxn ang="0">
                                <a:pos x="T1" y="T3"/>
                              </a:cxn>
                              <a:cxn ang="0">
                                <a:pos x="T5" y="T7"/>
                              </a:cxn>
                              <a:cxn ang="0">
                                <a:pos x="T9" y="T11"/>
                              </a:cxn>
                              <a:cxn ang="0">
                                <a:pos x="T13" y="T15"/>
                              </a:cxn>
                              <a:cxn ang="0">
                                <a:pos x="T17" y="T19"/>
                              </a:cxn>
                              <a:cxn ang="0">
                                <a:pos x="T21" y="T23"/>
                              </a:cxn>
                              <a:cxn ang="0">
                                <a:pos x="T25" y="T27"/>
                              </a:cxn>
                            </a:cxnLst>
                            <a:rect l="0" t="0" r="r" b="b"/>
                            <a:pathLst>
                              <a:path w="1936" h="16">
                                <a:moveTo>
                                  <a:pt x="1936" y="0"/>
                                </a:moveTo>
                                <a:lnTo>
                                  <a:pt x="1215" y="0"/>
                                </a:lnTo>
                                <a:lnTo>
                                  <a:pt x="0" y="0"/>
                                </a:lnTo>
                                <a:lnTo>
                                  <a:pt x="0" y="15"/>
                                </a:lnTo>
                                <a:lnTo>
                                  <a:pt x="1215" y="15"/>
                                </a:lnTo>
                                <a:lnTo>
                                  <a:pt x="1936" y="15"/>
                                </a:lnTo>
                                <a:lnTo>
                                  <a:pt x="1936" y="0"/>
                                </a:lnTo>
                                <a:close/>
                              </a:path>
                            </a:pathLst>
                          </a:custGeom>
                          <a:solidFill>
                            <a:srgbClr val="BD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Rectangle 474"/>
                        <wps:cNvSpPr>
                          <a:spLocks noChangeArrowheads="1"/>
                        </wps:cNvSpPr>
                        <wps:spPr bwMode="auto">
                          <a:xfrm>
                            <a:off x="3821" y="203"/>
                            <a:ext cx="4022" cy="16"/>
                          </a:xfrm>
                          <a:prstGeom prst="rect">
                            <a:avLst/>
                          </a:prstGeom>
                          <a:solidFill>
                            <a:srgbClr val="BDC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D50F17" id="Group 472" o:spid="_x0000_s1026" style="position:absolute;margin-left:94.3pt;margin-top:10.15pt;width:297.9pt;height:.75pt;z-index:-251576320;mso-wrap-distance-left:0;mso-wrap-distance-right:0;mso-position-horizontal-relative:page" coordorigin="1886,203" coordsize="595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">
                <v:shape id="Freeform 473" o:spid="_x0000_s1027" style="position:absolute;left:1885;top:203;width:1936;height:16;visibility:visible;mso-wrap-style:square;v-text-anchor:top" coordsize="19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" path="m1936,l1215,,,,,15r1215,l1936,15r,-15xe" fillcolor="#bdc1c6" stroked="f">
                  <v:path arrowok="t" o:connecttype="custom" o:connectlocs="1936,203;1215,203;0,203;0,218;1215,218;1936,218;1936,203" o:connectangles="0,0,0,0,0,0,0"/>
                </v:shape>
                <v:rect id="Rectangle 474" o:spid="_x0000_s1028" style="position:absolute;left:3821;top:203;width:4022;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" fillcolor="#bdc1c6" stroked="f"/>
                <w10:wrap type="topAndBottom" anchorx="page"/>
              </v:group>
            </w:pict>
          </mc:Fallback>
        </mc:AlternateContent>
      </w:r>
    </w:p>
    <w:p w14:paraId="78ADE402" w14:textId="77777777" w:rsidR="007217E2" w:rsidRPr="001D7DFD" w:rsidRDefault="007217E2" w:rsidP="007217E2">
      <w:pPr>
        <w:widowControl w:val="0"/>
        <w:tabs>
          <w:tab w:val="left" w:pos="5498"/>
        </w:tabs>
        <w:suppressAutoHyphens w:val="0"/>
        <w:autoSpaceDE w:val="0"/>
        <w:autoSpaceDN w:val="0"/>
        <w:spacing w:before="77" w:after="110"/>
        <w:ind w:left="683" w:firstLine="0"/>
        <w:jc w:val="left"/>
        <w:rPr>
          <w:rFonts w:eastAsia="Roboto"/>
          <w:sz w:val="22"/>
          <w:szCs w:val="22"/>
          <w:lang w:val="pt-PT" w:eastAsia="en-US"/>
        </w:rPr>
      </w:pPr>
      <w:r w:rsidRPr="001D7DFD">
        <w:rPr>
          <w:rFonts w:eastAsia="Roboto"/>
          <w:color w:val="202024"/>
          <w:sz w:val="22"/>
          <w:szCs w:val="22"/>
          <w:lang w:val="pt-PT" w:eastAsia="en-US"/>
        </w:rPr>
        <w:t>Muito</w:t>
      </w:r>
      <w:r w:rsidRPr="001D7DFD">
        <w:rPr>
          <w:rFonts w:eastAsia="Roboto"/>
          <w:color w:val="202024"/>
          <w:spacing w:val="-7"/>
          <w:sz w:val="22"/>
          <w:szCs w:val="22"/>
          <w:lang w:val="pt-PT" w:eastAsia="en-US"/>
        </w:rPr>
        <w:t xml:space="preserve"> </w:t>
      </w:r>
      <w:r w:rsidRPr="001D7DFD">
        <w:rPr>
          <w:rFonts w:eastAsia="Roboto"/>
          <w:color w:val="202024"/>
          <w:sz w:val="22"/>
          <w:szCs w:val="22"/>
          <w:lang w:val="pt-PT" w:eastAsia="en-US"/>
        </w:rPr>
        <w:t>ruim</w:t>
      </w:r>
      <w:r w:rsidRPr="001D7DFD">
        <w:rPr>
          <w:rFonts w:eastAsia="Roboto"/>
          <w:color w:val="202024"/>
          <w:sz w:val="22"/>
          <w:szCs w:val="22"/>
          <w:lang w:val="pt-PT" w:eastAsia="en-US"/>
        </w:rPr>
        <w:tab/>
        <w:t>Muito</w:t>
      </w:r>
      <w:r w:rsidRPr="001D7DFD">
        <w:rPr>
          <w:rFonts w:eastAsia="Roboto"/>
          <w:color w:val="202024"/>
          <w:spacing w:val="-6"/>
          <w:sz w:val="22"/>
          <w:szCs w:val="22"/>
          <w:lang w:val="pt-PT" w:eastAsia="en-US"/>
        </w:rPr>
        <w:t xml:space="preserve"> </w:t>
      </w:r>
      <w:r w:rsidRPr="001D7DFD">
        <w:rPr>
          <w:rFonts w:eastAsia="Roboto"/>
          <w:color w:val="202024"/>
          <w:sz w:val="22"/>
          <w:szCs w:val="22"/>
          <w:lang w:val="pt-PT" w:eastAsia="en-US"/>
        </w:rPr>
        <w:t>boa</w:t>
      </w:r>
    </w:p>
    <w:p w14:paraId="421106EE" w14:textId="77777777" w:rsidR="007217E2" w:rsidRPr="001D7DFD" w:rsidRDefault="007217E2" w:rsidP="007217E2">
      <w:pPr>
        <w:widowControl w:val="0"/>
        <w:suppressAutoHyphens w:val="0"/>
        <w:autoSpaceDE w:val="0"/>
        <w:autoSpaceDN w:val="0"/>
        <w:spacing w:after="0" w:line="20" w:lineRule="exact"/>
        <w:ind w:left="605" w:firstLine="0"/>
        <w:jc w:val="left"/>
        <w:rPr>
          <w:rFonts w:eastAsia="Roboto"/>
          <w:sz w:val="2"/>
          <w:szCs w:val="24"/>
          <w:lang w:val="pt-PT" w:eastAsia="en-US"/>
        </w:rPr>
      </w:pPr>
      <w:r w:rsidRPr="001D7DFD">
        <w:rPr>
          <w:rFonts w:eastAsia="Roboto"/>
          <w:noProof/>
          <w:sz w:val="2"/>
          <w:szCs w:val="24"/>
          <w:lang w:val="pt-PT" w:eastAsia="en-US"/>
        </w:rPr>
        <mc:AlternateContent>
          <mc:Choice Requires="wpg">
            <w:drawing>
              <wp:inline distT="0" distB="0" distL="0" distR="0" wp14:anchorId="01751E96" wp14:editId="05231792">
                <wp:extent cx="3783330" cy="9525"/>
                <wp:effectExtent l="0" t="0" r="0" b="0"/>
                <wp:docPr id="276" name="Group 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83330" cy="9525"/>
                          <a:chOff x="0" y="0"/>
                          <a:chExt cx="5958" cy="15"/>
                        </a:xfrm>
                      </wpg:grpSpPr>
                      <wps:wsp>
                        <wps:cNvPr id="277" name="Freeform 427"/>
                        <wps:cNvSpPr>
                          <a:spLocks/>
                        </wps:cNvSpPr>
                        <wps:spPr bwMode="auto">
                          <a:xfrm>
                            <a:off x="0" y="0"/>
                            <a:ext cx="1936" cy="15"/>
                          </a:xfrm>
                          <a:custGeom>
                            <a:avLst/>
                            <a:gdLst>
                              <a:gd name="T0" fmla="*/ 1936 w 1936"/>
                              <a:gd name="T1" fmla="*/ 0 h 15"/>
                              <a:gd name="T2" fmla="*/ 1216 w 1936"/>
                              <a:gd name="T3" fmla="*/ 0 h 15"/>
                              <a:gd name="T4" fmla="*/ 0 w 1936"/>
                              <a:gd name="T5" fmla="*/ 0 h 15"/>
                              <a:gd name="T6" fmla="*/ 0 w 1936"/>
                              <a:gd name="T7" fmla="*/ 15 h 15"/>
                              <a:gd name="T8" fmla="*/ 1216 w 1936"/>
                              <a:gd name="T9" fmla="*/ 15 h 15"/>
                              <a:gd name="T10" fmla="*/ 1936 w 1936"/>
                              <a:gd name="T11" fmla="*/ 15 h 15"/>
                              <a:gd name="T12" fmla="*/ 1936 w 1936"/>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936" h="15">
                                <a:moveTo>
                                  <a:pt x="1936" y="0"/>
                                </a:moveTo>
                                <a:lnTo>
                                  <a:pt x="1216" y="0"/>
                                </a:lnTo>
                                <a:lnTo>
                                  <a:pt x="0" y="0"/>
                                </a:lnTo>
                                <a:lnTo>
                                  <a:pt x="0" y="15"/>
                                </a:lnTo>
                                <a:lnTo>
                                  <a:pt x="1216" y="15"/>
                                </a:lnTo>
                                <a:lnTo>
                                  <a:pt x="1936" y="15"/>
                                </a:lnTo>
                                <a:lnTo>
                                  <a:pt x="1936" y="0"/>
                                </a:lnTo>
                                <a:close/>
                              </a:path>
                            </a:pathLst>
                          </a:custGeom>
                          <a:solidFill>
                            <a:srgbClr val="BD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Rectangle 428"/>
                        <wps:cNvSpPr>
                          <a:spLocks noChangeArrowheads="1"/>
                        </wps:cNvSpPr>
                        <wps:spPr bwMode="auto">
                          <a:xfrm>
                            <a:off x="1935" y="0"/>
                            <a:ext cx="4022" cy="15"/>
                          </a:xfrm>
                          <a:prstGeom prst="rect">
                            <a:avLst/>
                          </a:prstGeom>
                          <a:solidFill>
                            <a:srgbClr val="BDC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44199CC" id="Group 426" o:spid="_x0000_s1026" style="width:297.9pt;height:.75pt;mso-position-horizontal-relative:char;mso-position-vertical-relative:line" coordsize="595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">
                <v:shape id="Freeform 427" o:spid="_x0000_s1027" style="position:absolute;width:1936;height:15;visibility:visible;mso-wrap-style:square;v-text-anchor:top" coordsize="193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" path="m1936,l1216,,,,,15r1216,l1936,15r,-15xe" fillcolor="#bdc1c6" stroked="f">
                  <v:path arrowok="t" o:connecttype="custom" o:connectlocs="1936,0;1216,0;0,0;0,15;1216,15;1936,15;1936,0" o:connectangles="0,0,0,0,0,0,0"/>
                </v:shape>
                <v:rect id="Rectangle 428" o:spid="_x0000_s1028" style="position:absolute;left:1935;width:402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" fillcolor="#bdc1c6" stroked="f"/>
                <w10:anchorlock/>
              </v:group>
            </w:pict>
          </mc:Fallback>
        </mc:AlternateContent>
      </w:r>
    </w:p>
    <w:p w14:paraId="2243A903" w14:textId="77777777" w:rsidR="007217E2" w:rsidRPr="001D7DFD" w:rsidRDefault="007217E2" w:rsidP="007217E2">
      <w:pPr>
        <w:widowControl w:val="0"/>
        <w:suppressAutoHyphens w:val="0"/>
        <w:autoSpaceDE w:val="0"/>
        <w:autoSpaceDN w:val="0"/>
        <w:spacing w:after="0"/>
        <w:ind w:firstLine="0"/>
        <w:jc w:val="left"/>
        <w:rPr>
          <w:rFonts w:eastAsia="Roboto"/>
          <w:sz w:val="20"/>
          <w:szCs w:val="24"/>
          <w:lang w:val="pt-PT" w:eastAsia="en-US"/>
        </w:rPr>
      </w:pPr>
    </w:p>
    <w:p w14:paraId="18B795AF" w14:textId="77777777" w:rsidR="007217E2" w:rsidRPr="001D7DFD" w:rsidRDefault="007217E2" w:rsidP="007217E2">
      <w:pPr>
        <w:widowControl w:val="0"/>
        <w:suppressAutoHyphens w:val="0"/>
        <w:autoSpaceDE w:val="0"/>
        <w:autoSpaceDN w:val="0"/>
        <w:spacing w:after="0"/>
        <w:ind w:firstLine="0"/>
        <w:jc w:val="left"/>
        <w:rPr>
          <w:rFonts w:eastAsia="Roboto"/>
          <w:sz w:val="20"/>
          <w:szCs w:val="24"/>
          <w:lang w:val="pt-PT" w:eastAsia="en-US"/>
        </w:rPr>
      </w:pPr>
    </w:p>
    <w:p w14:paraId="55F619E3" w14:textId="77777777" w:rsidR="007217E2" w:rsidRPr="001D7DFD" w:rsidRDefault="007217E2" w:rsidP="007217E2">
      <w:pPr>
        <w:widowControl w:val="0"/>
        <w:suppressAutoHyphens w:val="0"/>
        <w:autoSpaceDE w:val="0"/>
        <w:autoSpaceDN w:val="0"/>
        <w:spacing w:after="0"/>
        <w:ind w:firstLine="0"/>
        <w:jc w:val="left"/>
        <w:rPr>
          <w:rFonts w:eastAsia="Roboto"/>
          <w:sz w:val="20"/>
          <w:szCs w:val="24"/>
          <w:lang w:val="pt-PT" w:eastAsia="en-US"/>
        </w:rPr>
      </w:pPr>
    </w:p>
    <w:p w14:paraId="5D4C05F6" w14:textId="77777777" w:rsidR="007217E2" w:rsidRPr="001D7DFD" w:rsidRDefault="007217E2" w:rsidP="007217E2">
      <w:pPr>
        <w:widowControl w:val="0"/>
        <w:suppressAutoHyphens w:val="0"/>
        <w:autoSpaceDE w:val="0"/>
        <w:autoSpaceDN w:val="0"/>
        <w:spacing w:before="11" w:after="0"/>
        <w:ind w:firstLine="0"/>
        <w:jc w:val="left"/>
        <w:rPr>
          <w:rFonts w:eastAsia="Roboto"/>
          <w:sz w:val="18"/>
          <w:szCs w:val="24"/>
          <w:lang w:val="pt-PT" w:eastAsia="en-US"/>
        </w:rPr>
      </w:pPr>
    </w:p>
    <w:p w14:paraId="488D88CE" w14:textId="77777777" w:rsidR="007217E2" w:rsidRPr="001D7DFD" w:rsidRDefault="007217E2">
      <w:pPr>
        <w:widowControl w:val="0"/>
        <w:numPr>
          <w:ilvl w:val="0"/>
          <w:numId w:val="20"/>
        </w:numPr>
        <w:tabs>
          <w:tab w:val="left" w:pos="609"/>
        </w:tabs>
        <w:suppressAutoHyphens w:val="0"/>
        <w:autoSpaceDE w:val="0"/>
        <w:autoSpaceDN w:val="0"/>
        <w:spacing w:before="95" w:after="0"/>
        <w:jc w:val="left"/>
        <w:rPr>
          <w:rFonts w:eastAsia="Roboto"/>
          <w:szCs w:val="22"/>
          <w:lang w:val="pt-PT" w:eastAsia="en-US"/>
        </w:rPr>
      </w:pPr>
      <w:r w:rsidRPr="001D7DFD">
        <w:rPr>
          <w:rFonts w:eastAsia="Roboto"/>
          <w:color w:val="202024"/>
          <w:szCs w:val="22"/>
          <w:lang w:val="pt-PT" w:eastAsia="en-US"/>
        </w:rPr>
        <w:t>Você</w:t>
      </w:r>
      <w:r w:rsidRPr="001D7DFD">
        <w:rPr>
          <w:rFonts w:eastAsia="Roboto"/>
          <w:color w:val="202024"/>
          <w:spacing w:val="-7"/>
          <w:szCs w:val="22"/>
          <w:lang w:val="pt-PT" w:eastAsia="en-US"/>
        </w:rPr>
        <w:t xml:space="preserve"> </w:t>
      </w:r>
      <w:r w:rsidRPr="001D7DFD">
        <w:rPr>
          <w:rFonts w:eastAsia="Roboto"/>
          <w:color w:val="202024"/>
          <w:szCs w:val="22"/>
          <w:lang w:val="pt-PT" w:eastAsia="en-US"/>
        </w:rPr>
        <w:t>conseguiu</w:t>
      </w:r>
      <w:r w:rsidRPr="001D7DFD">
        <w:rPr>
          <w:rFonts w:eastAsia="Roboto"/>
          <w:color w:val="202024"/>
          <w:spacing w:val="-7"/>
          <w:szCs w:val="22"/>
          <w:lang w:val="pt-PT" w:eastAsia="en-US"/>
        </w:rPr>
        <w:t xml:space="preserve"> </w:t>
      </w:r>
      <w:r w:rsidRPr="001D7DFD">
        <w:rPr>
          <w:rFonts w:eastAsia="Roboto"/>
          <w:color w:val="202024"/>
          <w:szCs w:val="22"/>
          <w:lang w:val="pt-PT" w:eastAsia="en-US"/>
        </w:rPr>
        <w:t>entender</w:t>
      </w:r>
      <w:r w:rsidRPr="001D7DFD">
        <w:rPr>
          <w:rFonts w:eastAsia="Roboto"/>
          <w:color w:val="202024"/>
          <w:spacing w:val="-7"/>
          <w:szCs w:val="22"/>
          <w:lang w:val="pt-PT" w:eastAsia="en-US"/>
        </w:rPr>
        <w:t xml:space="preserve"> </w:t>
      </w:r>
      <w:r w:rsidRPr="001D7DFD">
        <w:rPr>
          <w:rFonts w:eastAsia="Roboto"/>
          <w:color w:val="202024"/>
          <w:szCs w:val="22"/>
          <w:lang w:val="pt-PT" w:eastAsia="en-US"/>
        </w:rPr>
        <w:t>em</w:t>
      </w:r>
      <w:r w:rsidRPr="001D7DFD">
        <w:rPr>
          <w:rFonts w:eastAsia="Roboto"/>
          <w:color w:val="202024"/>
          <w:spacing w:val="-7"/>
          <w:szCs w:val="22"/>
          <w:lang w:val="pt-PT" w:eastAsia="en-US"/>
        </w:rPr>
        <w:t xml:space="preserve"> </w:t>
      </w:r>
      <w:r w:rsidRPr="001D7DFD">
        <w:rPr>
          <w:rFonts w:eastAsia="Roboto"/>
          <w:color w:val="202024"/>
          <w:szCs w:val="22"/>
          <w:lang w:val="pt-PT" w:eastAsia="en-US"/>
        </w:rPr>
        <w:t>pouco</w:t>
      </w:r>
      <w:r w:rsidRPr="001D7DFD">
        <w:rPr>
          <w:rFonts w:eastAsia="Roboto"/>
          <w:color w:val="202024"/>
          <w:spacing w:val="-6"/>
          <w:szCs w:val="22"/>
          <w:lang w:val="pt-PT" w:eastAsia="en-US"/>
        </w:rPr>
        <w:t xml:space="preserve"> </w:t>
      </w:r>
      <w:r w:rsidRPr="001D7DFD">
        <w:rPr>
          <w:rFonts w:eastAsia="Roboto"/>
          <w:color w:val="202024"/>
          <w:szCs w:val="22"/>
          <w:lang w:val="pt-PT" w:eastAsia="en-US"/>
        </w:rPr>
        <w:t>tempo</w:t>
      </w:r>
      <w:r w:rsidRPr="001D7DFD">
        <w:rPr>
          <w:rFonts w:eastAsia="Roboto"/>
          <w:color w:val="202024"/>
          <w:spacing w:val="-7"/>
          <w:szCs w:val="22"/>
          <w:lang w:val="pt-PT" w:eastAsia="en-US"/>
        </w:rPr>
        <w:t xml:space="preserve"> </w:t>
      </w:r>
      <w:r w:rsidRPr="001D7DFD">
        <w:rPr>
          <w:rFonts w:eastAsia="Roboto"/>
          <w:color w:val="202024"/>
          <w:szCs w:val="22"/>
          <w:lang w:val="pt-PT" w:eastAsia="en-US"/>
        </w:rPr>
        <w:t>entender</w:t>
      </w:r>
      <w:r w:rsidRPr="001D7DFD">
        <w:rPr>
          <w:rFonts w:eastAsia="Roboto"/>
          <w:color w:val="202024"/>
          <w:spacing w:val="-7"/>
          <w:szCs w:val="22"/>
          <w:lang w:val="pt-PT" w:eastAsia="en-US"/>
        </w:rPr>
        <w:t xml:space="preserve"> </w:t>
      </w:r>
      <w:r w:rsidRPr="001D7DFD">
        <w:rPr>
          <w:rFonts w:eastAsia="Roboto"/>
          <w:color w:val="202024"/>
          <w:szCs w:val="22"/>
          <w:lang w:val="pt-PT" w:eastAsia="en-US"/>
        </w:rPr>
        <w:t>e</w:t>
      </w:r>
      <w:r w:rsidRPr="001D7DFD">
        <w:rPr>
          <w:rFonts w:eastAsia="Roboto"/>
          <w:color w:val="202024"/>
          <w:spacing w:val="-7"/>
          <w:szCs w:val="22"/>
          <w:lang w:val="pt-PT" w:eastAsia="en-US"/>
        </w:rPr>
        <w:t xml:space="preserve"> </w:t>
      </w:r>
      <w:r w:rsidRPr="001D7DFD">
        <w:rPr>
          <w:rFonts w:eastAsia="Roboto"/>
          <w:color w:val="202024"/>
          <w:szCs w:val="22"/>
          <w:lang w:val="pt-PT" w:eastAsia="en-US"/>
        </w:rPr>
        <w:t>usar</w:t>
      </w:r>
      <w:r w:rsidRPr="001D7DFD">
        <w:rPr>
          <w:rFonts w:eastAsia="Roboto"/>
          <w:color w:val="202024"/>
          <w:spacing w:val="-7"/>
          <w:szCs w:val="22"/>
          <w:lang w:val="pt-PT" w:eastAsia="en-US"/>
        </w:rPr>
        <w:t xml:space="preserve"> </w:t>
      </w:r>
      <w:r w:rsidRPr="001D7DFD">
        <w:rPr>
          <w:rFonts w:eastAsia="Roboto"/>
          <w:color w:val="202024"/>
          <w:szCs w:val="22"/>
          <w:lang w:val="pt-PT" w:eastAsia="en-US"/>
        </w:rPr>
        <w:t>o</w:t>
      </w:r>
      <w:r w:rsidRPr="001D7DFD">
        <w:rPr>
          <w:rFonts w:eastAsia="Roboto"/>
          <w:color w:val="202024"/>
          <w:spacing w:val="-6"/>
          <w:szCs w:val="22"/>
          <w:lang w:val="pt-PT" w:eastAsia="en-US"/>
        </w:rPr>
        <w:t xml:space="preserve"> </w:t>
      </w:r>
      <w:r w:rsidRPr="001D7DFD">
        <w:rPr>
          <w:rFonts w:eastAsia="Roboto"/>
          <w:color w:val="202024"/>
          <w:szCs w:val="22"/>
          <w:lang w:val="pt-PT" w:eastAsia="en-US"/>
        </w:rPr>
        <w:t>aplicativo?</w:t>
      </w:r>
      <w:r w:rsidRPr="001D7DFD">
        <w:rPr>
          <w:rFonts w:eastAsia="Roboto"/>
          <w:color w:val="202024"/>
          <w:spacing w:val="-6"/>
          <w:szCs w:val="22"/>
          <w:lang w:val="pt-PT" w:eastAsia="en-US"/>
        </w:rPr>
        <w:t xml:space="preserve"> </w:t>
      </w:r>
      <w:r w:rsidRPr="001D7DFD">
        <w:rPr>
          <w:rFonts w:eastAsia="Roboto"/>
          <w:color w:val="D92F25"/>
          <w:szCs w:val="22"/>
          <w:lang w:val="pt-PT" w:eastAsia="en-US"/>
        </w:rPr>
        <w:t>*</w:t>
      </w:r>
    </w:p>
    <w:p w14:paraId="78C629E3" w14:textId="77777777" w:rsidR="007217E2" w:rsidRPr="001D7DFD" w:rsidRDefault="007217E2" w:rsidP="007217E2">
      <w:pPr>
        <w:widowControl w:val="0"/>
        <w:suppressAutoHyphens w:val="0"/>
        <w:autoSpaceDE w:val="0"/>
        <w:autoSpaceDN w:val="0"/>
        <w:spacing w:before="8" w:after="0"/>
        <w:ind w:firstLine="0"/>
        <w:jc w:val="left"/>
        <w:rPr>
          <w:rFonts w:eastAsia="Roboto"/>
          <w:sz w:val="16"/>
          <w:szCs w:val="24"/>
          <w:lang w:val="pt-PT" w:eastAsia="en-US"/>
        </w:rPr>
      </w:pPr>
    </w:p>
    <w:p w14:paraId="6541EE9C" w14:textId="77777777" w:rsidR="007217E2" w:rsidRPr="001D7DFD" w:rsidRDefault="007217E2" w:rsidP="007217E2">
      <w:pPr>
        <w:widowControl w:val="0"/>
        <w:suppressAutoHyphens w:val="0"/>
        <w:autoSpaceDE w:val="0"/>
        <w:autoSpaceDN w:val="0"/>
        <w:spacing w:before="96" w:after="0"/>
        <w:ind w:left="608" w:firstLine="0"/>
        <w:jc w:val="left"/>
        <w:rPr>
          <w:rFonts w:eastAsia="Roboto"/>
          <w:i/>
          <w:sz w:val="21"/>
          <w:szCs w:val="22"/>
          <w:lang w:val="pt-PT" w:eastAsia="en-US"/>
        </w:rPr>
      </w:pPr>
      <w:r w:rsidRPr="001D7DFD">
        <w:rPr>
          <w:rFonts w:eastAsia="Roboto"/>
          <w:i/>
          <w:color w:val="6D6F72"/>
          <w:sz w:val="21"/>
          <w:szCs w:val="22"/>
          <w:lang w:val="pt-PT" w:eastAsia="en-US"/>
        </w:rPr>
        <w:t>Marcar</w:t>
      </w:r>
      <w:r w:rsidRPr="001D7DFD">
        <w:rPr>
          <w:rFonts w:eastAsia="Roboto"/>
          <w:i/>
          <w:color w:val="6D6F72"/>
          <w:spacing w:val="-2"/>
          <w:sz w:val="21"/>
          <w:szCs w:val="22"/>
          <w:lang w:val="pt-PT" w:eastAsia="en-US"/>
        </w:rPr>
        <w:t xml:space="preserve"> </w:t>
      </w:r>
      <w:r w:rsidRPr="001D7DFD">
        <w:rPr>
          <w:rFonts w:eastAsia="Roboto"/>
          <w:i/>
          <w:color w:val="6D6F72"/>
          <w:sz w:val="21"/>
          <w:szCs w:val="22"/>
          <w:lang w:val="pt-PT" w:eastAsia="en-US"/>
        </w:rPr>
        <w:t>apenas</w:t>
      </w:r>
      <w:r w:rsidRPr="001D7DFD">
        <w:rPr>
          <w:rFonts w:eastAsia="Roboto"/>
          <w:i/>
          <w:color w:val="6D6F72"/>
          <w:spacing w:val="-2"/>
          <w:sz w:val="21"/>
          <w:szCs w:val="22"/>
          <w:lang w:val="pt-PT" w:eastAsia="en-US"/>
        </w:rPr>
        <w:t xml:space="preserve"> </w:t>
      </w:r>
      <w:r w:rsidRPr="001D7DFD">
        <w:rPr>
          <w:rFonts w:eastAsia="Roboto"/>
          <w:i/>
          <w:color w:val="6D6F72"/>
          <w:sz w:val="21"/>
          <w:szCs w:val="22"/>
          <w:lang w:val="pt-PT" w:eastAsia="en-US"/>
        </w:rPr>
        <w:t>uma</w:t>
      </w:r>
      <w:r w:rsidRPr="001D7DFD">
        <w:rPr>
          <w:rFonts w:eastAsia="Roboto"/>
          <w:i/>
          <w:color w:val="6D6F72"/>
          <w:spacing w:val="-2"/>
          <w:sz w:val="21"/>
          <w:szCs w:val="22"/>
          <w:lang w:val="pt-PT" w:eastAsia="en-US"/>
        </w:rPr>
        <w:t xml:space="preserve"> </w:t>
      </w:r>
      <w:r w:rsidRPr="001D7DFD">
        <w:rPr>
          <w:rFonts w:eastAsia="Roboto"/>
          <w:i/>
          <w:color w:val="6D6F72"/>
          <w:sz w:val="21"/>
          <w:szCs w:val="22"/>
          <w:lang w:val="pt-PT" w:eastAsia="en-US"/>
        </w:rPr>
        <w:t>oval.</w:t>
      </w:r>
    </w:p>
    <w:p w14:paraId="2D6BCE55" w14:textId="77777777" w:rsidR="007217E2" w:rsidRPr="001D7DFD" w:rsidRDefault="007217E2" w:rsidP="007217E2">
      <w:pPr>
        <w:widowControl w:val="0"/>
        <w:suppressAutoHyphens w:val="0"/>
        <w:autoSpaceDE w:val="0"/>
        <w:autoSpaceDN w:val="0"/>
        <w:spacing w:before="6" w:after="0"/>
        <w:ind w:firstLine="0"/>
        <w:jc w:val="left"/>
        <w:rPr>
          <w:rFonts w:eastAsia="Roboto"/>
          <w:i/>
          <w:sz w:val="28"/>
          <w:szCs w:val="24"/>
          <w:lang w:val="pt-PT" w:eastAsia="en-US"/>
        </w:rPr>
      </w:pPr>
    </w:p>
    <w:p w14:paraId="1BD76FCB" w14:textId="77777777" w:rsidR="007217E2" w:rsidRPr="001D7DFD" w:rsidRDefault="007217E2" w:rsidP="007217E2">
      <w:pPr>
        <w:widowControl w:val="0"/>
        <w:tabs>
          <w:tab w:val="left" w:pos="3089"/>
          <w:tab w:val="left" w:pos="3810"/>
          <w:tab w:val="left" w:pos="4532"/>
          <w:tab w:val="left" w:pos="5253"/>
        </w:tabs>
        <w:suppressAutoHyphens w:val="0"/>
        <w:autoSpaceDE w:val="0"/>
        <w:autoSpaceDN w:val="0"/>
        <w:spacing w:after="0"/>
        <w:ind w:left="2368" w:firstLine="0"/>
        <w:jc w:val="left"/>
        <w:rPr>
          <w:rFonts w:eastAsia="Roboto"/>
          <w:sz w:val="21"/>
          <w:szCs w:val="22"/>
          <w:lang w:val="pt-PT" w:eastAsia="en-US"/>
        </w:rPr>
      </w:pPr>
      <w:r w:rsidRPr="001D7DFD">
        <w:rPr>
          <w:rFonts w:eastAsia="Roboto"/>
          <w:noProof/>
          <w:sz w:val="22"/>
          <w:szCs w:val="22"/>
          <w:lang w:val="pt-PT" w:eastAsia="en-US"/>
        </w:rPr>
        <mc:AlternateContent>
          <mc:Choice Requires="wps">
            <w:drawing>
              <wp:anchor distT="0" distB="0" distL="114300" distR="114300" simplePos="0" relativeHeight="251703296" behindDoc="1" locked="0" layoutInCell="1" allowOverlap="1" wp14:anchorId="2E4BDC8F" wp14:editId="2F5938D8">
                <wp:simplePos x="0" y="0"/>
                <wp:positionH relativeFrom="page">
                  <wp:posOffset>2221865</wp:posOffset>
                </wp:positionH>
                <wp:positionV relativeFrom="paragraph">
                  <wp:posOffset>430530</wp:posOffset>
                </wp:positionV>
                <wp:extent cx="267335" cy="162560"/>
                <wp:effectExtent l="12065" t="11430" r="6350" b="6985"/>
                <wp:wrapNone/>
                <wp:docPr id="275" name="Freeform 4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7335" cy="162560"/>
                        </a:xfrm>
                        <a:custGeom>
                          <a:avLst/>
                          <a:gdLst>
                            <a:gd name="T0" fmla="+- 0 3499 3499"/>
                            <a:gd name="T1" fmla="*/ T0 w 421"/>
                            <a:gd name="T2" fmla="+- 0 806 678"/>
                            <a:gd name="T3" fmla="*/ 806 h 256"/>
                            <a:gd name="T4" fmla="+- 0 3499 3499"/>
                            <a:gd name="T5" fmla="*/ T4 w 421"/>
                            <a:gd name="T6" fmla="+- 0 797 678"/>
                            <a:gd name="T7" fmla="*/ 797 h 256"/>
                            <a:gd name="T8" fmla="+- 0 3500 3499"/>
                            <a:gd name="T9" fmla="*/ T8 w 421"/>
                            <a:gd name="T10" fmla="+- 0 789 678"/>
                            <a:gd name="T11" fmla="*/ 789 h 256"/>
                            <a:gd name="T12" fmla="+- 0 3501 3499"/>
                            <a:gd name="T13" fmla="*/ T12 w 421"/>
                            <a:gd name="T14" fmla="+- 0 781 678"/>
                            <a:gd name="T15" fmla="*/ 781 h 256"/>
                            <a:gd name="T16" fmla="+- 0 3503 3499"/>
                            <a:gd name="T17" fmla="*/ T16 w 421"/>
                            <a:gd name="T18" fmla="+- 0 773 678"/>
                            <a:gd name="T19" fmla="*/ 773 h 256"/>
                            <a:gd name="T20" fmla="+- 0 3536 3499"/>
                            <a:gd name="T21" fmla="*/ T20 w 421"/>
                            <a:gd name="T22" fmla="+- 0 716 678"/>
                            <a:gd name="T23" fmla="*/ 716 h 256"/>
                            <a:gd name="T24" fmla="+- 0 3542 3499"/>
                            <a:gd name="T25" fmla="*/ T24 w 421"/>
                            <a:gd name="T26" fmla="+- 0 710 678"/>
                            <a:gd name="T27" fmla="*/ 710 h 256"/>
                            <a:gd name="T28" fmla="+- 0 3549 3499"/>
                            <a:gd name="T29" fmla="*/ T28 w 421"/>
                            <a:gd name="T30" fmla="+- 0 704 678"/>
                            <a:gd name="T31" fmla="*/ 704 h 256"/>
                            <a:gd name="T32" fmla="+- 0 3556 3499"/>
                            <a:gd name="T33" fmla="*/ T32 w 421"/>
                            <a:gd name="T34" fmla="+- 0 700 678"/>
                            <a:gd name="T35" fmla="*/ 700 h 256"/>
                            <a:gd name="T36" fmla="+- 0 3563 3499"/>
                            <a:gd name="T37" fmla="*/ T36 w 421"/>
                            <a:gd name="T38" fmla="+- 0 695 678"/>
                            <a:gd name="T39" fmla="*/ 695 h 256"/>
                            <a:gd name="T40" fmla="+- 0 3570 3499"/>
                            <a:gd name="T41" fmla="*/ T40 w 421"/>
                            <a:gd name="T42" fmla="+- 0 691 678"/>
                            <a:gd name="T43" fmla="*/ 691 h 256"/>
                            <a:gd name="T44" fmla="+- 0 3578 3499"/>
                            <a:gd name="T45" fmla="*/ T44 w 421"/>
                            <a:gd name="T46" fmla="+- 0 688 678"/>
                            <a:gd name="T47" fmla="*/ 688 h 256"/>
                            <a:gd name="T48" fmla="+- 0 3585 3499"/>
                            <a:gd name="T49" fmla="*/ T48 w 421"/>
                            <a:gd name="T50" fmla="+- 0 685 678"/>
                            <a:gd name="T51" fmla="*/ 685 h 256"/>
                            <a:gd name="T52" fmla="+- 0 3593 3499"/>
                            <a:gd name="T53" fmla="*/ T52 w 421"/>
                            <a:gd name="T54" fmla="+- 0 682 678"/>
                            <a:gd name="T55" fmla="*/ 682 h 256"/>
                            <a:gd name="T56" fmla="+- 0 3602 3499"/>
                            <a:gd name="T57" fmla="*/ T56 w 421"/>
                            <a:gd name="T58" fmla="+- 0 681 678"/>
                            <a:gd name="T59" fmla="*/ 681 h 256"/>
                            <a:gd name="T60" fmla="+- 0 3610 3499"/>
                            <a:gd name="T61" fmla="*/ T60 w 421"/>
                            <a:gd name="T62" fmla="+- 0 679 678"/>
                            <a:gd name="T63" fmla="*/ 679 h 256"/>
                            <a:gd name="T64" fmla="+- 0 3618 3499"/>
                            <a:gd name="T65" fmla="*/ T64 w 421"/>
                            <a:gd name="T66" fmla="+- 0 678 678"/>
                            <a:gd name="T67" fmla="*/ 678 h 256"/>
                            <a:gd name="T68" fmla="+- 0 3626 3499"/>
                            <a:gd name="T69" fmla="*/ T68 w 421"/>
                            <a:gd name="T70" fmla="+- 0 678 678"/>
                            <a:gd name="T71" fmla="*/ 678 h 256"/>
                            <a:gd name="T72" fmla="+- 0 3791 3499"/>
                            <a:gd name="T73" fmla="*/ T72 w 421"/>
                            <a:gd name="T74" fmla="+- 0 678 678"/>
                            <a:gd name="T75" fmla="*/ 678 h 256"/>
                            <a:gd name="T76" fmla="+- 0 3800 3499"/>
                            <a:gd name="T77" fmla="*/ T76 w 421"/>
                            <a:gd name="T78" fmla="+- 0 678 678"/>
                            <a:gd name="T79" fmla="*/ 678 h 256"/>
                            <a:gd name="T80" fmla="+- 0 3808 3499"/>
                            <a:gd name="T81" fmla="*/ T80 w 421"/>
                            <a:gd name="T82" fmla="+- 0 679 678"/>
                            <a:gd name="T83" fmla="*/ 679 h 256"/>
                            <a:gd name="T84" fmla="+- 0 3816 3499"/>
                            <a:gd name="T85" fmla="*/ T84 w 421"/>
                            <a:gd name="T86" fmla="+- 0 681 678"/>
                            <a:gd name="T87" fmla="*/ 681 h 256"/>
                            <a:gd name="T88" fmla="+- 0 3825 3499"/>
                            <a:gd name="T89" fmla="*/ T88 w 421"/>
                            <a:gd name="T90" fmla="+- 0 682 678"/>
                            <a:gd name="T91" fmla="*/ 682 h 256"/>
                            <a:gd name="T92" fmla="+- 0 3862 3499"/>
                            <a:gd name="T93" fmla="*/ T92 w 421"/>
                            <a:gd name="T94" fmla="+- 0 700 678"/>
                            <a:gd name="T95" fmla="*/ 700 h 256"/>
                            <a:gd name="T96" fmla="+- 0 3869 3499"/>
                            <a:gd name="T97" fmla="*/ T96 w 421"/>
                            <a:gd name="T98" fmla="+- 0 704 678"/>
                            <a:gd name="T99" fmla="*/ 704 h 256"/>
                            <a:gd name="T100" fmla="+- 0 3909 3499"/>
                            <a:gd name="T101" fmla="*/ T100 w 421"/>
                            <a:gd name="T102" fmla="+- 0 757 678"/>
                            <a:gd name="T103" fmla="*/ 757 h 256"/>
                            <a:gd name="T104" fmla="+- 0 3917 3499"/>
                            <a:gd name="T105" fmla="*/ T104 w 421"/>
                            <a:gd name="T106" fmla="+- 0 781 678"/>
                            <a:gd name="T107" fmla="*/ 781 h 256"/>
                            <a:gd name="T108" fmla="+- 0 3918 3499"/>
                            <a:gd name="T109" fmla="*/ T108 w 421"/>
                            <a:gd name="T110" fmla="+- 0 789 678"/>
                            <a:gd name="T111" fmla="*/ 789 h 256"/>
                            <a:gd name="T112" fmla="+- 0 3919 3499"/>
                            <a:gd name="T113" fmla="*/ T112 w 421"/>
                            <a:gd name="T114" fmla="+- 0 797 678"/>
                            <a:gd name="T115" fmla="*/ 797 h 256"/>
                            <a:gd name="T116" fmla="+- 0 3919 3499"/>
                            <a:gd name="T117" fmla="*/ T116 w 421"/>
                            <a:gd name="T118" fmla="+- 0 806 678"/>
                            <a:gd name="T119" fmla="*/ 806 h 256"/>
                            <a:gd name="T120" fmla="+- 0 3919 3499"/>
                            <a:gd name="T121" fmla="*/ T120 w 421"/>
                            <a:gd name="T122" fmla="+- 0 814 678"/>
                            <a:gd name="T123" fmla="*/ 814 h 256"/>
                            <a:gd name="T124" fmla="+- 0 3898 3499"/>
                            <a:gd name="T125" fmla="*/ T124 w 421"/>
                            <a:gd name="T126" fmla="+- 0 877 678"/>
                            <a:gd name="T127" fmla="*/ 877 h 256"/>
                            <a:gd name="T128" fmla="+- 0 3848 3499"/>
                            <a:gd name="T129" fmla="*/ T128 w 421"/>
                            <a:gd name="T130" fmla="+- 0 920 678"/>
                            <a:gd name="T131" fmla="*/ 920 h 256"/>
                            <a:gd name="T132" fmla="+- 0 3840 3499"/>
                            <a:gd name="T133" fmla="*/ T132 w 421"/>
                            <a:gd name="T134" fmla="+- 0 924 678"/>
                            <a:gd name="T135" fmla="*/ 924 h 256"/>
                            <a:gd name="T136" fmla="+- 0 3833 3499"/>
                            <a:gd name="T137" fmla="*/ T136 w 421"/>
                            <a:gd name="T138" fmla="+- 0 927 678"/>
                            <a:gd name="T139" fmla="*/ 927 h 256"/>
                            <a:gd name="T140" fmla="+- 0 3825 3499"/>
                            <a:gd name="T141" fmla="*/ T140 w 421"/>
                            <a:gd name="T142" fmla="+- 0 929 678"/>
                            <a:gd name="T143" fmla="*/ 929 h 256"/>
                            <a:gd name="T144" fmla="+- 0 3816 3499"/>
                            <a:gd name="T145" fmla="*/ T144 w 421"/>
                            <a:gd name="T146" fmla="+- 0 931 678"/>
                            <a:gd name="T147" fmla="*/ 931 h 256"/>
                            <a:gd name="T148" fmla="+- 0 3808 3499"/>
                            <a:gd name="T149" fmla="*/ T148 w 421"/>
                            <a:gd name="T150" fmla="+- 0 933 678"/>
                            <a:gd name="T151" fmla="*/ 933 h 256"/>
                            <a:gd name="T152" fmla="+- 0 3800 3499"/>
                            <a:gd name="T153" fmla="*/ T152 w 421"/>
                            <a:gd name="T154" fmla="+- 0 933 678"/>
                            <a:gd name="T155" fmla="*/ 933 h 256"/>
                            <a:gd name="T156" fmla="+- 0 3791 3499"/>
                            <a:gd name="T157" fmla="*/ T156 w 421"/>
                            <a:gd name="T158" fmla="+- 0 933 678"/>
                            <a:gd name="T159" fmla="*/ 933 h 256"/>
                            <a:gd name="T160" fmla="+- 0 3626 3499"/>
                            <a:gd name="T161" fmla="*/ T160 w 421"/>
                            <a:gd name="T162" fmla="+- 0 933 678"/>
                            <a:gd name="T163" fmla="*/ 933 h 256"/>
                            <a:gd name="T164" fmla="+- 0 3618 3499"/>
                            <a:gd name="T165" fmla="*/ T164 w 421"/>
                            <a:gd name="T166" fmla="+- 0 933 678"/>
                            <a:gd name="T167" fmla="*/ 933 h 256"/>
                            <a:gd name="T168" fmla="+- 0 3610 3499"/>
                            <a:gd name="T169" fmla="*/ T168 w 421"/>
                            <a:gd name="T170" fmla="+- 0 933 678"/>
                            <a:gd name="T171" fmla="*/ 933 h 256"/>
                            <a:gd name="T172" fmla="+- 0 3602 3499"/>
                            <a:gd name="T173" fmla="*/ T172 w 421"/>
                            <a:gd name="T174" fmla="+- 0 931 678"/>
                            <a:gd name="T175" fmla="*/ 931 h 256"/>
                            <a:gd name="T176" fmla="+- 0 3593 3499"/>
                            <a:gd name="T177" fmla="*/ T176 w 421"/>
                            <a:gd name="T178" fmla="+- 0 929 678"/>
                            <a:gd name="T179" fmla="*/ 929 h 256"/>
                            <a:gd name="T180" fmla="+- 0 3585 3499"/>
                            <a:gd name="T181" fmla="*/ T180 w 421"/>
                            <a:gd name="T182" fmla="+- 0 927 678"/>
                            <a:gd name="T183" fmla="*/ 927 h 256"/>
                            <a:gd name="T184" fmla="+- 0 3578 3499"/>
                            <a:gd name="T185" fmla="*/ T184 w 421"/>
                            <a:gd name="T186" fmla="+- 0 924 678"/>
                            <a:gd name="T187" fmla="*/ 924 h 256"/>
                            <a:gd name="T188" fmla="+- 0 3570 3499"/>
                            <a:gd name="T189" fmla="*/ T188 w 421"/>
                            <a:gd name="T190" fmla="+- 0 920 678"/>
                            <a:gd name="T191" fmla="*/ 920 h 256"/>
                            <a:gd name="T192" fmla="+- 0 3520 3499"/>
                            <a:gd name="T193" fmla="*/ T192 w 421"/>
                            <a:gd name="T194" fmla="+- 0 877 678"/>
                            <a:gd name="T195" fmla="*/ 877 h 256"/>
                            <a:gd name="T196" fmla="+- 0 3516 3499"/>
                            <a:gd name="T197" fmla="*/ T196 w 421"/>
                            <a:gd name="T198" fmla="+- 0 870 678"/>
                            <a:gd name="T199" fmla="*/ 870 h 256"/>
                            <a:gd name="T200" fmla="+- 0 3512 3499"/>
                            <a:gd name="T201" fmla="*/ T200 w 421"/>
                            <a:gd name="T202" fmla="+- 0 862 678"/>
                            <a:gd name="T203" fmla="*/ 862 h 256"/>
                            <a:gd name="T204" fmla="+- 0 3509 3499"/>
                            <a:gd name="T205" fmla="*/ T204 w 421"/>
                            <a:gd name="T206" fmla="+- 0 855 678"/>
                            <a:gd name="T207" fmla="*/ 855 h 256"/>
                            <a:gd name="T208" fmla="+- 0 3505 3499"/>
                            <a:gd name="T209" fmla="*/ T208 w 421"/>
                            <a:gd name="T210" fmla="+- 0 847 678"/>
                            <a:gd name="T211" fmla="*/ 847 h 256"/>
                            <a:gd name="T212" fmla="+- 0 3503 3499"/>
                            <a:gd name="T213" fmla="*/ T212 w 421"/>
                            <a:gd name="T214" fmla="+- 0 839 678"/>
                            <a:gd name="T215" fmla="*/ 839 h 256"/>
                            <a:gd name="T216" fmla="+- 0 3501 3499"/>
                            <a:gd name="T217" fmla="*/ T216 w 421"/>
                            <a:gd name="T218" fmla="+- 0 831 678"/>
                            <a:gd name="T219" fmla="*/ 831 h 256"/>
                            <a:gd name="T220" fmla="+- 0 3500 3499"/>
                            <a:gd name="T221" fmla="*/ T220 w 421"/>
                            <a:gd name="T222" fmla="+- 0 822 678"/>
                            <a:gd name="T223" fmla="*/ 822 h 256"/>
                            <a:gd name="T224" fmla="+- 0 3499 3499"/>
                            <a:gd name="T225" fmla="*/ T224 w 421"/>
                            <a:gd name="T226" fmla="+- 0 814 678"/>
                            <a:gd name="T227" fmla="*/ 814 h 256"/>
                            <a:gd name="T228" fmla="+- 0 3499 3499"/>
                            <a:gd name="T229" fmla="*/ T228 w 421"/>
                            <a:gd name="T230" fmla="+- 0 806 678"/>
                            <a:gd name="T231" fmla="*/ 806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421" h="256">
                              <a:moveTo>
                                <a:pt x="0" y="128"/>
                              </a:moveTo>
                              <a:lnTo>
                                <a:pt x="0" y="119"/>
                              </a:lnTo>
                              <a:lnTo>
                                <a:pt x="1" y="111"/>
                              </a:lnTo>
                              <a:lnTo>
                                <a:pt x="2" y="103"/>
                              </a:lnTo>
                              <a:lnTo>
                                <a:pt x="4" y="95"/>
                              </a:lnTo>
                              <a:lnTo>
                                <a:pt x="37" y="38"/>
                              </a:lnTo>
                              <a:lnTo>
                                <a:pt x="43" y="32"/>
                              </a:lnTo>
                              <a:lnTo>
                                <a:pt x="50" y="26"/>
                              </a:lnTo>
                              <a:lnTo>
                                <a:pt x="57" y="22"/>
                              </a:lnTo>
                              <a:lnTo>
                                <a:pt x="64" y="17"/>
                              </a:lnTo>
                              <a:lnTo>
                                <a:pt x="71" y="13"/>
                              </a:lnTo>
                              <a:lnTo>
                                <a:pt x="79" y="10"/>
                              </a:lnTo>
                              <a:lnTo>
                                <a:pt x="86" y="7"/>
                              </a:lnTo>
                              <a:lnTo>
                                <a:pt x="94" y="4"/>
                              </a:lnTo>
                              <a:lnTo>
                                <a:pt x="103" y="3"/>
                              </a:lnTo>
                              <a:lnTo>
                                <a:pt x="111" y="1"/>
                              </a:lnTo>
                              <a:lnTo>
                                <a:pt x="119" y="0"/>
                              </a:lnTo>
                              <a:lnTo>
                                <a:pt x="127" y="0"/>
                              </a:lnTo>
                              <a:lnTo>
                                <a:pt x="292" y="0"/>
                              </a:lnTo>
                              <a:lnTo>
                                <a:pt x="301" y="0"/>
                              </a:lnTo>
                              <a:lnTo>
                                <a:pt x="309" y="1"/>
                              </a:lnTo>
                              <a:lnTo>
                                <a:pt x="317" y="3"/>
                              </a:lnTo>
                              <a:lnTo>
                                <a:pt x="326" y="4"/>
                              </a:lnTo>
                              <a:lnTo>
                                <a:pt x="363" y="22"/>
                              </a:lnTo>
                              <a:lnTo>
                                <a:pt x="370" y="26"/>
                              </a:lnTo>
                              <a:lnTo>
                                <a:pt x="410" y="79"/>
                              </a:lnTo>
                              <a:lnTo>
                                <a:pt x="418" y="103"/>
                              </a:lnTo>
                              <a:lnTo>
                                <a:pt x="419" y="111"/>
                              </a:lnTo>
                              <a:lnTo>
                                <a:pt x="420" y="119"/>
                              </a:lnTo>
                              <a:lnTo>
                                <a:pt x="420" y="128"/>
                              </a:lnTo>
                              <a:lnTo>
                                <a:pt x="420" y="136"/>
                              </a:lnTo>
                              <a:lnTo>
                                <a:pt x="399" y="199"/>
                              </a:lnTo>
                              <a:lnTo>
                                <a:pt x="349" y="242"/>
                              </a:lnTo>
                              <a:lnTo>
                                <a:pt x="341" y="246"/>
                              </a:lnTo>
                              <a:lnTo>
                                <a:pt x="334" y="249"/>
                              </a:lnTo>
                              <a:lnTo>
                                <a:pt x="326" y="251"/>
                              </a:lnTo>
                              <a:lnTo>
                                <a:pt x="317" y="253"/>
                              </a:lnTo>
                              <a:lnTo>
                                <a:pt x="309" y="255"/>
                              </a:lnTo>
                              <a:lnTo>
                                <a:pt x="301" y="255"/>
                              </a:lnTo>
                              <a:lnTo>
                                <a:pt x="292" y="255"/>
                              </a:lnTo>
                              <a:lnTo>
                                <a:pt x="127" y="255"/>
                              </a:lnTo>
                              <a:lnTo>
                                <a:pt x="119" y="255"/>
                              </a:lnTo>
                              <a:lnTo>
                                <a:pt x="111" y="255"/>
                              </a:lnTo>
                              <a:lnTo>
                                <a:pt x="103" y="253"/>
                              </a:lnTo>
                              <a:lnTo>
                                <a:pt x="94" y="251"/>
                              </a:lnTo>
                              <a:lnTo>
                                <a:pt x="86" y="249"/>
                              </a:lnTo>
                              <a:lnTo>
                                <a:pt x="79" y="246"/>
                              </a:lnTo>
                              <a:lnTo>
                                <a:pt x="71" y="242"/>
                              </a:lnTo>
                              <a:lnTo>
                                <a:pt x="21" y="199"/>
                              </a:lnTo>
                              <a:lnTo>
                                <a:pt x="17" y="192"/>
                              </a:lnTo>
                              <a:lnTo>
                                <a:pt x="13" y="184"/>
                              </a:lnTo>
                              <a:lnTo>
                                <a:pt x="10" y="177"/>
                              </a:lnTo>
                              <a:lnTo>
                                <a:pt x="6" y="169"/>
                              </a:lnTo>
                              <a:lnTo>
                                <a:pt x="4" y="161"/>
                              </a:lnTo>
                              <a:lnTo>
                                <a:pt x="2" y="153"/>
                              </a:lnTo>
                              <a:lnTo>
                                <a:pt x="1" y="144"/>
                              </a:lnTo>
                              <a:lnTo>
                                <a:pt x="0" y="136"/>
                              </a:lnTo>
                              <a:lnTo>
                                <a:pt x="0" y="128"/>
                              </a:lnTo>
                              <a:close/>
                            </a:path>
                          </a:pathLst>
                        </a:custGeom>
                        <a:noFill/>
                        <a:ln w="9529">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136AF1" id="Freeform 436" o:spid="_x0000_s1026" style="position:absolute;margin-left:174.95pt;margin-top:33.9pt;width:21.05pt;height:12.8pt;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21,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" path="m,128r,-9l1,111r1,-8l4,95,37,38r6,-6l50,26r7,-4l64,17r7,-4l79,10,86,7,94,4r9,-1l111,1,119,r8,l292,r9,l309,1r8,2l326,4r37,18l370,26r40,53l418,103r1,8l420,119r,9l420,136r-21,63l349,242r-8,4l334,249r-8,2l317,253r-8,2l301,255r-9,l127,255r-8,l111,255r-8,-2l94,251r-8,-2l79,246r-8,-4l21,199r-4,-7l13,184r-3,-7l6,169,4,161,2,153,1,144,,136r,-8xe" filled="f" strokecolor="#bdc1c6" strokeweight=".26469mm">
                <v:path arrowok="t" o:connecttype="custom" o:connectlocs="0,511810;0,506095;635,501015;1270,495935;2540,490855;23495,454660;27305,450850;31750,447040;36195,444500;40640,441325;45085,438785;50165,436880;54610,434975;59690,433070;65405,432435;70485,431165;75565,430530;80645,430530;185420,430530;191135,430530;196215,431165;201295,432435;207010,433070;230505,444500;234950,447040;260350,480695;265430,495935;266065,501015;266700,506095;266700,511810;266700,516890;253365,556895;221615,584200;216535,586740;212090,588645;207010,589915;201295,591185;196215,592455;191135,592455;185420,592455;80645,592455;75565,592455;70485,592455;65405,591185;59690,589915;54610,588645;50165,586740;45085,584200;13335,556895;10795,552450;8255,547370;6350,542925;3810,537845;2540,532765;1270,527685;635,521970;0,516890;0,511810" o:connectangles="0,0,0,0,0,0,0,0,0,0,0,0,0,0,0,0,0,0,0,0,0,0,0,0,0,0,0,0,0,0,0,0,0,0,0,0,0,0,0,0,0,0,0,0,0,0,0,0,0,0,0,0,0,0,0,0,0,0"/>
                <w10:wrap anchorx="page"/>
              </v:shape>
            </w:pict>
          </mc:Fallback>
        </mc:AlternateContent>
      </w:r>
      <w:r w:rsidRPr="001D7DFD">
        <w:rPr>
          <w:rFonts w:eastAsia="Roboto"/>
          <w:noProof/>
          <w:sz w:val="22"/>
          <w:szCs w:val="22"/>
          <w:lang w:val="pt-PT" w:eastAsia="en-US"/>
        </w:rPr>
        <mc:AlternateContent>
          <mc:Choice Requires="wps">
            <w:drawing>
              <wp:anchor distT="0" distB="0" distL="114300" distR="114300" simplePos="0" relativeHeight="251704320" behindDoc="1" locked="0" layoutInCell="1" allowOverlap="1" wp14:anchorId="0CE67753" wp14:editId="007C5381">
                <wp:simplePos x="0" y="0"/>
                <wp:positionH relativeFrom="page">
                  <wp:posOffset>2679065</wp:posOffset>
                </wp:positionH>
                <wp:positionV relativeFrom="paragraph">
                  <wp:posOffset>430530</wp:posOffset>
                </wp:positionV>
                <wp:extent cx="267335" cy="162560"/>
                <wp:effectExtent l="12065" t="11430" r="6350" b="6985"/>
                <wp:wrapNone/>
                <wp:docPr id="274" name="Freeform 4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7335" cy="162560"/>
                        </a:xfrm>
                        <a:custGeom>
                          <a:avLst/>
                          <a:gdLst>
                            <a:gd name="T0" fmla="+- 0 4219 4219"/>
                            <a:gd name="T1" fmla="*/ T0 w 421"/>
                            <a:gd name="T2" fmla="+- 0 806 678"/>
                            <a:gd name="T3" fmla="*/ 806 h 256"/>
                            <a:gd name="T4" fmla="+- 0 4236 4219"/>
                            <a:gd name="T5" fmla="*/ T4 w 421"/>
                            <a:gd name="T6" fmla="+- 0 742 678"/>
                            <a:gd name="T7" fmla="*/ 742 h 256"/>
                            <a:gd name="T8" fmla="+- 0 4257 4219"/>
                            <a:gd name="T9" fmla="*/ T8 w 421"/>
                            <a:gd name="T10" fmla="+- 0 716 678"/>
                            <a:gd name="T11" fmla="*/ 716 h 256"/>
                            <a:gd name="T12" fmla="+- 0 4262 4219"/>
                            <a:gd name="T13" fmla="*/ T12 w 421"/>
                            <a:gd name="T14" fmla="+- 0 710 678"/>
                            <a:gd name="T15" fmla="*/ 710 h 256"/>
                            <a:gd name="T16" fmla="+- 0 4269 4219"/>
                            <a:gd name="T17" fmla="*/ T16 w 421"/>
                            <a:gd name="T18" fmla="+- 0 704 678"/>
                            <a:gd name="T19" fmla="*/ 704 h 256"/>
                            <a:gd name="T20" fmla="+- 0 4276 4219"/>
                            <a:gd name="T21" fmla="*/ T20 w 421"/>
                            <a:gd name="T22" fmla="+- 0 700 678"/>
                            <a:gd name="T23" fmla="*/ 700 h 256"/>
                            <a:gd name="T24" fmla="+- 0 4283 4219"/>
                            <a:gd name="T25" fmla="*/ T24 w 421"/>
                            <a:gd name="T26" fmla="+- 0 695 678"/>
                            <a:gd name="T27" fmla="*/ 695 h 256"/>
                            <a:gd name="T28" fmla="+- 0 4290 4219"/>
                            <a:gd name="T29" fmla="*/ T28 w 421"/>
                            <a:gd name="T30" fmla="+- 0 691 678"/>
                            <a:gd name="T31" fmla="*/ 691 h 256"/>
                            <a:gd name="T32" fmla="+- 0 4298 4219"/>
                            <a:gd name="T33" fmla="*/ T32 w 421"/>
                            <a:gd name="T34" fmla="+- 0 688 678"/>
                            <a:gd name="T35" fmla="*/ 688 h 256"/>
                            <a:gd name="T36" fmla="+- 0 4306 4219"/>
                            <a:gd name="T37" fmla="*/ T36 w 421"/>
                            <a:gd name="T38" fmla="+- 0 685 678"/>
                            <a:gd name="T39" fmla="*/ 685 h 256"/>
                            <a:gd name="T40" fmla="+- 0 4314 4219"/>
                            <a:gd name="T41" fmla="*/ T40 w 421"/>
                            <a:gd name="T42" fmla="+- 0 682 678"/>
                            <a:gd name="T43" fmla="*/ 682 h 256"/>
                            <a:gd name="T44" fmla="+- 0 4322 4219"/>
                            <a:gd name="T45" fmla="*/ T44 w 421"/>
                            <a:gd name="T46" fmla="+- 0 681 678"/>
                            <a:gd name="T47" fmla="*/ 681 h 256"/>
                            <a:gd name="T48" fmla="+- 0 4330 4219"/>
                            <a:gd name="T49" fmla="*/ T48 w 421"/>
                            <a:gd name="T50" fmla="+- 0 679 678"/>
                            <a:gd name="T51" fmla="*/ 679 h 256"/>
                            <a:gd name="T52" fmla="+- 0 4338 4219"/>
                            <a:gd name="T53" fmla="*/ T52 w 421"/>
                            <a:gd name="T54" fmla="+- 0 678 678"/>
                            <a:gd name="T55" fmla="*/ 678 h 256"/>
                            <a:gd name="T56" fmla="+- 0 4347 4219"/>
                            <a:gd name="T57" fmla="*/ T56 w 421"/>
                            <a:gd name="T58" fmla="+- 0 678 678"/>
                            <a:gd name="T59" fmla="*/ 678 h 256"/>
                            <a:gd name="T60" fmla="+- 0 4512 4219"/>
                            <a:gd name="T61" fmla="*/ T60 w 421"/>
                            <a:gd name="T62" fmla="+- 0 678 678"/>
                            <a:gd name="T63" fmla="*/ 678 h 256"/>
                            <a:gd name="T64" fmla="+- 0 4520 4219"/>
                            <a:gd name="T65" fmla="*/ T64 w 421"/>
                            <a:gd name="T66" fmla="+- 0 678 678"/>
                            <a:gd name="T67" fmla="*/ 678 h 256"/>
                            <a:gd name="T68" fmla="+- 0 4528 4219"/>
                            <a:gd name="T69" fmla="*/ T68 w 421"/>
                            <a:gd name="T70" fmla="+- 0 679 678"/>
                            <a:gd name="T71" fmla="*/ 679 h 256"/>
                            <a:gd name="T72" fmla="+- 0 4537 4219"/>
                            <a:gd name="T73" fmla="*/ T72 w 421"/>
                            <a:gd name="T74" fmla="+- 0 681 678"/>
                            <a:gd name="T75" fmla="*/ 681 h 256"/>
                            <a:gd name="T76" fmla="+- 0 4545 4219"/>
                            <a:gd name="T77" fmla="*/ T76 w 421"/>
                            <a:gd name="T78" fmla="+- 0 682 678"/>
                            <a:gd name="T79" fmla="*/ 682 h 256"/>
                            <a:gd name="T80" fmla="+- 0 4583 4219"/>
                            <a:gd name="T81" fmla="*/ T80 w 421"/>
                            <a:gd name="T82" fmla="+- 0 700 678"/>
                            <a:gd name="T83" fmla="*/ 700 h 256"/>
                            <a:gd name="T84" fmla="+- 0 4590 4219"/>
                            <a:gd name="T85" fmla="*/ T84 w 421"/>
                            <a:gd name="T86" fmla="+- 0 704 678"/>
                            <a:gd name="T87" fmla="*/ 704 h 256"/>
                            <a:gd name="T88" fmla="+- 0 4630 4219"/>
                            <a:gd name="T89" fmla="*/ T88 w 421"/>
                            <a:gd name="T90" fmla="+- 0 757 678"/>
                            <a:gd name="T91" fmla="*/ 757 h 256"/>
                            <a:gd name="T92" fmla="+- 0 4639 4219"/>
                            <a:gd name="T93" fmla="*/ T92 w 421"/>
                            <a:gd name="T94" fmla="+- 0 806 678"/>
                            <a:gd name="T95" fmla="*/ 806 h 256"/>
                            <a:gd name="T96" fmla="+- 0 4639 4219"/>
                            <a:gd name="T97" fmla="*/ T96 w 421"/>
                            <a:gd name="T98" fmla="+- 0 814 678"/>
                            <a:gd name="T99" fmla="*/ 814 h 256"/>
                            <a:gd name="T100" fmla="+- 0 4618 4219"/>
                            <a:gd name="T101" fmla="*/ T100 w 421"/>
                            <a:gd name="T102" fmla="+- 0 877 678"/>
                            <a:gd name="T103" fmla="*/ 877 h 256"/>
                            <a:gd name="T104" fmla="+- 0 4568 4219"/>
                            <a:gd name="T105" fmla="*/ T104 w 421"/>
                            <a:gd name="T106" fmla="+- 0 920 678"/>
                            <a:gd name="T107" fmla="*/ 920 h 256"/>
                            <a:gd name="T108" fmla="+- 0 4537 4219"/>
                            <a:gd name="T109" fmla="*/ T108 w 421"/>
                            <a:gd name="T110" fmla="+- 0 931 678"/>
                            <a:gd name="T111" fmla="*/ 931 h 256"/>
                            <a:gd name="T112" fmla="+- 0 4528 4219"/>
                            <a:gd name="T113" fmla="*/ T112 w 421"/>
                            <a:gd name="T114" fmla="+- 0 933 678"/>
                            <a:gd name="T115" fmla="*/ 933 h 256"/>
                            <a:gd name="T116" fmla="+- 0 4520 4219"/>
                            <a:gd name="T117" fmla="*/ T116 w 421"/>
                            <a:gd name="T118" fmla="+- 0 933 678"/>
                            <a:gd name="T119" fmla="*/ 933 h 256"/>
                            <a:gd name="T120" fmla="+- 0 4512 4219"/>
                            <a:gd name="T121" fmla="*/ T120 w 421"/>
                            <a:gd name="T122" fmla="+- 0 933 678"/>
                            <a:gd name="T123" fmla="*/ 933 h 256"/>
                            <a:gd name="T124" fmla="+- 0 4347 4219"/>
                            <a:gd name="T125" fmla="*/ T124 w 421"/>
                            <a:gd name="T126" fmla="+- 0 933 678"/>
                            <a:gd name="T127" fmla="*/ 933 h 256"/>
                            <a:gd name="T128" fmla="+- 0 4338 4219"/>
                            <a:gd name="T129" fmla="*/ T128 w 421"/>
                            <a:gd name="T130" fmla="+- 0 933 678"/>
                            <a:gd name="T131" fmla="*/ 933 h 256"/>
                            <a:gd name="T132" fmla="+- 0 4330 4219"/>
                            <a:gd name="T133" fmla="*/ T132 w 421"/>
                            <a:gd name="T134" fmla="+- 0 933 678"/>
                            <a:gd name="T135" fmla="*/ 933 h 256"/>
                            <a:gd name="T136" fmla="+- 0 4322 4219"/>
                            <a:gd name="T137" fmla="*/ T136 w 421"/>
                            <a:gd name="T138" fmla="+- 0 931 678"/>
                            <a:gd name="T139" fmla="*/ 931 h 256"/>
                            <a:gd name="T140" fmla="+- 0 4314 4219"/>
                            <a:gd name="T141" fmla="*/ T140 w 421"/>
                            <a:gd name="T142" fmla="+- 0 929 678"/>
                            <a:gd name="T143" fmla="*/ 929 h 256"/>
                            <a:gd name="T144" fmla="+- 0 4306 4219"/>
                            <a:gd name="T145" fmla="*/ T144 w 421"/>
                            <a:gd name="T146" fmla="+- 0 927 678"/>
                            <a:gd name="T147" fmla="*/ 927 h 256"/>
                            <a:gd name="T148" fmla="+- 0 4298 4219"/>
                            <a:gd name="T149" fmla="*/ T148 w 421"/>
                            <a:gd name="T150" fmla="+- 0 924 678"/>
                            <a:gd name="T151" fmla="*/ 924 h 256"/>
                            <a:gd name="T152" fmla="+- 0 4290 4219"/>
                            <a:gd name="T153" fmla="*/ T152 w 421"/>
                            <a:gd name="T154" fmla="+- 0 920 678"/>
                            <a:gd name="T155" fmla="*/ 920 h 256"/>
                            <a:gd name="T156" fmla="+- 0 4283 4219"/>
                            <a:gd name="T157" fmla="*/ T156 w 421"/>
                            <a:gd name="T158" fmla="+- 0 916 678"/>
                            <a:gd name="T159" fmla="*/ 916 h 256"/>
                            <a:gd name="T160" fmla="+- 0 4276 4219"/>
                            <a:gd name="T161" fmla="*/ T160 w 421"/>
                            <a:gd name="T162" fmla="+- 0 912 678"/>
                            <a:gd name="T163" fmla="*/ 912 h 256"/>
                            <a:gd name="T164" fmla="+- 0 4269 4219"/>
                            <a:gd name="T165" fmla="*/ T164 w 421"/>
                            <a:gd name="T166" fmla="+- 0 907 678"/>
                            <a:gd name="T167" fmla="*/ 907 h 256"/>
                            <a:gd name="T168" fmla="+- 0 4229 4219"/>
                            <a:gd name="T169" fmla="*/ T168 w 421"/>
                            <a:gd name="T170" fmla="+- 0 855 678"/>
                            <a:gd name="T171" fmla="*/ 855 h 256"/>
                            <a:gd name="T172" fmla="+- 0 4219 4219"/>
                            <a:gd name="T173" fmla="*/ T172 w 421"/>
                            <a:gd name="T174" fmla="+- 0 814 678"/>
                            <a:gd name="T175" fmla="*/ 814 h 256"/>
                            <a:gd name="T176" fmla="+- 0 4219 4219"/>
                            <a:gd name="T177" fmla="*/ T176 w 421"/>
                            <a:gd name="T178" fmla="+- 0 806 678"/>
                            <a:gd name="T179" fmla="*/ 806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421" h="256">
                              <a:moveTo>
                                <a:pt x="0" y="128"/>
                              </a:moveTo>
                              <a:lnTo>
                                <a:pt x="17" y="64"/>
                              </a:lnTo>
                              <a:lnTo>
                                <a:pt x="38" y="38"/>
                              </a:lnTo>
                              <a:lnTo>
                                <a:pt x="43" y="32"/>
                              </a:lnTo>
                              <a:lnTo>
                                <a:pt x="50" y="26"/>
                              </a:lnTo>
                              <a:lnTo>
                                <a:pt x="57" y="22"/>
                              </a:lnTo>
                              <a:lnTo>
                                <a:pt x="64" y="17"/>
                              </a:lnTo>
                              <a:lnTo>
                                <a:pt x="71" y="13"/>
                              </a:lnTo>
                              <a:lnTo>
                                <a:pt x="79" y="10"/>
                              </a:lnTo>
                              <a:lnTo>
                                <a:pt x="87" y="7"/>
                              </a:lnTo>
                              <a:lnTo>
                                <a:pt x="95" y="4"/>
                              </a:lnTo>
                              <a:lnTo>
                                <a:pt x="103" y="3"/>
                              </a:lnTo>
                              <a:lnTo>
                                <a:pt x="111" y="1"/>
                              </a:lnTo>
                              <a:lnTo>
                                <a:pt x="119" y="0"/>
                              </a:lnTo>
                              <a:lnTo>
                                <a:pt x="128" y="0"/>
                              </a:lnTo>
                              <a:lnTo>
                                <a:pt x="293" y="0"/>
                              </a:lnTo>
                              <a:lnTo>
                                <a:pt x="301" y="0"/>
                              </a:lnTo>
                              <a:lnTo>
                                <a:pt x="309" y="1"/>
                              </a:lnTo>
                              <a:lnTo>
                                <a:pt x="318" y="3"/>
                              </a:lnTo>
                              <a:lnTo>
                                <a:pt x="326" y="4"/>
                              </a:lnTo>
                              <a:lnTo>
                                <a:pt x="364" y="22"/>
                              </a:lnTo>
                              <a:lnTo>
                                <a:pt x="371" y="26"/>
                              </a:lnTo>
                              <a:lnTo>
                                <a:pt x="411" y="79"/>
                              </a:lnTo>
                              <a:lnTo>
                                <a:pt x="420" y="128"/>
                              </a:lnTo>
                              <a:lnTo>
                                <a:pt x="420" y="136"/>
                              </a:lnTo>
                              <a:lnTo>
                                <a:pt x="399" y="199"/>
                              </a:lnTo>
                              <a:lnTo>
                                <a:pt x="349" y="242"/>
                              </a:lnTo>
                              <a:lnTo>
                                <a:pt x="318" y="253"/>
                              </a:lnTo>
                              <a:lnTo>
                                <a:pt x="309" y="255"/>
                              </a:lnTo>
                              <a:lnTo>
                                <a:pt x="301" y="255"/>
                              </a:lnTo>
                              <a:lnTo>
                                <a:pt x="293" y="255"/>
                              </a:lnTo>
                              <a:lnTo>
                                <a:pt x="128" y="255"/>
                              </a:lnTo>
                              <a:lnTo>
                                <a:pt x="119" y="255"/>
                              </a:lnTo>
                              <a:lnTo>
                                <a:pt x="111" y="255"/>
                              </a:lnTo>
                              <a:lnTo>
                                <a:pt x="103" y="253"/>
                              </a:lnTo>
                              <a:lnTo>
                                <a:pt x="95" y="251"/>
                              </a:lnTo>
                              <a:lnTo>
                                <a:pt x="87" y="249"/>
                              </a:lnTo>
                              <a:lnTo>
                                <a:pt x="79" y="246"/>
                              </a:lnTo>
                              <a:lnTo>
                                <a:pt x="71" y="242"/>
                              </a:lnTo>
                              <a:lnTo>
                                <a:pt x="64" y="238"/>
                              </a:lnTo>
                              <a:lnTo>
                                <a:pt x="57" y="234"/>
                              </a:lnTo>
                              <a:lnTo>
                                <a:pt x="50" y="229"/>
                              </a:lnTo>
                              <a:lnTo>
                                <a:pt x="10" y="177"/>
                              </a:lnTo>
                              <a:lnTo>
                                <a:pt x="0" y="136"/>
                              </a:lnTo>
                              <a:lnTo>
                                <a:pt x="0" y="128"/>
                              </a:lnTo>
                              <a:close/>
                            </a:path>
                          </a:pathLst>
                        </a:custGeom>
                        <a:noFill/>
                        <a:ln w="9529">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502418" id="Freeform 437" o:spid="_x0000_s1026" style="position:absolute;margin-left:210.95pt;margin-top:33.9pt;width:21.05pt;height:12.8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21,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" path="m,128l17,64,38,38r5,-6l50,26r7,-4l64,17r7,-4l79,10,87,7,95,4r8,-1l111,1,119,r9,l293,r8,l309,1r9,2l326,4r38,18l371,26r40,53l420,128r,8l399,199r-50,43l318,253r-9,2l301,255r-8,l128,255r-9,l111,255r-8,-2l95,251r-8,-2l79,246r-8,-4l64,238r-7,-4l50,229,10,177,,136r,-8xe" filled="f" strokecolor="#bdc1c6" strokeweight=".26469mm">
                <v:path arrowok="t" o:connecttype="custom" o:connectlocs="0,511810;10795,471170;24130,454660;27305,450850;31750,447040;36195,444500;40640,441325;45085,438785;50165,436880;55245,434975;60325,433070;65405,432435;70485,431165;75565,430530;81280,430530;186055,430530;191135,430530;196215,431165;201930,432435;207010,433070;231140,444500;235585,447040;260985,480695;266700,511810;266700,516890;253365,556895;221615,584200;201930,591185;196215,592455;191135,592455;186055,592455;81280,592455;75565,592455;70485,592455;65405,591185;60325,589915;55245,588645;50165,586740;45085,584200;40640,581660;36195,579120;31750,575945;6350,542925;0,516890;0,511810" o:connectangles="0,0,0,0,0,0,0,0,0,0,0,0,0,0,0,0,0,0,0,0,0,0,0,0,0,0,0,0,0,0,0,0,0,0,0,0,0,0,0,0,0,0,0,0,0"/>
                <w10:wrap anchorx="page"/>
              </v:shape>
            </w:pict>
          </mc:Fallback>
        </mc:AlternateContent>
      </w:r>
      <w:r w:rsidRPr="001D7DFD">
        <w:rPr>
          <w:rFonts w:eastAsia="Roboto"/>
          <w:noProof/>
          <w:sz w:val="22"/>
          <w:szCs w:val="22"/>
          <w:lang w:val="pt-PT" w:eastAsia="en-US"/>
        </w:rPr>
        <mc:AlternateContent>
          <mc:Choice Requires="wps">
            <w:drawing>
              <wp:anchor distT="0" distB="0" distL="114300" distR="114300" simplePos="0" relativeHeight="251705344" behindDoc="1" locked="0" layoutInCell="1" allowOverlap="1" wp14:anchorId="3C9C3B5E" wp14:editId="509E4985">
                <wp:simplePos x="0" y="0"/>
                <wp:positionH relativeFrom="page">
                  <wp:posOffset>3136900</wp:posOffset>
                </wp:positionH>
                <wp:positionV relativeFrom="paragraph">
                  <wp:posOffset>430530</wp:posOffset>
                </wp:positionV>
                <wp:extent cx="276860" cy="162560"/>
                <wp:effectExtent l="12700" t="11430" r="5715" b="6985"/>
                <wp:wrapNone/>
                <wp:docPr id="273" name="Freeform 4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6860" cy="162560"/>
                        </a:xfrm>
                        <a:custGeom>
                          <a:avLst/>
                          <a:gdLst>
                            <a:gd name="T0" fmla="+- 0 4940 4940"/>
                            <a:gd name="T1" fmla="*/ T0 w 436"/>
                            <a:gd name="T2" fmla="+- 0 806 678"/>
                            <a:gd name="T3" fmla="*/ 806 h 256"/>
                            <a:gd name="T4" fmla="+- 0 4940 4940"/>
                            <a:gd name="T5" fmla="*/ T4 w 436"/>
                            <a:gd name="T6" fmla="+- 0 797 678"/>
                            <a:gd name="T7" fmla="*/ 797 h 256"/>
                            <a:gd name="T8" fmla="+- 0 4940 4940"/>
                            <a:gd name="T9" fmla="*/ T8 w 436"/>
                            <a:gd name="T10" fmla="+- 0 789 678"/>
                            <a:gd name="T11" fmla="*/ 789 h 256"/>
                            <a:gd name="T12" fmla="+- 0 4942 4940"/>
                            <a:gd name="T13" fmla="*/ T12 w 436"/>
                            <a:gd name="T14" fmla="+- 0 781 678"/>
                            <a:gd name="T15" fmla="*/ 781 h 256"/>
                            <a:gd name="T16" fmla="+- 0 4944 4940"/>
                            <a:gd name="T17" fmla="*/ T16 w 436"/>
                            <a:gd name="T18" fmla="+- 0 773 678"/>
                            <a:gd name="T19" fmla="*/ 773 h 256"/>
                            <a:gd name="T20" fmla="+- 0 4977 4940"/>
                            <a:gd name="T21" fmla="*/ T20 w 436"/>
                            <a:gd name="T22" fmla="+- 0 716 678"/>
                            <a:gd name="T23" fmla="*/ 716 h 256"/>
                            <a:gd name="T24" fmla="+- 0 4996 4940"/>
                            <a:gd name="T25" fmla="*/ T24 w 436"/>
                            <a:gd name="T26" fmla="+- 0 700 678"/>
                            <a:gd name="T27" fmla="*/ 700 h 256"/>
                            <a:gd name="T28" fmla="+- 0 5003 4940"/>
                            <a:gd name="T29" fmla="*/ T28 w 436"/>
                            <a:gd name="T30" fmla="+- 0 695 678"/>
                            <a:gd name="T31" fmla="*/ 695 h 256"/>
                            <a:gd name="T32" fmla="+- 0 5011 4940"/>
                            <a:gd name="T33" fmla="*/ T32 w 436"/>
                            <a:gd name="T34" fmla="+- 0 691 678"/>
                            <a:gd name="T35" fmla="*/ 691 h 256"/>
                            <a:gd name="T36" fmla="+- 0 5018 4940"/>
                            <a:gd name="T37" fmla="*/ T36 w 436"/>
                            <a:gd name="T38" fmla="+- 0 688 678"/>
                            <a:gd name="T39" fmla="*/ 688 h 256"/>
                            <a:gd name="T40" fmla="+- 0 5026 4940"/>
                            <a:gd name="T41" fmla="*/ T40 w 436"/>
                            <a:gd name="T42" fmla="+- 0 685 678"/>
                            <a:gd name="T43" fmla="*/ 685 h 256"/>
                            <a:gd name="T44" fmla="+- 0 5034 4940"/>
                            <a:gd name="T45" fmla="*/ T44 w 436"/>
                            <a:gd name="T46" fmla="+- 0 682 678"/>
                            <a:gd name="T47" fmla="*/ 682 h 256"/>
                            <a:gd name="T48" fmla="+- 0 5042 4940"/>
                            <a:gd name="T49" fmla="*/ T48 w 436"/>
                            <a:gd name="T50" fmla="+- 0 681 678"/>
                            <a:gd name="T51" fmla="*/ 681 h 256"/>
                            <a:gd name="T52" fmla="+- 0 5050 4940"/>
                            <a:gd name="T53" fmla="*/ T52 w 436"/>
                            <a:gd name="T54" fmla="+- 0 679 678"/>
                            <a:gd name="T55" fmla="*/ 679 h 256"/>
                            <a:gd name="T56" fmla="+- 0 5059 4940"/>
                            <a:gd name="T57" fmla="*/ T56 w 436"/>
                            <a:gd name="T58" fmla="+- 0 678 678"/>
                            <a:gd name="T59" fmla="*/ 678 h 256"/>
                            <a:gd name="T60" fmla="+- 0 5067 4940"/>
                            <a:gd name="T61" fmla="*/ T60 w 436"/>
                            <a:gd name="T62" fmla="+- 0 678 678"/>
                            <a:gd name="T63" fmla="*/ 678 h 256"/>
                            <a:gd name="T64" fmla="+- 0 5247 4940"/>
                            <a:gd name="T65" fmla="*/ T64 w 436"/>
                            <a:gd name="T66" fmla="+- 0 678 678"/>
                            <a:gd name="T67" fmla="*/ 678 h 256"/>
                            <a:gd name="T68" fmla="+- 0 5256 4940"/>
                            <a:gd name="T69" fmla="*/ T68 w 436"/>
                            <a:gd name="T70" fmla="+- 0 678 678"/>
                            <a:gd name="T71" fmla="*/ 678 h 256"/>
                            <a:gd name="T72" fmla="+- 0 5264 4940"/>
                            <a:gd name="T73" fmla="*/ T72 w 436"/>
                            <a:gd name="T74" fmla="+- 0 679 678"/>
                            <a:gd name="T75" fmla="*/ 679 h 256"/>
                            <a:gd name="T76" fmla="+- 0 5272 4940"/>
                            <a:gd name="T77" fmla="*/ T76 w 436"/>
                            <a:gd name="T78" fmla="+- 0 681 678"/>
                            <a:gd name="T79" fmla="*/ 681 h 256"/>
                            <a:gd name="T80" fmla="+- 0 5280 4940"/>
                            <a:gd name="T81" fmla="*/ T80 w 436"/>
                            <a:gd name="T82" fmla="+- 0 682 678"/>
                            <a:gd name="T83" fmla="*/ 682 h 256"/>
                            <a:gd name="T84" fmla="+- 0 5318 4940"/>
                            <a:gd name="T85" fmla="*/ T84 w 436"/>
                            <a:gd name="T86" fmla="+- 0 700 678"/>
                            <a:gd name="T87" fmla="*/ 700 h 256"/>
                            <a:gd name="T88" fmla="+- 0 5325 4940"/>
                            <a:gd name="T89" fmla="*/ T88 w 436"/>
                            <a:gd name="T90" fmla="+- 0 704 678"/>
                            <a:gd name="T91" fmla="*/ 704 h 256"/>
                            <a:gd name="T92" fmla="+- 0 5365 4940"/>
                            <a:gd name="T93" fmla="*/ T92 w 436"/>
                            <a:gd name="T94" fmla="+- 0 757 678"/>
                            <a:gd name="T95" fmla="*/ 757 h 256"/>
                            <a:gd name="T96" fmla="+- 0 5372 4940"/>
                            <a:gd name="T97" fmla="*/ T96 w 436"/>
                            <a:gd name="T98" fmla="+- 0 781 678"/>
                            <a:gd name="T99" fmla="*/ 781 h 256"/>
                            <a:gd name="T100" fmla="+- 0 5374 4940"/>
                            <a:gd name="T101" fmla="*/ T100 w 436"/>
                            <a:gd name="T102" fmla="+- 0 789 678"/>
                            <a:gd name="T103" fmla="*/ 789 h 256"/>
                            <a:gd name="T104" fmla="+- 0 5375 4940"/>
                            <a:gd name="T105" fmla="*/ T104 w 436"/>
                            <a:gd name="T106" fmla="+- 0 797 678"/>
                            <a:gd name="T107" fmla="*/ 797 h 256"/>
                            <a:gd name="T108" fmla="+- 0 5375 4940"/>
                            <a:gd name="T109" fmla="*/ T108 w 436"/>
                            <a:gd name="T110" fmla="+- 0 806 678"/>
                            <a:gd name="T111" fmla="*/ 806 h 256"/>
                            <a:gd name="T112" fmla="+- 0 5375 4940"/>
                            <a:gd name="T113" fmla="*/ T112 w 436"/>
                            <a:gd name="T114" fmla="+- 0 814 678"/>
                            <a:gd name="T115" fmla="*/ 814 h 256"/>
                            <a:gd name="T116" fmla="+- 0 5353 4940"/>
                            <a:gd name="T117" fmla="*/ T116 w 436"/>
                            <a:gd name="T118" fmla="+- 0 877 678"/>
                            <a:gd name="T119" fmla="*/ 877 h 256"/>
                            <a:gd name="T120" fmla="+- 0 5304 4940"/>
                            <a:gd name="T121" fmla="*/ T120 w 436"/>
                            <a:gd name="T122" fmla="+- 0 920 678"/>
                            <a:gd name="T123" fmla="*/ 920 h 256"/>
                            <a:gd name="T124" fmla="+- 0 5272 4940"/>
                            <a:gd name="T125" fmla="*/ T124 w 436"/>
                            <a:gd name="T126" fmla="+- 0 931 678"/>
                            <a:gd name="T127" fmla="*/ 931 h 256"/>
                            <a:gd name="T128" fmla="+- 0 5264 4940"/>
                            <a:gd name="T129" fmla="*/ T128 w 436"/>
                            <a:gd name="T130" fmla="+- 0 933 678"/>
                            <a:gd name="T131" fmla="*/ 933 h 256"/>
                            <a:gd name="T132" fmla="+- 0 5256 4940"/>
                            <a:gd name="T133" fmla="*/ T132 w 436"/>
                            <a:gd name="T134" fmla="+- 0 933 678"/>
                            <a:gd name="T135" fmla="*/ 933 h 256"/>
                            <a:gd name="T136" fmla="+- 0 5247 4940"/>
                            <a:gd name="T137" fmla="*/ T136 w 436"/>
                            <a:gd name="T138" fmla="+- 0 933 678"/>
                            <a:gd name="T139" fmla="*/ 933 h 256"/>
                            <a:gd name="T140" fmla="+- 0 5067 4940"/>
                            <a:gd name="T141" fmla="*/ T140 w 436"/>
                            <a:gd name="T142" fmla="+- 0 933 678"/>
                            <a:gd name="T143" fmla="*/ 933 h 256"/>
                            <a:gd name="T144" fmla="+- 0 5059 4940"/>
                            <a:gd name="T145" fmla="*/ T144 w 436"/>
                            <a:gd name="T146" fmla="+- 0 933 678"/>
                            <a:gd name="T147" fmla="*/ 933 h 256"/>
                            <a:gd name="T148" fmla="+- 0 5050 4940"/>
                            <a:gd name="T149" fmla="*/ T148 w 436"/>
                            <a:gd name="T150" fmla="+- 0 933 678"/>
                            <a:gd name="T151" fmla="*/ 933 h 256"/>
                            <a:gd name="T152" fmla="+- 0 5042 4940"/>
                            <a:gd name="T153" fmla="*/ T152 w 436"/>
                            <a:gd name="T154" fmla="+- 0 931 678"/>
                            <a:gd name="T155" fmla="*/ 931 h 256"/>
                            <a:gd name="T156" fmla="+- 0 5034 4940"/>
                            <a:gd name="T157" fmla="*/ T156 w 436"/>
                            <a:gd name="T158" fmla="+- 0 929 678"/>
                            <a:gd name="T159" fmla="*/ 929 h 256"/>
                            <a:gd name="T160" fmla="+- 0 4996 4940"/>
                            <a:gd name="T161" fmla="*/ T160 w 436"/>
                            <a:gd name="T162" fmla="+- 0 912 678"/>
                            <a:gd name="T163" fmla="*/ 912 h 256"/>
                            <a:gd name="T164" fmla="+- 0 4989 4940"/>
                            <a:gd name="T165" fmla="*/ T164 w 436"/>
                            <a:gd name="T166" fmla="+- 0 907 678"/>
                            <a:gd name="T167" fmla="*/ 907 h 256"/>
                            <a:gd name="T168" fmla="+- 0 4949 4940"/>
                            <a:gd name="T169" fmla="*/ T168 w 436"/>
                            <a:gd name="T170" fmla="+- 0 855 678"/>
                            <a:gd name="T171" fmla="*/ 855 h 256"/>
                            <a:gd name="T172" fmla="+- 0 4940 4940"/>
                            <a:gd name="T173" fmla="*/ T172 w 436"/>
                            <a:gd name="T174" fmla="+- 0 814 678"/>
                            <a:gd name="T175" fmla="*/ 814 h 256"/>
                            <a:gd name="T176" fmla="+- 0 4940 4940"/>
                            <a:gd name="T177" fmla="*/ T176 w 436"/>
                            <a:gd name="T178" fmla="+- 0 806 678"/>
                            <a:gd name="T179" fmla="*/ 806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436" h="256">
                              <a:moveTo>
                                <a:pt x="0" y="128"/>
                              </a:moveTo>
                              <a:lnTo>
                                <a:pt x="0" y="119"/>
                              </a:lnTo>
                              <a:lnTo>
                                <a:pt x="0" y="111"/>
                              </a:lnTo>
                              <a:lnTo>
                                <a:pt x="2" y="103"/>
                              </a:lnTo>
                              <a:lnTo>
                                <a:pt x="4" y="95"/>
                              </a:lnTo>
                              <a:lnTo>
                                <a:pt x="37" y="38"/>
                              </a:lnTo>
                              <a:lnTo>
                                <a:pt x="56" y="22"/>
                              </a:lnTo>
                              <a:lnTo>
                                <a:pt x="63" y="17"/>
                              </a:lnTo>
                              <a:lnTo>
                                <a:pt x="71" y="13"/>
                              </a:lnTo>
                              <a:lnTo>
                                <a:pt x="78" y="10"/>
                              </a:lnTo>
                              <a:lnTo>
                                <a:pt x="86" y="7"/>
                              </a:lnTo>
                              <a:lnTo>
                                <a:pt x="94" y="4"/>
                              </a:lnTo>
                              <a:lnTo>
                                <a:pt x="102" y="3"/>
                              </a:lnTo>
                              <a:lnTo>
                                <a:pt x="110" y="1"/>
                              </a:lnTo>
                              <a:lnTo>
                                <a:pt x="119" y="0"/>
                              </a:lnTo>
                              <a:lnTo>
                                <a:pt x="127" y="0"/>
                              </a:lnTo>
                              <a:lnTo>
                                <a:pt x="307" y="0"/>
                              </a:lnTo>
                              <a:lnTo>
                                <a:pt x="316" y="0"/>
                              </a:lnTo>
                              <a:lnTo>
                                <a:pt x="324" y="1"/>
                              </a:lnTo>
                              <a:lnTo>
                                <a:pt x="332" y="3"/>
                              </a:lnTo>
                              <a:lnTo>
                                <a:pt x="340" y="4"/>
                              </a:lnTo>
                              <a:lnTo>
                                <a:pt x="378" y="22"/>
                              </a:lnTo>
                              <a:lnTo>
                                <a:pt x="385" y="26"/>
                              </a:lnTo>
                              <a:lnTo>
                                <a:pt x="425" y="79"/>
                              </a:lnTo>
                              <a:lnTo>
                                <a:pt x="432" y="103"/>
                              </a:lnTo>
                              <a:lnTo>
                                <a:pt x="434" y="111"/>
                              </a:lnTo>
                              <a:lnTo>
                                <a:pt x="435" y="119"/>
                              </a:lnTo>
                              <a:lnTo>
                                <a:pt x="435" y="128"/>
                              </a:lnTo>
                              <a:lnTo>
                                <a:pt x="435" y="136"/>
                              </a:lnTo>
                              <a:lnTo>
                                <a:pt x="413" y="199"/>
                              </a:lnTo>
                              <a:lnTo>
                                <a:pt x="364" y="242"/>
                              </a:lnTo>
                              <a:lnTo>
                                <a:pt x="332" y="253"/>
                              </a:lnTo>
                              <a:lnTo>
                                <a:pt x="324" y="255"/>
                              </a:lnTo>
                              <a:lnTo>
                                <a:pt x="316" y="255"/>
                              </a:lnTo>
                              <a:lnTo>
                                <a:pt x="307" y="255"/>
                              </a:lnTo>
                              <a:lnTo>
                                <a:pt x="127" y="255"/>
                              </a:lnTo>
                              <a:lnTo>
                                <a:pt x="119" y="255"/>
                              </a:lnTo>
                              <a:lnTo>
                                <a:pt x="110" y="255"/>
                              </a:lnTo>
                              <a:lnTo>
                                <a:pt x="102" y="253"/>
                              </a:lnTo>
                              <a:lnTo>
                                <a:pt x="94" y="251"/>
                              </a:lnTo>
                              <a:lnTo>
                                <a:pt x="56" y="234"/>
                              </a:lnTo>
                              <a:lnTo>
                                <a:pt x="49" y="229"/>
                              </a:lnTo>
                              <a:lnTo>
                                <a:pt x="9" y="177"/>
                              </a:lnTo>
                              <a:lnTo>
                                <a:pt x="0" y="136"/>
                              </a:lnTo>
                              <a:lnTo>
                                <a:pt x="0" y="128"/>
                              </a:lnTo>
                              <a:close/>
                            </a:path>
                          </a:pathLst>
                        </a:custGeom>
                        <a:noFill/>
                        <a:ln w="9529">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6E09C1" id="Freeform 438" o:spid="_x0000_s1026" style="position:absolute;margin-left:247pt;margin-top:33.9pt;width:21.8pt;height:12.8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" path="m,128r,-9l,111r2,-8l4,95,37,38,56,22r7,-5l71,13r7,-3l86,7,94,4r8,-1l110,1,119,r8,l307,r9,l324,1r8,2l340,4r38,18l385,26r40,53l432,103r2,8l435,119r,9l435,136r-22,63l364,242r-32,11l324,255r-8,l307,255r-180,l119,255r-9,l102,253r-8,-2l56,234r-7,-5l9,177,,136r,-8xe" filled="f" strokecolor="#bdc1c6" strokeweight=".26469mm">
                <v:path arrowok="t" o:connecttype="custom" o:connectlocs="0,511810;0,506095;0,501015;1270,495935;2540,490855;23495,454660;35560,444500;40005,441325;45085,438785;49530,436880;54610,434975;59690,433070;64770,432435;69850,431165;75565,430530;80645,430530;194945,430530;200660,430530;205740,431165;210820,432435;215900,433070;240030,444500;244475,447040;269875,480695;274320,495935;275590,501015;276225,506095;276225,511810;276225,516890;262255,556895;231140,584200;210820,591185;205740,592455;200660,592455;194945,592455;80645,592455;75565,592455;69850,592455;64770,591185;59690,589915;35560,579120;31115,575945;5715,542925;0,516890;0,511810" o:connectangles="0,0,0,0,0,0,0,0,0,0,0,0,0,0,0,0,0,0,0,0,0,0,0,0,0,0,0,0,0,0,0,0,0,0,0,0,0,0,0,0,0,0,0,0,0"/>
                <w10:wrap anchorx="page"/>
              </v:shape>
            </w:pict>
          </mc:Fallback>
        </mc:AlternateContent>
      </w:r>
      <w:r w:rsidRPr="001D7DFD">
        <w:rPr>
          <w:rFonts w:eastAsia="Roboto"/>
          <w:noProof/>
          <w:sz w:val="22"/>
          <w:szCs w:val="22"/>
          <w:lang w:val="pt-PT" w:eastAsia="en-US"/>
        </w:rPr>
        <mc:AlternateContent>
          <mc:Choice Requires="wps">
            <w:drawing>
              <wp:anchor distT="0" distB="0" distL="114300" distR="114300" simplePos="0" relativeHeight="251706368" behindDoc="1" locked="0" layoutInCell="1" allowOverlap="1" wp14:anchorId="63776222" wp14:editId="75FCA4FD">
                <wp:simplePos x="0" y="0"/>
                <wp:positionH relativeFrom="page">
                  <wp:posOffset>3594100</wp:posOffset>
                </wp:positionH>
                <wp:positionV relativeFrom="paragraph">
                  <wp:posOffset>430530</wp:posOffset>
                </wp:positionV>
                <wp:extent cx="276860" cy="162560"/>
                <wp:effectExtent l="12700" t="11430" r="5715" b="6985"/>
                <wp:wrapNone/>
                <wp:docPr id="272" name="Freeform 4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6860" cy="162560"/>
                        </a:xfrm>
                        <a:custGeom>
                          <a:avLst/>
                          <a:gdLst>
                            <a:gd name="T0" fmla="+- 0 5660 5660"/>
                            <a:gd name="T1" fmla="*/ T0 w 436"/>
                            <a:gd name="T2" fmla="+- 0 806 678"/>
                            <a:gd name="T3" fmla="*/ 806 h 256"/>
                            <a:gd name="T4" fmla="+- 0 5660 5660"/>
                            <a:gd name="T5" fmla="*/ T4 w 436"/>
                            <a:gd name="T6" fmla="+- 0 797 678"/>
                            <a:gd name="T7" fmla="*/ 797 h 256"/>
                            <a:gd name="T8" fmla="+- 0 5661 5660"/>
                            <a:gd name="T9" fmla="*/ T8 w 436"/>
                            <a:gd name="T10" fmla="+- 0 789 678"/>
                            <a:gd name="T11" fmla="*/ 789 h 256"/>
                            <a:gd name="T12" fmla="+- 0 5662 5660"/>
                            <a:gd name="T13" fmla="*/ T12 w 436"/>
                            <a:gd name="T14" fmla="+- 0 781 678"/>
                            <a:gd name="T15" fmla="*/ 781 h 256"/>
                            <a:gd name="T16" fmla="+- 0 5664 5660"/>
                            <a:gd name="T17" fmla="*/ T16 w 436"/>
                            <a:gd name="T18" fmla="+- 0 773 678"/>
                            <a:gd name="T19" fmla="*/ 773 h 256"/>
                            <a:gd name="T20" fmla="+- 0 5697 5660"/>
                            <a:gd name="T21" fmla="*/ T20 w 436"/>
                            <a:gd name="T22" fmla="+- 0 716 678"/>
                            <a:gd name="T23" fmla="*/ 716 h 256"/>
                            <a:gd name="T24" fmla="+- 0 5703 5660"/>
                            <a:gd name="T25" fmla="*/ T24 w 436"/>
                            <a:gd name="T26" fmla="+- 0 710 678"/>
                            <a:gd name="T27" fmla="*/ 710 h 256"/>
                            <a:gd name="T28" fmla="+- 0 5710 5660"/>
                            <a:gd name="T29" fmla="*/ T28 w 436"/>
                            <a:gd name="T30" fmla="+- 0 704 678"/>
                            <a:gd name="T31" fmla="*/ 704 h 256"/>
                            <a:gd name="T32" fmla="+- 0 5717 5660"/>
                            <a:gd name="T33" fmla="*/ T32 w 436"/>
                            <a:gd name="T34" fmla="+- 0 700 678"/>
                            <a:gd name="T35" fmla="*/ 700 h 256"/>
                            <a:gd name="T36" fmla="+- 0 5724 5660"/>
                            <a:gd name="T37" fmla="*/ T36 w 436"/>
                            <a:gd name="T38" fmla="+- 0 695 678"/>
                            <a:gd name="T39" fmla="*/ 695 h 256"/>
                            <a:gd name="T40" fmla="+- 0 5731 5660"/>
                            <a:gd name="T41" fmla="*/ T40 w 436"/>
                            <a:gd name="T42" fmla="+- 0 691 678"/>
                            <a:gd name="T43" fmla="*/ 691 h 256"/>
                            <a:gd name="T44" fmla="+- 0 5739 5660"/>
                            <a:gd name="T45" fmla="*/ T44 w 436"/>
                            <a:gd name="T46" fmla="+- 0 688 678"/>
                            <a:gd name="T47" fmla="*/ 688 h 256"/>
                            <a:gd name="T48" fmla="+- 0 5746 5660"/>
                            <a:gd name="T49" fmla="*/ T48 w 436"/>
                            <a:gd name="T50" fmla="+- 0 685 678"/>
                            <a:gd name="T51" fmla="*/ 685 h 256"/>
                            <a:gd name="T52" fmla="+- 0 5754 5660"/>
                            <a:gd name="T53" fmla="*/ T52 w 436"/>
                            <a:gd name="T54" fmla="+- 0 682 678"/>
                            <a:gd name="T55" fmla="*/ 682 h 256"/>
                            <a:gd name="T56" fmla="+- 0 5763 5660"/>
                            <a:gd name="T57" fmla="*/ T56 w 436"/>
                            <a:gd name="T58" fmla="+- 0 681 678"/>
                            <a:gd name="T59" fmla="*/ 681 h 256"/>
                            <a:gd name="T60" fmla="+- 0 5771 5660"/>
                            <a:gd name="T61" fmla="*/ T60 w 436"/>
                            <a:gd name="T62" fmla="+- 0 679 678"/>
                            <a:gd name="T63" fmla="*/ 679 h 256"/>
                            <a:gd name="T64" fmla="+- 0 5779 5660"/>
                            <a:gd name="T65" fmla="*/ T64 w 436"/>
                            <a:gd name="T66" fmla="+- 0 678 678"/>
                            <a:gd name="T67" fmla="*/ 678 h 256"/>
                            <a:gd name="T68" fmla="+- 0 5787 5660"/>
                            <a:gd name="T69" fmla="*/ T68 w 436"/>
                            <a:gd name="T70" fmla="+- 0 678 678"/>
                            <a:gd name="T71" fmla="*/ 678 h 256"/>
                            <a:gd name="T72" fmla="+- 0 5968 5660"/>
                            <a:gd name="T73" fmla="*/ T72 w 436"/>
                            <a:gd name="T74" fmla="+- 0 678 678"/>
                            <a:gd name="T75" fmla="*/ 678 h 256"/>
                            <a:gd name="T76" fmla="+- 0 5976 5660"/>
                            <a:gd name="T77" fmla="*/ T76 w 436"/>
                            <a:gd name="T78" fmla="+- 0 678 678"/>
                            <a:gd name="T79" fmla="*/ 678 h 256"/>
                            <a:gd name="T80" fmla="+- 0 5984 5660"/>
                            <a:gd name="T81" fmla="*/ T80 w 436"/>
                            <a:gd name="T82" fmla="+- 0 679 678"/>
                            <a:gd name="T83" fmla="*/ 679 h 256"/>
                            <a:gd name="T84" fmla="+- 0 5992 5660"/>
                            <a:gd name="T85" fmla="*/ T84 w 436"/>
                            <a:gd name="T86" fmla="+- 0 681 678"/>
                            <a:gd name="T87" fmla="*/ 681 h 256"/>
                            <a:gd name="T88" fmla="+- 0 6001 5660"/>
                            <a:gd name="T89" fmla="*/ T88 w 436"/>
                            <a:gd name="T90" fmla="+- 0 682 678"/>
                            <a:gd name="T91" fmla="*/ 682 h 256"/>
                            <a:gd name="T92" fmla="+- 0 6038 5660"/>
                            <a:gd name="T93" fmla="*/ T92 w 436"/>
                            <a:gd name="T94" fmla="+- 0 700 678"/>
                            <a:gd name="T95" fmla="*/ 700 h 256"/>
                            <a:gd name="T96" fmla="+- 0 6045 5660"/>
                            <a:gd name="T97" fmla="*/ T96 w 436"/>
                            <a:gd name="T98" fmla="+- 0 704 678"/>
                            <a:gd name="T99" fmla="*/ 704 h 256"/>
                            <a:gd name="T100" fmla="+- 0 6085 5660"/>
                            <a:gd name="T101" fmla="*/ T100 w 436"/>
                            <a:gd name="T102" fmla="+- 0 757 678"/>
                            <a:gd name="T103" fmla="*/ 757 h 256"/>
                            <a:gd name="T104" fmla="+- 0 6093 5660"/>
                            <a:gd name="T105" fmla="*/ T104 w 436"/>
                            <a:gd name="T106" fmla="+- 0 781 678"/>
                            <a:gd name="T107" fmla="*/ 781 h 256"/>
                            <a:gd name="T108" fmla="+- 0 6094 5660"/>
                            <a:gd name="T109" fmla="*/ T108 w 436"/>
                            <a:gd name="T110" fmla="+- 0 789 678"/>
                            <a:gd name="T111" fmla="*/ 789 h 256"/>
                            <a:gd name="T112" fmla="+- 0 6095 5660"/>
                            <a:gd name="T113" fmla="*/ T112 w 436"/>
                            <a:gd name="T114" fmla="+- 0 797 678"/>
                            <a:gd name="T115" fmla="*/ 797 h 256"/>
                            <a:gd name="T116" fmla="+- 0 6095 5660"/>
                            <a:gd name="T117" fmla="*/ T116 w 436"/>
                            <a:gd name="T118" fmla="+- 0 806 678"/>
                            <a:gd name="T119" fmla="*/ 806 h 256"/>
                            <a:gd name="T120" fmla="+- 0 6095 5660"/>
                            <a:gd name="T121" fmla="*/ T120 w 436"/>
                            <a:gd name="T122" fmla="+- 0 814 678"/>
                            <a:gd name="T123" fmla="*/ 814 h 256"/>
                            <a:gd name="T124" fmla="+- 0 6074 5660"/>
                            <a:gd name="T125" fmla="*/ T124 w 436"/>
                            <a:gd name="T126" fmla="+- 0 877 678"/>
                            <a:gd name="T127" fmla="*/ 877 h 256"/>
                            <a:gd name="T128" fmla="+- 0 6024 5660"/>
                            <a:gd name="T129" fmla="*/ T128 w 436"/>
                            <a:gd name="T130" fmla="+- 0 920 678"/>
                            <a:gd name="T131" fmla="*/ 920 h 256"/>
                            <a:gd name="T132" fmla="+- 0 5992 5660"/>
                            <a:gd name="T133" fmla="*/ T132 w 436"/>
                            <a:gd name="T134" fmla="+- 0 931 678"/>
                            <a:gd name="T135" fmla="*/ 931 h 256"/>
                            <a:gd name="T136" fmla="+- 0 5984 5660"/>
                            <a:gd name="T137" fmla="*/ T136 w 436"/>
                            <a:gd name="T138" fmla="+- 0 933 678"/>
                            <a:gd name="T139" fmla="*/ 933 h 256"/>
                            <a:gd name="T140" fmla="+- 0 5976 5660"/>
                            <a:gd name="T141" fmla="*/ T140 w 436"/>
                            <a:gd name="T142" fmla="+- 0 933 678"/>
                            <a:gd name="T143" fmla="*/ 933 h 256"/>
                            <a:gd name="T144" fmla="+- 0 5968 5660"/>
                            <a:gd name="T145" fmla="*/ T144 w 436"/>
                            <a:gd name="T146" fmla="+- 0 933 678"/>
                            <a:gd name="T147" fmla="*/ 933 h 256"/>
                            <a:gd name="T148" fmla="+- 0 5787 5660"/>
                            <a:gd name="T149" fmla="*/ T148 w 436"/>
                            <a:gd name="T150" fmla="+- 0 933 678"/>
                            <a:gd name="T151" fmla="*/ 933 h 256"/>
                            <a:gd name="T152" fmla="+- 0 5779 5660"/>
                            <a:gd name="T153" fmla="*/ T152 w 436"/>
                            <a:gd name="T154" fmla="+- 0 933 678"/>
                            <a:gd name="T155" fmla="*/ 933 h 256"/>
                            <a:gd name="T156" fmla="+- 0 5771 5660"/>
                            <a:gd name="T157" fmla="*/ T156 w 436"/>
                            <a:gd name="T158" fmla="+- 0 933 678"/>
                            <a:gd name="T159" fmla="*/ 933 h 256"/>
                            <a:gd name="T160" fmla="+- 0 5763 5660"/>
                            <a:gd name="T161" fmla="*/ T160 w 436"/>
                            <a:gd name="T162" fmla="+- 0 931 678"/>
                            <a:gd name="T163" fmla="*/ 931 h 256"/>
                            <a:gd name="T164" fmla="+- 0 5754 5660"/>
                            <a:gd name="T165" fmla="*/ T164 w 436"/>
                            <a:gd name="T166" fmla="+- 0 929 678"/>
                            <a:gd name="T167" fmla="*/ 929 h 256"/>
                            <a:gd name="T168" fmla="+- 0 5717 5660"/>
                            <a:gd name="T169" fmla="*/ T168 w 436"/>
                            <a:gd name="T170" fmla="+- 0 912 678"/>
                            <a:gd name="T171" fmla="*/ 912 h 256"/>
                            <a:gd name="T172" fmla="+- 0 5710 5660"/>
                            <a:gd name="T173" fmla="*/ T172 w 436"/>
                            <a:gd name="T174" fmla="+- 0 907 678"/>
                            <a:gd name="T175" fmla="*/ 907 h 256"/>
                            <a:gd name="T176" fmla="+- 0 5670 5660"/>
                            <a:gd name="T177" fmla="*/ T176 w 436"/>
                            <a:gd name="T178" fmla="+- 0 855 678"/>
                            <a:gd name="T179" fmla="*/ 855 h 256"/>
                            <a:gd name="T180" fmla="+- 0 5660 5660"/>
                            <a:gd name="T181" fmla="*/ T180 w 436"/>
                            <a:gd name="T182" fmla="+- 0 814 678"/>
                            <a:gd name="T183" fmla="*/ 814 h 256"/>
                            <a:gd name="T184" fmla="+- 0 5660 5660"/>
                            <a:gd name="T185" fmla="*/ T184 w 436"/>
                            <a:gd name="T186" fmla="+- 0 806 678"/>
                            <a:gd name="T187" fmla="*/ 806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436" h="256">
                              <a:moveTo>
                                <a:pt x="0" y="128"/>
                              </a:moveTo>
                              <a:lnTo>
                                <a:pt x="0" y="119"/>
                              </a:lnTo>
                              <a:lnTo>
                                <a:pt x="1" y="111"/>
                              </a:lnTo>
                              <a:lnTo>
                                <a:pt x="2" y="103"/>
                              </a:lnTo>
                              <a:lnTo>
                                <a:pt x="4" y="95"/>
                              </a:lnTo>
                              <a:lnTo>
                                <a:pt x="37" y="38"/>
                              </a:lnTo>
                              <a:lnTo>
                                <a:pt x="43" y="32"/>
                              </a:lnTo>
                              <a:lnTo>
                                <a:pt x="50" y="26"/>
                              </a:lnTo>
                              <a:lnTo>
                                <a:pt x="57" y="22"/>
                              </a:lnTo>
                              <a:lnTo>
                                <a:pt x="64" y="17"/>
                              </a:lnTo>
                              <a:lnTo>
                                <a:pt x="71" y="13"/>
                              </a:lnTo>
                              <a:lnTo>
                                <a:pt x="79" y="10"/>
                              </a:lnTo>
                              <a:lnTo>
                                <a:pt x="86" y="7"/>
                              </a:lnTo>
                              <a:lnTo>
                                <a:pt x="94" y="4"/>
                              </a:lnTo>
                              <a:lnTo>
                                <a:pt x="103" y="3"/>
                              </a:lnTo>
                              <a:lnTo>
                                <a:pt x="111" y="1"/>
                              </a:lnTo>
                              <a:lnTo>
                                <a:pt x="119" y="0"/>
                              </a:lnTo>
                              <a:lnTo>
                                <a:pt x="127" y="0"/>
                              </a:lnTo>
                              <a:lnTo>
                                <a:pt x="308" y="0"/>
                              </a:lnTo>
                              <a:lnTo>
                                <a:pt x="316" y="0"/>
                              </a:lnTo>
                              <a:lnTo>
                                <a:pt x="324" y="1"/>
                              </a:lnTo>
                              <a:lnTo>
                                <a:pt x="332" y="3"/>
                              </a:lnTo>
                              <a:lnTo>
                                <a:pt x="341" y="4"/>
                              </a:lnTo>
                              <a:lnTo>
                                <a:pt x="378" y="22"/>
                              </a:lnTo>
                              <a:lnTo>
                                <a:pt x="385" y="26"/>
                              </a:lnTo>
                              <a:lnTo>
                                <a:pt x="425" y="79"/>
                              </a:lnTo>
                              <a:lnTo>
                                <a:pt x="433" y="103"/>
                              </a:lnTo>
                              <a:lnTo>
                                <a:pt x="434" y="111"/>
                              </a:lnTo>
                              <a:lnTo>
                                <a:pt x="435" y="119"/>
                              </a:lnTo>
                              <a:lnTo>
                                <a:pt x="435" y="128"/>
                              </a:lnTo>
                              <a:lnTo>
                                <a:pt x="435" y="136"/>
                              </a:lnTo>
                              <a:lnTo>
                                <a:pt x="414" y="199"/>
                              </a:lnTo>
                              <a:lnTo>
                                <a:pt x="364" y="242"/>
                              </a:lnTo>
                              <a:lnTo>
                                <a:pt x="332" y="253"/>
                              </a:lnTo>
                              <a:lnTo>
                                <a:pt x="324" y="255"/>
                              </a:lnTo>
                              <a:lnTo>
                                <a:pt x="316" y="255"/>
                              </a:lnTo>
                              <a:lnTo>
                                <a:pt x="308" y="255"/>
                              </a:lnTo>
                              <a:lnTo>
                                <a:pt x="127" y="255"/>
                              </a:lnTo>
                              <a:lnTo>
                                <a:pt x="119" y="255"/>
                              </a:lnTo>
                              <a:lnTo>
                                <a:pt x="111" y="255"/>
                              </a:lnTo>
                              <a:lnTo>
                                <a:pt x="103" y="253"/>
                              </a:lnTo>
                              <a:lnTo>
                                <a:pt x="94" y="251"/>
                              </a:lnTo>
                              <a:lnTo>
                                <a:pt x="57" y="234"/>
                              </a:lnTo>
                              <a:lnTo>
                                <a:pt x="50" y="229"/>
                              </a:lnTo>
                              <a:lnTo>
                                <a:pt x="10" y="177"/>
                              </a:lnTo>
                              <a:lnTo>
                                <a:pt x="0" y="136"/>
                              </a:lnTo>
                              <a:lnTo>
                                <a:pt x="0" y="128"/>
                              </a:lnTo>
                              <a:close/>
                            </a:path>
                          </a:pathLst>
                        </a:custGeom>
                        <a:noFill/>
                        <a:ln w="9529">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0C3C69" id="Freeform 439" o:spid="_x0000_s1026" style="position:absolute;margin-left:283pt;margin-top:33.9pt;width:21.8pt;height:12.8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" path="m,128r,-9l1,111r1,-8l4,95,37,38r6,-6l50,26r7,-4l64,17r7,-4l79,10,86,7,94,4r9,-1l111,1,119,r8,l308,r8,l324,1r8,2l341,4r37,18l385,26r40,53l433,103r1,8l435,119r,9l435,136r-21,63l364,242r-32,11l324,255r-8,l308,255r-181,l119,255r-8,l103,253r-9,-2l57,234r-7,-5l10,177,,136r,-8xe" filled="f" strokecolor="#bdc1c6" strokeweight=".26469mm">
                <v:path arrowok="t" o:connecttype="custom" o:connectlocs="0,511810;0,506095;635,501015;1270,495935;2540,490855;23495,454660;27305,450850;31750,447040;36195,444500;40640,441325;45085,438785;50165,436880;54610,434975;59690,433070;65405,432435;70485,431165;75565,430530;80645,430530;195580,430530;200660,430530;205740,431165;210820,432435;216535,433070;240030,444500;244475,447040;269875,480695;274955,495935;275590,501015;276225,506095;276225,511810;276225,516890;262890,556895;231140,584200;210820,591185;205740,592455;200660,592455;195580,592455;80645,592455;75565,592455;70485,592455;65405,591185;59690,589915;36195,579120;31750,575945;6350,542925;0,516890;0,511810" o:connectangles="0,0,0,0,0,0,0,0,0,0,0,0,0,0,0,0,0,0,0,0,0,0,0,0,0,0,0,0,0,0,0,0,0,0,0,0,0,0,0,0,0,0,0,0,0,0,0"/>
                <w10:wrap anchorx="page"/>
              </v:shape>
            </w:pict>
          </mc:Fallback>
        </mc:AlternateContent>
      </w:r>
      <w:r w:rsidRPr="001D7DFD">
        <w:rPr>
          <w:rFonts w:eastAsia="Roboto"/>
          <w:noProof/>
          <w:sz w:val="22"/>
          <w:szCs w:val="22"/>
          <w:lang w:val="pt-PT" w:eastAsia="en-US"/>
        </w:rPr>
        <mc:AlternateContent>
          <mc:Choice Requires="wps">
            <w:drawing>
              <wp:anchor distT="0" distB="0" distL="114300" distR="114300" simplePos="0" relativeHeight="251707392" behindDoc="1" locked="0" layoutInCell="1" allowOverlap="1" wp14:anchorId="78527AAA" wp14:editId="0F38B63C">
                <wp:simplePos x="0" y="0"/>
                <wp:positionH relativeFrom="page">
                  <wp:posOffset>4051300</wp:posOffset>
                </wp:positionH>
                <wp:positionV relativeFrom="paragraph">
                  <wp:posOffset>430530</wp:posOffset>
                </wp:positionV>
                <wp:extent cx="276860" cy="162560"/>
                <wp:effectExtent l="12700" t="11430" r="5715" b="6985"/>
                <wp:wrapNone/>
                <wp:docPr id="271" name="Freeform 4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6860" cy="162560"/>
                        </a:xfrm>
                        <a:custGeom>
                          <a:avLst/>
                          <a:gdLst>
                            <a:gd name="T0" fmla="+- 0 6380 6380"/>
                            <a:gd name="T1" fmla="*/ T0 w 436"/>
                            <a:gd name="T2" fmla="+- 0 806 678"/>
                            <a:gd name="T3" fmla="*/ 806 h 256"/>
                            <a:gd name="T4" fmla="+- 0 6380 6380"/>
                            <a:gd name="T5" fmla="*/ T4 w 436"/>
                            <a:gd name="T6" fmla="+- 0 797 678"/>
                            <a:gd name="T7" fmla="*/ 797 h 256"/>
                            <a:gd name="T8" fmla="+- 0 6381 6380"/>
                            <a:gd name="T9" fmla="*/ T8 w 436"/>
                            <a:gd name="T10" fmla="+- 0 789 678"/>
                            <a:gd name="T11" fmla="*/ 789 h 256"/>
                            <a:gd name="T12" fmla="+- 0 6383 6380"/>
                            <a:gd name="T13" fmla="*/ T12 w 436"/>
                            <a:gd name="T14" fmla="+- 0 781 678"/>
                            <a:gd name="T15" fmla="*/ 781 h 256"/>
                            <a:gd name="T16" fmla="+- 0 6384 6380"/>
                            <a:gd name="T17" fmla="*/ T16 w 436"/>
                            <a:gd name="T18" fmla="+- 0 773 678"/>
                            <a:gd name="T19" fmla="*/ 773 h 256"/>
                            <a:gd name="T20" fmla="+- 0 6418 6380"/>
                            <a:gd name="T21" fmla="*/ T20 w 436"/>
                            <a:gd name="T22" fmla="+- 0 716 678"/>
                            <a:gd name="T23" fmla="*/ 716 h 256"/>
                            <a:gd name="T24" fmla="+- 0 6423 6380"/>
                            <a:gd name="T25" fmla="*/ T24 w 436"/>
                            <a:gd name="T26" fmla="+- 0 710 678"/>
                            <a:gd name="T27" fmla="*/ 710 h 256"/>
                            <a:gd name="T28" fmla="+- 0 6430 6380"/>
                            <a:gd name="T29" fmla="*/ T28 w 436"/>
                            <a:gd name="T30" fmla="+- 0 704 678"/>
                            <a:gd name="T31" fmla="*/ 704 h 256"/>
                            <a:gd name="T32" fmla="+- 0 6437 6380"/>
                            <a:gd name="T33" fmla="*/ T32 w 436"/>
                            <a:gd name="T34" fmla="+- 0 700 678"/>
                            <a:gd name="T35" fmla="*/ 700 h 256"/>
                            <a:gd name="T36" fmla="+- 0 6444 6380"/>
                            <a:gd name="T37" fmla="*/ T36 w 436"/>
                            <a:gd name="T38" fmla="+- 0 695 678"/>
                            <a:gd name="T39" fmla="*/ 695 h 256"/>
                            <a:gd name="T40" fmla="+- 0 6451 6380"/>
                            <a:gd name="T41" fmla="*/ T40 w 436"/>
                            <a:gd name="T42" fmla="+- 0 691 678"/>
                            <a:gd name="T43" fmla="*/ 691 h 256"/>
                            <a:gd name="T44" fmla="+- 0 6459 6380"/>
                            <a:gd name="T45" fmla="*/ T44 w 436"/>
                            <a:gd name="T46" fmla="+- 0 688 678"/>
                            <a:gd name="T47" fmla="*/ 688 h 256"/>
                            <a:gd name="T48" fmla="+- 0 6467 6380"/>
                            <a:gd name="T49" fmla="*/ T48 w 436"/>
                            <a:gd name="T50" fmla="+- 0 685 678"/>
                            <a:gd name="T51" fmla="*/ 685 h 256"/>
                            <a:gd name="T52" fmla="+- 0 6475 6380"/>
                            <a:gd name="T53" fmla="*/ T52 w 436"/>
                            <a:gd name="T54" fmla="+- 0 682 678"/>
                            <a:gd name="T55" fmla="*/ 682 h 256"/>
                            <a:gd name="T56" fmla="+- 0 6483 6380"/>
                            <a:gd name="T57" fmla="*/ T56 w 436"/>
                            <a:gd name="T58" fmla="+- 0 681 678"/>
                            <a:gd name="T59" fmla="*/ 681 h 256"/>
                            <a:gd name="T60" fmla="+- 0 6491 6380"/>
                            <a:gd name="T61" fmla="*/ T60 w 436"/>
                            <a:gd name="T62" fmla="+- 0 679 678"/>
                            <a:gd name="T63" fmla="*/ 679 h 256"/>
                            <a:gd name="T64" fmla="+- 0 6499 6380"/>
                            <a:gd name="T65" fmla="*/ T64 w 436"/>
                            <a:gd name="T66" fmla="+- 0 678 678"/>
                            <a:gd name="T67" fmla="*/ 678 h 256"/>
                            <a:gd name="T68" fmla="+- 0 6508 6380"/>
                            <a:gd name="T69" fmla="*/ T68 w 436"/>
                            <a:gd name="T70" fmla="+- 0 678 678"/>
                            <a:gd name="T71" fmla="*/ 678 h 256"/>
                            <a:gd name="T72" fmla="+- 0 6688 6380"/>
                            <a:gd name="T73" fmla="*/ T72 w 436"/>
                            <a:gd name="T74" fmla="+- 0 678 678"/>
                            <a:gd name="T75" fmla="*/ 678 h 256"/>
                            <a:gd name="T76" fmla="+- 0 6696 6380"/>
                            <a:gd name="T77" fmla="*/ T76 w 436"/>
                            <a:gd name="T78" fmla="+- 0 678 678"/>
                            <a:gd name="T79" fmla="*/ 678 h 256"/>
                            <a:gd name="T80" fmla="+- 0 6705 6380"/>
                            <a:gd name="T81" fmla="*/ T80 w 436"/>
                            <a:gd name="T82" fmla="+- 0 679 678"/>
                            <a:gd name="T83" fmla="*/ 679 h 256"/>
                            <a:gd name="T84" fmla="+- 0 6713 6380"/>
                            <a:gd name="T85" fmla="*/ T84 w 436"/>
                            <a:gd name="T86" fmla="+- 0 681 678"/>
                            <a:gd name="T87" fmla="*/ 681 h 256"/>
                            <a:gd name="T88" fmla="+- 0 6721 6380"/>
                            <a:gd name="T89" fmla="*/ T88 w 436"/>
                            <a:gd name="T90" fmla="+- 0 682 678"/>
                            <a:gd name="T91" fmla="*/ 682 h 256"/>
                            <a:gd name="T92" fmla="+- 0 6759 6380"/>
                            <a:gd name="T93" fmla="*/ T92 w 436"/>
                            <a:gd name="T94" fmla="+- 0 700 678"/>
                            <a:gd name="T95" fmla="*/ 700 h 256"/>
                            <a:gd name="T96" fmla="+- 0 6766 6380"/>
                            <a:gd name="T97" fmla="*/ T96 w 436"/>
                            <a:gd name="T98" fmla="+- 0 704 678"/>
                            <a:gd name="T99" fmla="*/ 704 h 256"/>
                            <a:gd name="T100" fmla="+- 0 6806 6380"/>
                            <a:gd name="T101" fmla="*/ T100 w 436"/>
                            <a:gd name="T102" fmla="+- 0 757 678"/>
                            <a:gd name="T103" fmla="*/ 757 h 256"/>
                            <a:gd name="T104" fmla="+- 0 6815 6380"/>
                            <a:gd name="T105" fmla="*/ T104 w 436"/>
                            <a:gd name="T106" fmla="+- 0 806 678"/>
                            <a:gd name="T107" fmla="*/ 806 h 256"/>
                            <a:gd name="T108" fmla="+- 0 6815 6380"/>
                            <a:gd name="T109" fmla="*/ T108 w 436"/>
                            <a:gd name="T110" fmla="+- 0 814 678"/>
                            <a:gd name="T111" fmla="*/ 814 h 256"/>
                            <a:gd name="T112" fmla="+- 0 6794 6380"/>
                            <a:gd name="T113" fmla="*/ T112 w 436"/>
                            <a:gd name="T114" fmla="+- 0 877 678"/>
                            <a:gd name="T115" fmla="*/ 877 h 256"/>
                            <a:gd name="T116" fmla="+- 0 6744 6380"/>
                            <a:gd name="T117" fmla="*/ T116 w 436"/>
                            <a:gd name="T118" fmla="+- 0 920 678"/>
                            <a:gd name="T119" fmla="*/ 920 h 256"/>
                            <a:gd name="T120" fmla="+- 0 6713 6380"/>
                            <a:gd name="T121" fmla="*/ T120 w 436"/>
                            <a:gd name="T122" fmla="+- 0 931 678"/>
                            <a:gd name="T123" fmla="*/ 931 h 256"/>
                            <a:gd name="T124" fmla="+- 0 6705 6380"/>
                            <a:gd name="T125" fmla="*/ T124 w 436"/>
                            <a:gd name="T126" fmla="+- 0 933 678"/>
                            <a:gd name="T127" fmla="*/ 933 h 256"/>
                            <a:gd name="T128" fmla="+- 0 6696 6380"/>
                            <a:gd name="T129" fmla="*/ T128 w 436"/>
                            <a:gd name="T130" fmla="+- 0 933 678"/>
                            <a:gd name="T131" fmla="*/ 933 h 256"/>
                            <a:gd name="T132" fmla="+- 0 6688 6380"/>
                            <a:gd name="T133" fmla="*/ T132 w 436"/>
                            <a:gd name="T134" fmla="+- 0 933 678"/>
                            <a:gd name="T135" fmla="*/ 933 h 256"/>
                            <a:gd name="T136" fmla="+- 0 6508 6380"/>
                            <a:gd name="T137" fmla="*/ T136 w 436"/>
                            <a:gd name="T138" fmla="+- 0 933 678"/>
                            <a:gd name="T139" fmla="*/ 933 h 256"/>
                            <a:gd name="T140" fmla="+- 0 6499 6380"/>
                            <a:gd name="T141" fmla="*/ T140 w 436"/>
                            <a:gd name="T142" fmla="+- 0 933 678"/>
                            <a:gd name="T143" fmla="*/ 933 h 256"/>
                            <a:gd name="T144" fmla="+- 0 6491 6380"/>
                            <a:gd name="T145" fmla="*/ T144 w 436"/>
                            <a:gd name="T146" fmla="+- 0 933 678"/>
                            <a:gd name="T147" fmla="*/ 933 h 256"/>
                            <a:gd name="T148" fmla="+- 0 6483 6380"/>
                            <a:gd name="T149" fmla="*/ T148 w 436"/>
                            <a:gd name="T150" fmla="+- 0 931 678"/>
                            <a:gd name="T151" fmla="*/ 931 h 256"/>
                            <a:gd name="T152" fmla="+- 0 6475 6380"/>
                            <a:gd name="T153" fmla="*/ T152 w 436"/>
                            <a:gd name="T154" fmla="+- 0 929 678"/>
                            <a:gd name="T155" fmla="*/ 929 h 256"/>
                            <a:gd name="T156" fmla="+- 0 6437 6380"/>
                            <a:gd name="T157" fmla="*/ T156 w 436"/>
                            <a:gd name="T158" fmla="+- 0 912 678"/>
                            <a:gd name="T159" fmla="*/ 912 h 256"/>
                            <a:gd name="T160" fmla="+- 0 6430 6380"/>
                            <a:gd name="T161" fmla="*/ T160 w 436"/>
                            <a:gd name="T162" fmla="+- 0 907 678"/>
                            <a:gd name="T163" fmla="*/ 907 h 256"/>
                            <a:gd name="T164" fmla="+- 0 6390 6380"/>
                            <a:gd name="T165" fmla="*/ T164 w 436"/>
                            <a:gd name="T166" fmla="+- 0 855 678"/>
                            <a:gd name="T167" fmla="*/ 855 h 256"/>
                            <a:gd name="T168" fmla="+- 0 6380 6380"/>
                            <a:gd name="T169" fmla="*/ T168 w 436"/>
                            <a:gd name="T170" fmla="+- 0 814 678"/>
                            <a:gd name="T171" fmla="*/ 814 h 256"/>
                            <a:gd name="T172" fmla="+- 0 6380 6380"/>
                            <a:gd name="T173" fmla="*/ T172 w 436"/>
                            <a:gd name="T174" fmla="+- 0 806 678"/>
                            <a:gd name="T175" fmla="*/ 806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36" h="256">
                              <a:moveTo>
                                <a:pt x="0" y="128"/>
                              </a:moveTo>
                              <a:lnTo>
                                <a:pt x="0" y="119"/>
                              </a:lnTo>
                              <a:lnTo>
                                <a:pt x="1" y="111"/>
                              </a:lnTo>
                              <a:lnTo>
                                <a:pt x="3" y="103"/>
                              </a:lnTo>
                              <a:lnTo>
                                <a:pt x="4" y="95"/>
                              </a:lnTo>
                              <a:lnTo>
                                <a:pt x="38" y="38"/>
                              </a:lnTo>
                              <a:lnTo>
                                <a:pt x="43" y="32"/>
                              </a:lnTo>
                              <a:lnTo>
                                <a:pt x="50" y="26"/>
                              </a:lnTo>
                              <a:lnTo>
                                <a:pt x="57" y="22"/>
                              </a:lnTo>
                              <a:lnTo>
                                <a:pt x="64" y="17"/>
                              </a:lnTo>
                              <a:lnTo>
                                <a:pt x="71" y="13"/>
                              </a:lnTo>
                              <a:lnTo>
                                <a:pt x="79" y="10"/>
                              </a:lnTo>
                              <a:lnTo>
                                <a:pt x="87" y="7"/>
                              </a:lnTo>
                              <a:lnTo>
                                <a:pt x="95" y="4"/>
                              </a:lnTo>
                              <a:lnTo>
                                <a:pt x="103" y="3"/>
                              </a:lnTo>
                              <a:lnTo>
                                <a:pt x="111" y="1"/>
                              </a:lnTo>
                              <a:lnTo>
                                <a:pt x="119" y="0"/>
                              </a:lnTo>
                              <a:lnTo>
                                <a:pt x="128" y="0"/>
                              </a:lnTo>
                              <a:lnTo>
                                <a:pt x="308" y="0"/>
                              </a:lnTo>
                              <a:lnTo>
                                <a:pt x="316" y="0"/>
                              </a:lnTo>
                              <a:lnTo>
                                <a:pt x="325" y="1"/>
                              </a:lnTo>
                              <a:lnTo>
                                <a:pt x="333" y="3"/>
                              </a:lnTo>
                              <a:lnTo>
                                <a:pt x="341" y="4"/>
                              </a:lnTo>
                              <a:lnTo>
                                <a:pt x="379" y="22"/>
                              </a:lnTo>
                              <a:lnTo>
                                <a:pt x="386" y="26"/>
                              </a:lnTo>
                              <a:lnTo>
                                <a:pt x="426" y="79"/>
                              </a:lnTo>
                              <a:lnTo>
                                <a:pt x="435" y="128"/>
                              </a:lnTo>
                              <a:lnTo>
                                <a:pt x="435" y="136"/>
                              </a:lnTo>
                              <a:lnTo>
                                <a:pt x="414" y="199"/>
                              </a:lnTo>
                              <a:lnTo>
                                <a:pt x="364" y="242"/>
                              </a:lnTo>
                              <a:lnTo>
                                <a:pt x="333" y="253"/>
                              </a:lnTo>
                              <a:lnTo>
                                <a:pt x="325" y="255"/>
                              </a:lnTo>
                              <a:lnTo>
                                <a:pt x="316" y="255"/>
                              </a:lnTo>
                              <a:lnTo>
                                <a:pt x="308" y="255"/>
                              </a:lnTo>
                              <a:lnTo>
                                <a:pt x="128" y="255"/>
                              </a:lnTo>
                              <a:lnTo>
                                <a:pt x="119" y="255"/>
                              </a:lnTo>
                              <a:lnTo>
                                <a:pt x="111" y="255"/>
                              </a:lnTo>
                              <a:lnTo>
                                <a:pt x="103" y="253"/>
                              </a:lnTo>
                              <a:lnTo>
                                <a:pt x="95" y="251"/>
                              </a:lnTo>
                              <a:lnTo>
                                <a:pt x="57" y="234"/>
                              </a:lnTo>
                              <a:lnTo>
                                <a:pt x="50" y="229"/>
                              </a:lnTo>
                              <a:lnTo>
                                <a:pt x="10" y="177"/>
                              </a:lnTo>
                              <a:lnTo>
                                <a:pt x="0" y="136"/>
                              </a:lnTo>
                              <a:lnTo>
                                <a:pt x="0" y="128"/>
                              </a:lnTo>
                              <a:close/>
                            </a:path>
                          </a:pathLst>
                        </a:custGeom>
                        <a:noFill/>
                        <a:ln w="9529">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1ECA94" id="Freeform 440" o:spid="_x0000_s1026" style="position:absolute;margin-left:319pt;margin-top:33.9pt;width:21.8pt;height:12.8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" path="m,128r,-9l1,111r2,-8l4,95,38,38r5,-6l50,26r7,-4l64,17r7,-4l79,10,87,7,95,4r8,-1l111,1,119,r9,l308,r8,l325,1r8,2l341,4r38,18l386,26r40,53l435,128r,8l414,199r-50,43l333,253r-8,2l316,255r-8,l128,255r-9,l111,255r-8,-2l95,251,57,234r-7,-5l10,177,,136r,-8xe" filled="f" strokecolor="#bdc1c6" strokeweight=".26469mm">
                <v:path arrowok="t" o:connecttype="custom" o:connectlocs="0,511810;0,506095;635,501015;1905,495935;2540,490855;24130,454660;27305,450850;31750,447040;36195,444500;40640,441325;45085,438785;50165,436880;55245,434975;60325,433070;65405,432435;70485,431165;75565,430530;81280,430530;195580,430530;200660,430530;206375,431165;211455,432435;216535,433070;240665,444500;245110,447040;270510,480695;276225,511810;276225,516890;262890,556895;231140,584200;211455,591185;206375,592455;200660,592455;195580,592455;81280,592455;75565,592455;70485,592455;65405,591185;60325,589915;36195,579120;31750,575945;6350,542925;0,516890;0,511810" o:connectangles="0,0,0,0,0,0,0,0,0,0,0,0,0,0,0,0,0,0,0,0,0,0,0,0,0,0,0,0,0,0,0,0,0,0,0,0,0,0,0,0,0,0,0,0"/>
                <w10:wrap anchorx="page"/>
              </v:shape>
            </w:pict>
          </mc:Fallback>
        </mc:AlternateContent>
      </w:r>
      <w:r w:rsidRPr="001D7DFD">
        <w:rPr>
          <w:rFonts w:eastAsia="Roboto"/>
          <w:color w:val="202024"/>
          <w:sz w:val="21"/>
          <w:szCs w:val="22"/>
          <w:lang w:val="pt-PT" w:eastAsia="en-US"/>
        </w:rPr>
        <w:t>1</w:t>
      </w:r>
      <w:r w:rsidRPr="001D7DFD">
        <w:rPr>
          <w:rFonts w:eastAsia="Roboto"/>
          <w:color w:val="202024"/>
          <w:sz w:val="21"/>
          <w:szCs w:val="22"/>
          <w:lang w:val="pt-PT" w:eastAsia="en-US"/>
        </w:rPr>
        <w:tab/>
        <w:t>2</w:t>
      </w:r>
      <w:r w:rsidRPr="001D7DFD">
        <w:rPr>
          <w:rFonts w:eastAsia="Roboto"/>
          <w:color w:val="202024"/>
          <w:sz w:val="21"/>
          <w:szCs w:val="22"/>
          <w:lang w:val="pt-PT" w:eastAsia="en-US"/>
        </w:rPr>
        <w:tab/>
        <w:t>3</w:t>
      </w:r>
      <w:r w:rsidRPr="001D7DFD">
        <w:rPr>
          <w:rFonts w:eastAsia="Roboto"/>
          <w:color w:val="202024"/>
          <w:sz w:val="21"/>
          <w:szCs w:val="22"/>
          <w:lang w:val="pt-PT" w:eastAsia="en-US"/>
        </w:rPr>
        <w:tab/>
        <w:t>4</w:t>
      </w:r>
      <w:r w:rsidRPr="001D7DFD">
        <w:rPr>
          <w:rFonts w:eastAsia="Roboto"/>
          <w:color w:val="202024"/>
          <w:sz w:val="21"/>
          <w:szCs w:val="22"/>
          <w:lang w:val="pt-PT" w:eastAsia="en-US"/>
        </w:rPr>
        <w:tab/>
        <w:t>5</w:t>
      </w:r>
    </w:p>
    <w:p w14:paraId="32E87B37" w14:textId="77777777" w:rsidR="007217E2" w:rsidRPr="001D7DFD" w:rsidRDefault="007217E2" w:rsidP="007217E2">
      <w:pPr>
        <w:widowControl w:val="0"/>
        <w:suppressAutoHyphens w:val="0"/>
        <w:autoSpaceDE w:val="0"/>
        <w:autoSpaceDN w:val="0"/>
        <w:spacing w:before="7" w:after="0"/>
        <w:ind w:firstLine="0"/>
        <w:jc w:val="left"/>
        <w:rPr>
          <w:rFonts w:eastAsia="Roboto"/>
          <w:sz w:val="13"/>
          <w:szCs w:val="24"/>
          <w:lang w:val="pt-PT" w:eastAsia="en-US"/>
        </w:rPr>
      </w:pPr>
      <w:r w:rsidRPr="001D7DFD">
        <w:rPr>
          <w:rFonts w:eastAsia="Roboto"/>
          <w:noProof/>
          <w:szCs w:val="24"/>
          <w:lang w:val="pt-PT" w:eastAsia="en-US"/>
        </w:rPr>
        <mc:AlternateContent>
          <mc:Choice Requires="wps">
            <w:drawing>
              <wp:anchor distT="0" distB="0" distL="0" distR="0" simplePos="0" relativeHeight="251741184" behindDoc="1" locked="0" layoutInCell="1" allowOverlap="1" wp14:anchorId="0DB3D39F" wp14:editId="46CA3A9A">
                <wp:simplePos x="0" y="0"/>
                <wp:positionH relativeFrom="page">
                  <wp:posOffset>1197610</wp:posOffset>
                </wp:positionH>
                <wp:positionV relativeFrom="paragraph">
                  <wp:posOffset>128905</wp:posOffset>
                </wp:positionV>
                <wp:extent cx="4107180" cy="9525"/>
                <wp:effectExtent l="0" t="0" r="635" b="4445"/>
                <wp:wrapTopAndBottom/>
                <wp:docPr id="270"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07180" cy="9525"/>
                        </a:xfrm>
                        <a:prstGeom prst="rect">
                          <a:avLst/>
                        </a:prstGeom>
                        <a:solidFill>
                          <a:srgbClr val="BDC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751FE6" id="Rectangle 475" o:spid="_x0000_s1026" style="position:absolute;margin-left:94.3pt;margin-top:10.15pt;width:323.4pt;height:.75pt;z-index:-25157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" fillcolor="#bdc1c6" stroked="f">
                <w10:wrap type="topAndBottom" anchorx="page"/>
              </v:rect>
            </w:pict>
          </mc:Fallback>
        </mc:AlternateContent>
      </w:r>
    </w:p>
    <w:p w14:paraId="1BCBB6DD" w14:textId="77777777" w:rsidR="007217E2" w:rsidRPr="001D7DFD" w:rsidRDefault="007217E2" w:rsidP="007217E2">
      <w:pPr>
        <w:widowControl w:val="0"/>
        <w:tabs>
          <w:tab w:val="left" w:pos="5749"/>
        </w:tabs>
        <w:suppressAutoHyphens w:val="0"/>
        <w:autoSpaceDE w:val="0"/>
        <w:autoSpaceDN w:val="0"/>
        <w:spacing w:before="77" w:after="110"/>
        <w:ind w:left="683" w:firstLine="0"/>
        <w:jc w:val="left"/>
        <w:rPr>
          <w:rFonts w:eastAsia="Roboto"/>
          <w:sz w:val="22"/>
          <w:szCs w:val="22"/>
          <w:lang w:val="pt-PT" w:eastAsia="en-US"/>
        </w:rPr>
      </w:pPr>
      <w:r w:rsidRPr="001D7DFD">
        <w:rPr>
          <w:rFonts w:eastAsia="Roboto"/>
          <w:color w:val="202024"/>
          <w:sz w:val="22"/>
          <w:szCs w:val="22"/>
          <w:lang w:val="pt-PT" w:eastAsia="en-US"/>
        </w:rPr>
        <w:t>Pouco</w:t>
      </w:r>
      <w:r w:rsidRPr="001D7DFD">
        <w:rPr>
          <w:rFonts w:eastAsia="Roboto"/>
          <w:color w:val="202024"/>
          <w:spacing w:val="-4"/>
          <w:sz w:val="22"/>
          <w:szCs w:val="22"/>
          <w:lang w:val="pt-PT" w:eastAsia="en-US"/>
        </w:rPr>
        <w:t xml:space="preserve"> </w:t>
      </w:r>
      <w:r w:rsidRPr="001D7DFD">
        <w:rPr>
          <w:rFonts w:eastAsia="Roboto"/>
          <w:color w:val="202024"/>
          <w:sz w:val="22"/>
          <w:szCs w:val="22"/>
          <w:lang w:val="pt-PT" w:eastAsia="en-US"/>
        </w:rPr>
        <w:t>tempo</w:t>
      </w:r>
      <w:r w:rsidRPr="001D7DFD">
        <w:rPr>
          <w:rFonts w:eastAsia="Roboto"/>
          <w:color w:val="202024"/>
          <w:sz w:val="22"/>
          <w:szCs w:val="22"/>
          <w:lang w:val="pt-PT" w:eastAsia="en-US"/>
        </w:rPr>
        <w:tab/>
        <w:t>Muito</w:t>
      </w:r>
      <w:r w:rsidRPr="001D7DFD">
        <w:rPr>
          <w:rFonts w:eastAsia="Roboto"/>
          <w:color w:val="202024"/>
          <w:spacing w:val="-5"/>
          <w:sz w:val="22"/>
          <w:szCs w:val="22"/>
          <w:lang w:val="pt-PT" w:eastAsia="en-US"/>
        </w:rPr>
        <w:t xml:space="preserve"> </w:t>
      </w:r>
      <w:r w:rsidRPr="001D7DFD">
        <w:rPr>
          <w:rFonts w:eastAsia="Roboto"/>
          <w:color w:val="202024"/>
          <w:sz w:val="22"/>
          <w:szCs w:val="22"/>
          <w:lang w:val="pt-PT" w:eastAsia="en-US"/>
        </w:rPr>
        <w:t>tempo</w:t>
      </w:r>
    </w:p>
    <w:p w14:paraId="7132F381" w14:textId="77777777" w:rsidR="007217E2" w:rsidRPr="001D7DFD" w:rsidRDefault="007217E2" w:rsidP="007217E2">
      <w:pPr>
        <w:widowControl w:val="0"/>
        <w:suppressAutoHyphens w:val="0"/>
        <w:autoSpaceDE w:val="0"/>
        <w:autoSpaceDN w:val="0"/>
        <w:spacing w:after="0" w:line="20" w:lineRule="exact"/>
        <w:ind w:left="605" w:firstLine="0"/>
        <w:jc w:val="left"/>
        <w:rPr>
          <w:rFonts w:eastAsia="Roboto"/>
          <w:sz w:val="2"/>
          <w:szCs w:val="24"/>
          <w:lang w:val="pt-PT" w:eastAsia="en-US"/>
        </w:rPr>
      </w:pPr>
      <w:r w:rsidRPr="001D7DFD">
        <w:rPr>
          <w:rFonts w:eastAsia="Roboto"/>
          <w:noProof/>
          <w:sz w:val="2"/>
          <w:szCs w:val="24"/>
          <w:lang w:val="pt-PT" w:eastAsia="en-US"/>
        </w:rPr>
        <mc:AlternateContent>
          <mc:Choice Requires="wpg">
            <w:drawing>
              <wp:inline distT="0" distB="0" distL="0" distR="0" wp14:anchorId="5736F67E" wp14:editId="729B23BA">
                <wp:extent cx="4107180" cy="9525"/>
                <wp:effectExtent l="0" t="0" r="0" b="0"/>
                <wp:docPr id="268" name="Group 4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7180" cy="9525"/>
                          <a:chOff x="0" y="0"/>
                          <a:chExt cx="6468" cy="15"/>
                        </a:xfrm>
                      </wpg:grpSpPr>
                      <wps:wsp>
                        <wps:cNvPr id="269" name="Rectangle 425"/>
                        <wps:cNvSpPr>
                          <a:spLocks noChangeArrowheads="1"/>
                        </wps:cNvSpPr>
                        <wps:spPr bwMode="auto">
                          <a:xfrm>
                            <a:off x="0" y="0"/>
                            <a:ext cx="6468" cy="16"/>
                          </a:xfrm>
                          <a:prstGeom prst="rect">
                            <a:avLst/>
                          </a:prstGeom>
                          <a:solidFill>
                            <a:srgbClr val="BDC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2C90F35" id="Group 424" o:spid="_x0000_s1026" style="width:323.4pt;height:.75pt;mso-position-horizontal-relative:char;mso-position-vertical-relative:line" coordsize="646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">
                <v:rect id="Rectangle 425" o:spid="_x0000_s1027" style="position:absolute;width:6468;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" fillcolor="#bdc1c6" stroked="f"/>
                <w10:anchorlock/>
              </v:group>
            </w:pict>
          </mc:Fallback>
        </mc:AlternateContent>
      </w:r>
    </w:p>
    <w:p w14:paraId="4AB4970C" w14:textId="77777777" w:rsidR="007217E2" w:rsidRPr="001D7DFD" w:rsidRDefault="007217E2" w:rsidP="007217E2">
      <w:pPr>
        <w:widowControl w:val="0"/>
        <w:suppressAutoHyphens w:val="0"/>
        <w:autoSpaceDE w:val="0"/>
        <w:autoSpaceDN w:val="0"/>
        <w:spacing w:after="0"/>
        <w:ind w:firstLine="0"/>
        <w:jc w:val="left"/>
        <w:rPr>
          <w:rFonts w:eastAsia="Roboto"/>
          <w:sz w:val="20"/>
          <w:szCs w:val="24"/>
          <w:lang w:val="pt-PT" w:eastAsia="en-US"/>
        </w:rPr>
      </w:pPr>
    </w:p>
    <w:p w14:paraId="0D137284" w14:textId="77777777" w:rsidR="007217E2" w:rsidRPr="001D7DFD" w:rsidRDefault="007217E2" w:rsidP="007217E2">
      <w:pPr>
        <w:widowControl w:val="0"/>
        <w:suppressAutoHyphens w:val="0"/>
        <w:autoSpaceDE w:val="0"/>
        <w:autoSpaceDN w:val="0"/>
        <w:spacing w:after="0"/>
        <w:ind w:firstLine="0"/>
        <w:jc w:val="left"/>
        <w:rPr>
          <w:rFonts w:eastAsia="Roboto"/>
          <w:sz w:val="20"/>
          <w:szCs w:val="24"/>
          <w:lang w:val="pt-PT" w:eastAsia="en-US"/>
        </w:rPr>
      </w:pPr>
    </w:p>
    <w:p w14:paraId="3E1CEC8C" w14:textId="77777777" w:rsidR="007217E2" w:rsidRPr="001D7DFD" w:rsidRDefault="007217E2" w:rsidP="007217E2">
      <w:pPr>
        <w:widowControl w:val="0"/>
        <w:suppressAutoHyphens w:val="0"/>
        <w:autoSpaceDE w:val="0"/>
        <w:autoSpaceDN w:val="0"/>
        <w:spacing w:after="0"/>
        <w:ind w:firstLine="0"/>
        <w:jc w:val="left"/>
        <w:rPr>
          <w:rFonts w:eastAsia="Roboto"/>
          <w:sz w:val="20"/>
          <w:szCs w:val="24"/>
          <w:lang w:val="pt-PT" w:eastAsia="en-US"/>
        </w:rPr>
      </w:pPr>
    </w:p>
    <w:p w14:paraId="76AB9258" w14:textId="77777777" w:rsidR="007217E2" w:rsidRPr="001D7DFD" w:rsidRDefault="007217E2" w:rsidP="007217E2">
      <w:pPr>
        <w:widowControl w:val="0"/>
        <w:suppressAutoHyphens w:val="0"/>
        <w:autoSpaceDE w:val="0"/>
        <w:autoSpaceDN w:val="0"/>
        <w:spacing w:before="11" w:after="0"/>
        <w:ind w:firstLine="0"/>
        <w:jc w:val="left"/>
        <w:rPr>
          <w:rFonts w:eastAsia="Roboto"/>
          <w:sz w:val="18"/>
          <w:szCs w:val="24"/>
          <w:lang w:val="pt-PT" w:eastAsia="en-US"/>
        </w:rPr>
      </w:pPr>
    </w:p>
    <w:p w14:paraId="2F1A31DB" w14:textId="77777777" w:rsidR="007217E2" w:rsidRPr="001D7DFD" w:rsidRDefault="007217E2">
      <w:pPr>
        <w:widowControl w:val="0"/>
        <w:numPr>
          <w:ilvl w:val="0"/>
          <w:numId w:val="20"/>
        </w:numPr>
        <w:tabs>
          <w:tab w:val="left" w:pos="609"/>
        </w:tabs>
        <w:suppressAutoHyphens w:val="0"/>
        <w:autoSpaceDE w:val="0"/>
        <w:autoSpaceDN w:val="0"/>
        <w:spacing w:before="95" w:after="0"/>
        <w:jc w:val="left"/>
        <w:rPr>
          <w:rFonts w:eastAsia="Roboto"/>
          <w:szCs w:val="22"/>
          <w:lang w:val="pt-PT" w:eastAsia="en-US"/>
        </w:rPr>
      </w:pPr>
      <w:r w:rsidRPr="001D7DFD">
        <w:rPr>
          <w:rFonts w:eastAsia="Roboto"/>
          <w:color w:val="202024"/>
          <w:szCs w:val="22"/>
          <w:lang w:val="pt-PT" w:eastAsia="en-US"/>
        </w:rPr>
        <w:t>O</w:t>
      </w:r>
      <w:r w:rsidRPr="001D7DFD">
        <w:rPr>
          <w:rFonts w:eastAsia="Roboto"/>
          <w:color w:val="202024"/>
          <w:spacing w:val="-6"/>
          <w:szCs w:val="22"/>
          <w:lang w:val="pt-PT" w:eastAsia="en-US"/>
        </w:rPr>
        <w:t xml:space="preserve"> </w:t>
      </w:r>
      <w:r w:rsidRPr="001D7DFD">
        <w:rPr>
          <w:rFonts w:eastAsia="Roboto"/>
          <w:color w:val="202024"/>
          <w:szCs w:val="22"/>
          <w:lang w:val="pt-PT" w:eastAsia="en-US"/>
        </w:rPr>
        <w:t>que</w:t>
      </w:r>
      <w:r w:rsidRPr="001D7DFD">
        <w:rPr>
          <w:rFonts w:eastAsia="Roboto"/>
          <w:color w:val="202024"/>
          <w:spacing w:val="-6"/>
          <w:szCs w:val="22"/>
          <w:lang w:val="pt-PT" w:eastAsia="en-US"/>
        </w:rPr>
        <w:t xml:space="preserve"> </w:t>
      </w:r>
      <w:r w:rsidRPr="001D7DFD">
        <w:rPr>
          <w:rFonts w:eastAsia="Roboto"/>
          <w:color w:val="202024"/>
          <w:szCs w:val="22"/>
          <w:lang w:val="pt-PT" w:eastAsia="en-US"/>
        </w:rPr>
        <w:t>você</w:t>
      </w:r>
      <w:r w:rsidRPr="001D7DFD">
        <w:rPr>
          <w:rFonts w:eastAsia="Roboto"/>
          <w:color w:val="202024"/>
          <w:spacing w:val="-6"/>
          <w:szCs w:val="22"/>
          <w:lang w:val="pt-PT" w:eastAsia="en-US"/>
        </w:rPr>
        <w:t xml:space="preserve"> </w:t>
      </w:r>
      <w:r w:rsidRPr="001D7DFD">
        <w:rPr>
          <w:rFonts w:eastAsia="Roboto"/>
          <w:color w:val="202024"/>
          <w:szCs w:val="22"/>
          <w:lang w:val="pt-PT" w:eastAsia="en-US"/>
        </w:rPr>
        <w:t>achou</w:t>
      </w:r>
      <w:r w:rsidRPr="001D7DFD">
        <w:rPr>
          <w:rFonts w:eastAsia="Roboto"/>
          <w:color w:val="202024"/>
          <w:spacing w:val="-6"/>
          <w:szCs w:val="22"/>
          <w:lang w:val="pt-PT" w:eastAsia="en-US"/>
        </w:rPr>
        <w:t xml:space="preserve"> </w:t>
      </w:r>
      <w:r w:rsidRPr="001D7DFD">
        <w:rPr>
          <w:rFonts w:eastAsia="Roboto"/>
          <w:color w:val="202024"/>
          <w:szCs w:val="22"/>
          <w:lang w:val="pt-PT" w:eastAsia="en-US"/>
        </w:rPr>
        <w:t>da</w:t>
      </w:r>
      <w:r w:rsidRPr="001D7DFD">
        <w:rPr>
          <w:rFonts w:eastAsia="Roboto"/>
          <w:color w:val="202024"/>
          <w:spacing w:val="-6"/>
          <w:szCs w:val="22"/>
          <w:lang w:val="pt-PT" w:eastAsia="en-US"/>
        </w:rPr>
        <w:t xml:space="preserve"> </w:t>
      </w:r>
      <w:r w:rsidRPr="001D7DFD">
        <w:rPr>
          <w:rFonts w:eastAsia="Roboto"/>
          <w:color w:val="202024"/>
          <w:szCs w:val="22"/>
          <w:lang w:val="pt-PT" w:eastAsia="en-US"/>
        </w:rPr>
        <w:t>estética</w:t>
      </w:r>
      <w:r w:rsidRPr="001D7DFD">
        <w:rPr>
          <w:rFonts w:eastAsia="Roboto"/>
          <w:color w:val="202024"/>
          <w:spacing w:val="-6"/>
          <w:szCs w:val="22"/>
          <w:lang w:val="pt-PT" w:eastAsia="en-US"/>
        </w:rPr>
        <w:t xml:space="preserve"> </w:t>
      </w:r>
      <w:r w:rsidRPr="001D7DFD">
        <w:rPr>
          <w:rFonts w:eastAsia="Roboto"/>
          <w:color w:val="202024"/>
          <w:szCs w:val="22"/>
          <w:lang w:val="pt-PT" w:eastAsia="en-US"/>
        </w:rPr>
        <w:t>do</w:t>
      </w:r>
      <w:r w:rsidRPr="001D7DFD">
        <w:rPr>
          <w:rFonts w:eastAsia="Roboto"/>
          <w:color w:val="202024"/>
          <w:spacing w:val="-6"/>
          <w:szCs w:val="22"/>
          <w:lang w:val="pt-PT" w:eastAsia="en-US"/>
        </w:rPr>
        <w:t xml:space="preserve"> </w:t>
      </w:r>
      <w:r w:rsidRPr="001D7DFD">
        <w:rPr>
          <w:rFonts w:eastAsia="Roboto"/>
          <w:color w:val="202024"/>
          <w:szCs w:val="22"/>
          <w:lang w:val="pt-PT" w:eastAsia="en-US"/>
        </w:rPr>
        <w:t>aplicativo?</w:t>
      </w:r>
      <w:r w:rsidRPr="001D7DFD">
        <w:rPr>
          <w:rFonts w:eastAsia="Roboto"/>
          <w:color w:val="202024"/>
          <w:spacing w:val="-5"/>
          <w:szCs w:val="22"/>
          <w:lang w:val="pt-PT" w:eastAsia="en-US"/>
        </w:rPr>
        <w:t xml:space="preserve"> </w:t>
      </w:r>
      <w:r w:rsidRPr="001D7DFD">
        <w:rPr>
          <w:rFonts w:eastAsia="Roboto"/>
          <w:color w:val="D92F25"/>
          <w:szCs w:val="22"/>
          <w:lang w:val="pt-PT" w:eastAsia="en-US"/>
        </w:rPr>
        <w:t>*</w:t>
      </w:r>
    </w:p>
    <w:p w14:paraId="1AF76A04" w14:textId="77777777" w:rsidR="007217E2" w:rsidRPr="001D7DFD" w:rsidRDefault="007217E2" w:rsidP="007217E2">
      <w:pPr>
        <w:widowControl w:val="0"/>
        <w:suppressAutoHyphens w:val="0"/>
        <w:autoSpaceDE w:val="0"/>
        <w:autoSpaceDN w:val="0"/>
        <w:spacing w:before="8" w:after="0"/>
        <w:ind w:firstLine="0"/>
        <w:jc w:val="left"/>
        <w:rPr>
          <w:rFonts w:eastAsia="Roboto"/>
          <w:sz w:val="16"/>
          <w:szCs w:val="24"/>
          <w:lang w:val="pt-PT" w:eastAsia="en-US"/>
        </w:rPr>
      </w:pPr>
    </w:p>
    <w:p w14:paraId="20AACB8F" w14:textId="77777777" w:rsidR="007217E2" w:rsidRPr="001D7DFD" w:rsidRDefault="007217E2" w:rsidP="007217E2">
      <w:pPr>
        <w:widowControl w:val="0"/>
        <w:suppressAutoHyphens w:val="0"/>
        <w:autoSpaceDE w:val="0"/>
        <w:autoSpaceDN w:val="0"/>
        <w:spacing w:before="96" w:after="0"/>
        <w:ind w:left="608" w:firstLine="0"/>
        <w:jc w:val="left"/>
        <w:rPr>
          <w:rFonts w:eastAsia="Roboto"/>
          <w:i/>
          <w:sz w:val="21"/>
          <w:szCs w:val="22"/>
          <w:lang w:val="pt-PT" w:eastAsia="en-US"/>
        </w:rPr>
      </w:pPr>
      <w:r w:rsidRPr="001D7DFD">
        <w:rPr>
          <w:rFonts w:eastAsia="Roboto"/>
          <w:i/>
          <w:color w:val="6D6F72"/>
          <w:sz w:val="21"/>
          <w:szCs w:val="22"/>
          <w:lang w:val="pt-PT" w:eastAsia="en-US"/>
        </w:rPr>
        <w:t>Marcar</w:t>
      </w:r>
      <w:r w:rsidRPr="001D7DFD">
        <w:rPr>
          <w:rFonts w:eastAsia="Roboto"/>
          <w:i/>
          <w:color w:val="6D6F72"/>
          <w:spacing w:val="-2"/>
          <w:sz w:val="21"/>
          <w:szCs w:val="22"/>
          <w:lang w:val="pt-PT" w:eastAsia="en-US"/>
        </w:rPr>
        <w:t xml:space="preserve"> </w:t>
      </w:r>
      <w:r w:rsidRPr="001D7DFD">
        <w:rPr>
          <w:rFonts w:eastAsia="Roboto"/>
          <w:i/>
          <w:color w:val="6D6F72"/>
          <w:sz w:val="21"/>
          <w:szCs w:val="22"/>
          <w:lang w:val="pt-PT" w:eastAsia="en-US"/>
        </w:rPr>
        <w:t>apenas</w:t>
      </w:r>
      <w:r w:rsidRPr="001D7DFD">
        <w:rPr>
          <w:rFonts w:eastAsia="Roboto"/>
          <w:i/>
          <w:color w:val="6D6F72"/>
          <w:spacing w:val="-2"/>
          <w:sz w:val="21"/>
          <w:szCs w:val="22"/>
          <w:lang w:val="pt-PT" w:eastAsia="en-US"/>
        </w:rPr>
        <w:t xml:space="preserve"> </w:t>
      </w:r>
      <w:r w:rsidRPr="001D7DFD">
        <w:rPr>
          <w:rFonts w:eastAsia="Roboto"/>
          <w:i/>
          <w:color w:val="6D6F72"/>
          <w:sz w:val="21"/>
          <w:szCs w:val="22"/>
          <w:lang w:val="pt-PT" w:eastAsia="en-US"/>
        </w:rPr>
        <w:t>uma</w:t>
      </w:r>
      <w:r w:rsidRPr="001D7DFD">
        <w:rPr>
          <w:rFonts w:eastAsia="Roboto"/>
          <w:i/>
          <w:color w:val="6D6F72"/>
          <w:spacing w:val="-2"/>
          <w:sz w:val="21"/>
          <w:szCs w:val="22"/>
          <w:lang w:val="pt-PT" w:eastAsia="en-US"/>
        </w:rPr>
        <w:t xml:space="preserve"> </w:t>
      </w:r>
      <w:r w:rsidRPr="001D7DFD">
        <w:rPr>
          <w:rFonts w:eastAsia="Roboto"/>
          <w:i/>
          <w:color w:val="6D6F72"/>
          <w:sz w:val="21"/>
          <w:szCs w:val="22"/>
          <w:lang w:val="pt-PT" w:eastAsia="en-US"/>
        </w:rPr>
        <w:t>oval.</w:t>
      </w:r>
    </w:p>
    <w:p w14:paraId="534FF7F4" w14:textId="77777777" w:rsidR="007217E2" w:rsidRPr="001D7DFD" w:rsidRDefault="007217E2" w:rsidP="007217E2">
      <w:pPr>
        <w:widowControl w:val="0"/>
        <w:suppressAutoHyphens w:val="0"/>
        <w:autoSpaceDE w:val="0"/>
        <w:autoSpaceDN w:val="0"/>
        <w:spacing w:before="6" w:after="0"/>
        <w:ind w:firstLine="0"/>
        <w:jc w:val="left"/>
        <w:rPr>
          <w:rFonts w:eastAsia="Roboto"/>
          <w:i/>
          <w:sz w:val="28"/>
          <w:szCs w:val="24"/>
          <w:lang w:val="pt-PT" w:eastAsia="en-US"/>
        </w:rPr>
      </w:pPr>
    </w:p>
    <w:p w14:paraId="3DE81EA9" w14:textId="77777777" w:rsidR="007217E2" w:rsidRPr="001D7DFD" w:rsidRDefault="007217E2" w:rsidP="007217E2">
      <w:pPr>
        <w:widowControl w:val="0"/>
        <w:tabs>
          <w:tab w:val="left" w:pos="2765"/>
          <w:tab w:val="left" w:pos="3487"/>
          <w:tab w:val="left" w:pos="4208"/>
          <w:tab w:val="left" w:pos="4929"/>
        </w:tabs>
        <w:suppressAutoHyphens w:val="0"/>
        <w:autoSpaceDE w:val="0"/>
        <w:autoSpaceDN w:val="0"/>
        <w:spacing w:after="0"/>
        <w:ind w:left="2044" w:firstLine="0"/>
        <w:jc w:val="left"/>
        <w:rPr>
          <w:rFonts w:eastAsia="Roboto"/>
          <w:sz w:val="21"/>
          <w:szCs w:val="22"/>
          <w:lang w:val="pt-PT" w:eastAsia="en-US"/>
        </w:rPr>
      </w:pPr>
      <w:r w:rsidRPr="001D7DFD">
        <w:rPr>
          <w:rFonts w:eastAsia="Roboto"/>
          <w:noProof/>
          <w:sz w:val="22"/>
          <w:szCs w:val="22"/>
          <w:lang w:val="pt-PT" w:eastAsia="en-US"/>
        </w:rPr>
        <mc:AlternateContent>
          <mc:Choice Requires="wps">
            <w:drawing>
              <wp:anchor distT="0" distB="0" distL="114300" distR="114300" simplePos="0" relativeHeight="251708416" behindDoc="1" locked="0" layoutInCell="1" allowOverlap="1" wp14:anchorId="44B67C40" wp14:editId="27C96976">
                <wp:simplePos x="0" y="0"/>
                <wp:positionH relativeFrom="page">
                  <wp:posOffset>2012315</wp:posOffset>
                </wp:positionH>
                <wp:positionV relativeFrom="paragraph">
                  <wp:posOffset>430530</wp:posOffset>
                </wp:positionV>
                <wp:extent cx="276860" cy="162560"/>
                <wp:effectExtent l="12065" t="11430" r="6350" b="6985"/>
                <wp:wrapNone/>
                <wp:docPr id="267" name="Freeform 4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6860" cy="162560"/>
                        </a:xfrm>
                        <a:custGeom>
                          <a:avLst/>
                          <a:gdLst>
                            <a:gd name="T0" fmla="+- 0 3169 3169"/>
                            <a:gd name="T1" fmla="*/ T0 w 436"/>
                            <a:gd name="T2" fmla="+- 0 806 678"/>
                            <a:gd name="T3" fmla="*/ 806 h 256"/>
                            <a:gd name="T4" fmla="+- 0 3169 3169"/>
                            <a:gd name="T5" fmla="*/ T4 w 436"/>
                            <a:gd name="T6" fmla="+- 0 797 678"/>
                            <a:gd name="T7" fmla="*/ 797 h 256"/>
                            <a:gd name="T8" fmla="+- 0 3170 3169"/>
                            <a:gd name="T9" fmla="*/ T8 w 436"/>
                            <a:gd name="T10" fmla="+- 0 789 678"/>
                            <a:gd name="T11" fmla="*/ 789 h 256"/>
                            <a:gd name="T12" fmla="+- 0 3171 3169"/>
                            <a:gd name="T13" fmla="*/ T12 w 436"/>
                            <a:gd name="T14" fmla="+- 0 781 678"/>
                            <a:gd name="T15" fmla="*/ 781 h 256"/>
                            <a:gd name="T16" fmla="+- 0 3173 3169"/>
                            <a:gd name="T17" fmla="*/ T16 w 436"/>
                            <a:gd name="T18" fmla="+- 0 773 678"/>
                            <a:gd name="T19" fmla="*/ 773 h 256"/>
                            <a:gd name="T20" fmla="+- 0 3206 3169"/>
                            <a:gd name="T21" fmla="*/ T20 w 436"/>
                            <a:gd name="T22" fmla="+- 0 716 678"/>
                            <a:gd name="T23" fmla="*/ 716 h 256"/>
                            <a:gd name="T24" fmla="+- 0 3212 3169"/>
                            <a:gd name="T25" fmla="*/ T24 w 436"/>
                            <a:gd name="T26" fmla="+- 0 710 678"/>
                            <a:gd name="T27" fmla="*/ 710 h 256"/>
                            <a:gd name="T28" fmla="+- 0 3218 3169"/>
                            <a:gd name="T29" fmla="*/ T28 w 436"/>
                            <a:gd name="T30" fmla="+- 0 704 678"/>
                            <a:gd name="T31" fmla="*/ 704 h 256"/>
                            <a:gd name="T32" fmla="+- 0 3225 3169"/>
                            <a:gd name="T33" fmla="*/ T32 w 436"/>
                            <a:gd name="T34" fmla="+- 0 700 678"/>
                            <a:gd name="T35" fmla="*/ 700 h 256"/>
                            <a:gd name="T36" fmla="+- 0 3232 3169"/>
                            <a:gd name="T37" fmla="*/ T36 w 436"/>
                            <a:gd name="T38" fmla="+- 0 695 678"/>
                            <a:gd name="T39" fmla="*/ 695 h 256"/>
                            <a:gd name="T40" fmla="+- 0 3240 3169"/>
                            <a:gd name="T41" fmla="*/ T40 w 436"/>
                            <a:gd name="T42" fmla="+- 0 691 678"/>
                            <a:gd name="T43" fmla="*/ 691 h 256"/>
                            <a:gd name="T44" fmla="+- 0 3247 3169"/>
                            <a:gd name="T45" fmla="*/ T44 w 436"/>
                            <a:gd name="T46" fmla="+- 0 688 678"/>
                            <a:gd name="T47" fmla="*/ 688 h 256"/>
                            <a:gd name="T48" fmla="+- 0 3255 3169"/>
                            <a:gd name="T49" fmla="*/ T48 w 436"/>
                            <a:gd name="T50" fmla="+- 0 685 678"/>
                            <a:gd name="T51" fmla="*/ 685 h 256"/>
                            <a:gd name="T52" fmla="+- 0 3263 3169"/>
                            <a:gd name="T53" fmla="*/ T52 w 436"/>
                            <a:gd name="T54" fmla="+- 0 682 678"/>
                            <a:gd name="T55" fmla="*/ 682 h 256"/>
                            <a:gd name="T56" fmla="+- 0 3271 3169"/>
                            <a:gd name="T57" fmla="*/ T56 w 436"/>
                            <a:gd name="T58" fmla="+- 0 681 678"/>
                            <a:gd name="T59" fmla="*/ 681 h 256"/>
                            <a:gd name="T60" fmla="+- 0 3280 3169"/>
                            <a:gd name="T61" fmla="*/ T60 w 436"/>
                            <a:gd name="T62" fmla="+- 0 679 678"/>
                            <a:gd name="T63" fmla="*/ 679 h 256"/>
                            <a:gd name="T64" fmla="+- 0 3288 3169"/>
                            <a:gd name="T65" fmla="*/ T64 w 436"/>
                            <a:gd name="T66" fmla="+- 0 678 678"/>
                            <a:gd name="T67" fmla="*/ 678 h 256"/>
                            <a:gd name="T68" fmla="+- 0 3296 3169"/>
                            <a:gd name="T69" fmla="*/ T68 w 436"/>
                            <a:gd name="T70" fmla="+- 0 678 678"/>
                            <a:gd name="T71" fmla="*/ 678 h 256"/>
                            <a:gd name="T72" fmla="+- 0 3476 3169"/>
                            <a:gd name="T73" fmla="*/ T72 w 436"/>
                            <a:gd name="T74" fmla="+- 0 678 678"/>
                            <a:gd name="T75" fmla="*/ 678 h 256"/>
                            <a:gd name="T76" fmla="+- 0 3485 3169"/>
                            <a:gd name="T77" fmla="*/ T76 w 436"/>
                            <a:gd name="T78" fmla="+- 0 678 678"/>
                            <a:gd name="T79" fmla="*/ 678 h 256"/>
                            <a:gd name="T80" fmla="+- 0 3493 3169"/>
                            <a:gd name="T81" fmla="*/ T80 w 436"/>
                            <a:gd name="T82" fmla="+- 0 679 678"/>
                            <a:gd name="T83" fmla="*/ 679 h 256"/>
                            <a:gd name="T84" fmla="+- 0 3501 3169"/>
                            <a:gd name="T85" fmla="*/ T84 w 436"/>
                            <a:gd name="T86" fmla="+- 0 681 678"/>
                            <a:gd name="T87" fmla="*/ 681 h 256"/>
                            <a:gd name="T88" fmla="+- 0 3509 3169"/>
                            <a:gd name="T89" fmla="*/ T88 w 436"/>
                            <a:gd name="T90" fmla="+- 0 682 678"/>
                            <a:gd name="T91" fmla="*/ 682 h 256"/>
                            <a:gd name="T92" fmla="+- 0 3547 3169"/>
                            <a:gd name="T93" fmla="*/ T92 w 436"/>
                            <a:gd name="T94" fmla="+- 0 700 678"/>
                            <a:gd name="T95" fmla="*/ 700 h 256"/>
                            <a:gd name="T96" fmla="+- 0 3554 3169"/>
                            <a:gd name="T97" fmla="*/ T96 w 436"/>
                            <a:gd name="T98" fmla="+- 0 704 678"/>
                            <a:gd name="T99" fmla="*/ 704 h 256"/>
                            <a:gd name="T100" fmla="+- 0 3594 3169"/>
                            <a:gd name="T101" fmla="*/ T100 w 436"/>
                            <a:gd name="T102" fmla="+- 0 757 678"/>
                            <a:gd name="T103" fmla="*/ 757 h 256"/>
                            <a:gd name="T104" fmla="+- 0 3601 3169"/>
                            <a:gd name="T105" fmla="*/ T104 w 436"/>
                            <a:gd name="T106" fmla="+- 0 781 678"/>
                            <a:gd name="T107" fmla="*/ 781 h 256"/>
                            <a:gd name="T108" fmla="+- 0 3603 3169"/>
                            <a:gd name="T109" fmla="*/ T108 w 436"/>
                            <a:gd name="T110" fmla="+- 0 789 678"/>
                            <a:gd name="T111" fmla="*/ 789 h 256"/>
                            <a:gd name="T112" fmla="+- 0 3604 3169"/>
                            <a:gd name="T113" fmla="*/ T112 w 436"/>
                            <a:gd name="T114" fmla="+- 0 797 678"/>
                            <a:gd name="T115" fmla="*/ 797 h 256"/>
                            <a:gd name="T116" fmla="+- 0 3604 3169"/>
                            <a:gd name="T117" fmla="*/ T116 w 436"/>
                            <a:gd name="T118" fmla="+- 0 806 678"/>
                            <a:gd name="T119" fmla="*/ 806 h 256"/>
                            <a:gd name="T120" fmla="+- 0 3604 3169"/>
                            <a:gd name="T121" fmla="*/ T120 w 436"/>
                            <a:gd name="T122" fmla="+- 0 814 678"/>
                            <a:gd name="T123" fmla="*/ 814 h 256"/>
                            <a:gd name="T124" fmla="+- 0 3582 3169"/>
                            <a:gd name="T125" fmla="*/ T124 w 436"/>
                            <a:gd name="T126" fmla="+- 0 877 678"/>
                            <a:gd name="T127" fmla="*/ 877 h 256"/>
                            <a:gd name="T128" fmla="+- 0 3578 3169"/>
                            <a:gd name="T129" fmla="*/ T128 w 436"/>
                            <a:gd name="T130" fmla="+- 0 884 678"/>
                            <a:gd name="T131" fmla="*/ 884 h 256"/>
                            <a:gd name="T132" fmla="+- 0 3547 3169"/>
                            <a:gd name="T133" fmla="*/ T132 w 436"/>
                            <a:gd name="T134" fmla="+- 0 912 678"/>
                            <a:gd name="T135" fmla="*/ 912 h 256"/>
                            <a:gd name="T136" fmla="+- 0 3540 3169"/>
                            <a:gd name="T137" fmla="*/ T136 w 436"/>
                            <a:gd name="T138" fmla="+- 0 916 678"/>
                            <a:gd name="T139" fmla="*/ 916 h 256"/>
                            <a:gd name="T140" fmla="+- 0 3533 3169"/>
                            <a:gd name="T141" fmla="*/ T140 w 436"/>
                            <a:gd name="T142" fmla="+- 0 920 678"/>
                            <a:gd name="T143" fmla="*/ 920 h 256"/>
                            <a:gd name="T144" fmla="+- 0 3525 3169"/>
                            <a:gd name="T145" fmla="*/ T144 w 436"/>
                            <a:gd name="T146" fmla="+- 0 924 678"/>
                            <a:gd name="T147" fmla="*/ 924 h 256"/>
                            <a:gd name="T148" fmla="+- 0 3517 3169"/>
                            <a:gd name="T149" fmla="*/ T148 w 436"/>
                            <a:gd name="T150" fmla="+- 0 927 678"/>
                            <a:gd name="T151" fmla="*/ 927 h 256"/>
                            <a:gd name="T152" fmla="+- 0 3509 3169"/>
                            <a:gd name="T153" fmla="*/ T152 w 436"/>
                            <a:gd name="T154" fmla="+- 0 929 678"/>
                            <a:gd name="T155" fmla="*/ 929 h 256"/>
                            <a:gd name="T156" fmla="+- 0 3501 3169"/>
                            <a:gd name="T157" fmla="*/ T156 w 436"/>
                            <a:gd name="T158" fmla="+- 0 931 678"/>
                            <a:gd name="T159" fmla="*/ 931 h 256"/>
                            <a:gd name="T160" fmla="+- 0 3493 3169"/>
                            <a:gd name="T161" fmla="*/ T160 w 436"/>
                            <a:gd name="T162" fmla="+- 0 933 678"/>
                            <a:gd name="T163" fmla="*/ 933 h 256"/>
                            <a:gd name="T164" fmla="+- 0 3485 3169"/>
                            <a:gd name="T165" fmla="*/ T164 w 436"/>
                            <a:gd name="T166" fmla="+- 0 933 678"/>
                            <a:gd name="T167" fmla="*/ 933 h 256"/>
                            <a:gd name="T168" fmla="+- 0 3476 3169"/>
                            <a:gd name="T169" fmla="*/ T168 w 436"/>
                            <a:gd name="T170" fmla="+- 0 933 678"/>
                            <a:gd name="T171" fmla="*/ 933 h 256"/>
                            <a:gd name="T172" fmla="+- 0 3296 3169"/>
                            <a:gd name="T173" fmla="*/ T172 w 436"/>
                            <a:gd name="T174" fmla="+- 0 933 678"/>
                            <a:gd name="T175" fmla="*/ 933 h 256"/>
                            <a:gd name="T176" fmla="+- 0 3288 3169"/>
                            <a:gd name="T177" fmla="*/ T176 w 436"/>
                            <a:gd name="T178" fmla="+- 0 933 678"/>
                            <a:gd name="T179" fmla="*/ 933 h 256"/>
                            <a:gd name="T180" fmla="+- 0 3280 3169"/>
                            <a:gd name="T181" fmla="*/ T180 w 436"/>
                            <a:gd name="T182" fmla="+- 0 933 678"/>
                            <a:gd name="T183" fmla="*/ 933 h 256"/>
                            <a:gd name="T184" fmla="+- 0 3271 3169"/>
                            <a:gd name="T185" fmla="*/ T184 w 436"/>
                            <a:gd name="T186" fmla="+- 0 931 678"/>
                            <a:gd name="T187" fmla="*/ 931 h 256"/>
                            <a:gd name="T188" fmla="+- 0 3263 3169"/>
                            <a:gd name="T189" fmla="*/ T188 w 436"/>
                            <a:gd name="T190" fmla="+- 0 929 678"/>
                            <a:gd name="T191" fmla="*/ 929 h 256"/>
                            <a:gd name="T192" fmla="+- 0 3255 3169"/>
                            <a:gd name="T193" fmla="*/ T192 w 436"/>
                            <a:gd name="T194" fmla="+- 0 927 678"/>
                            <a:gd name="T195" fmla="*/ 927 h 256"/>
                            <a:gd name="T196" fmla="+- 0 3247 3169"/>
                            <a:gd name="T197" fmla="*/ T196 w 436"/>
                            <a:gd name="T198" fmla="+- 0 924 678"/>
                            <a:gd name="T199" fmla="*/ 924 h 256"/>
                            <a:gd name="T200" fmla="+- 0 3240 3169"/>
                            <a:gd name="T201" fmla="*/ T200 w 436"/>
                            <a:gd name="T202" fmla="+- 0 920 678"/>
                            <a:gd name="T203" fmla="*/ 920 h 256"/>
                            <a:gd name="T204" fmla="+- 0 3190 3169"/>
                            <a:gd name="T205" fmla="*/ T204 w 436"/>
                            <a:gd name="T206" fmla="+- 0 877 678"/>
                            <a:gd name="T207" fmla="*/ 877 h 256"/>
                            <a:gd name="T208" fmla="+- 0 3186 3169"/>
                            <a:gd name="T209" fmla="*/ T208 w 436"/>
                            <a:gd name="T210" fmla="+- 0 870 678"/>
                            <a:gd name="T211" fmla="*/ 870 h 256"/>
                            <a:gd name="T212" fmla="+- 0 3169 3169"/>
                            <a:gd name="T213" fmla="*/ T212 w 436"/>
                            <a:gd name="T214" fmla="+- 0 814 678"/>
                            <a:gd name="T215" fmla="*/ 814 h 256"/>
                            <a:gd name="T216" fmla="+- 0 3169 3169"/>
                            <a:gd name="T217" fmla="*/ T216 w 436"/>
                            <a:gd name="T218" fmla="+- 0 806 678"/>
                            <a:gd name="T219" fmla="*/ 806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36" h="256">
                              <a:moveTo>
                                <a:pt x="0" y="128"/>
                              </a:moveTo>
                              <a:lnTo>
                                <a:pt x="0" y="119"/>
                              </a:lnTo>
                              <a:lnTo>
                                <a:pt x="1" y="111"/>
                              </a:lnTo>
                              <a:lnTo>
                                <a:pt x="2" y="103"/>
                              </a:lnTo>
                              <a:lnTo>
                                <a:pt x="4" y="95"/>
                              </a:lnTo>
                              <a:lnTo>
                                <a:pt x="37" y="38"/>
                              </a:lnTo>
                              <a:lnTo>
                                <a:pt x="43" y="32"/>
                              </a:lnTo>
                              <a:lnTo>
                                <a:pt x="49" y="26"/>
                              </a:lnTo>
                              <a:lnTo>
                                <a:pt x="56" y="22"/>
                              </a:lnTo>
                              <a:lnTo>
                                <a:pt x="63" y="17"/>
                              </a:lnTo>
                              <a:lnTo>
                                <a:pt x="71" y="13"/>
                              </a:lnTo>
                              <a:lnTo>
                                <a:pt x="78" y="10"/>
                              </a:lnTo>
                              <a:lnTo>
                                <a:pt x="86" y="7"/>
                              </a:lnTo>
                              <a:lnTo>
                                <a:pt x="94" y="4"/>
                              </a:lnTo>
                              <a:lnTo>
                                <a:pt x="102" y="3"/>
                              </a:lnTo>
                              <a:lnTo>
                                <a:pt x="111" y="1"/>
                              </a:lnTo>
                              <a:lnTo>
                                <a:pt x="119" y="0"/>
                              </a:lnTo>
                              <a:lnTo>
                                <a:pt x="127" y="0"/>
                              </a:lnTo>
                              <a:lnTo>
                                <a:pt x="307" y="0"/>
                              </a:lnTo>
                              <a:lnTo>
                                <a:pt x="316" y="0"/>
                              </a:lnTo>
                              <a:lnTo>
                                <a:pt x="324" y="1"/>
                              </a:lnTo>
                              <a:lnTo>
                                <a:pt x="332" y="3"/>
                              </a:lnTo>
                              <a:lnTo>
                                <a:pt x="340" y="4"/>
                              </a:lnTo>
                              <a:lnTo>
                                <a:pt x="378" y="22"/>
                              </a:lnTo>
                              <a:lnTo>
                                <a:pt x="385" y="26"/>
                              </a:lnTo>
                              <a:lnTo>
                                <a:pt x="425" y="79"/>
                              </a:lnTo>
                              <a:lnTo>
                                <a:pt x="432" y="103"/>
                              </a:lnTo>
                              <a:lnTo>
                                <a:pt x="434" y="111"/>
                              </a:lnTo>
                              <a:lnTo>
                                <a:pt x="435" y="119"/>
                              </a:lnTo>
                              <a:lnTo>
                                <a:pt x="435" y="128"/>
                              </a:lnTo>
                              <a:lnTo>
                                <a:pt x="435" y="136"/>
                              </a:lnTo>
                              <a:lnTo>
                                <a:pt x="413" y="199"/>
                              </a:lnTo>
                              <a:lnTo>
                                <a:pt x="409" y="206"/>
                              </a:lnTo>
                              <a:lnTo>
                                <a:pt x="378" y="234"/>
                              </a:lnTo>
                              <a:lnTo>
                                <a:pt x="371" y="238"/>
                              </a:lnTo>
                              <a:lnTo>
                                <a:pt x="364" y="242"/>
                              </a:lnTo>
                              <a:lnTo>
                                <a:pt x="356" y="246"/>
                              </a:lnTo>
                              <a:lnTo>
                                <a:pt x="348" y="249"/>
                              </a:lnTo>
                              <a:lnTo>
                                <a:pt x="340" y="251"/>
                              </a:lnTo>
                              <a:lnTo>
                                <a:pt x="332" y="253"/>
                              </a:lnTo>
                              <a:lnTo>
                                <a:pt x="324" y="255"/>
                              </a:lnTo>
                              <a:lnTo>
                                <a:pt x="316" y="255"/>
                              </a:lnTo>
                              <a:lnTo>
                                <a:pt x="307" y="255"/>
                              </a:lnTo>
                              <a:lnTo>
                                <a:pt x="127" y="255"/>
                              </a:lnTo>
                              <a:lnTo>
                                <a:pt x="119" y="255"/>
                              </a:lnTo>
                              <a:lnTo>
                                <a:pt x="111" y="255"/>
                              </a:lnTo>
                              <a:lnTo>
                                <a:pt x="102" y="253"/>
                              </a:lnTo>
                              <a:lnTo>
                                <a:pt x="94" y="251"/>
                              </a:lnTo>
                              <a:lnTo>
                                <a:pt x="86" y="249"/>
                              </a:lnTo>
                              <a:lnTo>
                                <a:pt x="78" y="246"/>
                              </a:lnTo>
                              <a:lnTo>
                                <a:pt x="71" y="242"/>
                              </a:lnTo>
                              <a:lnTo>
                                <a:pt x="21" y="199"/>
                              </a:lnTo>
                              <a:lnTo>
                                <a:pt x="17" y="192"/>
                              </a:lnTo>
                              <a:lnTo>
                                <a:pt x="0" y="136"/>
                              </a:lnTo>
                              <a:lnTo>
                                <a:pt x="0" y="128"/>
                              </a:lnTo>
                              <a:close/>
                            </a:path>
                          </a:pathLst>
                        </a:custGeom>
                        <a:noFill/>
                        <a:ln w="9529">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8D10BE" id="Freeform 441" o:spid="_x0000_s1026" style="position:absolute;margin-left:158.45pt;margin-top:33.9pt;width:21.8pt;height:12.8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" path="m,128r,-9l1,111r1,-8l4,95,37,38r6,-6l49,26r7,-4l63,17r8,-4l78,10,86,7,94,4r8,-1l111,1,119,r8,l307,r9,l324,1r8,2l340,4r38,18l385,26r40,53l432,103r2,8l435,119r,9l435,136r-22,63l409,206r-31,28l371,238r-7,4l356,246r-8,3l340,251r-8,2l324,255r-8,l307,255r-180,l119,255r-8,l102,253r-8,-2l86,249r-8,-3l71,242,21,199r-4,-7l,136r,-8xe" filled="f" strokecolor="#bdc1c6" strokeweight=".26469mm">
                <v:path arrowok="t" o:connecttype="custom" o:connectlocs="0,511810;0,506095;635,501015;1270,495935;2540,490855;23495,454660;27305,450850;31115,447040;35560,444500;40005,441325;45085,438785;49530,436880;54610,434975;59690,433070;64770,432435;70485,431165;75565,430530;80645,430530;194945,430530;200660,430530;205740,431165;210820,432435;215900,433070;240030,444500;244475,447040;269875,480695;274320,495935;275590,501015;276225,506095;276225,511810;276225,516890;262255,556895;259715,561340;240030,579120;235585,581660;231140,584200;226060,586740;220980,588645;215900,589915;210820,591185;205740,592455;200660,592455;194945,592455;80645,592455;75565,592455;70485,592455;64770,591185;59690,589915;54610,588645;49530,586740;45085,584200;13335,556895;10795,552450;0,516890;0,511810" o:connectangles="0,0,0,0,0,0,0,0,0,0,0,0,0,0,0,0,0,0,0,0,0,0,0,0,0,0,0,0,0,0,0,0,0,0,0,0,0,0,0,0,0,0,0,0,0,0,0,0,0,0,0,0,0,0,0"/>
                <w10:wrap anchorx="page"/>
              </v:shape>
            </w:pict>
          </mc:Fallback>
        </mc:AlternateContent>
      </w:r>
      <w:r w:rsidRPr="001D7DFD">
        <w:rPr>
          <w:rFonts w:eastAsia="Roboto"/>
          <w:noProof/>
          <w:sz w:val="22"/>
          <w:szCs w:val="22"/>
          <w:lang w:val="pt-PT" w:eastAsia="en-US"/>
        </w:rPr>
        <mc:AlternateContent>
          <mc:Choice Requires="wps">
            <w:drawing>
              <wp:anchor distT="0" distB="0" distL="114300" distR="114300" simplePos="0" relativeHeight="251709440" behindDoc="1" locked="0" layoutInCell="1" allowOverlap="1" wp14:anchorId="74DF8EE8" wp14:editId="3F7A5F94">
                <wp:simplePos x="0" y="0"/>
                <wp:positionH relativeFrom="page">
                  <wp:posOffset>2469515</wp:posOffset>
                </wp:positionH>
                <wp:positionV relativeFrom="paragraph">
                  <wp:posOffset>430530</wp:posOffset>
                </wp:positionV>
                <wp:extent cx="276860" cy="162560"/>
                <wp:effectExtent l="12065" t="11430" r="6350" b="6985"/>
                <wp:wrapNone/>
                <wp:docPr id="266" name="Freeform 4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6860" cy="162560"/>
                        </a:xfrm>
                        <a:custGeom>
                          <a:avLst/>
                          <a:gdLst>
                            <a:gd name="T0" fmla="+- 0 3889 3889"/>
                            <a:gd name="T1" fmla="*/ T0 w 436"/>
                            <a:gd name="T2" fmla="+- 0 806 678"/>
                            <a:gd name="T3" fmla="*/ 806 h 256"/>
                            <a:gd name="T4" fmla="+- 0 3889 3889"/>
                            <a:gd name="T5" fmla="*/ T4 w 436"/>
                            <a:gd name="T6" fmla="+- 0 797 678"/>
                            <a:gd name="T7" fmla="*/ 797 h 256"/>
                            <a:gd name="T8" fmla="+- 0 3890 3889"/>
                            <a:gd name="T9" fmla="*/ T8 w 436"/>
                            <a:gd name="T10" fmla="+- 0 789 678"/>
                            <a:gd name="T11" fmla="*/ 789 h 256"/>
                            <a:gd name="T12" fmla="+- 0 3891 3889"/>
                            <a:gd name="T13" fmla="*/ T12 w 436"/>
                            <a:gd name="T14" fmla="+- 0 781 678"/>
                            <a:gd name="T15" fmla="*/ 781 h 256"/>
                            <a:gd name="T16" fmla="+- 0 3893 3889"/>
                            <a:gd name="T17" fmla="*/ T16 w 436"/>
                            <a:gd name="T18" fmla="+- 0 773 678"/>
                            <a:gd name="T19" fmla="*/ 773 h 256"/>
                            <a:gd name="T20" fmla="+- 0 3926 3889"/>
                            <a:gd name="T21" fmla="*/ T20 w 436"/>
                            <a:gd name="T22" fmla="+- 0 716 678"/>
                            <a:gd name="T23" fmla="*/ 716 h 256"/>
                            <a:gd name="T24" fmla="+- 0 3932 3889"/>
                            <a:gd name="T25" fmla="*/ T24 w 436"/>
                            <a:gd name="T26" fmla="+- 0 710 678"/>
                            <a:gd name="T27" fmla="*/ 710 h 256"/>
                            <a:gd name="T28" fmla="+- 0 3939 3889"/>
                            <a:gd name="T29" fmla="*/ T28 w 436"/>
                            <a:gd name="T30" fmla="+- 0 704 678"/>
                            <a:gd name="T31" fmla="*/ 704 h 256"/>
                            <a:gd name="T32" fmla="+- 0 3946 3889"/>
                            <a:gd name="T33" fmla="*/ T32 w 436"/>
                            <a:gd name="T34" fmla="+- 0 700 678"/>
                            <a:gd name="T35" fmla="*/ 700 h 256"/>
                            <a:gd name="T36" fmla="+- 0 3953 3889"/>
                            <a:gd name="T37" fmla="*/ T36 w 436"/>
                            <a:gd name="T38" fmla="+- 0 695 678"/>
                            <a:gd name="T39" fmla="*/ 695 h 256"/>
                            <a:gd name="T40" fmla="+- 0 3960 3889"/>
                            <a:gd name="T41" fmla="*/ T40 w 436"/>
                            <a:gd name="T42" fmla="+- 0 691 678"/>
                            <a:gd name="T43" fmla="*/ 691 h 256"/>
                            <a:gd name="T44" fmla="+- 0 3968 3889"/>
                            <a:gd name="T45" fmla="*/ T44 w 436"/>
                            <a:gd name="T46" fmla="+- 0 688 678"/>
                            <a:gd name="T47" fmla="*/ 688 h 256"/>
                            <a:gd name="T48" fmla="+- 0 3976 3889"/>
                            <a:gd name="T49" fmla="*/ T48 w 436"/>
                            <a:gd name="T50" fmla="+- 0 685 678"/>
                            <a:gd name="T51" fmla="*/ 685 h 256"/>
                            <a:gd name="T52" fmla="+- 0 3983 3889"/>
                            <a:gd name="T53" fmla="*/ T52 w 436"/>
                            <a:gd name="T54" fmla="+- 0 682 678"/>
                            <a:gd name="T55" fmla="*/ 682 h 256"/>
                            <a:gd name="T56" fmla="+- 0 3992 3889"/>
                            <a:gd name="T57" fmla="*/ T56 w 436"/>
                            <a:gd name="T58" fmla="+- 0 681 678"/>
                            <a:gd name="T59" fmla="*/ 681 h 256"/>
                            <a:gd name="T60" fmla="+- 0 4000 3889"/>
                            <a:gd name="T61" fmla="*/ T60 w 436"/>
                            <a:gd name="T62" fmla="+- 0 679 678"/>
                            <a:gd name="T63" fmla="*/ 679 h 256"/>
                            <a:gd name="T64" fmla="+- 0 4008 3889"/>
                            <a:gd name="T65" fmla="*/ T64 w 436"/>
                            <a:gd name="T66" fmla="+- 0 678 678"/>
                            <a:gd name="T67" fmla="*/ 678 h 256"/>
                            <a:gd name="T68" fmla="+- 0 4017 3889"/>
                            <a:gd name="T69" fmla="*/ T68 w 436"/>
                            <a:gd name="T70" fmla="+- 0 678 678"/>
                            <a:gd name="T71" fmla="*/ 678 h 256"/>
                            <a:gd name="T72" fmla="+- 0 4197 3889"/>
                            <a:gd name="T73" fmla="*/ T72 w 436"/>
                            <a:gd name="T74" fmla="+- 0 678 678"/>
                            <a:gd name="T75" fmla="*/ 678 h 256"/>
                            <a:gd name="T76" fmla="+- 0 4205 3889"/>
                            <a:gd name="T77" fmla="*/ T76 w 436"/>
                            <a:gd name="T78" fmla="+- 0 678 678"/>
                            <a:gd name="T79" fmla="*/ 678 h 256"/>
                            <a:gd name="T80" fmla="+- 0 4213 3889"/>
                            <a:gd name="T81" fmla="*/ T80 w 436"/>
                            <a:gd name="T82" fmla="+- 0 679 678"/>
                            <a:gd name="T83" fmla="*/ 679 h 256"/>
                            <a:gd name="T84" fmla="+- 0 4222 3889"/>
                            <a:gd name="T85" fmla="*/ T84 w 436"/>
                            <a:gd name="T86" fmla="+- 0 681 678"/>
                            <a:gd name="T87" fmla="*/ 681 h 256"/>
                            <a:gd name="T88" fmla="+- 0 4230 3889"/>
                            <a:gd name="T89" fmla="*/ T88 w 436"/>
                            <a:gd name="T90" fmla="+- 0 682 678"/>
                            <a:gd name="T91" fmla="*/ 682 h 256"/>
                            <a:gd name="T92" fmla="+- 0 4268 3889"/>
                            <a:gd name="T93" fmla="*/ T92 w 436"/>
                            <a:gd name="T94" fmla="+- 0 700 678"/>
                            <a:gd name="T95" fmla="*/ 700 h 256"/>
                            <a:gd name="T96" fmla="+- 0 4275 3889"/>
                            <a:gd name="T97" fmla="*/ T96 w 436"/>
                            <a:gd name="T98" fmla="+- 0 704 678"/>
                            <a:gd name="T99" fmla="*/ 704 h 256"/>
                            <a:gd name="T100" fmla="+- 0 4315 3889"/>
                            <a:gd name="T101" fmla="*/ T100 w 436"/>
                            <a:gd name="T102" fmla="+- 0 757 678"/>
                            <a:gd name="T103" fmla="*/ 757 h 256"/>
                            <a:gd name="T104" fmla="+- 0 4322 3889"/>
                            <a:gd name="T105" fmla="*/ T104 w 436"/>
                            <a:gd name="T106" fmla="+- 0 781 678"/>
                            <a:gd name="T107" fmla="*/ 781 h 256"/>
                            <a:gd name="T108" fmla="+- 0 4323 3889"/>
                            <a:gd name="T109" fmla="*/ T108 w 436"/>
                            <a:gd name="T110" fmla="+- 0 789 678"/>
                            <a:gd name="T111" fmla="*/ 789 h 256"/>
                            <a:gd name="T112" fmla="+- 0 4324 3889"/>
                            <a:gd name="T113" fmla="*/ T112 w 436"/>
                            <a:gd name="T114" fmla="+- 0 797 678"/>
                            <a:gd name="T115" fmla="*/ 797 h 256"/>
                            <a:gd name="T116" fmla="+- 0 4324 3889"/>
                            <a:gd name="T117" fmla="*/ T116 w 436"/>
                            <a:gd name="T118" fmla="+- 0 806 678"/>
                            <a:gd name="T119" fmla="*/ 806 h 256"/>
                            <a:gd name="T120" fmla="+- 0 4324 3889"/>
                            <a:gd name="T121" fmla="*/ T120 w 436"/>
                            <a:gd name="T122" fmla="+- 0 814 678"/>
                            <a:gd name="T123" fmla="*/ 814 h 256"/>
                            <a:gd name="T124" fmla="+- 0 4303 3889"/>
                            <a:gd name="T125" fmla="*/ T124 w 436"/>
                            <a:gd name="T126" fmla="+- 0 877 678"/>
                            <a:gd name="T127" fmla="*/ 877 h 256"/>
                            <a:gd name="T128" fmla="+- 0 4298 3889"/>
                            <a:gd name="T129" fmla="*/ T128 w 436"/>
                            <a:gd name="T130" fmla="+- 0 884 678"/>
                            <a:gd name="T131" fmla="*/ 884 h 256"/>
                            <a:gd name="T132" fmla="+- 0 4268 3889"/>
                            <a:gd name="T133" fmla="*/ T132 w 436"/>
                            <a:gd name="T134" fmla="+- 0 912 678"/>
                            <a:gd name="T135" fmla="*/ 912 h 256"/>
                            <a:gd name="T136" fmla="+- 0 4261 3889"/>
                            <a:gd name="T137" fmla="*/ T136 w 436"/>
                            <a:gd name="T138" fmla="+- 0 916 678"/>
                            <a:gd name="T139" fmla="*/ 916 h 256"/>
                            <a:gd name="T140" fmla="+- 0 4253 3889"/>
                            <a:gd name="T141" fmla="*/ T140 w 436"/>
                            <a:gd name="T142" fmla="+- 0 920 678"/>
                            <a:gd name="T143" fmla="*/ 920 h 256"/>
                            <a:gd name="T144" fmla="+- 0 4245 3889"/>
                            <a:gd name="T145" fmla="*/ T144 w 436"/>
                            <a:gd name="T146" fmla="+- 0 924 678"/>
                            <a:gd name="T147" fmla="*/ 924 h 256"/>
                            <a:gd name="T148" fmla="+- 0 4238 3889"/>
                            <a:gd name="T149" fmla="*/ T148 w 436"/>
                            <a:gd name="T150" fmla="+- 0 927 678"/>
                            <a:gd name="T151" fmla="*/ 927 h 256"/>
                            <a:gd name="T152" fmla="+- 0 4230 3889"/>
                            <a:gd name="T153" fmla="*/ T152 w 436"/>
                            <a:gd name="T154" fmla="+- 0 929 678"/>
                            <a:gd name="T155" fmla="*/ 929 h 256"/>
                            <a:gd name="T156" fmla="+- 0 4222 3889"/>
                            <a:gd name="T157" fmla="*/ T156 w 436"/>
                            <a:gd name="T158" fmla="+- 0 931 678"/>
                            <a:gd name="T159" fmla="*/ 931 h 256"/>
                            <a:gd name="T160" fmla="+- 0 4213 3889"/>
                            <a:gd name="T161" fmla="*/ T160 w 436"/>
                            <a:gd name="T162" fmla="+- 0 933 678"/>
                            <a:gd name="T163" fmla="*/ 933 h 256"/>
                            <a:gd name="T164" fmla="+- 0 4205 3889"/>
                            <a:gd name="T165" fmla="*/ T164 w 436"/>
                            <a:gd name="T166" fmla="+- 0 933 678"/>
                            <a:gd name="T167" fmla="*/ 933 h 256"/>
                            <a:gd name="T168" fmla="+- 0 4197 3889"/>
                            <a:gd name="T169" fmla="*/ T168 w 436"/>
                            <a:gd name="T170" fmla="+- 0 933 678"/>
                            <a:gd name="T171" fmla="*/ 933 h 256"/>
                            <a:gd name="T172" fmla="+- 0 4017 3889"/>
                            <a:gd name="T173" fmla="*/ T172 w 436"/>
                            <a:gd name="T174" fmla="+- 0 933 678"/>
                            <a:gd name="T175" fmla="*/ 933 h 256"/>
                            <a:gd name="T176" fmla="+- 0 4008 3889"/>
                            <a:gd name="T177" fmla="*/ T176 w 436"/>
                            <a:gd name="T178" fmla="+- 0 933 678"/>
                            <a:gd name="T179" fmla="*/ 933 h 256"/>
                            <a:gd name="T180" fmla="+- 0 4000 3889"/>
                            <a:gd name="T181" fmla="*/ T180 w 436"/>
                            <a:gd name="T182" fmla="+- 0 933 678"/>
                            <a:gd name="T183" fmla="*/ 933 h 256"/>
                            <a:gd name="T184" fmla="+- 0 3992 3889"/>
                            <a:gd name="T185" fmla="*/ T184 w 436"/>
                            <a:gd name="T186" fmla="+- 0 931 678"/>
                            <a:gd name="T187" fmla="*/ 931 h 256"/>
                            <a:gd name="T188" fmla="+- 0 3983 3889"/>
                            <a:gd name="T189" fmla="*/ T188 w 436"/>
                            <a:gd name="T190" fmla="+- 0 929 678"/>
                            <a:gd name="T191" fmla="*/ 929 h 256"/>
                            <a:gd name="T192" fmla="+- 0 3976 3889"/>
                            <a:gd name="T193" fmla="*/ T192 w 436"/>
                            <a:gd name="T194" fmla="+- 0 927 678"/>
                            <a:gd name="T195" fmla="*/ 927 h 256"/>
                            <a:gd name="T196" fmla="+- 0 3968 3889"/>
                            <a:gd name="T197" fmla="*/ T196 w 436"/>
                            <a:gd name="T198" fmla="+- 0 924 678"/>
                            <a:gd name="T199" fmla="*/ 924 h 256"/>
                            <a:gd name="T200" fmla="+- 0 3960 3889"/>
                            <a:gd name="T201" fmla="*/ T200 w 436"/>
                            <a:gd name="T202" fmla="+- 0 920 678"/>
                            <a:gd name="T203" fmla="*/ 920 h 256"/>
                            <a:gd name="T204" fmla="+- 0 3911 3889"/>
                            <a:gd name="T205" fmla="*/ T204 w 436"/>
                            <a:gd name="T206" fmla="+- 0 877 678"/>
                            <a:gd name="T207" fmla="*/ 877 h 256"/>
                            <a:gd name="T208" fmla="+- 0 3906 3889"/>
                            <a:gd name="T209" fmla="*/ T208 w 436"/>
                            <a:gd name="T210" fmla="+- 0 870 678"/>
                            <a:gd name="T211" fmla="*/ 870 h 256"/>
                            <a:gd name="T212" fmla="+- 0 3889 3889"/>
                            <a:gd name="T213" fmla="*/ T212 w 436"/>
                            <a:gd name="T214" fmla="+- 0 814 678"/>
                            <a:gd name="T215" fmla="*/ 814 h 256"/>
                            <a:gd name="T216" fmla="+- 0 3889 3889"/>
                            <a:gd name="T217" fmla="*/ T216 w 436"/>
                            <a:gd name="T218" fmla="+- 0 806 678"/>
                            <a:gd name="T219" fmla="*/ 806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36" h="256">
                              <a:moveTo>
                                <a:pt x="0" y="128"/>
                              </a:moveTo>
                              <a:lnTo>
                                <a:pt x="0" y="119"/>
                              </a:lnTo>
                              <a:lnTo>
                                <a:pt x="1" y="111"/>
                              </a:lnTo>
                              <a:lnTo>
                                <a:pt x="2" y="103"/>
                              </a:lnTo>
                              <a:lnTo>
                                <a:pt x="4" y="95"/>
                              </a:lnTo>
                              <a:lnTo>
                                <a:pt x="37" y="38"/>
                              </a:lnTo>
                              <a:lnTo>
                                <a:pt x="43" y="32"/>
                              </a:lnTo>
                              <a:lnTo>
                                <a:pt x="50" y="26"/>
                              </a:lnTo>
                              <a:lnTo>
                                <a:pt x="57" y="22"/>
                              </a:lnTo>
                              <a:lnTo>
                                <a:pt x="64" y="17"/>
                              </a:lnTo>
                              <a:lnTo>
                                <a:pt x="71" y="13"/>
                              </a:lnTo>
                              <a:lnTo>
                                <a:pt x="79" y="10"/>
                              </a:lnTo>
                              <a:lnTo>
                                <a:pt x="87" y="7"/>
                              </a:lnTo>
                              <a:lnTo>
                                <a:pt x="94" y="4"/>
                              </a:lnTo>
                              <a:lnTo>
                                <a:pt x="103" y="3"/>
                              </a:lnTo>
                              <a:lnTo>
                                <a:pt x="111" y="1"/>
                              </a:lnTo>
                              <a:lnTo>
                                <a:pt x="119" y="0"/>
                              </a:lnTo>
                              <a:lnTo>
                                <a:pt x="128" y="0"/>
                              </a:lnTo>
                              <a:lnTo>
                                <a:pt x="308" y="0"/>
                              </a:lnTo>
                              <a:lnTo>
                                <a:pt x="316" y="0"/>
                              </a:lnTo>
                              <a:lnTo>
                                <a:pt x="324" y="1"/>
                              </a:lnTo>
                              <a:lnTo>
                                <a:pt x="333" y="3"/>
                              </a:lnTo>
                              <a:lnTo>
                                <a:pt x="341" y="4"/>
                              </a:lnTo>
                              <a:lnTo>
                                <a:pt x="379" y="22"/>
                              </a:lnTo>
                              <a:lnTo>
                                <a:pt x="386" y="26"/>
                              </a:lnTo>
                              <a:lnTo>
                                <a:pt x="426" y="79"/>
                              </a:lnTo>
                              <a:lnTo>
                                <a:pt x="433" y="103"/>
                              </a:lnTo>
                              <a:lnTo>
                                <a:pt x="434" y="111"/>
                              </a:lnTo>
                              <a:lnTo>
                                <a:pt x="435" y="119"/>
                              </a:lnTo>
                              <a:lnTo>
                                <a:pt x="435" y="128"/>
                              </a:lnTo>
                              <a:lnTo>
                                <a:pt x="435" y="136"/>
                              </a:lnTo>
                              <a:lnTo>
                                <a:pt x="414" y="199"/>
                              </a:lnTo>
                              <a:lnTo>
                                <a:pt x="409" y="206"/>
                              </a:lnTo>
                              <a:lnTo>
                                <a:pt x="379" y="234"/>
                              </a:lnTo>
                              <a:lnTo>
                                <a:pt x="372" y="238"/>
                              </a:lnTo>
                              <a:lnTo>
                                <a:pt x="364" y="242"/>
                              </a:lnTo>
                              <a:lnTo>
                                <a:pt x="356" y="246"/>
                              </a:lnTo>
                              <a:lnTo>
                                <a:pt x="349" y="249"/>
                              </a:lnTo>
                              <a:lnTo>
                                <a:pt x="341" y="251"/>
                              </a:lnTo>
                              <a:lnTo>
                                <a:pt x="333" y="253"/>
                              </a:lnTo>
                              <a:lnTo>
                                <a:pt x="324" y="255"/>
                              </a:lnTo>
                              <a:lnTo>
                                <a:pt x="316" y="255"/>
                              </a:lnTo>
                              <a:lnTo>
                                <a:pt x="308" y="255"/>
                              </a:lnTo>
                              <a:lnTo>
                                <a:pt x="128" y="255"/>
                              </a:lnTo>
                              <a:lnTo>
                                <a:pt x="119" y="255"/>
                              </a:lnTo>
                              <a:lnTo>
                                <a:pt x="111" y="255"/>
                              </a:lnTo>
                              <a:lnTo>
                                <a:pt x="103" y="253"/>
                              </a:lnTo>
                              <a:lnTo>
                                <a:pt x="94" y="251"/>
                              </a:lnTo>
                              <a:lnTo>
                                <a:pt x="87" y="249"/>
                              </a:lnTo>
                              <a:lnTo>
                                <a:pt x="79" y="246"/>
                              </a:lnTo>
                              <a:lnTo>
                                <a:pt x="71" y="242"/>
                              </a:lnTo>
                              <a:lnTo>
                                <a:pt x="22" y="199"/>
                              </a:lnTo>
                              <a:lnTo>
                                <a:pt x="17" y="192"/>
                              </a:lnTo>
                              <a:lnTo>
                                <a:pt x="0" y="136"/>
                              </a:lnTo>
                              <a:lnTo>
                                <a:pt x="0" y="128"/>
                              </a:lnTo>
                              <a:close/>
                            </a:path>
                          </a:pathLst>
                        </a:custGeom>
                        <a:noFill/>
                        <a:ln w="9529">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B0AE80" id="Freeform 442" o:spid="_x0000_s1026" style="position:absolute;margin-left:194.45pt;margin-top:33.9pt;width:21.8pt;height:12.8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" path="m,128r,-9l1,111r1,-8l4,95,37,38r6,-6l50,26r7,-4l64,17r7,-4l79,10,87,7,94,4r9,-1l111,1,119,r9,l308,r8,l324,1r9,2l341,4r38,18l386,26r40,53l433,103r1,8l435,119r,9l435,136r-21,63l409,206r-30,28l372,238r-8,4l356,246r-7,3l341,251r-8,2l324,255r-8,l308,255r-180,l119,255r-8,l103,253r-9,-2l87,249r-8,-3l71,242,22,199r-5,-7l,136r,-8xe" filled="f" strokecolor="#bdc1c6" strokeweight=".26469mm">
                <v:path arrowok="t" o:connecttype="custom" o:connectlocs="0,511810;0,506095;635,501015;1270,495935;2540,490855;23495,454660;27305,450850;31750,447040;36195,444500;40640,441325;45085,438785;50165,436880;55245,434975;59690,433070;65405,432435;70485,431165;75565,430530;81280,430530;195580,430530;200660,430530;205740,431165;211455,432435;216535,433070;240665,444500;245110,447040;270510,480695;274955,495935;275590,501015;276225,506095;276225,511810;276225,516890;262890,556895;259715,561340;240665,579120;236220,581660;231140,584200;226060,586740;221615,588645;216535,589915;211455,591185;205740,592455;200660,592455;195580,592455;81280,592455;75565,592455;70485,592455;65405,591185;59690,589915;55245,588645;50165,586740;45085,584200;13970,556895;10795,552450;0,516890;0,511810" o:connectangles="0,0,0,0,0,0,0,0,0,0,0,0,0,0,0,0,0,0,0,0,0,0,0,0,0,0,0,0,0,0,0,0,0,0,0,0,0,0,0,0,0,0,0,0,0,0,0,0,0,0,0,0,0,0,0"/>
                <w10:wrap anchorx="page"/>
              </v:shape>
            </w:pict>
          </mc:Fallback>
        </mc:AlternateContent>
      </w:r>
      <w:r w:rsidRPr="001D7DFD">
        <w:rPr>
          <w:rFonts w:eastAsia="Roboto"/>
          <w:noProof/>
          <w:sz w:val="22"/>
          <w:szCs w:val="22"/>
          <w:lang w:val="pt-PT" w:eastAsia="en-US"/>
        </w:rPr>
        <mc:AlternateContent>
          <mc:Choice Requires="wps">
            <w:drawing>
              <wp:anchor distT="0" distB="0" distL="114300" distR="114300" simplePos="0" relativeHeight="251710464" behindDoc="1" locked="0" layoutInCell="1" allowOverlap="1" wp14:anchorId="54B19000" wp14:editId="3AEE24AB">
                <wp:simplePos x="0" y="0"/>
                <wp:positionH relativeFrom="page">
                  <wp:posOffset>2926715</wp:posOffset>
                </wp:positionH>
                <wp:positionV relativeFrom="paragraph">
                  <wp:posOffset>430530</wp:posOffset>
                </wp:positionV>
                <wp:extent cx="276860" cy="162560"/>
                <wp:effectExtent l="12065" t="11430" r="6350" b="6985"/>
                <wp:wrapNone/>
                <wp:docPr id="265" name="Freeform 4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6860" cy="162560"/>
                        </a:xfrm>
                        <a:custGeom>
                          <a:avLst/>
                          <a:gdLst>
                            <a:gd name="T0" fmla="+- 0 4609 4609"/>
                            <a:gd name="T1" fmla="*/ T0 w 436"/>
                            <a:gd name="T2" fmla="+- 0 806 678"/>
                            <a:gd name="T3" fmla="*/ 806 h 256"/>
                            <a:gd name="T4" fmla="+- 0 4609 4609"/>
                            <a:gd name="T5" fmla="*/ T4 w 436"/>
                            <a:gd name="T6" fmla="+- 0 797 678"/>
                            <a:gd name="T7" fmla="*/ 797 h 256"/>
                            <a:gd name="T8" fmla="+- 0 4610 4609"/>
                            <a:gd name="T9" fmla="*/ T8 w 436"/>
                            <a:gd name="T10" fmla="+- 0 789 678"/>
                            <a:gd name="T11" fmla="*/ 789 h 256"/>
                            <a:gd name="T12" fmla="+- 0 4612 4609"/>
                            <a:gd name="T13" fmla="*/ T12 w 436"/>
                            <a:gd name="T14" fmla="+- 0 781 678"/>
                            <a:gd name="T15" fmla="*/ 781 h 256"/>
                            <a:gd name="T16" fmla="+- 0 4613 4609"/>
                            <a:gd name="T17" fmla="*/ T16 w 436"/>
                            <a:gd name="T18" fmla="+- 0 773 678"/>
                            <a:gd name="T19" fmla="*/ 773 h 256"/>
                            <a:gd name="T20" fmla="+- 0 4647 4609"/>
                            <a:gd name="T21" fmla="*/ T20 w 436"/>
                            <a:gd name="T22" fmla="+- 0 716 678"/>
                            <a:gd name="T23" fmla="*/ 716 h 256"/>
                            <a:gd name="T24" fmla="+- 0 4653 4609"/>
                            <a:gd name="T25" fmla="*/ T24 w 436"/>
                            <a:gd name="T26" fmla="+- 0 710 678"/>
                            <a:gd name="T27" fmla="*/ 710 h 256"/>
                            <a:gd name="T28" fmla="+- 0 4659 4609"/>
                            <a:gd name="T29" fmla="*/ T28 w 436"/>
                            <a:gd name="T30" fmla="+- 0 704 678"/>
                            <a:gd name="T31" fmla="*/ 704 h 256"/>
                            <a:gd name="T32" fmla="+- 0 4666 4609"/>
                            <a:gd name="T33" fmla="*/ T32 w 436"/>
                            <a:gd name="T34" fmla="+- 0 700 678"/>
                            <a:gd name="T35" fmla="*/ 700 h 256"/>
                            <a:gd name="T36" fmla="+- 0 4673 4609"/>
                            <a:gd name="T37" fmla="*/ T36 w 436"/>
                            <a:gd name="T38" fmla="+- 0 695 678"/>
                            <a:gd name="T39" fmla="*/ 695 h 256"/>
                            <a:gd name="T40" fmla="+- 0 4680 4609"/>
                            <a:gd name="T41" fmla="*/ T40 w 436"/>
                            <a:gd name="T42" fmla="+- 0 691 678"/>
                            <a:gd name="T43" fmla="*/ 691 h 256"/>
                            <a:gd name="T44" fmla="+- 0 4688 4609"/>
                            <a:gd name="T45" fmla="*/ T44 w 436"/>
                            <a:gd name="T46" fmla="+- 0 688 678"/>
                            <a:gd name="T47" fmla="*/ 688 h 256"/>
                            <a:gd name="T48" fmla="+- 0 4696 4609"/>
                            <a:gd name="T49" fmla="*/ T48 w 436"/>
                            <a:gd name="T50" fmla="+- 0 685 678"/>
                            <a:gd name="T51" fmla="*/ 685 h 256"/>
                            <a:gd name="T52" fmla="+- 0 4704 4609"/>
                            <a:gd name="T53" fmla="*/ T52 w 436"/>
                            <a:gd name="T54" fmla="+- 0 682 678"/>
                            <a:gd name="T55" fmla="*/ 682 h 256"/>
                            <a:gd name="T56" fmla="+- 0 4712 4609"/>
                            <a:gd name="T57" fmla="*/ T56 w 436"/>
                            <a:gd name="T58" fmla="+- 0 681 678"/>
                            <a:gd name="T59" fmla="*/ 681 h 256"/>
                            <a:gd name="T60" fmla="+- 0 4720 4609"/>
                            <a:gd name="T61" fmla="*/ T60 w 436"/>
                            <a:gd name="T62" fmla="+- 0 679 678"/>
                            <a:gd name="T63" fmla="*/ 679 h 256"/>
                            <a:gd name="T64" fmla="+- 0 4729 4609"/>
                            <a:gd name="T65" fmla="*/ T64 w 436"/>
                            <a:gd name="T66" fmla="+- 0 678 678"/>
                            <a:gd name="T67" fmla="*/ 678 h 256"/>
                            <a:gd name="T68" fmla="+- 0 4737 4609"/>
                            <a:gd name="T69" fmla="*/ T68 w 436"/>
                            <a:gd name="T70" fmla="+- 0 678 678"/>
                            <a:gd name="T71" fmla="*/ 678 h 256"/>
                            <a:gd name="T72" fmla="+- 0 4917 4609"/>
                            <a:gd name="T73" fmla="*/ T72 w 436"/>
                            <a:gd name="T74" fmla="+- 0 678 678"/>
                            <a:gd name="T75" fmla="*/ 678 h 256"/>
                            <a:gd name="T76" fmla="+- 0 4925 4609"/>
                            <a:gd name="T77" fmla="*/ T76 w 436"/>
                            <a:gd name="T78" fmla="+- 0 678 678"/>
                            <a:gd name="T79" fmla="*/ 678 h 256"/>
                            <a:gd name="T80" fmla="+- 0 4934 4609"/>
                            <a:gd name="T81" fmla="*/ T80 w 436"/>
                            <a:gd name="T82" fmla="+- 0 679 678"/>
                            <a:gd name="T83" fmla="*/ 679 h 256"/>
                            <a:gd name="T84" fmla="+- 0 4942 4609"/>
                            <a:gd name="T85" fmla="*/ T84 w 436"/>
                            <a:gd name="T86" fmla="+- 0 681 678"/>
                            <a:gd name="T87" fmla="*/ 681 h 256"/>
                            <a:gd name="T88" fmla="+- 0 4950 4609"/>
                            <a:gd name="T89" fmla="*/ T88 w 436"/>
                            <a:gd name="T90" fmla="+- 0 682 678"/>
                            <a:gd name="T91" fmla="*/ 682 h 256"/>
                            <a:gd name="T92" fmla="+- 0 4988 4609"/>
                            <a:gd name="T93" fmla="*/ T92 w 436"/>
                            <a:gd name="T94" fmla="+- 0 700 678"/>
                            <a:gd name="T95" fmla="*/ 700 h 256"/>
                            <a:gd name="T96" fmla="+- 0 4995 4609"/>
                            <a:gd name="T97" fmla="*/ T96 w 436"/>
                            <a:gd name="T98" fmla="+- 0 704 678"/>
                            <a:gd name="T99" fmla="*/ 704 h 256"/>
                            <a:gd name="T100" fmla="+- 0 5035 4609"/>
                            <a:gd name="T101" fmla="*/ T100 w 436"/>
                            <a:gd name="T102" fmla="+- 0 757 678"/>
                            <a:gd name="T103" fmla="*/ 757 h 256"/>
                            <a:gd name="T104" fmla="+- 0 5042 4609"/>
                            <a:gd name="T105" fmla="*/ T104 w 436"/>
                            <a:gd name="T106" fmla="+- 0 781 678"/>
                            <a:gd name="T107" fmla="*/ 781 h 256"/>
                            <a:gd name="T108" fmla="+- 0 5044 4609"/>
                            <a:gd name="T109" fmla="*/ T108 w 436"/>
                            <a:gd name="T110" fmla="+- 0 789 678"/>
                            <a:gd name="T111" fmla="*/ 789 h 256"/>
                            <a:gd name="T112" fmla="+- 0 5045 4609"/>
                            <a:gd name="T113" fmla="*/ T112 w 436"/>
                            <a:gd name="T114" fmla="+- 0 797 678"/>
                            <a:gd name="T115" fmla="*/ 797 h 256"/>
                            <a:gd name="T116" fmla="+- 0 5045 4609"/>
                            <a:gd name="T117" fmla="*/ T116 w 436"/>
                            <a:gd name="T118" fmla="+- 0 806 678"/>
                            <a:gd name="T119" fmla="*/ 806 h 256"/>
                            <a:gd name="T120" fmla="+- 0 5045 4609"/>
                            <a:gd name="T121" fmla="*/ T120 w 436"/>
                            <a:gd name="T122" fmla="+- 0 814 678"/>
                            <a:gd name="T123" fmla="*/ 814 h 256"/>
                            <a:gd name="T124" fmla="+- 0 5023 4609"/>
                            <a:gd name="T125" fmla="*/ T124 w 436"/>
                            <a:gd name="T126" fmla="+- 0 877 678"/>
                            <a:gd name="T127" fmla="*/ 877 h 256"/>
                            <a:gd name="T128" fmla="+- 0 5018 4609"/>
                            <a:gd name="T129" fmla="*/ T128 w 436"/>
                            <a:gd name="T130" fmla="+- 0 884 678"/>
                            <a:gd name="T131" fmla="*/ 884 h 256"/>
                            <a:gd name="T132" fmla="+- 0 4988 4609"/>
                            <a:gd name="T133" fmla="*/ T132 w 436"/>
                            <a:gd name="T134" fmla="+- 0 912 678"/>
                            <a:gd name="T135" fmla="*/ 912 h 256"/>
                            <a:gd name="T136" fmla="+- 0 4981 4609"/>
                            <a:gd name="T137" fmla="*/ T136 w 436"/>
                            <a:gd name="T138" fmla="+- 0 916 678"/>
                            <a:gd name="T139" fmla="*/ 916 h 256"/>
                            <a:gd name="T140" fmla="+- 0 4974 4609"/>
                            <a:gd name="T141" fmla="*/ T140 w 436"/>
                            <a:gd name="T142" fmla="+- 0 920 678"/>
                            <a:gd name="T143" fmla="*/ 920 h 256"/>
                            <a:gd name="T144" fmla="+- 0 4966 4609"/>
                            <a:gd name="T145" fmla="*/ T144 w 436"/>
                            <a:gd name="T146" fmla="+- 0 924 678"/>
                            <a:gd name="T147" fmla="*/ 924 h 256"/>
                            <a:gd name="T148" fmla="+- 0 4958 4609"/>
                            <a:gd name="T149" fmla="*/ T148 w 436"/>
                            <a:gd name="T150" fmla="+- 0 927 678"/>
                            <a:gd name="T151" fmla="*/ 927 h 256"/>
                            <a:gd name="T152" fmla="+- 0 4950 4609"/>
                            <a:gd name="T153" fmla="*/ T152 w 436"/>
                            <a:gd name="T154" fmla="+- 0 929 678"/>
                            <a:gd name="T155" fmla="*/ 929 h 256"/>
                            <a:gd name="T156" fmla="+- 0 4942 4609"/>
                            <a:gd name="T157" fmla="*/ T156 w 436"/>
                            <a:gd name="T158" fmla="+- 0 931 678"/>
                            <a:gd name="T159" fmla="*/ 931 h 256"/>
                            <a:gd name="T160" fmla="+- 0 4934 4609"/>
                            <a:gd name="T161" fmla="*/ T160 w 436"/>
                            <a:gd name="T162" fmla="+- 0 933 678"/>
                            <a:gd name="T163" fmla="*/ 933 h 256"/>
                            <a:gd name="T164" fmla="+- 0 4925 4609"/>
                            <a:gd name="T165" fmla="*/ T164 w 436"/>
                            <a:gd name="T166" fmla="+- 0 933 678"/>
                            <a:gd name="T167" fmla="*/ 933 h 256"/>
                            <a:gd name="T168" fmla="+- 0 4917 4609"/>
                            <a:gd name="T169" fmla="*/ T168 w 436"/>
                            <a:gd name="T170" fmla="+- 0 933 678"/>
                            <a:gd name="T171" fmla="*/ 933 h 256"/>
                            <a:gd name="T172" fmla="+- 0 4737 4609"/>
                            <a:gd name="T173" fmla="*/ T172 w 436"/>
                            <a:gd name="T174" fmla="+- 0 933 678"/>
                            <a:gd name="T175" fmla="*/ 933 h 256"/>
                            <a:gd name="T176" fmla="+- 0 4729 4609"/>
                            <a:gd name="T177" fmla="*/ T176 w 436"/>
                            <a:gd name="T178" fmla="+- 0 933 678"/>
                            <a:gd name="T179" fmla="*/ 933 h 256"/>
                            <a:gd name="T180" fmla="+- 0 4720 4609"/>
                            <a:gd name="T181" fmla="*/ T180 w 436"/>
                            <a:gd name="T182" fmla="+- 0 933 678"/>
                            <a:gd name="T183" fmla="*/ 933 h 256"/>
                            <a:gd name="T184" fmla="+- 0 4712 4609"/>
                            <a:gd name="T185" fmla="*/ T184 w 436"/>
                            <a:gd name="T186" fmla="+- 0 931 678"/>
                            <a:gd name="T187" fmla="*/ 931 h 256"/>
                            <a:gd name="T188" fmla="+- 0 4704 4609"/>
                            <a:gd name="T189" fmla="*/ T188 w 436"/>
                            <a:gd name="T190" fmla="+- 0 929 678"/>
                            <a:gd name="T191" fmla="*/ 929 h 256"/>
                            <a:gd name="T192" fmla="+- 0 4696 4609"/>
                            <a:gd name="T193" fmla="*/ T192 w 436"/>
                            <a:gd name="T194" fmla="+- 0 927 678"/>
                            <a:gd name="T195" fmla="*/ 927 h 256"/>
                            <a:gd name="T196" fmla="+- 0 4688 4609"/>
                            <a:gd name="T197" fmla="*/ T196 w 436"/>
                            <a:gd name="T198" fmla="+- 0 924 678"/>
                            <a:gd name="T199" fmla="*/ 924 h 256"/>
                            <a:gd name="T200" fmla="+- 0 4680 4609"/>
                            <a:gd name="T201" fmla="*/ T200 w 436"/>
                            <a:gd name="T202" fmla="+- 0 920 678"/>
                            <a:gd name="T203" fmla="*/ 920 h 256"/>
                            <a:gd name="T204" fmla="+- 0 4631 4609"/>
                            <a:gd name="T205" fmla="*/ T204 w 436"/>
                            <a:gd name="T206" fmla="+- 0 877 678"/>
                            <a:gd name="T207" fmla="*/ 877 h 256"/>
                            <a:gd name="T208" fmla="+- 0 4626 4609"/>
                            <a:gd name="T209" fmla="*/ T208 w 436"/>
                            <a:gd name="T210" fmla="+- 0 870 678"/>
                            <a:gd name="T211" fmla="*/ 870 h 256"/>
                            <a:gd name="T212" fmla="+- 0 4609 4609"/>
                            <a:gd name="T213" fmla="*/ T212 w 436"/>
                            <a:gd name="T214" fmla="+- 0 814 678"/>
                            <a:gd name="T215" fmla="*/ 814 h 256"/>
                            <a:gd name="T216" fmla="+- 0 4609 4609"/>
                            <a:gd name="T217" fmla="*/ T216 w 436"/>
                            <a:gd name="T218" fmla="+- 0 806 678"/>
                            <a:gd name="T219" fmla="*/ 806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36" h="256">
                              <a:moveTo>
                                <a:pt x="0" y="128"/>
                              </a:moveTo>
                              <a:lnTo>
                                <a:pt x="0" y="119"/>
                              </a:lnTo>
                              <a:lnTo>
                                <a:pt x="1" y="111"/>
                              </a:lnTo>
                              <a:lnTo>
                                <a:pt x="3" y="103"/>
                              </a:lnTo>
                              <a:lnTo>
                                <a:pt x="4" y="95"/>
                              </a:lnTo>
                              <a:lnTo>
                                <a:pt x="38" y="38"/>
                              </a:lnTo>
                              <a:lnTo>
                                <a:pt x="44" y="32"/>
                              </a:lnTo>
                              <a:lnTo>
                                <a:pt x="50" y="26"/>
                              </a:lnTo>
                              <a:lnTo>
                                <a:pt x="57" y="22"/>
                              </a:lnTo>
                              <a:lnTo>
                                <a:pt x="64" y="17"/>
                              </a:lnTo>
                              <a:lnTo>
                                <a:pt x="71" y="13"/>
                              </a:lnTo>
                              <a:lnTo>
                                <a:pt x="79" y="10"/>
                              </a:lnTo>
                              <a:lnTo>
                                <a:pt x="87" y="7"/>
                              </a:lnTo>
                              <a:lnTo>
                                <a:pt x="95" y="4"/>
                              </a:lnTo>
                              <a:lnTo>
                                <a:pt x="103" y="3"/>
                              </a:lnTo>
                              <a:lnTo>
                                <a:pt x="111" y="1"/>
                              </a:lnTo>
                              <a:lnTo>
                                <a:pt x="120" y="0"/>
                              </a:lnTo>
                              <a:lnTo>
                                <a:pt x="128" y="0"/>
                              </a:lnTo>
                              <a:lnTo>
                                <a:pt x="308" y="0"/>
                              </a:lnTo>
                              <a:lnTo>
                                <a:pt x="316" y="0"/>
                              </a:lnTo>
                              <a:lnTo>
                                <a:pt x="325" y="1"/>
                              </a:lnTo>
                              <a:lnTo>
                                <a:pt x="333" y="3"/>
                              </a:lnTo>
                              <a:lnTo>
                                <a:pt x="341" y="4"/>
                              </a:lnTo>
                              <a:lnTo>
                                <a:pt x="379" y="22"/>
                              </a:lnTo>
                              <a:lnTo>
                                <a:pt x="386" y="26"/>
                              </a:lnTo>
                              <a:lnTo>
                                <a:pt x="426" y="79"/>
                              </a:lnTo>
                              <a:lnTo>
                                <a:pt x="433" y="103"/>
                              </a:lnTo>
                              <a:lnTo>
                                <a:pt x="435" y="111"/>
                              </a:lnTo>
                              <a:lnTo>
                                <a:pt x="436" y="119"/>
                              </a:lnTo>
                              <a:lnTo>
                                <a:pt x="436" y="128"/>
                              </a:lnTo>
                              <a:lnTo>
                                <a:pt x="436" y="136"/>
                              </a:lnTo>
                              <a:lnTo>
                                <a:pt x="414" y="199"/>
                              </a:lnTo>
                              <a:lnTo>
                                <a:pt x="409" y="206"/>
                              </a:lnTo>
                              <a:lnTo>
                                <a:pt x="379" y="234"/>
                              </a:lnTo>
                              <a:lnTo>
                                <a:pt x="372" y="238"/>
                              </a:lnTo>
                              <a:lnTo>
                                <a:pt x="365" y="242"/>
                              </a:lnTo>
                              <a:lnTo>
                                <a:pt x="357" y="246"/>
                              </a:lnTo>
                              <a:lnTo>
                                <a:pt x="349" y="249"/>
                              </a:lnTo>
                              <a:lnTo>
                                <a:pt x="341" y="251"/>
                              </a:lnTo>
                              <a:lnTo>
                                <a:pt x="333" y="253"/>
                              </a:lnTo>
                              <a:lnTo>
                                <a:pt x="325" y="255"/>
                              </a:lnTo>
                              <a:lnTo>
                                <a:pt x="316" y="255"/>
                              </a:lnTo>
                              <a:lnTo>
                                <a:pt x="308" y="255"/>
                              </a:lnTo>
                              <a:lnTo>
                                <a:pt x="128" y="255"/>
                              </a:lnTo>
                              <a:lnTo>
                                <a:pt x="120" y="255"/>
                              </a:lnTo>
                              <a:lnTo>
                                <a:pt x="111" y="255"/>
                              </a:lnTo>
                              <a:lnTo>
                                <a:pt x="103" y="253"/>
                              </a:lnTo>
                              <a:lnTo>
                                <a:pt x="95" y="251"/>
                              </a:lnTo>
                              <a:lnTo>
                                <a:pt x="87" y="249"/>
                              </a:lnTo>
                              <a:lnTo>
                                <a:pt x="79" y="246"/>
                              </a:lnTo>
                              <a:lnTo>
                                <a:pt x="71" y="242"/>
                              </a:lnTo>
                              <a:lnTo>
                                <a:pt x="22" y="199"/>
                              </a:lnTo>
                              <a:lnTo>
                                <a:pt x="17" y="192"/>
                              </a:lnTo>
                              <a:lnTo>
                                <a:pt x="0" y="136"/>
                              </a:lnTo>
                              <a:lnTo>
                                <a:pt x="0" y="128"/>
                              </a:lnTo>
                              <a:close/>
                            </a:path>
                          </a:pathLst>
                        </a:custGeom>
                        <a:noFill/>
                        <a:ln w="9529">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CBE7FD" id="Freeform 443" o:spid="_x0000_s1026" style="position:absolute;margin-left:230.45pt;margin-top:33.9pt;width:21.8pt;height:12.8pt;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" path="m,128r,-9l1,111r2,-8l4,95,38,38r6,-6l50,26r7,-4l64,17r7,-4l79,10,87,7,95,4r8,-1l111,1,120,r8,l308,r8,l325,1r8,2l341,4r38,18l386,26r40,53l433,103r2,8l436,119r,9l436,136r-22,63l409,206r-30,28l372,238r-7,4l357,246r-8,3l341,251r-8,2l325,255r-9,l308,255r-180,l120,255r-9,l103,253r-8,-2l87,249r-8,-3l71,242,22,199r-5,-7l,136r,-8xe" filled="f" strokecolor="#bdc1c6" strokeweight=".26469mm">
                <v:path arrowok="t" o:connecttype="custom" o:connectlocs="0,511810;0,506095;635,501015;1905,495935;2540,490855;24130,454660;27940,450850;31750,447040;36195,444500;40640,441325;45085,438785;50165,436880;55245,434975;60325,433070;65405,432435;70485,431165;76200,430530;81280,430530;195580,430530;200660,430530;206375,431165;211455,432435;216535,433070;240665,444500;245110,447040;270510,480695;274955,495935;276225,501015;276860,506095;276860,511810;276860,516890;262890,556895;259715,561340;240665,579120;236220,581660;231775,584200;226695,586740;221615,588645;216535,589915;211455,591185;206375,592455;200660,592455;195580,592455;81280,592455;76200,592455;70485,592455;65405,591185;60325,589915;55245,588645;50165,586740;45085,584200;13970,556895;10795,552450;0,516890;0,511810" o:connectangles="0,0,0,0,0,0,0,0,0,0,0,0,0,0,0,0,0,0,0,0,0,0,0,0,0,0,0,0,0,0,0,0,0,0,0,0,0,0,0,0,0,0,0,0,0,0,0,0,0,0,0,0,0,0,0"/>
                <w10:wrap anchorx="page"/>
              </v:shape>
            </w:pict>
          </mc:Fallback>
        </mc:AlternateContent>
      </w:r>
      <w:r w:rsidRPr="001D7DFD">
        <w:rPr>
          <w:rFonts w:eastAsia="Roboto"/>
          <w:noProof/>
          <w:sz w:val="22"/>
          <w:szCs w:val="22"/>
          <w:lang w:val="pt-PT" w:eastAsia="en-US"/>
        </w:rPr>
        <mc:AlternateContent>
          <mc:Choice Requires="wps">
            <w:drawing>
              <wp:anchor distT="0" distB="0" distL="114300" distR="114300" simplePos="0" relativeHeight="251711488" behindDoc="1" locked="0" layoutInCell="1" allowOverlap="1" wp14:anchorId="5D0197B3" wp14:editId="2125973B">
                <wp:simplePos x="0" y="0"/>
                <wp:positionH relativeFrom="page">
                  <wp:posOffset>3384550</wp:posOffset>
                </wp:positionH>
                <wp:positionV relativeFrom="paragraph">
                  <wp:posOffset>430530</wp:posOffset>
                </wp:positionV>
                <wp:extent cx="276860" cy="162560"/>
                <wp:effectExtent l="12700" t="11430" r="5715" b="6985"/>
                <wp:wrapNone/>
                <wp:docPr id="264" name="Freeform 4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6860" cy="162560"/>
                        </a:xfrm>
                        <a:custGeom>
                          <a:avLst/>
                          <a:gdLst>
                            <a:gd name="T0" fmla="+- 0 5330 5330"/>
                            <a:gd name="T1" fmla="*/ T0 w 436"/>
                            <a:gd name="T2" fmla="+- 0 806 678"/>
                            <a:gd name="T3" fmla="*/ 806 h 256"/>
                            <a:gd name="T4" fmla="+- 0 5330 5330"/>
                            <a:gd name="T5" fmla="*/ T4 w 436"/>
                            <a:gd name="T6" fmla="+- 0 797 678"/>
                            <a:gd name="T7" fmla="*/ 797 h 256"/>
                            <a:gd name="T8" fmla="+- 0 5331 5330"/>
                            <a:gd name="T9" fmla="*/ T8 w 436"/>
                            <a:gd name="T10" fmla="+- 0 789 678"/>
                            <a:gd name="T11" fmla="*/ 789 h 256"/>
                            <a:gd name="T12" fmla="+- 0 5332 5330"/>
                            <a:gd name="T13" fmla="*/ T12 w 436"/>
                            <a:gd name="T14" fmla="+- 0 781 678"/>
                            <a:gd name="T15" fmla="*/ 781 h 256"/>
                            <a:gd name="T16" fmla="+- 0 5334 5330"/>
                            <a:gd name="T17" fmla="*/ T16 w 436"/>
                            <a:gd name="T18" fmla="+- 0 773 678"/>
                            <a:gd name="T19" fmla="*/ 773 h 256"/>
                            <a:gd name="T20" fmla="+- 0 5367 5330"/>
                            <a:gd name="T21" fmla="*/ T20 w 436"/>
                            <a:gd name="T22" fmla="+- 0 716 678"/>
                            <a:gd name="T23" fmla="*/ 716 h 256"/>
                            <a:gd name="T24" fmla="+- 0 5373 5330"/>
                            <a:gd name="T25" fmla="*/ T24 w 436"/>
                            <a:gd name="T26" fmla="+- 0 710 678"/>
                            <a:gd name="T27" fmla="*/ 710 h 256"/>
                            <a:gd name="T28" fmla="+- 0 5379 5330"/>
                            <a:gd name="T29" fmla="*/ T28 w 436"/>
                            <a:gd name="T30" fmla="+- 0 704 678"/>
                            <a:gd name="T31" fmla="*/ 704 h 256"/>
                            <a:gd name="T32" fmla="+- 0 5386 5330"/>
                            <a:gd name="T33" fmla="*/ T32 w 436"/>
                            <a:gd name="T34" fmla="+- 0 700 678"/>
                            <a:gd name="T35" fmla="*/ 700 h 256"/>
                            <a:gd name="T36" fmla="+- 0 5393 5330"/>
                            <a:gd name="T37" fmla="*/ T36 w 436"/>
                            <a:gd name="T38" fmla="+- 0 695 678"/>
                            <a:gd name="T39" fmla="*/ 695 h 256"/>
                            <a:gd name="T40" fmla="+- 0 5401 5330"/>
                            <a:gd name="T41" fmla="*/ T40 w 436"/>
                            <a:gd name="T42" fmla="+- 0 691 678"/>
                            <a:gd name="T43" fmla="*/ 691 h 256"/>
                            <a:gd name="T44" fmla="+- 0 5408 5330"/>
                            <a:gd name="T45" fmla="*/ T44 w 436"/>
                            <a:gd name="T46" fmla="+- 0 688 678"/>
                            <a:gd name="T47" fmla="*/ 688 h 256"/>
                            <a:gd name="T48" fmla="+- 0 5416 5330"/>
                            <a:gd name="T49" fmla="*/ T48 w 436"/>
                            <a:gd name="T50" fmla="+- 0 685 678"/>
                            <a:gd name="T51" fmla="*/ 685 h 256"/>
                            <a:gd name="T52" fmla="+- 0 5424 5330"/>
                            <a:gd name="T53" fmla="*/ T52 w 436"/>
                            <a:gd name="T54" fmla="+- 0 682 678"/>
                            <a:gd name="T55" fmla="*/ 682 h 256"/>
                            <a:gd name="T56" fmla="+- 0 5432 5330"/>
                            <a:gd name="T57" fmla="*/ T56 w 436"/>
                            <a:gd name="T58" fmla="+- 0 681 678"/>
                            <a:gd name="T59" fmla="*/ 681 h 256"/>
                            <a:gd name="T60" fmla="+- 0 5441 5330"/>
                            <a:gd name="T61" fmla="*/ T60 w 436"/>
                            <a:gd name="T62" fmla="+- 0 679 678"/>
                            <a:gd name="T63" fmla="*/ 679 h 256"/>
                            <a:gd name="T64" fmla="+- 0 5449 5330"/>
                            <a:gd name="T65" fmla="*/ T64 w 436"/>
                            <a:gd name="T66" fmla="+- 0 678 678"/>
                            <a:gd name="T67" fmla="*/ 678 h 256"/>
                            <a:gd name="T68" fmla="+- 0 5457 5330"/>
                            <a:gd name="T69" fmla="*/ T68 w 436"/>
                            <a:gd name="T70" fmla="+- 0 678 678"/>
                            <a:gd name="T71" fmla="*/ 678 h 256"/>
                            <a:gd name="T72" fmla="+- 0 5637 5330"/>
                            <a:gd name="T73" fmla="*/ T72 w 436"/>
                            <a:gd name="T74" fmla="+- 0 678 678"/>
                            <a:gd name="T75" fmla="*/ 678 h 256"/>
                            <a:gd name="T76" fmla="+- 0 5646 5330"/>
                            <a:gd name="T77" fmla="*/ T76 w 436"/>
                            <a:gd name="T78" fmla="+- 0 678 678"/>
                            <a:gd name="T79" fmla="*/ 678 h 256"/>
                            <a:gd name="T80" fmla="+- 0 5654 5330"/>
                            <a:gd name="T81" fmla="*/ T80 w 436"/>
                            <a:gd name="T82" fmla="+- 0 679 678"/>
                            <a:gd name="T83" fmla="*/ 679 h 256"/>
                            <a:gd name="T84" fmla="+- 0 5662 5330"/>
                            <a:gd name="T85" fmla="*/ T84 w 436"/>
                            <a:gd name="T86" fmla="+- 0 681 678"/>
                            <a:gd name="T87" fmla="*/ 681 h 256"/>
                            <a:gd name="T88" fmla="+- 0 5670 5330"/>
                            <a:gd name="T89" fmla="*/ T88 w 436"/>
                            <a:gd name="T90" fmla="+- 0 682 678"/>
                            <a:gd name="T91" fmla="*/ 682 h 256"/>
                            <a:gd name="T92" fmla="+- 0 5708 5330"/>
                            <a:gd name="T93" fmla="*/ T92 w 436"/>
                            <a:gd name="T94" fmla="+- 0 700 678"/>
                            <a:gd name="T95" fmla="*/ 700 h 256"/>
                            <a:gd name="T96" fmla="+- 0 5715 5330"/>
                            <a:gd name="T97" fmla="*/ T96 w 436"/>
                            <a:gd name="T98" fmla="+- 0 704 678"/>
                            <a:gd name="T99" fmla="*/ 704 h 256"/>
                            <a:gd name="T100" fmla="+- 0 5755 5330"/>
                            <a:gd name="T101" fmla="*/ T100 w 436"/>
                            <a:gd name="T102" fmla="+- 0 757 678"/>
                            <a:gd name="T103" fmla="*/ 757 h 256"/>
                            <a:gd name="T104" fmla="+- 0 5762 5330"/>
                            <a:gd name="T105" fmla="*/ T104 w 436"/>
                            <a:gd name="T106" fmla="+- 0 781 678"/>
                            <a:gd name="T107" fmla="*/ 781 h 256"/>
                            <a:gd name="T108" fmla="+- 0 5764 5330"/>
                            <a:gd name="T109" fmla="*/ T108 w 436"/>
                            <a:gd name="T110" fmla="+- 0 789 678"/>
                            <a:gd name="T111" fmla="*/ 789 h 256"/>
                            <a:gd name="T112" fmla="+- 0 5765 5330"/>
                            <a:gd name="T113" fmla="*/ T112 w 436"/>
                            <a:gd name="T114" fmla="+- 0 797 678"/>
                            <a:gd name="T115" fmla="*/ 797 h 256"/>
                            <a:gd name="T116" fmla="+- 0 5765 5330"/>
                            <a:gd name="T117" fmla="*/ T116 w 436"/>
                            <a:gd name="T118" fmla="+- 0 806 678"/>
                            <a:gd name="T119" fmla="*/ 806 h 256"/>
                            <a:gd name="T120" fmla="+- 0 5765 5330"/>
                            <a:gd name="T121" fmla="*/ T120 w 436"/>
                            <a:gd name="T122" fmla="+- 0 814 678"/>
                            <a:gd name="T123" fmla="*/ 814 h 256"/>
                            <a:gd name="T124" fmla="+- 0 5743 5330"/>
                            <a:gd name="T125" fmla="*/ T124 w 436"/>
                            <a:gd name="T126" fmla="+- 0 877 678"/>
                            <a:gd name="T127" fmla="*/ 877 h 256"/>
                            <a:gd name="T128" fmla="+- 0 5739 5330"/>
                            <a:gd name="T129" fmla="*/ T128 w 436"/>
                            <a:gd name="T130" fmla="+- 0 884 678"/>
                            <a:gd name="T131" fmla="*/ 884 h 256"/>
                            <a:gd name="T132" fmla="+- 0 5708 5330"/>
                            <a:gd name="T133" fmla="*/ T132 w 436"/>
                            <a:gd name="T134" fmla="+- 0 912 678"/>
                            <a:gd name="T135" fmla="*/ 912 h 256"/>
                            <a:gd name="T136" fmla="+- 0 5701 5330"/>
                            <a:gd name="T137" fmla="*/ T136 w 436"/>
                            <a:gd name="T138" fmla="+- 0 916 678"/>
                            <a:gd name="T139" fmla="*/ 916 h 256"/>
                            <a:gd name="T140" fmla="+- 0 5694 5330"/>
                            <a:gd name="T141" fmla="*/ T140 w 436"/>
                            <a:gd name="T142" fmla="+- 0 920 678"/>
                            <a:gd name="T143" fmla="*/ 920 h 256"/>
                            <a:gd name="T144" fmla="+- 0 5686 5330"/>
                            <a:gd name="T145" fmla="*/ T144 w 436"/>
                            <a:gd name="T146" fmla="+- 0 924 678"/>
                            <a:gd name="T147" fmla="*/ 924 h 256"/>
                            <a:gd name="T148" fmla="+- 0 5678 5330"/>
                            <a:gd name="T149" fmla="*/ T148 w 436"/>
                            <a:gd name="T150" fmla="+- 0 927 678"/>
                            <a:gd name="T151" fmla="*/ 927 h 256"/>
                            <a:gd name="T152" fmla="+- 0 5670 5330"/>
                            <a:gd name="T153" fmla="*/ T152 w 436"/>
                            <a:gd name="T154" fmla="+- 0 929 678"/>
                            <a:gd name="T155" fmla="*/ 929 h 256"/>
                            <a:gd name="T156" fmla="+- 0 5662 5330"/>
                            <a:gd name="T157" fmla="*/ T156 w 436"/>
                            <a:gd name="T158" fmla="+- 0 931 678"/>
                            <a:gd name="T159" fmla="*/ 931 h 256"/>
                            <a:gd name="T160" fmla="+- 0 5654 5330"/>
                            <a:gd name="T161" fmla="*/ T160 w 436"/>
                            <a:gd name="T162" fmla="+- 0 933 678"/>
                            <a:gd name="T163" fmla="*/ 933 h 256"/>
                            <a:gd name="T164" fmla="+- 0 5646 5330"/>
                            <a:gd name="T165" fmla="*/ T164 w 436"/>
                            <a:gd name="T166" fmla="+- 0 933 678"/>
                            <a:gd name="T167" fmla="*/ 933 h 256"/>
                            <a:gd name="T168" fmla="+- 0 5637 5330"/>
                            <a:gd name="T169" fmla="*/ T168 w 436"/>
                            <a:gd name="T170" fmla="+- 0 933 678"/>
                            <a:gd name="T171" fmla="*/ 933 h 256"/>
                            <a:gd name="T172" fmla="+- 0 5457 5330"/>
                            <a:gd name="T173" fmla="*/ T172 w 436"/>
                            <a:gd name="T174" fmla="+- 0 933 678"/>
                            <a:gd name="T175" fmla="*/ 933 h 256"/>
                            <a:gd name="T176" fmla="+- 0 5449 5330"/>
                            <a:gd name="T177" fmla="*/ T176 w 436"/>
                            <a:gd name="T178" fmla="+- 0 933 678"/>
                            <a:gd name="T179" fmla="*/ 933 h 256"/>
                            <a:gd name="T180" fmla="+- 0 5441 5330"/>
                            <a:gd name="T181" fmla="*/ T180 w 436"/>
                            <a:gd name="T182" fmla="+- 0 933 678"/>
                            <a:gd name="T183" fmla="*/ 933 h 256"/>
                            <a:gd name="T184" fmla="+- 0 5432 5330"/>
                            <a:gd name="T185" fmla="*/ T184 w 436"/>
                            <a:gd name="T186" fmla="+- 0 931 678"/>
                            <a:gd name="T187" fmla="*/ 931 h 256"/>
                            <a:gd name="T188" fmla="+- 0 5424 5330"/>
                            <a:gd name="T189" fmla="*/ T188 w 436"/>
                            <a:gd name="T190" fmla="+- 0 929 678"/>
                            <a:gd name="T191" fmla="*/ 929 h 256"/>
                            <a:gd name="T192" fmla="+- 0 5416 5330"/>
                            <a:gd name="T193" fmla="*/ T192 w 436"/>
                            <a:gd name="T194" fmla="+- 0 927 678"/>
                            <a:gd name="T195" fmla="*/ 927 h 256"/>
                            <a:gd name="T196" fmla="+- 0 5408 5330"/>
                            <a:gd name="T197" fmla="*/ T196 w 436"/>
                            <a:gd name="T198" fmla="+- 0 924 678"/>
                            <a:gd name="T199" fmla="*/ 924 h 256"/>
                            <a:gd name="T200" fmla="+- 0 5401 5330"/>
                            <a:gd name="T201" fmla="*/ T200 w 436"/>
                            <a:gd name="T202" fmla="+- 0 920 678"/>
                            <a:gd name="T203" fmla="*/ 920 h 256"/>
                            <a:gd name="T204" fmla="+- 0 5351 5330"/>
                            <a:gd name="T205" fmla="*/ T204 w 436"/>
                            <a:gd name="T206" fmla="+- 0 877 678"/>
                            <a:gd name="T207" fmla="*/ 877 h 256"/>
                            <a:gd name="T208" fmla="+- 0 5347 5330"/>
                            <a:gd name="T209" fmla="*/ T208 w 436"/>
                            <a:gd name="T210" fmla="+- 0 870 678"/>
                            <a:gd name="T211" fmla="*/ 870 h 256"/>
                            <a:gd name="T212" fmla="+- 0 5330 5330"/>
                            <a:gd name="T213" fmla="*/ T212 w 436"/>
                            <a:gd name="T214" fmla="+- 0 814 678"/>
                            <a:gd name="T215" fmla="*/ 814 h 256"/>
                            <a:gd name="T216" fmla="+- 0 5330 5330"/>
                            <a:gd name="T217" fmla="*/ T216 w 436"/>
                            <a:gd name="T218" fmla="+- 0 806 678"/>
                            <a:gd name="T219" fmla="*/ 806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36" h="256">
                              <a:moveTo>
                                <a:pt x="0" y="128"/>
                              </a:moveTo>
                              <a:lnTo>
                                <a:pt x="0" y="119"/>
                              </a:lnTo>
                              <a:lnTo>
                                <a:pt x="1" y="111"/>
                              </a:lnTo>
                              <a:lnTo>
                                <a:pt x="2" y="103"/>
                              </a:lnTo>
                              <a:lnTo>
                                <a:pt x="4" y="95"/>
                              </a:lnTo>
                              <a:lnTo>
                                <a:pt x="37" y="38"/>
                              </a:lnTo>
                              <a:lnTo>
                                <a:pt x="43" y="32"/>
                              </a:lnTo>
                              <a:lnTo>
                                <a:pt x="49" y="26"/>
                              </a:lnTo>
                              <a:lnTo>
                                <a:pt x="56" y="22"/>
                              </a:lnTo>
                              <a:lnTo>
                                <a:pt x="63" y="17"/>
                              </a:lnTo>
                              <a:lnTo>
                                <a:pt x="71" y="13"/>
                              </a:lnTo>
                              <a:lnTo>
                                <a:pt x="78" y="10"/>
                              </a:lnTo>
                              <a:lnTo>
                                <a:pt x="86" y="7"/>
                              </a:lnTo>
                              <a:lnTo>
                                <a:pt x="94" y="4"/>
                              </a:lnTo>
                              <a:lnTo>
                                <a:pt x="102" y="3"/>
                              </a:lnTo>
                              <a:lnTo>
                                <a:pt x="111" y="1"/>
                              </a:lnTo>
                              <a:lnTo>
                                <a:pt x="119" y="0"/>
                              </a:lnTo>
                              <a:lnTo>
                                <a:pt x="127" y="0"/>
                              </a:lnTo>
                              <a:lnTo>
                                <a:pt x="307" y="0"/>
                              </a:lnTo>
                              <a:lnTo>
                                <a:pt x="316" y="0"/>
                              </a:lnTo>
                              <a:lnTo>
                                <a:pt x="324" y="1"/>
                              </a:lnTo>
                              <a:lnTo>
                                <a:pt x="332" y="3"/>
                              </a:lnTo>
                              <a:lnTo>
                                <a:pt x="340" y="4"/>
                              </a:lnTo>
                              <a:lnTo>
                                <a:pt x="378" y="22"/>
                              </a:lnTo>
                              <a:lnTo>
                                <a:pt x="385" y="26"/>
                              </a:lnTo>
                              <a:lnTo>
                                <a:pt x="425" y="79"/>
                              </a:lnTo>
                              <a:lnTo>
                                <a:pt x="432" y="103"/>
                              </a:lnTo>
                              <a:lnTo>
                                <a:pt x="434" y="111"/>
                              </a:lnTo>
                              <a:lnTo>
                                <a:pt x="435" y="119"/>
                              </a:lnTo>
                              <a:lnTo>
                                <a:pt x="435" y="128"/>
                              </a:lnTo>
                              <a:lnTo>
                                <a:pt x="435" y="136"/>
                              </a:lnTo>
                              <a:lnTo>
                                <a:pt x="413" y="199"/>
                              </a:lnTo>
                              <a:lnTo>
                                <a:pt x="409" y="206"/>
                              </a:lnTo>
                              <a:lnTo>
                                <a:pt x="378" y="234"/>
                              </a:lnTo>
                              <a:lnTo>
                                <a:pt x="371" y="238"/>
                              </a:lnTo>
                              <a:lnTo>
                                <a:pt x="364" y="242"/>
                              </a:lnTo>
                              <a:lnTo>
                                <a:pt x="356" y="246"/>
                              </a:lnTo>
                              <a:lnTo>
                                <a:pt x="348" y="249"/>
                              </a:lnTo>
                              <a:lnTo>
                                <a:pt x="340" y="251"/>
                              </a:lnTo>
                              <a:lnTo>
                                <a:pt x="332" y="253"/>
                              </a:lnTo>
                              <a:lnTo>
                                <a:pt x="324" y="255"/>
                              </a:lnTo>
                              <a:lnTo>
                                <a:pt x="316" y="255"/>
                              </a:lnTo>
                              <a:lnTo>
                                <a:pt x="307" y="255"/>
                              </a:lnTo>
                              <a:lnTo>
                                <a:pt x="127" y="255"/>
                              </a:lnTo>
                              <a:lnTo>
                                <a:pt x="119" y="255"/>
                              </a:lnTo>
                              <a:lnTo>
                                <a:pt x="111" y="255"/>
                              </a:lnTo>
                              <a:lnTo>
                                <a:pt x="102" y="253"/>
                              </a:lnTo>
                              <a:lnTo>
                                <a:pt x="94" y="251"/>
                              </a:lnTo>
                              <a:lnTo>
                                <a:pt x="86" y="249"/>
                              </a:lnTo>
                              <a:lnTo>
                                <a:pt x="78" y="246"/>
                              </a:lnTo>
                              <a:lnTo>
                                <a:pt x="71" y="242"/>
                              </a:lnTo>
                              <a:lnTo>
                                <a:pt x="21" y="199"/>
                              </a:lnTo>
                              <a:lnTo>
                                <a:pt x="17" y="192"/>
                              </a:lnTo>
                              <a:lnTo>
                                <a:pt x="0" y="136"/>
                              </a:lnTo>
                              <a:lnTo>
                                <a:pt x="0" y="128"/>
                              </a:lnTo>
                              <a:close/>
                            </a:path>
                          </a:pathLst>
                        </a:custGeom>
                        <a:noFill/>
                        <a:ln w="9529">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608DE8" id="Freeform 444" o:spid="_x0000_s1026" style="position:absolute;margin-left:266.5pt;margin-top:33.9pt;width:21.8pt;height:12.8pt;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" path="m,128r,-9l1,111r1,-8l4,95,37,38r6,-6l49,26r7,-4l63,17r8,-4l78,10,86,7,94,4r8,-1l111,1,119,r8,l307,r9,l324,1r8,2l340,4r38,18l385,26r40,53l432,103r2,8l435,119r,9l435,136r-22,63l409,206r-31,28l371,238r-7,4l356,246r-8,3l340,251r-8,2l324,255r-8,l307,255r-180,l119,255r-8,l102,253r-8,-2l86,249r-8,-3l71,242,21,199r-4,-7l,136r,-8xe" filled="f" strokecolor="#bdc1c6" strokeweight=".26469mm">
                <v:path arrowok="t" o:connecttype="custom" o:connectlocs="0,511810;0,506095;635,501015;1270,495935;2540,490855;23495,454660;27305,450850;31115,447040;35560,444500;40005,441325;45085,438785;49530,436880;54610,434975;59690,433070;64770,432435;70485,431165;75565,430530;80645,430530;194945,430530;200660,430530;205740,431165;210820,432435;215900,433070;240030,444500;244475,447040;269875,480695;274320,495935;275590,501015;276225,506095;276225,511810;276225,516890;262255,556895;259715,561340;240030,579120;235585,581660;231140,584200;226060,586740;220980,588645;215900,589915;210820,591185;205740,592455;200660,592455;194945,592455;80645,592455;75565,592455;70485,592455;64770,591185;59690,589915;54610,588645;49530,586740;45085,584200;13335,556895;10795,552450;0,516890;0,511810" o:connectangles="0,0,0,0,0,0,0,0,0,0,0,0,0,0,0,0,0,0,0,0,0,0,0,0,0,0,0,0,0,0,0,0,0,0,0,0,0,0,0,0,0,0,0,0,0,0,0,0,0,0,0,0,0,0,0"/>
                <w10:wrap anchorx="page"/>
              </v:shape>
            </w:pict>
          </mc:Fallback>
        </mc:AlternateContent>
      </w:r>
      <w:r w:rsidRPr="001D7DFD">
        <w:rPr>
          <w:rFonts w:eastAsia="Roboto"/>
          <w:noProof/>
          <w:sz w:val="22"/>
          <w:szCs w:val="22"/>
          <w:lang w:val="pt-PT" w:eastAsia="en-US"/>
        </w:rPr>
        <mc:AlternateContent>
          <mc:Choice Requires="wps">
            <w:drawing>
              <wp:anchor distT="0" distB="0" distL="114300" distR="114300" simplePos="0" relativeHeight="251712512" behindDoc="1" locked="0" layoutInCell="1" allowOverlap="1" wp14:anchorId="3A2766CF" wp14:editId="149FEBC4">
                <wp:simplePos x="0" y="0"/>
                <wp:positionH relativeFrom="page">
                  <wp:posOffset>3841750</wp:posOffset>
                </wp:positionH>
                <wp:positionV relativeFrom="paragraph">
                  <wp:posOffset>430530</wp:posOffset>
                </wp:positionV>
                <wp:extent cx="276860" cy="162560"/>
                <wp:effectExtent l="12700" t="11430" r="5715" b="6985"/>
                <wp:wrapNone/>
                <wp:docPr id="263" name="Freeform 4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6860" cy="162560"/>
                        </a:xfrm>
                        <a:custGeom>
                          <a:avLst/>
                          <a:gdLst>
                            <a:gd name="T0" fmla="+- 0 6050 6050"/>
                            <a:gd name="T1" fmla="*/ T0 w 436"/>
                            <a:gd name="T2" fmla="+- 0 806 678"/>
                            <a:gd name="T3" fmla="*/ 806 h 256"/>
                            <a:gd name="T4" fmla="+- 0 6050 6050"/>
                            <a:gd name="T5" fmla="*/ T4 w 436"/>
                            <a:gd name="T6" fmla="+- 0 797 678"/>
                            <a:gd name="T7" fmla="*/ 797 h 256"/>
                            <a:gd name="T8" fmla="+- 0 6051 6050"/>
                            <a:gd name="T9" fmla="*/ T8 w 436"/>
                            <a:gd name="T10" fmla="+- 0 789 678"/>
                            <a:gd name="T11" fmla="*/ 789 h 256"/>
                            <a:gd name="T12" fmla="+- 0 6052 6050"/>
                            <a:gd name="T13" fmla="*/ T12 w 436"/>
                            <a:gd name="T14" fmla="+- 0 781 678"/>
                            <a:gd name="T15" fmla="*/ 781 h 256"/>
                            <a:gd name="T16" fmla="+- 0 6054 6050"/>
                            <a:gd name="T17" fmla="*/ T16 w 436"/>
                            <a:gd name="T18" fmla="+- 0 773 678"/>
                            <a:gd name="T19" fmla="*/ 773 h 256"/>
                            <a:gd name="T20" fmla="+- 0 6087 6050"/>
                            <a:gd name="T21" fmla="*/ T20 w 436"/>
                            <a:gd name="T22" fmla="+- 0 716 678"/>
                            <a:gd name="T23" fmla="*/ 716 h 256"/>
                            <a:gd name="T24" fmla="+- 0 6107 6050"/>
                            <a:gd name="T25" fmla="*/ T24 w 436"/>
                            <a:gd name="T26" fmla="+- 0 700 678"/>
                            <a:gd name="T27" fmla="*/ 700 h 256"/>
                            <a:gd name="T28" fmla="+- 0 6114 6050"/>
                            <a:gd name="T29" fmla="*/ T28 w 436"/>
                            <a:gd name="T30" fmla="+- 0 695 678"/>
                            <a:gd name="T31" fmla="*/ 695 h 256"/>
                            <a:gd name="T32" fmla="+- 0 6121 6050"/>
                            <a:gd name="T33" fmla="*/ T32 w 436"/>
                            <a:gd name="T34" fmla="+- 0 691 678"/>
                            <a:gd name="T35" fmla="*/ 691 h 256"/>
                            <a:gd name="T36" fmla="+- 0 6129 6050"/>
                            <a:gd name="T37" fmla="*/ T36 w 436"/>
                            <a:gd name="T38" fmla="+- 0 688 678"/>
                            <a:gd name="T39" fmla="*/ 688 h 256"/>
                            <a:gd name="T40" fmla="+- 0 6137 6050"/>
                            <a:gd name="T41" fmla="*/ T40 w 436"/>
                            <a:gd name="T42" fmla="+- 0 685 678"/>
                            <a:gd name="T43" fmla="*/ 685 h 256"/>
                            <a:gd name="T44" fmla="+- 0 6144 6050"/>
                            <a:gd name="T45" fmla="*/ T44 w 436"/>
                            <a:gd name="T46" fmla="+- 0 682 678"/>
                            <a:gd name="T47" fmla="*/ 682 h 256"/>
                            <a:gd name="T48" fmla="+- 0 6153 6050"/>
                            <a:gd name="T49" fmla="*/ T48 w 436"/>
                            <a:gd name="T50" fmla="+- 0 681 678"/>
                            <a:gd name="T51" fmla="*/ 681 h 256"/>
                            <a:gd name="T52" fmla="+- 0 6161 6050"/>
                            <a:gd name="T53" fmla="*/ T52 w 436"/>
                            <a:gd name="T54" fmla="+- 0 679 678"/>
                            <a:gd name="T55" fmla="*/ 679 h 256"/>
                            <a:gd name="T56" fmla="+- 0 6169 6050"/>
                            <a:gd name="T57" fmla="*/ T56 w 436"/>
                            <a:gd name="T58" fmla="+- 0 678 678"/>
                            <a:gd name="T59" fmla="*/ 678 h 256"/>
                            <a:gd name="T60" fmla="+- 0 6178 6050"/>
                            <a:gd name="T61" fmla="*/ T60 w 436"/>
                            <a:gd name="T62" fmla="+- 0 678 678"/>
                            <a:gd name="T63" fmla="*/ 678 h 256"/>
                            <a:gd name="T64" fmla="+- 0 6358 6050"/>
                            <a:gd name="T65" fmla="*/ T64 w 436"/>
                            <a:gd name="T66" fmla="+- 0 678 678"/>
                            <a:gd name="T67" fmla="*/ 678 h 256"/>
                            <a:gd name="T68" fmla="+- 0 6366 6050"/>
                            <a:gd name="T69" fmla="*/ T68 w 436"/>
                            <a:gd name="T70" fmla="+- 0 678 678"/>
                            <a:gd name="T71" fmla="*/ 678 h 256"/>
                            <a:gd name="T72" fmla="+- 0 6374 6050"/>
                            <a:gd name="T73" fmla="*/ T72 w 436"/>
                            <a:gd name="T74" fmla="+- 0 679 678"/>
                            <a:gd name="T75" fmla="*/ 679 h 256"/>
                            <a:gd name="T76" fmla="+- 0 6383 6050"/>
                            <a:gd name="T77" fmla="*/ T76 w 436"/>
                            <a:gd name="T78" fmla="+- 0 681 678"/>
                            <a:gd name="T79" fmla="*/ 681 h 256"/>
                            <a:gd name="T80" fmla="+- 0 6391 6050"/>
                            <a:gd name="T81" fmla="*/ T80 w 436"/>
                            <a:gd name="T82" fmla="+- 0 682 678"/>
                            <a:gd name="T83" fmla="*/ 682 h 256"/>
                            <a:gd name="T84" fmla="+- 0 6429 6050"/>
                            <a:gd name="T85" fmla="*/ T84 w 436"/>
                            <a:gd name="T86" fmla="+- 0 700 678"/>
                            <a:gd name="T87" fmla="*/ 700 h 256"/>
                            <a:gd name="T88" fmla="+- 0 6436 6050"/>
                            <a:gd name="T89" fmla="*/ T88 w 436"/>
                            <a:gd name="T90" fmla="+- 0 704 678"/>
                            <a:gd name="T91" fmla="*/ 704 h 256"/>
                            <a:gd name="T92" fmla="+- 0 6476 6050"/>
                            <a:gd name="T93" fmla="*/ T92 w 436"/>
                            <a:gd name="T94" fmla="+- 0 757 678"/>
                            <a:gd name="T95" fmla="*/ 757 h 256"/>
                            <a:gd name="T96" fmla="+- 0 6483 6050"/>
                            <a:gd name="T97" fmla="*/ T96 w 436"/>
                            <a:gd name="T98" fmla="+- 0 781 678"/>
                            <a:gd name="T99" fmla="*/ 781 h 256"/>
                            <a:gd name="T100" fmla="+- 0 6484 6050"/>
                            <a:gd name="T101" fmla="*/ T100 w 436"/>
                            <a:gd name="T102" fmla="+- 0 789 678"/>
                            <a:gd name="T103" fmla="*/ 789 h 256"/>
                            <a:gd name="T104" fmla="+- 0 6485 6050"/>
                            <a:gd name="T105" fmla="*/ T104 w 436"/>
                            <a:gd name="T106" fmla="+- 0 797 678"/>
                            <a:gd name="T107" fmla="*/ 797 h 256"/>
                            <a:gd name="T108" fmla="+- 0 6485 6050"/>
                            <a:gd name="T109" fmla="*/ T108 w 436"/>
                            <a:gd name="T110" fmla="+- 0 806 678"/>
                            <a:gd name="T111" fmla="*/ 806 h 256"/>
                            <a:gd name="T112" fmla="+- 0 6485 6050"/>
                            <a:gd name="T113" fmla="*/ T112 w 436"/>
                            <a:gd name="T114" fmla="+- 0 814 678"/>
                            <a:gd name="T115" fmla="*/ 814 h 256"/>
                            <a:gd name="T116" fmla="+- 0 6464 6050"/>
                            <a:gd name="T117" fmla="*/ T116 w 436"/>
                            <a:gd name="T118" fmla="+- 0 877 678"/>
                            <a:gd name="T119" fmla="*/ 877 h 256"/>
                            <a:gd name="T120" fmla="+- 0 6459 6050"/>
                            <a:gd name="T121" fmla="*/ T120 w 436"/>
                            <a:gd name="T122" fmla="+- 0 884 678"/>
                            <a:gd name="T123" fmla="*/ 884 h 256"/>
                            <a:gd name="T124" fmla="+- 0 6429 6050"/>
                            <a:gd name="T125" fmla="*/ T124 w 436"/>
                            <a:gd name="T126" fmla="+- 0 912 678"/>
                            <a:gd name="T127" fmla="*/ 912 h 256"/>
                            <a:gd name="T128" fmla="+- 0 6422 6050"/>
                            <a:gd name="T129" fmla="*/ T128 w 436"/>
                            <a:gd name="T130" fmla="+- 0 916 678"/>
                            <a:gd name="T131" fmla="*/ 916 h 256"/>
                            <a:gd name="T132" fmla="+- 0 6414 6050"/>
                            <a:gd name="T133" fmla="*/ T132 w 436"/>
                            <a:gd name="T134" fmla="+- 0 920 678"/>
                            <a:gd name="T135" fmla="*/ 920 h 256"/>
                            <a:gd name="T136" fmla="+- 0 6406 6050"/>
                            <a:gd name="T137" fmla="*/ T136 w 436"/>
                            <a:gd name="T138" fmla="+- 0 924 678"/>
                            <a:gd name="T139" fmla="*/ 924 h 256"/>
                            <a:gd name="T140" fmla="+- 0 6399 6050"/>
                            <a:gd name="T141" fmla="*/ T140 w 436"/>
                            <a:gd name="T142" fmla="+- 0 927 678"/>
                            <a:gd name="T143" fmla="*/ 927 h 256"/>
                            <a:gd name="T144" fmla="+- 0 6391 6050"/>
                            <a:gd name="T145" fmla="*/ T144 w 436"/>
                            <a:gd name="T146" fmla="+- 0 929 678"/>
                            <a:gd name="T147" fmla="*/ 929 h 256"/>
                            <a:gd name="T148" fmla="+- 0 6383 6050"/>
                            <a:gd name="T149" fmla="*/ T148 w 436"/>
                            <a:gd name="T150" fmla="+- 0 931 678"/>
                            <a:gd name="T151" fmla="*/ 931 h 256"/>
                            <a:gd name="T152" fmla="+- 0 6374 6050"/>
                            <a:gd name="T153" fmla="*/ T152 w 436"/>
                            <a:gd name="T154" fmla="+- 0 933 678"/>
                            <a:gd name="T155" fmla="*/ 933 h 256"/>
                            <a:gd name="T156" fmla="+- 0 6366 6050"/>
                            <a:gd name="T157" fmla="*/ T156 w 436"/>
                            <a:gd name="T158" fmla="+- 0 933 678"/>
                            <a:gd name="T159" fmla="*/ 933 h 256"/>
                            <a:gd name="T160" fmla="+- 0 6358 6050"/>
                            <a:gd name="T161" fmla="*/ T160 w 436"/>
                            <a:gd name="T162" fmla="+- 0 933 678"/>
                            <a:gd name="T163" fmla="*/ 933 h 256"/>
                            <a:gd name="T164" fmla="+- 0 6178 6050"/>
                            <a:gd name="T165" fmla="*/ T164 w 436"/>
                            <a:gd name="T166" fmla="+- 0 933 678"/>
                            <a:gd name="T167" fmla="*/ 933 h 256"/>
                            <a:gd name="T168" fmla="+- 0 6169 6050"/>
                            <a:gd name="T169" fmla="*/ T168 w 436"/>
                            <a:gd name="T170" fmla="+- 0 933 678"/>
                            <a:gd name="T171" fmla="*/ 933 h 256"/>
                            <a:gd name="T172" fmla="+- 0 6161 6050"/>
                            <a:gd name="T173" fmla="*/ T172 w 436"/>
                            <a:gd name="T174" fmla="+- 0 933 678"/>
                            <a:gd name="T175" fmla="*/ 933 h 256"/>
                            <a:gd name="T176" fmla="+- 0 6153 6050"/>
                            <a:gd name="T177" fmla="*/ T176 w 436"/>
                            <a:gd name="T178" fmla="+- 0 931 678"/>
                            <a:gd name="T179" fmla="*/ 931 h 256"/>
                            <a:gd name="T180" fmla="+- 0 6144 6050"/>
                            <a:gd name="T181" fmla="*/ T180 w 436"/>
                            <a:gd name="T182" fmla="+- 0 929 678"/>
                            <a:gd name="T183" fmla="*/ 929 h 256"/>
                            <a:gd name="T184" fmla="+- 0 6087 6050"/>
                            <a:gd name="T185" fmla="*/ T184 w 436"/>
                            <a:gd name="T186" fmla="+- 0 896 678"/>
                            <a:gd name="T187" fmla="*/ 896 h 256"/>
                            <a:gd name="T188" fmla="+- 0 6072 6050"/>
                            <a:gd name="T189" fmla="*/ T188 w 436"/>
                            <a:gd name="T190" fmla="+- 0 877 678"/>
                            <a:gd name="T191" fmla="*/ 877 h 256"/>
                            <a:gd name="T192" fmla="+- 0 6067 6050"/>
                            <a:gd name="T193" fmla="*/ T192 w 436"/>
                            <a:gd name="T194" fmla="+- 0 870 678"/>
                            <a:gd name="T195" fmla="*/ 870 h 256"/>
                            <a:gd name="T196" fmla="+- 0 6050 6050"/>
                            <a:gd name="T197" fmla="*/ T196 w 436"/>
                            <a:gd name="T198" fmla="+- 0 814 678"/>
                            <a:gd name="T199" fmla="*/ 814 h 256"/>
                            <a:gd name="T200" fmla="+- 0 6050 6050"/>
                            <a:gd name="T201" fmla="*/ T200 w 436"/>
                            <a:gd name="T202" fmla="+- 0 806 678"/>
                            <a:gd name="T203" fmla="*/ 806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436" h="256">
                              <a:moveTo>
                                <a:pt x="0" y="128"/>
                              </a:moveTo>
                              <a:lnTo>
                                <a:pt x="0" y="119"/>
                              </a:lnTo>
                              <a:lnTo>
                                <a:pt x="1" y="111"/>
                              </a:lnTo>
                              <a:lnTo>
                                <a:pt x="2" y="103"/>
                              </a:lnTo>
                              <a:lnTo>
                                <a:pt x="4" y="95"/>
                              </a:lnTo>
                              <a:lnTo>
                                <a:pt x="37" y="38"/>
                              </a:lnTo>
                              <a:lnTo>
                                <a:pt x="57" y="22"/>
                              </a:lnTo>
                              <a:lnTo>
                                <a:pt x="64" y="17"/>
                              </a:lnTo>
                              <a:lnTo>
                                <a:pt x="71" y="13"/>
                              </a:lnTo>
                              <a:lnTo>
                                <a:pt x="79" y="10"/>
                              </a:lnTo>
                              <a:lnTo>
                                <a:pt x="87" y="7"/>
                              </a:lnTo>
                              <a:lnTo>
                                <a:pt x="94" y="4"/>
                              </a:lnTo>
                              <a:lnTo>
                                <a:pt x="103" y="3"/>
                              </a:lnTo>
                              <a:lnTo>
                                <a:pt x="111" y="1"/>
                              </a:lnTo>
                              <a:lnTo>
                                <a:pt x="119" y="0"/>
                              </a:lnTo>
                              <a:lnTo>
                                <a:pt x="128" y="0"/>
                              </a:lnTo>
                              <a:lnTo>
                                <a:pt x="308" y="0"/>
                              </a:lnTo>
                              <a:lnTo>
                                <a:pt x="316" y="0"/>
                              </a:lnTo>
                              <a:lnTo>
                                <a:pt x="324" y="1"/>
                              </a:lnTo>
                              <a:lnTo>
                                <a:pt x="333" y="3"/>
                              </a:lnTo>
                              <a:lnTo>
                                <a:pt x="341" y="4"/>
                              </a:lnTo>
                              <a:lnTo>
                                <a:pt x="379" y="22"/>
                              </a:lnTo>
                              <a:lnTo>
                                <a:pt x="386" y="26"/>
                              </a:lnTo>
                              <a:lnTo>
                                <a:pt x="426" y="79"/>
                              </a:lnTo>
                              <a:lnTo>
                                <a:pt x="433" y="103"/>
                              </a:lnTo>
                              <a:lnTo>
                                <a:pt x="434" y="111"/>
                              </a:lnTo>
                              <a:lnTo>
                                <a:pt x="435" y="119"/>
                              </a:lnTo>
                              <a:lnTo>
                                <a:pt x="435" y="128"/>
                              </a:lnTo>
                              <a:lnTo>
                                <a:pt x="435" y="136"/>
                              </a:lnTo>
                              <a:lnTo>
                                <a:pt x="414" y="199"/>
                              </a:lnTo>
                              <a:lnTo>
                                <a:pt x="409" y="206"/>
                              </a:lnTo>
                              <a:lnTo>
                                <a:pt x="379" y="234"/>
                              </a:lnTo>
                              <a:lnTo>
                                <a:pt x="372" y="238"/>
                              </a:lnTo>
                              <a:lnTo>
                                <a:pt x="364" y="242"/>
                              </a:lnTo>
                              <a:lnTo>
                                <a:pt x="356" y="246"/>
                              </a:lnTo>
                              <a:lnTo>
                                <a:pt x="349" y="249"/>
                              </a:lnTo>
                              <a:lnTo>
                                <a:pt x="341" y="251"/>
                              </a:lnTo>
                              <a:lnTo>
                                <a:pt x="333" y="253"/>
                              </a:lnTo>
                              <a:lnTo>
                                <a:pt x="324" y="255"/>
                              </a:lnTo>
                              <a:lnTo>
                                <a:pt x="316" y="255"/>
                              </a:lnTo>
                              <a:lnTo>
                                <a:pt x="308" y="255"/>
                              </a:lnTo>
                              <a:lnTo>
                                <a:pt x="128" y="255"/>
                              </a:lnTo>
                              <a:lnTo>
                                <a:pt x="119" y="255"/>
                              </a:lnTo>
                              <a:lnTo>
                                <a:pt x="111" y="255"/>
                              </a:lnTo>
                              <a:lnTo>
                                <a:pt x="103" y="253"/>
                              </a:lnTo>
                              <a:lnTo>
                                <a:pt x="94" y="251"/>
                              </a:lnTo>
                              <a:lnTo>
                                <a:pt x="37" y="218"/>
                              </a:lnTo>
                              <a:lnTo>
                                <a:pt x="22" y="199"/>
                              </a:lnTo>
                              <a:lnTo>
                                <a:pt x="17" y="192"/>
                              </a:lnTo>
                              <a:lnTo>
                                <a:pt x="0" y="136"/>
                              </a:lnTo>
                              <a:lnTo>
                                <a:pt x="0" y="128"/>
                              </a:lnTo>
                              <a:close/>
                            </a:path>
                          </a:pathLst>
                        </a:custGeom>
                        <a:noFill/>
                        <a:ln w="9529">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B60B96" id="Freeform 445" o:spid="_x0000_s1026" style="position:absolute;margin-left:302.5pt;margin-top:33.9pt;width:21.8pt;height:12.8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" path="m,128r,-9l1,111r1,-8l4,95,37,38,57,22r7,-5l71,13r8,-3l87,7,94,4r9,-1l111,1,119,r9,l308,r8,l324,1r9,2l341,4r38,18l386,26r40,53l433,103r1,8l435,119r,9l435,136r-21,63l409,206r-30,28l372,238r-8,4l356,246r-7,3l341,251r-8,2l324,255r-8,l308,255r-180,l119,255r-8,l103,253r-9,-2l37,218,22,199r-5,-7l,136r,-8xe" filled="f" strokecolor="#bdc1c6" strokeweight=".26469mm">
                <v:path arrowok="t" o:connecttype="custom" o:connectlocs="0,511810;0,506095;635,501015;1270,495935;2540,490855;23495,454660;36195,444500;40640,441325;45085,438785;50165,436880;55245,434975;59690,433070;65405,432435;70485,431165;75565,430530;81280,430530;195580,430530;200660,430530;205740,431165;211455,432435;216535,433070;240665,444500;245110,447040;270510,480695;274955,495935;275590,501015;276225,506095;276225,511810;276225,516890;262890,556895;259715,561340;240665,579120;236220,581660;231140,584200;226060,586740;221615,588645;216535,589915;211455,591185;205740,592455;200660,592455;195580,592455;81280,592455;75565,592455;70485,592455;65405,591185;59690,589915;23495,568960;13970,556895;10795,552450;0,516890;0,511810" o:connectangles="0,0,0,0,0,0,0,0,0,0,0,0,0,0,0,0,0,0,0,0,0,0,0,0,0,0,0,0,0,0,0,0,0,0,0,0,0,0,0,0,0,0,0,0,0,0,0,0,0,0,0"/>
                <w10:wrap anchorx="page"/>
              </v:shape>
            </w:pict>
          </mc:Fallback>
        </mc:AlternateContent>
      </w:r>
      <w:r w:rsidRPr="001D7DFD">
        <w:rPr>
          <w:rFonts w:eastAsia="Roboto"/>
          <w:color w:val="202024"/>
          <w:sz w:val="21"/>
          <w:szCs w:val="22"/>
          <w:lang w:val="pt-PT" w:eastAsia="en-US"/>
        </w:rPr>
        <w:t>1</w:t>
      </w:r>
      <w:r w:rsidRPr="001D7DFD">
        <w:rPr>
          <w:rFonts w:eastAsia="Roboto"/>
          <w:color w:val="202024"/>
          <w:sz w:val="21"/>
          <w:szCs w:val="22"/>
          <w:lang w:val="pt-PT" w:eastAsia="en-US"/>
        </w:rPr>
        <w:tab/>
        <w:t>2</w:t>
      </w:r>
      <w:r w:rsidRPr="001D7DFD">
        <w:rPr>
          <w:rFonts w:eastAsia="Roboto"/>
          <w:color w:val="202024"/>
          <w:sz w:val="21"/>
          <w:szCs w:val="22"/>
          <w:lang w:val="pt-PT" w:eastAsia="en-US"/>
        </w:rPr>
        <w:tab/>
        <w:t>3</w:t>
      </w:r>
      <w:r w:rsidRPr="001D7DFD">
        <w:rPr>
          <w:rFonts w:eastAsia="Roboto"/>
          <w:color w:val="202024"/>
          <w:sz w:val="21"/>
          <w:szCs w:val="22"/>
          <w:lang w:val="pt-PT" w:eastAsia="en-US"/>
        </w:rPr>
        <w:tab/>
        <w:t>4</w:t>
      </w:r>
      <w:r w:rsidRPr="001D7DFD">
        <w:rPr>
          <w:rFonts w:eastAsia="Roboto"/>
          <w:color w:val="202024"/>
          <w:sz w:val="21"/>
          <w:szCs w:val="22"/>
          <w:lang w:val="pt-PT" w:eastAsia="en-US"/>
        </w:rPr>
        <w:tab/>
        <w:t>5</w:t>
      </w:r>
    </w:p>
    <w:p w14:paraId="0CED1D21" w14:textId="77777777" w:rsidR="007217E2" w:rsidRPr="001D7DFD" w:rsidRDefault="007217E2" w:rsidP="007217E2">
      <w:pPr>
        <w:widowControl w:val="0"/>
        <w:suppressAutoHyphens w:val="0"/>
        <w:autoSpaceDE w:val="0"/>
        <w:autoSpaceDN w:val="0"/>
        <w:spacing w:before="7" w:after="0"/>
        <w:ind w:firstLine="0"/>
        <w:jc w:val="left"/>
        <w:rPr>
          <w:rFonts w:eastAsia="Roboto"/>
          <w:sz w:val="13"/>
          <w:szCs w:val="24"/>
          <w:lang w:val="pt-PT" w:eastAsia="en-US"/>
        </w:rPr>
      </w:pPr>
      <w:r w:rsidRPr="001D7DFD">
        <w:rPr>
          <w:rFonts w:eastAsia="Roboto"/>
          <w:noProof/>
          <w:szCs w:val="24"/>
          <w:lang w:val="pt-PT" w:eastAsia="en-US"/>
        </w:rPr>
        <mc:AlternateContent>
          <mc:Choice Requires="wps">
            <w:drawing>
              <wp:anchor distT="0" distB="0" distL="0" distR="0" simplePos="0" relativeHeight="251742208" behindDoc="1" locked="0" layoutInCell="1" allowOverlap="1" wp14:anchorId="56248C81" wp14:editId="532F0395">
                <wp:simplePos x="0" y="0"/>
                <wp:positionH relativeFrom="page">
                  <wp:posOffset>1197610</wp:posOffset>
                </wp:positionH>
                <wp:positionV relativeFrom="paragraph">
                  <wp:posOffset>128905</wp:posOffset>
                </wp:positionV>
                <wp:extent cx="3897630" cy="9525"/>
                <wp:effectExtent l="0" t="0" r="635" b="4445"/>
                <wp:wrapTopAndBottom/>
                <wp:docPr id="262" name="Rectangle 4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7630" cy="9525"/>
                        </a:xfrm>
                        <a:prstGeom prst="rect">
                          <a:avLst/>
                        </a:prstGeom>
                        <a:solidFill>
                          <a:srgbClr val="BDC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B5EA81" id="Rectangle 476" o:spid="_x0000_s1026" style="position:absolute;margin-left:94.3pt;margin-top:10.15pt;width:306.9pt;height:.75pt;z-index:-25157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" fillcolor="#bdc1c6" stroked="f">
                <w10:wrap type="topAndBottom" anchorx="page"/>
              </v:rect>
            </w:pict>
          </mc:Fallback>
        </mc:AlternateContent>
      </w:r>
    </w:p>
    <w:p w14:paraId="7F832565" w14:textId="77777777" w:rsidR="007217E2" w:rsidRPr="001D7DFD" w:rsidRDefault="007217E2" w:rsidP="007217E2">
      <w:pPr>
        <w:widowControl w:val="0"/>
        <w:tabs>
          <w:tab w:val="left" w:pos="5425"/>
        </w:tabs>
        <w:suppressAutoHyphens w:val="0"/>
        <w:autoSpaceDE w:val="0"/>
        <w:autoSpaceDN w:val="0"/>
        <w:spacing w:before="77" w:after="110"/>
        <w:ind w:left="683" w:firstLine="0"/>
        <w:jc w:val="left"/>
        <w:rPr>
          <w:rFonts w:eastAsia="Roboto"/>
          <w:sz w:val="22"/>
          <w:szCs w:val="22"/>
          <w:lang w:val="pt-PT" w:eastAsia="en-US"/>
        </w:rPr>
      </w:pPr>
      <w:r w:rsidRPr="001D7DFD">
        <w:rPr>
          <w:rFonts w:eastAsia="Roboto"/>
          <w:color w:val="202024"/>
          <w:sz w:val="22"/>
          <w:szCs w:val="22"/>
          <w:lang w:val="pt-PT" w:eastAsia="en-US"/>
        </w:rPr>
        <w:t>Muito</w:t>
      </w:r>
      <w:r w:rsidRPr="001D7DFD">
        <w:rPr>
          <w:rFonts w:eastAsia="Roboto"/>
          <w:color w:val="202024"/>
          <w:spacing w:val="-4"/>
          <w:sz w:val="22"/>
          <w:szCs w:val="22"/>
          <w:lang w:val="pt-PT" w:eastAsia="en-US"/>
        </w:rPr>
        <w:t xml:space="preserve"> </w:t>
      </w:r>
      <w:r w:rsidRPr="001D7DFD">
        <w:rPr>
          <w:rFonts w:eastAsia="Roboto"/>
          <w:color w:val="202024"/>
          <w:sz w:val="22"/>
          <w:szCs w:val="22"/>
          <w:lang w:val="pt-PT" w:eastAsia="en-US"/>
        </w:rPr>
        <w:t>feio</w:t>
      </w:r>
      <w:r w:rsidRPr="001D7DFD">
        <w:rPr>
          <w:rFonts w:eastAsia="Roboto"/>
          <w:color w:val="202024"/>
          <w:sz w:val="22"/>
          <w:szCs w:val="22"/>
          <w:lang w:val="pt-PT" w:eastAsia="en-US"/>
        </w:rPr>
        <w:tab/>
        <w:t>Muito</w:t>
      </w:r>
      <w:r w:rsidRPr="001D7DFD">
        <w:rPr>
          <w:rFonts w:eastAsia="Roboto"/>
          <w:color w:val="202024"/>
          <w:spacing w:val="-10"/>
          <w:sz w:val="22"/>
          <w:szCs w:val="22"/>
          <w:lang w:val="pt-PT" w:eastAsia="en-US"/>
        </w:rPr>
        <w:t xml:space="preserve"> </w:t>
      </w:r>
      <w:r w:rsidRPr="001D7DFD">
        <w:rPr>
          <w:rFonts w:eastAsia="Roboto"/>
          <w:color w:val="202024"/>
          <w:sz w:val="22"/>
          <w:szCs w:val="22"/>
          <w:lang w:val="pt-PT" w:eastAsia="en-US"/>
        </w:rPr>
        <w:t>bonito</w:t>
      </w:r>
    </w:p>
    <w:p w14:paraId="653E8C8C" w14:textId="77777777" w:rsidR="007217E2" w:rsidRPr="001D7DFD" w:rsidRDefault="007217E2" w:rsidP="007217E2">
      <w:pPr>
        <w:widowControl w:val="0"/>
        <w:suppressAutoHyphens w:val="0"/>
        <w:autoSpaceDE w:val="0"/>
        <w:autoSpaceDN w:val="0"/>
        <w:spacing w:after="0" w:line="20" w:lineRule="exact"/>
        <w:ind w:left="605" w:firstLine="0"/>
        <w:jc w:val="left"/>
        <w:rPr>
          <w:rFonts w:eastAsia="Roboto"/>
          <w:sz w:val="2"/>
          <w:szCs w:val="24"/>
          <w:lang w:val="pt-PT" w:eastAsia="en-US"/>
        </w:rPr>
      </w:pPr>
      <w:r w:rsidRPr="001D7DFD">
        <w:rPr>
          <w:rFonts w:eastAsia="Roboto"/>
          <w:noProof/>
          <w:sz w:val="2"/>
          <w:szCs w:val="24"/>
          <w:lang w:val="pt-PT" w:eastAsia="en-US"/>
        </w:rPr>
        <mc:AlternateContent>
          <mc:Choice Requires="wpg">
            <w:drawing>
              <wp:inline distT="0" distB="0" distL="0" distR="0" wp14:anchorId="4DA95959" wp14:editId="74D58C96">
                <wp:extent cx="3897630" cy="9525"/>
                <wp:effectExtent l="0" t="0" r="0" b="0"/>
                <wp:docPr id="260" name="Group 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97630" cy="9525"/>
                          <a:chOff x="0" y="0"/>
                          <a:chExt cx="6138" cy="15"/>
                        </a:xfrm>
                      </wpg:grpSpPr>
                      <wps:wsp>
                        <wps:cNvPr id="261" name="Rectangle 423"/>
                        <wps:cNvSpPr>
                          <a:spLocks noChangeArrowheads="1"/>
                        </wps:cNvSpPr>
                        <wps:spPr bwMode="auto">
                          <a:xfrm>
                            <a:off x="0" y="0"/>
                            <a:ext cx="6138" cy="15"/>
                          </a:xfrm>
                          <a:prstGeom prst="rect">
                            <a:avLst/>
                          </a:prstGeom>
                          <a:solidFill>
                            <a:srgbClr val="BDC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C490933" id="Group 422" o:spid="_x0000_s1026" style="width:306.9pt;height:.75pt;mso-position-horizontal-relative:char;mso-position-vertical-relative:line" coordsize="61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">
                <v:rect id="Rectangle 423" o:spid="_x0000_s1027" style="position:absolute;width:613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" fillcolor="#bdc1c6" stroked="f"/>
                <w10:anchorlock/>
              </v:group>
            </w:pict>
          </mc:Fallback>
        </mc:AlternateContent>
      </w:r>
    </w:p>
    <w:p w14:paraId="2BA2D69D" w14:textId="77777777" w:rsidR="007217E2" w:rsidRPr="001D7DFD" w:rsidRDefault="007217E2" w:rsidP="007217E2">
      <w:pPr>
        <w:suppressAutoHyphens w:val="0"/>
        <w:spacing w:after="0"/>
        <w:ind w:firstLine="0"/>
        <w:jc w:val="left"/>
        <w:rPr>
          <w:rFonts w:eastAsia="Roboto"/>
          <w:sz w:val="2"/>
          <w:szCs w:val="22"/>
          <w:lang w:val="pt-PT" w:eastAsia="en-US"/>
        </w:rPr>
        <w:sectPr w:rsidR="007217E2" w:rsidRPr="001D7DFD">
          <w:pgSz w:w="11900" w:h="16840"/>
          <w:pgMar w:top="760" w:right="1200" w:bottom="480" w:left="1280" w:header="274" w:footer="283" w:gutter="0"/>
          <w:cols w:space="720"/>
        </w:sectPr>
      </w:pPr>
    </w:p>
    <w:p w14:paraId="21101343" w14:textId="77777777" w:rsidR="007217E2" w:rsidRPr="001D7DFD" w:rsidRDefault="007217E2">
      <w:pPr>
        <w:widowControl w:val="0"/>
        <w:numPr>
          <w:ilvl w:val="0"/>
          <w:numId w:val="20"/>
        </w:numPr>
        <w:tabs>
          <w:tab w:val="left" w:pos="609"/>
          <w:tab w:val="left" w:pos="9207"/>
        </w:tabs>
        <w:suppressAutoHyphens w:val="0"/>
        <w:autoSpaceDE w:val="0"/>
        <w:autoSpaceDN w:val="0"/>
        <w:spacing w:before="84" w:after="0"/>
        <w:jc w:val="left"/>
        <w:rPr>
          <w:rFonts w:eastAsia="Roboto"/>
          <w:szCs w:val="22"/>
          <w:lang w:val="pt-PT" w:eastAsia="en-US"/>
        </w:rPr>
      </w:pPr>
      <w:r w:rsidRPr="001D7DFD">
        <w:rPr>
          <w:rFonts w:eastAsia="Roboto"/>
          <w:color w:val="202024"/>
          <w:szCs w:val="22"/>
          <w:lang w:val="pt-PT" w:eastAsia="en-US"/>
        </w:rPr>
        <w:lastRenderedPageBreak/>
        <w:t>Quão</w:t>
      </w:r>
      <w:r w:rsidRPr="001D7DFD">
        <w:rPr>
          <w:rFonts w:eastAsia="Roboto"/>
          <w:color w:val="202024"/>
          <w:spacing w:val="-7"/>
          <w:szCs w:val="22"/>
          <w:lang w:val="pt-PT" w:eastAsia="en-US"/>
        </w:rPr>
        <w:t xml:space="preserve"> </w:t>
      </w:r>
      <w:r w:rsidRPr="001D7DFD">
        <w:rPr>
          <w:rFonts w:eastAsia="Roboto"/>
          <w:color w:val="202024"/>
          <w:szCs w:val="22"/>
          <w:lang w:val="pt-PT" w:eastAsia="en-US"/>
        </w:rPr>
        <w:t>provável</w:t>
      </w:r>
      <w:r w:rsidRPr="001D7DFD">
        <w:rPr>
          <w:rFonts w:eastAsia="Roboto"/>
          <w:color w:val="202024"/>
          <w:spacing w:val="-7"/>
          <w:szCs w:val="22"/>
          <w:lang w:val="pt-PT" w:eastAsia="en-US"/>
        </w:rPr>
        <w:t xml:space="preserve"> </w:t>
      </w:r>
      <w:r w:rsidRPr="001D7DFD">
        <w:rPr>
          <w:rFonts w:eastAsia="Roboto"/>
          <w:color w:val="202024"/>
          <w:szCs w:val="22"/>
          <w:lang w:val="pt-PT" w:eastAsia="en-US"/>
        </w:rPr>
        <w:t>você</w:t>
      </w:r>
      <w:r w:rsidRPr="001D7DFD">
        <w:rPr>
          <w:rFonts w:eastAsia="Roboto"/>
          <w:color w:val="202024"/>
          <w:spacing w:val="-7"/>
          <w:szCs w:val="22"/>
          <w:lang w:val="pt-PT" w:eastAsia="en-US"/>
        </w:rPr>
        <w:t xml:space="preserve"> </w:t>
      </w:r>
      <w:r w:rsidRPr="001D7DFD">
        <w:rPr>
          <w:rFonts w:eastAsia="Roboto"/>
          <w:color w:val="202024"/>
          <w:szCs w:val="22"/>
          <w:lang w:val="pt-PT" w:eastAsia="en-US"/>
        </w:rPr>
        <w:t>acha</w:t>
      </w:r>
      <w:r w:rsidRPr="001D7DFD">
        <w:rPr>
          <w:rFonts w:eastAsia="Roboto"/>
          <w:color w:val="202024"/>
          <w:spacing w:val="-7"/>
          <w:szCs w:val="22"/>
          <w:lang w:val="pt-PT" w:eastAsia="en-US"/>
        </w:rPr>
        <w:t xml:space="preserve"> </w:t>
      </w:r>
      <w:r w:rsidRPr="001D7DFD">
        <w:rPr>
          <w:rFonts w:eastAsia="Roboto"/>
          <w:color w:val="202024"/>
          <w:szCs w:val="22"/>
          <w:lang w:val="pt-PT" w:eastAsia="en-US"/>
        </w:rPr>
        <w:t>que</w:t>
      </w:r>
      <w:r w:rsidRPr="001D7DFD">
        <w:rPr>
          <w:rFonts w:eastAsia="Roboto"/>
          <w:color w:val="202024"/>
          <w:spacing w:val="-7"/>
          <w:szCs w:val="22"/>
          <w:lang w:val="pt-PT" w:eastAsia="en-US"/>
        </w:rPr>
        <w:t xml:space="preserve"> </w:t>
      </w:r>
      <w:r w:rsidRPr="001D7DFD">
        <w:rPr>
          <w:rFonts w:eastAsia="Roboto"/>
          <w:color w:val="202024"/>
          <w:szCs w:val="22"/>
          <w:lang w:val="pt-PT" w:eastAsia="en-US"/>
        </w:rPr>
        <w:t>pode</w:t>
      </w:r>
      <w:r w:rsidRPr="001D7DFD">
        <w:rPr>
          <w:rFonts w:eastAsia="Roboto"/>
          <w:color w:val="202024"/>
          <w:spacing w:val="-7"/>
          <w:szCs w:val="22"/>
          <w:lang w:val="pt-PT" w:eastAsia="en-US"/>
        </w:rPr>
        <w:t xml:space="preserve"> </w:t>
      </w:r>
      <w:r w:rsidRPr="001D7DFD">
        <w:rPr>
          <w:rFonts w:eastAsia="Roboto"/>
          <w:color w:val="202024"/>
          <w:szCs w:val="22"/>
          <w:lang w:val="pt-PT" w:eastAsia="en-US"/>
        </w:rPr>
        <w:t>de</w:t>
      </w:r>
      <w:r w:rsidRPr="001D7DFD">
        <w:rPr>
          <w:rFonts w:eastAsia="Roboto"/>
          <w:color w:val="202024"/>
          <w:spacing w:val="-7"/>
          <w:szCs w:val="22"/>
          <w:lang w:val="pt-PT" w:eastAsia="en-US"/>
        </w:rPr>
        <w:t xml:space="preserve"> </w:t>
      </w:r>
      <w:r w:rsidRPr="001D7DFD">
        <w:rPr>
          <w:rFonts w:eastAsia="Roboto"/>
          <w:color w:val="202024"/>
          <w:szCs w:val="22"/>
          <w:lang w:val="pt-PT" w:eastAsia="en-US"/>
        </w:rPr>
        <w:t>apagar</w:t>
      </w:r>
      <w:r w:rsidRPr="001D7DFD">
        <w:rPr>
          <w:rFonts w:eastAsia="Roboto"/>
          <w:color w:val="202024"/>
          <w:spacing w:val="-7"/>
          <w:szCs w:val="22"/>
          <w:lang w:val="pt-PT" w:eastAsia="en-US"/>
        </w:rPr>
        <w:t xml:space="preserve"> </w:t>
      </w:r>
      <w:r w:rsidRPr="001D7DFD">
        <w:rPr>
          <w:rFonts w:eastAsia="Roboto"/>
          <w:color w:val="202024"/>
          <w:szCs w:val="22"/>
          <w:lang w:val="pt-PT" w:eastAsia="en-US"/>
        </w:rPr>
        <w:t>algum</w:t>
      </w:r>
      <w:r w:rsidRPr="001D7DFD">
        <w:rPr>
          <w:rFonts w:eastAsia="Roboto"/>
          <w:color w:val="202024"/>
          <w:spacing w:val="-7"/>
          <w:szCs w:val="22"/>
          <w:lang w:val="pt-PT" w:eastAsia="en-US"/>
        </w:rPr>
        <w:t xml:space="preserve"> </w:t>
      </w:r>
      <w:r w:rsidRPr="001D7DFD">
        <w:rPr>
          <w:rFonts w:eastAsia="Roboto"/>
          <w:color w:val="202024"/>
          <w:szCs w:val="22"/>
          <w:lang w:val="pt-PT" w:eastAsia="en-US"/>
        </w:rPr>
        <w:t>dado</w:t>
      </w:r>
      <w:r w:rsidRPr="001D7DFD">
        <w:rPr>
          <w:rFonts w:eastAsia="Roboto"/>
          <w:color w:val="202024"/>
          <w:spacing w:val="-7"/>
          <w:szCs w:val="22"/>
          <w:lang w:val="pt-PT" w:eastAsia="en-US"/>
        </w:rPr>
        <w:t xml:space="preserve"> </w:t>
      </w:r>
      <w:r w:rsidRPr="001D7DFD">
        <w:rPr>
          <w:rFonts w:eastAsia="Roboto"/>
          <w:color w:val="202024"/>
          <w:szCs w:val="22"/>
          <w:lang w:val="pt-PT" w:eastAsia="en-US"/>
        </w:rPr>
        <w:t>importante</w:t>
      </w:r>
      <w:r w:rsidRPr="001D7DFD">
        <w:rPr>
          <w:rFonts w:eastAsia="Roboto"/>
          <w:color w:val="202024"/>
          <w:spacing w:val="-7"/>
          <w:szCs w:val="22"/>
          <w:lang w:val="pt-PT" w:eastAsia="en-US"/>
        </w:rPr>
        <w:t xml:space="preserve"> </w:t>
      </w:r>
      <w:r w:rsidRPr="001D7DFD">
        <w:rPr>
          <w:rFonts w:eastAsia="Roboto"/>
          <w:color w:val="202024"/>
          <w:szCs w:val="22"/>
          <w:lang w:val="pt-PT" w:eastAsia="en-US"/>
        </w:rPr>
        <w:t>do</w:t>
      </w:r>
      <w:r w:rsidRPr="001D7DFD">
        <w:rPr>
          <w:rFonts w:eastAsia="Roboto"/>
          <w:color w:val="202024"/>
          <w:szCs w:val="22"/>
          <w:lang w:val="pt-PT" w:eastAsia="en-US"/>
        </w:rPr>
        <w:tab/>
      </w:r>
      <w:r w:rsidRPr="001D7DFD">
        <w:rPr>
          <w:rFonts w:eastAsia="Roboto"/>
          <w:color w:val="D92F25"/>
          <w:szCs w:val="22"/>
          <w:lang w:val="pt-PT" w:eastAsia="en-US"/>
        </w:rPr>
        <w:t>*</w:t>
      </w:r>
    </w:p>
    <w:p w14:paraId="00BFBD19" w14:textId="77777777" w:rsidR="007217E2" w:rsidRPr="001D7DFD" w:rsidRDefault="007217E2" w:rsidP="007217E2">
      <w:pPr>
        <w:widowControl w:val="0"/>
        <w:suppressAutoHyphens w:val="0"/>
        <w:autoSpaceDE w:val="0"/>
        <w:autoSpaceDN w:val="0"/>
        <w:spacing w:before="73" w:after="0"/>
        <w:ind w:left="608" w:firstLine="0"/>
        <w:jc w:val="left"/>
        <w:rPr>
          <w:rFonts w:eastAsia="Roboto"/>
          <w:szCs w:val="24"/>
          <w:lang w:val="pt-PT" w:eastAsia="en-US"/>
        </w:rPr>
      </w:pPr>
      <w:r w:rsidRPr="001D7DFD">
        <w:rPr>
          <w:rFonts w:eastAsia="Roboto"/>
          <w:color w:val="202024"/>
          <w:szCs w:val="24"/>
          <w:lang w:val="pt-PT" w:eastAsia="en-US"/>
        </w:rPr>
        <w:t>sistema</w:t>
      </w:r>
      <w:r w:rsidRPr="001D7DFD">
        <w:rPr>
          <w:rFonts w:eastAsia="Roboto"/>
          <w:color w:val="202024"/>
          <w:spacing w:val="-7"/>
          <w:szCs w:val="24"/>
          <w:lang w:val="pt-PT" w:eastAsia="en-US"/>
        </w:rPr>
        <w:t xml:space="preserve"> </w:t>
      </w:r>
      <w:r w:rsidRPr="001D7DFD">
        <w:rPr>
          <w:rFonts w:eastAsia="Roboto"/>
          <w:color w:val="202024"/>
          <w:szCs w:val="24"/>
          <w:lang w:val="pt-PT" w:eastAsia="en-US"/>
        </w:rPr>
        <w:t>sem</w:t>
      </w:r>
      <w:r w:rsidRPr="001D7DFD">
        <w:rPr>
          <w:rFonts w:eastAsia="Roboto"/>
          <w:color w:val="202024"/>
          <w:spacing w:val="-6"/>
          <w:szCs w:val="24"/>
          <w:lang w:val="pt-PT" w:eastAsia="en-US"/>
        </w:rPr>
        <w:t xml:space="preserve"> </w:t>
      </w:r>
      <w:r w:rsidRPr="001D7DFD">
        <w:rPr>
          <w:rFonts w:eastAsia="Roboto"/>
          <w:color w:val="202024"/>
          <w:szCs w:val="24"/>
          <w:lang w:val="pt-PT" w:eastAsia="en-US"/>
        </w:rPr>
        <w:t>querer?</w:t>
      </w:r>
    </w:p>
    <w:p w14:paraId="56C60DB2" w14:textId="77777777" w:rsidR="007217E2" w:rsidRPr="001D7DFD" w:rsidRDefault="007217E2" w:rsidP="007217E2">
      <w:pPr>
        <w:widowControl w:val="0"/>
        <w:suppressAutoHyphens w:val="0"/>
        <w:autoSpaceDE w:val="0"/>
        <w:autoSpaceDN w:val="0"/>
        <w:spacing w:before="8" w:after="0"/>
        <w:ind w:firstLine="0"/>
        <w:jc w:val="left"/>
        <w:rPr>
          <w:rFonts w:eastAsia="Roboto"/>
          <w:sz w:val="16"/>
          <w:szCs w:val="24"/>
          <w:lang w:val="pt-PT" w:eastAsia="en-US"/>
        </w:rPr>
      </w:pPr>
    </w:p>
    <w:p w14:paraId="0708468D" w14:textId="77777777" w:rsidR="007217E2" w:rsidRPr="001D7DFD" w:rsidRDefault="007217E2" w:rsidP="007217E2">
      <w:pPr>
        <w:widowControl w:val="0"/>
        <w:suppressAutoHyphens w:val="0"/>
        <w:autoSpaceDE w:val="0"/>
        <w:autoSpaceDN w:val="0"/>
        <w:spacing w:before="95" w:after="0"/>
        <w:ind w:left="608" w:firstLine="0"/>
        <w:jc w:val="left"/>
        <w:rPr>
          <w:rFonts w:eastAsia="Roboto"/>
          <w:i/>
          <w:sz w:val="21"/>
          <w:szCs w:val="22"/>
          <w:lang w:val="pt-PT" w:eastAsia="en-US"/>
        </w:rPr>
      </w:pPr>
      <w:r w:rsidRPr="001D7DFD">
        <w:rPr>
          <w:rFonts w:eastAsia="Roboto"/>
          <w:i/>
          <w:color w:val="6D6F72"/>
          <w:sz w:val="21"/>
          <w:szCs w:val="22"/>
          <w:lang w:val="pt-PT" w:eastAsia="en-US"/>
        </w:rPr>
        <w:t>Marcar</w:t>
      </w:r>
      <w:r w:rsidRPr="001D7DFD">
        <w:rPr>
          <w:rFonts w:eastAsia="Roboto"/>
          <w:i/>
          <w:color w:val="6D6F72"/>
          <w:spacing w:val="-2"/>
          <w:sz w:val="21"/>
          <w:szCs w:val="22"/>
          <w:lang w:val="pt-PT" w:eastAsia="en-US"/>
        </w:rPr>
        <w:t xml:space="preserve"> </w:t>
      </w:r>
      <w:r w:rsidRPr="001D7DFD">
        <w:rPr>
          <w:rFonts w:eastAsia="Roboto"/>
          <w:i/>
          <w:color w:val="6D6F72"/>
          <w:sz w:val="21"/>
          <w:szCs w:val="22"/>
          <w:lang w:val="pt-PT" w:eastAsia="en-US"/>
        </w:rPr>
        <w:t>apenas</w:t>
      </w:r>
      <w:r w:rsidRPr="001D7DFD">
        <w:rPr>
          <w:rFonts w:eastAsia="Roboto"/>
          <w:i/>
          <w:color w:val="6D6F72"/>
          <w:spacing w:val="-2"/>
          <w:sz w:val="21"/>
          <w:szCs w:val="22"/>
          <w:lang w:val="pt-PT" w:eastAsia="en-US"/>
        </w:rPr>
        <w:t xml:space="preserve"> </w:t>
      </w:r>
      <w:r w:rsidRPr="001D7DFD">
        <w:rPr>
          <w:rFonts w:eastAsia="Roboto"/>
          <w:i/>
          <w:color w:val="6D6F72"/>
          <w:sz w:val="21"/>
          <w:szCs w:val="22"/>
          <w:lang w:val="pt-PT" w:eastAsia="en-US"/>
        </w:rPr>
        <w:t>uma</w:t>
      </w:r>
      <w:r w:rsidRPr="001D7DFD">
        <w:rPr>
          <w:rFonts w:eastAsia="Roboto"/>
          <w:i/>
          <w:color w:val="6D6F72"/>
          <w:spacing w:val="-2"/>
          <w:sz w:val="21"/>
          <w:szCs w:val="22"/>
          <w:lang w:val="pt-PT" w:eastAsia="en-US"/>
        </w:rPr>
        <w:t xml:space="preserve"> </w:t>
      </w:r>
      <w:r w:rsidRPr="001D7DFD">
        <w:rPr>
          <w:rFonts w:eastAsia="Roboto"/>
          <w:i/>
          <w:color w:val="6D6F72"/>
          <w:sz w:val="21"/>
          <w:szCs w:val="22"/>
          <w:lang w:val="pt-PT" w:eastAsia="en-US"/>
        </w:rPr>
        <w:t>oval.</w:t>
      </w:r>
    </w:p>
    <w:p w14:paraId="638748D7" w14:textId="77777777" w:rsidR="007217E2" w:rsidRPr="001D7DFD" w:rsidRDefault="007217E2" w:rsidP="007217E2">
      <w:pPr>
        <w:widowControl w:val="0"/>
        <w:suppressAutoHyphens w:val="0"/>
        <w:autoSpaceDE w:val="0"/>
        <w:autoSpaceDN w:val="0"/>
        <w:spacing w:after="0"/>
        <w:ind w:firstLine="0"/>
        <w:jc w:val="left"/>
        <w:rPr>
          <w:rFonts w:eastAsia="Roboto"/>
          <w:i/>
          <w:sz w:val="20"/>
          <w:szCs w:val="24"/>
          <w:lang w:val="pt-PT" w:eastAsia="en-US"/>
        </w:rPr>
      </w:pPr>
    </w:p>
    <w:p w14:paraId="58025418" w14:textId="77777777" w:rsidR="007217E2" w:rsidRPr="001D7DFD" w:rsidRDefault="007217E2" w:rsidP="007217E2">
      <w:pPr>
        <w:widowControl w:val="0"/>
        <w:suppressAutoHyphens w:val="0"/>
        <w:autoSpaceDE w:val="0"/>
        <w:autoSpaceDN w:val="0"/>
        <w:spacing w:before="6" w:after="0"/>
        <w:ind w:firstLine="0"/>
        <w:jc w:val="left"/>
        <w:rPr>
          <w:rFonts w:eastAsia="Roboto"/>
          <w:i/>
          <w:sz w:val="21"/>
          <w:szCs w:val="24"/>
          <w:lang w:val="pt-PT" w:eastAsia="en-US"/>
        </w:rPr>
      </w:pPr>
    </w:p>
    <w:p w14:paraId="6C60FD73" w14:textId="77777777" w:rsidR="007217E2" w:rsidRPr="001D7DFD" w:rsidRDefault="007217E2" w:rsidP="007217E2">
      <w:pPr>
        <w:widowControl w:val="0"/>
        <w:tabs>
          <w:tab w:val="left" w:pos="3276"/>
          <w:tab w:val="left" w:pos="3998"/>
          <w:tab w:val="left" w:pos="4719"/>
          <w:tab w:val="left" w:pos="5440"/>
        </w:tabs>
        <w:suppressAutoHyphens w:val="0"/>
        <w:autoSpaceDE w:val="0"/>
        <w:autoSpaceDN w:val="0"/>
        <w:spacing w:after="0"/>
        <w:ind w:left="2555" w:firstLine="0"/>
        <w:jc w:val="left"/>
        <w:rPr>
          <w:rFonts w:eastAsia="Roboto"/>
          <w:sz w:val="21"/>
          <w:szCs w:val="22"/>
          <w:lang w:val="pt-PT" w:eastAsia="en-US"/>
        </w:rPr>
      </w:pPr>
      <w:r w:rsidRPr="001D7DFD">
        <w:rPr>
          <w:rFonts w:eastAsia="Roboto"/>
          <w:noProof/>
          <w:sz w:val="22"/>
          <w:szCs w:val="22"/>
          <w:lang w:val="pt-PT" w:eastAsia="en-US"/>
        </w:rPr>
        <mc:AlternateContent>
          <mc:Choice Requires="wps">
            <w:drawing>
              <wp:anchor distT="0" distB="0" distL="114300" distR="114300" simplePos="0" relativeHeight="251713536" behindDoc="1" locked="0" layoutInCell="1" allowOverlap="1" wp14:anchorId="3F7F4DDA" wp14:editId="11DA8BAD">
                <wp:simplePos x="0" y="0"/>
                <wp:positionH relativeFrom="page">
                  <wp:posOffset>2336165</wp:posOffset>
                </wp:positionH>
                <wp:positionV relativeFrom="paragraph">
                  <wp:posOffset>369570</wp:posOffset>
                </wp:positionV>
                <wp:extent cx="276860" cy="162560"/>
                <wp:effectExtent l="12065" t="7620" r="6350" b="10795"/>
                <wp:wrapNone/>
                <wp:docPr id="259" name="Freeform 4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6860" cy="162560"/>
                        </a:xfrm>
                        <a:custGeom>
                          <a:avLst/>
                          <a:gdLst>
                            <a:gd name="T0" fmla="+- 0 3679 3679"/>
                            <a:gd name="T1" fmla="*/ T0 w 436"/>
                            <a:gd name="T2" fmla="+- 0 710 582"/>
                            <a:gd name="T3" fmla="*/ 710 h 256"/>
                            <a:gd name="T4" fmla="+- 0 3679 3679"/>
                            <a:gd name="T5" fmla="*/ T4 w 436"/>
                            <a:gd name="T6" fmla="+- 0 701 582"/>
                            <a:gd name="T7" fmla="*/ 701 h 256"/>
                            <a:gd name="T8" fmla="+- 0 3680 3679"/>
                            <a:gd name="T9" fmla="*/ T8 w 436"/>
                            <a:gd name="T10" fmla="+- 0 693 582"/>
                            <a:gd name="T11" fmla="*/ 693 h 256"/>
                            <a:gd name="T12" fmla="+- 0 3681 3679"/>
                            <a:gd name="T13" fmla="*/ T12 w 436"/>
                            <a:gd name="T14" fmla="+- 0 685 582"/>
                            <a:gd name="T15" fmla="*/ 685 h 256"/>
                            <a:gd name="T16" fmla="+- 0 3683 3679"/>
                            <a:gd name="T17" fmla="*/ T16 w 436"/>
                            <a:gd name="T18" fmla="+- 0 677 582"/>
                            <a:gd name="T19" fmla="*/ 677 h 256"/>
                            <a:gd name="T20" fmla="+- 0 3716 3679"/>
                            <a:gd name="T21" fmla="*/ T20 w 436"/>
                            <a:gd name="T22" fmla="+- 0 620 582"/>
                            <a:gd name="T23" fmla="*/ 620 h 256"/>
                            <a:gd name="T24" fmla="+- 0 3722 3679"/>
                            <a:gd name="T25" fmla="*/ T24 w 436"/>
                            <a:gd name="T26" fmla="+- 0 614 582"/>
                            <a:gd name="T27" fmla="*/ 614 h 256"/>
                            <a:gd name="T28" fmla="+- 0 3782 3679"/>
                            <a:gd name="T29" fmla="*/ T28 w 436"/>
                            <a:gd name="T30" fmla="+- 0 585 582"/>
                            <a:gd name="T31" fmla="*/ 585 h 256"/>
                            <a:gd name="T32" fmla="+- 0 3798 3679"/>
                            <a:gd name="T33" fmla="*/ T32 w 436"/>
                            <a:gd name="T34" fmla="+- 0 582 582"/>
                            <a:gd name="T35" fmla="*/ 582 h 256"/>
                            <a:gd name="T36" fmla="+- 0 3806 3679"/>
                            <a:gd name="T37" fmla="*/ T36 w 436"/>
                            <a:gd name="T38" fmla="+- 0 582 582"/>
                            <a:gd name="T39" fmla="*/ 582 h 256"/>
                            <a:gd name="T40" fmla="+- 0 3987 3679"/>
                            <a:gd name="T41" fmla="*/ T40 w 436"/>
                            <a:gd name="T42" fmla="+- 0 582 582"/>
                            <a:gd name="T43" fmla="*/ 582 h 256"/>
                            <a:gd name="T44" fmla="+- 0 3995 3679"/>
                            <a:gd name="T45" fmla="*/ T44 w 436"/>
                            <a:gd name="T46" fmla="+- 0 582 582"/>
                            <a:gd name="T47" fmla="*/ 582 h 256"/>
                            <a:gd name="T48" fmla="+- 0 4003 3679"/>
                            <a:gd name="T49" fmla="*/ T48 w 436"/>
                            <a:gd name="T50" fmla="+- 0 583 582"/>
                            <a:gd name="T51" fmla="*/ 583 h 256"/>
                            <a:gd name="T52" fmla="+- 0 4064 3679"/>
                            <a:gd name="T53" fmla="*/ T52 w 436"/>
                            <a:gd name="T54" fmla="+- 0 608 582"/>
                            <a:gd name="T55" fmla="*/ 608 h 256"/>
                            <a:gd name="T56" fmla="+- 0 4077 3679"/>
                            <a:gd name="T57" fmla="*/ T56 w 436"/>
                            <a:gd name="T58" fmla="+- 0 620 582"/>
                            <a:gd name="T59" fmla="*/ 620 h 256"/>
                            <a:gd name="T60" fmla="+- 0 4083 3679"/>
                            <a:gd name="T61" fmla="*/ T60 w 436"/>
                            <a:gd name="T62" fmla="+- 0 625 582"/>
                            <a:gd name="T63" fmla="*/ 625 h 256"/>
                            <a:gd name="T64" fmla="+- 0 4112 3679"/>
                            <a:gd name="T65" fmla="*/ T64 w 436"/>
                            <a:gd name="T66" fmla="+- 0 685 582"/>
                            <a:gd name="T67" fmla="*/ 685 h 256"/>
                            <a:gd name="T68" fmla="+- 0 4113 3679"/>
                            <a:gd name="T69" fmla="*/ T68 w 436"/>
                            <a:gd name="T70" fmla="+- 0 693 582"/>
                            <a:gd name="T71" fmla="*/ 693 h 256"/>
                            <a:gd name="T72" fmla="+- 0 4114 3679"/>
                            <a:gd name="T73" fmla="*/ T72 w 436"/>
                            <a:gd name="T74" fmla="+- 0 701 582"/>
                            <a:gd name="T75" fmla="*/ 701 h 256"/>
                            <a:gd name="T76" fmla="+- 0 4114 3679"/>
                            <a:gd name="T77" fmla="*/ T76 w 436"/>
                            <a:gd name="T78" fmla="+- 0 710 582"/>
                            <a:gd name="T79" fmla="*/ 710 h 256"/>
                            <a:gd name="T80" fmla="+- 0 4114 3679"/>
                            <a:gd name="T81" fmla="*/ T80 w 436"/>
                            <a:gd name="T82" fmla="+- 0 718 582"/>
                            <a:gd name="T83" fmla="*/ 718 h 256"/>
                            <a:gd name="T84" fmla="+- 0 4113 3679"/>
                            <a:gd name="T85" fmla="*/ T84 w 436"/>
                            <a:gd name="T86" fmla="+- 0 726 582"/>
                            <a:gd name="T87" fmla="*/ 726 h 256"/>
                            <a:gd name="T88" fmla="+- 0 4112 3679"/>
                            <a:gd name="T89" fmla="*/ T88 w 436"/>
                            <a:gd name="T90" fmla="+- 0 735 582"/>
                            <a:gd name="T91" fmla="*/ 735 h 256"/>
                            <a:gd name="T92" fmla="+- 0 4110 3679"/>
                            <a:gd name="T93" fmla="*/ T92 w 436"/>
                            <a:gd name="T94" fmla="+- 0 743 582"/>
                            <a:gd name="T95" fmla="*/ 743 h 256"/>
                            <a:gd name="T96" fmla="+- 0 4077 3679"/>
                            <a:gd name="T97" fmla="*/ T96 w 436"/>
                            <a:gd name="T98" fmla="+- 0 800 582"/>
                            <a:gd name="T99" fmla="*/ 800 h 256"/>
                            <a:gd name="T100" fmla="+- 0 4057 3679"/>
                            <a:gd name="T101" fmla="*/ T100 w 436"/>
                            <a:gd name="T102" fmla="+- 0 816 582"/>
                            <a:gd name="T103" fmla="*/ 816 h 256"/>
                            <a:gd name="T104" fmla="+- 0 4050 3679"/>
                            <a:gd name="T105" fmla="*/ T104 w 436"/>
                            <a:gd name="T106" fmla="+- 0 820 582"/>
                            <a:gd name="T107" fmla="*/ 820 h 256"/>
                            <a:gd name="T108" fmla="+- 0 4043 3679"/>
                            <a:gd name="T109" fmla="*/ T108 w 436"/>
                            <a:gd name="T110" fmla="+- 0 824 582"/>
                            <a:gd name="T111" fmla="*/ 824 h 256"/>
                            <a:gd name="T112" fmla="+- 0 4035 3679"/>
                            <a:gd name="T113" fmla="*/ T112 w 436"/>
                            <a:gd name="T114" fmla="+- 0 828 582"/>
                            <a:gd name="T115" fmla="*/ 828 h 256"/>
                            <a:gd name="T116" fmla="+- 0 4028 3679"/>
                            <a:gd name="T117" fmla="*/ T116 w 436"/>
                            <a:gd name="T118" fmla="+- 0 831 582"/>
                            <a:gd name="T119" fmla="*/ 831 h 256"/>
                            <a:gd name="T120" fmla="+- 0 3987 3679"/>
                            <a:gd name="T121" fmla="*/ T120 w 436"/>
                            <a:gd name="T122" fmla="+- 0 837 582"/>
                            <a:gd name="T123" fmla="*/ 837 h 256"/>
                            <a:gd name="T124" fmla="+- 0 3806 3679"/>
                            <a:gd name="T125" fmla="*/ T124 w 436"/>
                            <a:gd name="T126" fmla="+- 0 837 582"/>
                            <a:gd name="T127" fmla="*/ 837 h 256"/>
                            <a:gd name="T128" fmla="+- 0 3758 3679"/>
                            <a:gd name="T129" fmla="*/ T128 w 436"/>
                            <a:gd name="T130" fmla="+- 0 828 582"/>
                            <a:gd name="T131" fmla="*/ 828 h 256"/>
                            <a:gd name="T132" fmla="+- 0 3750 3679"/>
                            <a:gd name="T133" fmla="*/ T132 w 436"/>
                            <a:gd name="T134" fmla="+- 0 824 582"/>
                            <a:gd name="T135" fmla="*/ 824 h 256"/>
                            <a:gd name="T136" fmla="+- 0 3743 3679"/>
                            <a:gd name="T137" fmla="*/ T136 w 436"/>
                            <a:gd name="T138" fmla="+- 0 820 582"/>
                            <a:gd name="T139" fmla="*/ 820 h 256"/>
                            <a:gd name="T140" fmla="+- 0 3736 3679"/>
                            <a:gd name="T141" fmla="*/ T140 w 436"/>
                            <a:gd name="T142" fmla="+- 0 816 582"/>
                            <a:gd name="T143" fmla="*/ 816 h 256"/>
                            <a:gd name="T144" fmla="+- 0 3729 3679"/>
                            <a:gd name="T145" fmla="*/ T144 w 436"/>
                            <a:gd name="T146" fmla="+- 0 811 582"/>
                            <a:gd name="T147" fmla="*/ 811 h 256"/>
                            <a:gd name="T148" fmla="+- 0 3700 3679"/>
                            <a:gd name="T149" fmla="*/ T148 w 436"/>
                            <a:gd name="T150" fmla="+- 0 781 582"/>
                            <a:gd name="T151" fmla="*/ 781 h 256"/>
                            <a:gd name="T152" fmla="+- 0 3696 3679"/>
                            <a:gd name="T153" fmla="*/ T152 w 436"/>
                            <a:gd name="T154" fmla="+- 0 774 582"/>
                            <a:gd name="T155" fmla="*/ 774 h 256"/>
                            <a:gd name="T156" fmla="+- 0 3679 3679"/>
                            <a:gd name="T157" fmla="*/ T156 w 436"/>
                            <a:gd name="T158" fmla="+- 0 718 582"/>
                            <a:gd name="T159" fmla="*/ 718 h 256"/>
                            <a:gd name="T160" fmla="+- 0 3679 3679"/>
                            <a:gd name="T161" fmla="*/ T160 w 436"/>
                            <a:gd name="T162" fmla="+- 0 710 582"/>
                            <a:gd name="T163" fmla="*/ 710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36" h="256">
                              <a:moveTo>
                                <a:pt x="0" y="128"/>
                              </a:moveTo>
                              <a:lnTo>
                                <a:pt x="0" y="119"/>
                              </a:lnTo>
                              <a:lnTo>
                                <a:pt x="1" y="111"/>
                              </a:lnTo>
                              <a:lnTo>
                                <a:pt x="2" y="103"/>
                              </a:lnTo>
                              <a:lnTo>
                                <a:pt x="4" y="95"/>
                              </a:lnTo>
                              <a:lnTo>
                                <a:pt x="37" y="38"/>
                              </a:lnTo>
                              <a:lnTo>
                                <a:pt x="43" y="32"/>
                              </a:lnTo>
                              <a:lnTo>
                                <a:pt x="103" y="3"/>
                              </a:lnTo>
                              <a:lnTo>
                                <a:pt x="119" y="0"/>
                              </a:lnTo>
                              <a:lnTo>
                                <a:pt x="127" y="0"/>
                              </a:lnTo>
                              <a:lnTo>
                                <a:pt x="308" y="0"/>
                              </a:lnTo>
                              <a:lnTo>
                                <a:pt x="316" y="0"/>
                              </a:lnTo>
                              <a:lnTo>
                                <a:pt x="324" y="1"/>
                              </a:lnTo>
                              <a:lnTo>
                                <a:pt x="385" y="26"/>
                              </a:lnTo>
                              <a:lnTo>
                                <a:pt x="398" y="38"/>
                              </a:lnTo>
                              <a:lnTo>
                                <a:pt x="404" y="43"/>
                              </a:lnTo>
                              <a:lnTo>
                                <a:pt x="433" y="103"/>
                              </a:lnTo>
                              <a:lnTo>
                                <a:pt x="434" y="111"/>
                              </a:lnTo>
                              <a:lnTo>
                                <a:pt x="435" y="119"/>
                              </a:lnTo>
                              <a:lnTo>
                                <a:pt x="435" y="128"/>
                              </a:lnTo>
                              <a:lnTo>
                                <a:pt x="435" y="136"/>
                              </a:lnTo>
                              <a:lnTo>
                                <a:pt x="434" y="144"/>
                              </a:lnTo>
                              <a:lnTo>
                                <a:pt x="433" y="153"/>
                              </a:lnTo>
                              <a:lnTo>
                                <a:pt x="431" y="161"/>
                              </a:lnTo>
                              <a:lnTo>
                                <a:pt x="398" y="218"/>
                              </a:lnTo>
                              <a:lnTo>
                                <a:pt x="378" y="234"/>
                              </a:lnTo>
                              <a:lnTo>
                                <a:pt x="371" y="238"/>
                              </a:lnTo>
                              <a:lnTo>
                                <a:pt x="364" y="242"/>
                              </a:lnTo>
                              <a:lnTo>
                                <a:pt x="356" y="246"/>
                              </a:lnTo>
                              <a:lnTo>
                                <a:pt x="349" y="249"/>
                              </a:lnTo>
                              <a:lnTo>
                                <a:pt x="308" y="255"/>
                              </a:lnTo>
                              <a:lnTo>
                                <a:pt x="127" y="255"/>
                              </a:lnTo>
                              <a:lnTo>
                                <a:pt x="79" y="246"/>
                              </a:lnTo>
                              <a:lnTo>
                                <a:pt x="71" y="242"/>
                              </a:lnTo>
                              <a:lnTo>
                                <a:pt x="64" y="238"/>
                              </a:lnTo>
                              <a:lnTo>
                                <a:pt x="57" y="234"/>
                              </a:lnTo>
                              <a:lnTo>
                                <a:pt x="50" y="229"/>
                              </a:lnTo>
                              <a:lnTo>
                                <a:pt x="21" y="199"/>
                              </a:lnTo>
                              <a:lnTo>
                                <a:pt x="17" y="192"/>
                              </a:lnTo>
                              <a:lnTo>
                                <a:pt x="0" y="136"/>
                              </a:lnTo>
                              <a:lnTo>
                                <a:pt x="0" y="128"/>
                              </a:lnTo>
                              <a:close/>
                            </a:path>
                          </a:pathLst>
                        </a:custGeom>
                        <a:noFill/>
                        <a:ln w="9529">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8C9E18" id="Freeform 446" o:spid="_x0000_s1026" style="position:absolute;margin-left:183.95pt;margin-top:29.1pt;width:21.8pt;height:12.8pt;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" path="m,128r,-9l1,111r1,-8l4,95,37,38r6,-6l103,3,119,r8,l308,r8,l324,1r61,25l398,38r6,5l433,103r1,8l435,119r,9l435,136r-1,8l433,153r-2,8l398,218r-20,16l371,238r-7,4l356,246r-7,3l308,255r-181,l79,246r-8,-4l64,238r-7,-4l50,229,21,199r-4,-7l,136r,-8xe" filled="f" strokecolor="#bdc1c6" strokeweight=".26469mm">
                <v:path arrowok="t" o:connecttype="custom" o:connectlocs="0,450850;0,445135;635,440055;1270,434975;2540,429895;23495,393700;27305,389890;65405,371475;75565,369570;80645,369570;195580,369570;200660,369570;205740,370205;244475,386080;252730,393700;256540,396875;274955,434975;275590,440055;276225,445135;276225,450850;276225,455930;275590,461010;274955,466725;273685,471805;252730,508000;240030,518160;235585,520700;231140,523240;226060,525780;221615,527685;195580,531495;80645,531495;50165,525780;45085,523240;40640,520700;36195,518160;31750,514985;13335,495935;10795,491490;0,455930;0,450850" o:connectangles="0,0,0,0,0,0,0,0,0,0,0,0,0,0,0,0,0,0,0,0,0,0,0,0,0,0,0,0,0,0,0,0,0,0,0,0,0,0,0,0,0"/>
                <w10:wrap anchorx="page"/>
              </v:shape>
            </w:pict>
          </mc:Fallback>
        </mc:AlternateContent>
      </w:r>
      <w:r w:rsidRPr="001D7DFD">
        <w:rPr>
          <w:rFonts w:eastAsia="Roboto"/>
          <w:noProof/>
          <w:sz w:val="22"/>
          <w:szCs w:val="22"/>
          <w:lang w:val="pt-PT" w:eastAsia="en-US"/>
        </w:rPr>
        <mc:AlternateContent>
          <mc:Choice Requires="wps">
            <w:drawing>
              <wp:anchor distT="0" distB="0" distL="114300" distR="114300" simplePos="0" relativeHeight="251714560" behindDoc="1" locked="0" layoutInCell="1" allowOverlap="1" wp14:anchorId="082D1968" wp14:editId="45346F0A">
                <wp:simplePos x="0" y="0"/>
                <wp:positionH relativeFrom="page">
                  <wp:posOffset>2793365</wp:posOffset>
                </wp:positionH>
                <wp:positionV relativeFrom="paragraph">
                  <wp:posOffset>369570</wp:posOffset>
                </wp:positionV>
                <wp:extent cx="276860" cy="162560"/>
                <wp:effectExtent l="12065" t="7620" r="6350" b="10795"/>
                <wp:wrapNone/>
                <wp:docPr id="258" name="Freeform 4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6860" cy="162560"/>
                        </a:xfrm>
                        <a:custGeom>
                          <a:avLst/>
                          <a:gdLst>
                            <a:gd name="T0" fmla="+- 0 4399 4399"/>
                            <a:gd name="T1" fmla="*/ T0 w 436"/>
                            <a:gd name="T2" fmla="+- 0 710 582"/>
                            <a:gd name="T3" fmla="*/ 710 h 256"/>
                            <a:gd name="T4" fmla="+- 0 4399 4399"/>
                            <a:gd name="T5" fmla="*/ T4 w 436"/>
                            <a:gd name="T6" fmla="+- 0 701 582"/>
                            <a:gd name="T7" fmla="*/ 701 h 256"/>
                            <a:gd name="T8" fmla="+- 0 4400 4399"/>
                            <a:gd name="T9" fmla="*/ T8 w 436"/>
                            <a:gd name="T10" fmla="+- 0 693 582"/>
                            <a:gd name="T11" fmla="*/ 693 h 256"/>
                            <a:gd name="T12" fmla="+- 0 4402 4399"/>
                            <a:gd name="T13" fmla="*/ T12 w 436"/>
                            <a:gd name="T14" fmla="+- 0 685 582"/>
                            <a:gd name="T15" fmla="*/ 685 h 256"/>
                            <a:gd name="T16" fmla="+- 0 4403 4399"/>
                            <a:gd name="T17" fmla="*/ T16 w 436"/>
                            <a:gd name="T18" fmla="+- 0 677 582"/>
                            <a:gd name="T19" fmla="*/ 677 h 256"/>
                            <a:gd name="T20" fmla="+- 0 4437 4399"/>
                            <a:gd name="T21" fmla="*/ T20 w 436"/>
                            <a:gd name="T22" fmla="+- 0 620 582"/>
                            <a:gd name="T23" fmla="*/ 620 h 256"/>
                            <a:gd name="T24" fmla="+- 0 4443 4399"/>
                            <a:gd name="T25" fmla="*/ T24 w 436"/>
                            <a:gd name="T26" fmla="+- 0 614 582"/>
                            <a:gd name="T27" fmla="*/ 614 h 256"/>
                            <a:gd name="T28" fmla="+- 0 4502 4399"/>
                            <a:gd name="T29" fmla="*/ T28 w 436"/>
                            <a:gd name="T30" fmla="+- 0 585 582"/>
                            <a:gd name="T31" fmla="*/ 585 h 256"/>
                            <a:gd name="T32" fmla="+- 0 4518 4399"/>
                            <a:gd name="T33" fmla="*/ T32 w 436"/>
                            <a:gd name="T34" fmla="+- 0 582 582"/>
                            <a:gd name="T35" fmla="*/ 582 h 256"/>
                            <a:gd name="T36" fmla="+- 0 4527 4399"/>
                            <a:gd name="T37" fmla="*/ T36 w 436"/>
                            <a:gd name="T38" fmla="+- 0 582 582"/>
                            <a:gd name="T39" fmla="*/ 582 h 256"/>
                            <a:gd name="T40" fmla="+- 0 4707 4399"/>
                            <a:gd name="T41" fmla="*/ T40 w 436"/>
                            <a:gd name="T42" fmla="+- 0 582 582"/>
                            <a:gd name="T43" fmla="*/ 582 h 256"/>
                            <a:gd name="T44" fmla="+- 0 4715 4399"/>
                            <a:gd name="T45" fmla="*/ T44 w 436"/>
                            <a:gd name="T46" fmla="+- 0 582 582"/>
                            <a:gd name="T47" fmla="*/ 582 h 256"/>
                            <a:gd name="T48" fmla="+- 0 4724 4399"/>
                            <a:gd name="T49" fmla="*/ T48 w 436"/>
                            <a:gd name="T50" fmla="+- 0 583 582"/>
                            <a:gd name="T51" fmla="*/ 583 h 256"/>
                            <a:gd name="T52" fmla="+- 0 4785 4399"/>
                            <a:gd name="T53" fmla="*/ T52 w 436"/>
                            <a:gd name="T54" fmla="+- 0 608 582"/>
                            <a:gd name="T55" fmla="*/ 608 h 256"/>
                            <a:gd name="T56" fmla="+- 0 4797 4399"/>
                            <a:gd name="T57" fmla="*/ T56 w 436"/>
                            <a:gd name="T58" fmla="+- 0 620 582"/>
                            <a:gd name="T59" fmla="*/ 620 h 256"/>
                            <a:gd name="T60" fmla="+- 0 4803 4399"/>
                            <a:gd name="T61" fmla="*/ T60 w 436"/>
                            <a:gd name="T62" fmla="+- 0 625 582"/>
                            <a:gd name="T63" fmla="*/ 625 h 256"/>
                            <a:gd name="T64" fmla="+- 0 4832 4399"/>
                            <a:gd name="T65" fmla="*/ T64 w 436"/>
                            <a:gd name="T66" fmla="+- 0 685 582"/>
                            <a:gd name="T67" fmla="*/ 685 h 256"/>
                            <a:gd name="T68" fmla="+- 0 4834 4399"/>
                            <a:gd name="T69" fmla="*/ T68 w 436"/>
                            <a:gd name="T70" fmla="+- 0 693 582"/>
                            <a:gd name="T71" fmla="*/ 693 h 256"/>
                            <a:gd name="T72" fmla="+- 0 4834 4399"/>
                            <a:gd name="T73" fmla="*/ T72 w 436"/>
                            <a:gd name="T74" fmla="+- 0 701 582"/>
                            <a:gd name="T75" fmla="*/ 701 h 256"/>
                            <a:gd name="T76" fmla="+- 0 4834 4399"/>
                            <a:gd name="T77" fmla="*/ T76 w 436"/>
                            <a:gd name="T78" fmla="+- 0 710 582"/>
                            <a:gd name="T79" fmla="*/ 710 h 256"/>
                            <a:gd name="T80" fmla="+- 0 4834 4399"/>
                            <a:gd name="T81" fmla="*/ T80 w 436"/>
                            <a:gd name="T82" fmla="+- 0 718 582"/>
                            <a:gd name="T83" fmla="*/ 718 h 256"/>
                            <a:gd name="T84" fmla="+- 0 4834 4399"/>
                            <a:gd name="T85" fmla="*/ T84 w 436"/>
                            <a:gd name="T86" fmla="+- 0 726 582"/>
                            <a:gd name="T87" fmla="*/ 726 h 256"/>
                            <a:gd name="T88" fmla="+- 0 4832 4399"/>
                            <a:gd name="T89" fmla="*/ T88 w 436"/>
                            <a:gd name="T90" fmla="+- 0 735 582"/>
                            <a:gd name="T91" fmla="*/ 735 h 256"/>
                            <a:gd name="T92" fmla="+- 0 4830 4399"/>
                            <a:gd name="T93" fmla="*/ T92 w 436"/>
                            <a:gd name="T94" fmla="+- 0 743 582"/>
                            <a:gd name="T95" fmla="*/ 743 h 256"/>
                            <a:gd name="T96" fmla="+- 0 4828 4399"/>
                            <a:gd name="T97" fmla="*/ T96 w 436"/>
                            <a:gd name="T98" fmla="+- 0 751 582"/>
                            <a:gd name="T99" fmla="*/ 751 h 256"/>
                            <a:gd name="T100" fmla="+- 0 4825 4399"/>
                            <a:gd name="T101" fmla="*/ T100 w 436"/>
                            <a:gd name="T102" fmla="+- 0 759 582"/>
                            <a:gd name="T103" fmla="*/ 759 h 256"/>
                            <a:gd name="T104" fmla="+- 0 4822 4399"/>
                            <a:gd name="T105" fmla="*/ T104 w 436"/>
                            <a:gd name="T106" fmla="+- 0 766 582"/>
                            <a:gd name="T107" fmla="*/ 766 h 256"/>
                            <a:gd name="T108" fmla="+- 0 4778 4399"/>
                            <a:gd name="T109" fmla="*/ T108 w 436"/>
                            <a:gd name="T110" fmla="+- 0 816 582"/>
                            <a:gd name="T111" fmla="*/ 816 h 256"/>
                            <a:gd name="T112" fmla="+- 0 4771 4399"/>
                            <a:gd name="T113" fmla="*/ T112 w 436"/>
                            <a:gd name="T114" fmla="+- 0 820 582"/>
                            <a:gd name="T115" fmla="*/ 820 h 256"/>
                            <a:gd name="T116" fmla="+- 0 4763 4399"/>
                            <a:gd name="T117" fmla="*/ T116 w 436"/>
                            <a:gd name="T118" fmla="+- 0 824 582"/>
                            <a:gd name="T119" fmla="*/ 824 h 256"/>
                            <a:gd name="T120" fmla="+- 0 4756 4399"/>
                            <a:gd name="T121" fmla="*/ T120 w 436"/>
                            <a:gd name="T122" fmla="+- 0 828 582"/>
                            <a:gd name="T123" fmla="*/ 828 h 256"/>
                            <a:gd name="T124" fmla="+- 0 4748 4399"/>
                            <a:gd name="T125" fmla="*/ T124 w 436"/>
                            <a:gd name="T126" fmla="+- 0 831 582"/>
                            <a:gd name="T127" fmla="*/ 831 h 256"/>
                            <a:gd name="T128" fmla="+- 0 4707 4399"/>
                            <a:gd name="T129" fmla="*/ T128 w 436"/>
                            <a:gd name="T130" fmla="+- 0 837 582"/>
                            <a:gd name="T131" fmla="*/ 837 h 256"/>
                            <a:gd name="T132" fmla="+- 0 4527 4399"/>
                            <a:gd name="T133" fmla="*/ T132 w 436"/>
                            <a:gd name="T134" fmla="+- 0 837 582"/>
                            <a:gd name="T135" fmla="*/ 837 h 256"/>
                            <a:gd name="T136" fmla="+- 0 4478 4399"/>
                            <a:gd name="T137" fmla="*/ T136 w 436"/>
                            <a:gd name="T138" fmla="+- 0 828 582"/>
                            <a:gd name="T139" fmla="*/ 828 h 256"/>
                            <a:gd name="T140" fmla="+- 0 4470 4399"/>
                            <a:gd name="T141" fmla="*/ T140 w 436"/>
                            <a:gd name="T142" fmla="+- 0 824 582"/>
                            <a:gd name="T143" fmla="*/ 824 h 256"/>
                            <a:gd name="T144" fmla="+- 0 4463 4399"/>
                            <a:gd name="T145" fmla="*/ T144 w 436"/>
                            <a:gd name="T146" fmla="+- 0 820 582"/>
                            <a:gd name="T147" fmla="*/ 820 h 256"/>
                            <a:gd name="T148" fmla="+- 0 4456 4399"/>
                            <a:gd name="T149" fmla="*/ T148 w 436"/>
                            <a:gd name="T150" fmla="+- 0 816 582"/>
                            <a:gd name="T151" fmla="*/ 816 h 256"/>
                            <a:gd name="T152" fmla="+- 0 4449 4399"/>
                            <a:gd name="T153" fmla="*/ T152 w 436"/>
                            <a:gd name="T154" fmla="+- 0 811 582"/>
                            <a:gd name="T155" fmla="*/ 811 h 256"/>
                            <a:gd name="T156" fmla="+- 0 4409 4399"/>
                            <a:gd name="T157" fmla="*/ T156 w 436"/>
                            <a:gd name="T158" fmla="+- 0 759 582"/>
                            <a:gd name="T159" fmla="*/ 759 h 256"/>
                            <a:gd name="T160" fmla="+- 0 4402 4399"/>
                            <a:gd name="T161" fmla="*/ T160 w 436"/>
                            <a:gd name="T162" fmla="+- 0 735 582"/>
                            <a:gd name="T163" fmla="*/ 735 h 256"/>
                            <a:gd name="T164" fmla="+- 0 4400 4399"/>
                            <a:gd name="T165" fmla="*/ T164 w 436"/>
                            <a:gd name="T166" fmla="+- 0 726 582"/>
                            <a:gd name="T167" fmla="*/ 726 h 256"/>
                            <a:gd name="T168" fmla="+- 0 4399 4399"/>
                            <a:gd name="T169" fmla="*/ T168 w 436"/>
                            <a:gd name="T170" fmla="+- 0 718 582"/>
                            <a:gd name="T171" fmla="*/ 718 h 256"/>
                            <a:gd name="T172" fmla="+- 0 4399 4399"/>
                            <a:gd name="T173" fmla="*/ T172 w 436"/>
                            <a:gd name="T174" fmla="+- 0 710 582"/>
                            <a:gd name="T175" fmla="*/ 710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36" h="256">
                              <a:moveTo>
                                <a:pt x="0" y="128"/>
                              </a:moveTo>
                              <a:lnTo>
                                <a:pt x="0" y="119"/>
                              </a:lnTo>
                              <a:lnTo>
                                <a:pt x="1" y="111"/>
                              </a:lnTo>
                              <a:lnTo>
                                <a:pt x="3" y="103"/>
                              </a:lnTo>
                              <a:lnTo>
                                <a:pt x="4" y="95"/>
                              </a:lnTo>
                              <a:lnTo>
                                <a:pt x="38" y="38"/>
                              </a:lnTo>
                              <a:lnTo>
                                <a:pt x="44" y="32"/>
                              </a:lnTo>
                              <a:lnTo>
                                <a:pt x="103" y="3"/>
                              </a:lnTo>
                              <a:lnTo>
                                <a:pt x="119" y="0"/>
                              </a:lnTo>
                              <a:lnTo>
                                <a:pt x="128" y="0"/>
                              </a:lnTo>
                              <a:lnTo>
                                <a:pt x="308" y="0"/>
                              </a:lnTo>
                              <a:lnTo>
                                <a:pt x="316" y="0"/>
                              </a:lnTo>
                              <a:lnTo>
                                <a:pt x="325" y="1"/>
                              </a:lnTo>
                              <a:lnTo>
                                <a:pt x="386" y="26"/>
                              </a:lnTo>
                              <a:lnTo>
                                <a:pt x="398" y="38"/>
                              </a:lnTo>
                              <a:lnTo>
                                <a:pt x="404" y="43"/>
                              </a:lnTo>
                              <a:lnTo>
                                <a:pt x="433" y="103"/>
                              </a:lnTo>
                              <a:lnTo>
                                <a:pt x="435" y="111"/>
                              </a:lnTo>
                              <a:lnTo>
                                <a:pt x="435" y="119"/>
                              </a:lnTo>
                              <a:lnTo>
                                <a:pt x="435" y="128"/>
                              </a:lnTo>
                              <a:lnTo>
                                <a:pt x="435" y="136"/>
                              </a:lnTo>
                              <a:lnTo>
                                <a:pt x="435" y="144"/>
                              </a:lnTo>
                              <a:lnTo>
                                <a:pt x="433" y="153"/>
                              </a:lnTo>
                              <a:lnTo>
                                <a:pt x="431" y="161"/>
                              </a:lnTo>
                              <a:lnTo>
                                <a:pt x="429" y="169"/>
                              </a:lnTo>
                              <a:lnTo>
                                <a:pt x="426" y="177"/>
                              </a:lnTo>
                              <a:lnTo>
                                <a:pt x="423" y="184"/>
                              </a:lnTo>
                              <a:lnTo>
                                <a:pt x="379" y="234"/>
                              </a:lnTo>
                              <a:lnTo>
                                <a:pt x="372" y="238"/>
                              </a:lnTo>
                              <a:lnTo>
                                <a:pt x="364" y="242"/>
                              </a:lnTo>
                              <a:lnTo>
                                <a:pt x="357" y="246"/>
                              </a:lnTo>
                              <a:lnTo>
                                <a:pt x="349" y="249"/>
                              </a:lnTo>
                              <a:lnTo>
                                <a:pt x="308" y="255"/>
                              </a:lnTo>
                              <a:lnTo>
                                <a:pt x="128" y="255"/>
                              </a:lnTo>
                              <a:lnTo>
                                <a:pt x="79" y="246"/>
                              </a:lnTo>
                              <a:lnTo>
                                <a:pt x="71" y="242"/>
                              </a:lnTo>
                              <a:lnTo>
                                <a:pt x="64" y="238"/>
                              </a:lnTo>
                              <a:lnTo>
                                <a:pt x="57" y="234"/>
                              </a:lnTo>
                              <a:lnTo>
                                <a:pt x="50" y="229"/>
                              </a:lnTo>
                              <a:lnTo>
                                <a:pt x="10" y="177"/>
                              </a:lnTo>
                              <a:lnTo>
                                <a:pt x="3" y="153"/>
                              </a:lnTo>
                              <a:lnTo>
                                <a:pt x="1" y="144"/>
                              </a:lnTo>
                              <a:lnTo>
                                <a:pt x="0" y="136"/>
                              </a:lnTo>
                              <a:lnTo>
                                <a:pt x="0" y="128"/>
                              </a:lnTo>
                              <a:close/>
                            </a:path>
                          </a:pathLst>
                        </a:custGeom>
                        <a:noFill/>
                        <a:ln w="9529">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7DD618" id="Freeform 447" o:spid="_x0000_s1026" style="position:absolute;margin-left:219.95pt;margin-top:29.1pt;width:21.8pt;height:12.8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" path="m,128r,-9l1,111r2,-8l4,95,38,38r6,-6l103,3,119,r9,l308,r8,l325,1r61,25l398,38r6,5l433,103r2,8l435,119r,9l435,136r,8l433,153r-2,8l429,169r-3,8l423,184r-44,50l372,238r-8,4l357,246r-8,3l308,255r-180,l79,246r-8,-4l64,238r-7,-4l50,229,10,177,3,153,1,144,,136r,-8xe" filled="f" strokecolor="#bdc1c6" strokeweight=".26469mm">
                <v:path arrowok="t" o:connecttype="custom" o:connectlocs="0,450850;0,445135;635,440055;1905,434975;2540,429895;24130,393700;27940,389890;65405,371475;75565,369570;81280,369570;195580,369570;200660,369570;206375,370205;245110,386080;252730,393700;256540,396875;274955,434975;276225,440055;276225,445135;276225,450850;276225,455930;276225,461010;274955,466725;273685,471805;272415,476885;270510,481965;268605,486410;240665,518160;236220,520700;231140,523240;226695,525780;221615,527685;195580,531495;81280,531495;50165,525780;45085,523240;40640,520700;36195,518160;31750,514985;6350,481965;1905,466725;635,461010;0,455930;0,450850" o:connectangles="0,0,0,0,0,0,0,0,0,0,0,0,0,0,0,0,0,0,0,0,0,0,0,0,0,0,0,0,0,0,0,0,0,0,0,0,0,0,0,0,0,0,0,0"/>
                <w10:wrap anchorx="page"/>
              </v:shape>
            </w:pict>
          </mc:Fallback>
        </mc:AlternateContent>
      </w:r>
      <w:r w:rsidRPr="001D7DFD">
        <w:rPr>
          <w:rFonts w:eastAsia="Roboto"/>
          <w:noProof/>
          <w:sz w:val="22"/>
          <w:szCs w:val="22"/>
          <w:lang w:val="pt-PT" w:eastAsia="en-US"/>
        </w:rPr>
        <mc:AlternateContent>
          <mc:Choice Requires="wps">
            <w:drawing>
              <wp:anchor distT="0" distB="0" distL="114300" distR="114300" simplePos="0" relativeHeight="251715584" behindDoc="1" locked="0" layoutInCell="1" allowOverlap="1" wp14:anchorId="0794BEAF" wp14:editId="7063F033">
                <wp:simplePos x="0" y="0"/>
                <wp:positionH relativeFrom="page">
                  <wp:posOffset>3251200</wp:posOffset>
                </wp:positionH>
                <wp:positionV relativeFrom="paragraph">
                  <wp:posOffset>369570</wp:posOffset>
                </wp:positionV>
                <wp:extent cx="276860" cy="162560"/>
                <wp:effectExtent l="12700" t="7620" r="5715" b="10795"/>
                <wp:wrapNone/>
                <wp:docPr id="257" name="Freeform 4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6860" cy="162560"/>
                        </a:xfrm>
                        <a:custGeom>
                          <a:avLst/>
                          <a:gdLst>
                            <a:gd name="T0" fmla="+- 0 5120 5120"/>
                            <a:gd name="T1" fmla="*/ T0 w 436"/>
                            <a:gd name="T2" fmla="+- 0 710 582"/>
                            <a:gd name="T3" fmla="*/ 710 h 256"/>
                            <a:gd name="T4" fmla="+- 0 5120 5120"/>
                            <a:gd name="T5" fmla="*/ T4 w 436"/>
                            <a:gd name="T6" fmla="+- 0 701 582"/>
                            <a:gd name="T7" fmla="*/ 701 h 256"/>
                            <a:gd name="T8" fmla="+- 0 5120 5120"/>
                            <a:gd name="T9" fmla="*/ T8 w 436"/>
                            <a:gd name="T10" fmla="+- 0 693 582"/>
                            <a:gd name="T11" fmla="*/ 693 h 256"/>
                            <a:gd name="T12" fmla="+- 0 5122 5120"/>
                            <a:gd name="T13" fmla="*/ T12 w 436"/>
                            <a:gd name="T14" fmla="+- 0 685 582"/>
                            <a:gd name="T15" fmla="*/ 685 h 256"/>
                            <a:gd name="T16" fmla="+- 0 5124 5120"/>
                            <a:gd name="T17" fmla="*/ T16 w 436"/>
                            <a:gd name="T18" fmla="+- 0 677 582"/>
                            <a:gd name="T19" fmla="*/ 677 h 256"/>
                            <a:gd name="T20" fmla="+- 0 5157 5120"/>
                            <a:gd name="T21" fmla="*/ T20 w 436"/>
                            <a:gd name="T22" fmla="+- 0 620 582"/>
                            <a:gd name="T23" fmla="*/ 620 h 256"/>
                            <a:gd name="T24" fmla="+- 0 5163 5120"/>
                            <a:gd name="T25" fmla="*/ T24 w 436"/>
                            <a:gd name="T26" fmla="+- 0 614 582"/>
                            <a:gd name="T27" fmla="*/ 614 h 256"/>
                            <a:gd name="T28" fmla="+- 0 5222 5120"/>
                            <a:gd name="T29" fmla="*/ T28 w 436"/>
                            <a:gd name="T30" fmla="+- 0 585 582"/>
                            <a:gd name="T31" fmla="*/ 585 h 256"/>
                            <a:gd name="T32" fmla="+- 0 5239 5120"/>
                            <a:gd name="T33" fmla="*/ T32 w 436"/>
                            <a:gd name="T34" fmla="+- 0 582 582"/>
                            <a:gd name="T35" fmla="*/ 582 h 256"/>
                            <a:gd name="T36" fmla="+- 0 5247 5120"/>
                            <a:gd name="T37" fmla="*/ T36 w 436"/>
                            <a:gd name="T38" fmla="+- 0 582 582"/>
                            <a:gd name="T39" fmla="*/ 582 h 256"/>
                            <a:gd name="T40" fmla="+- 0 5427 5120"/>
                            <a:gd name="T41" fmla="*/ T40 w 436"/>
                            <a:gd name="T42" fmla="+- 0 582 582"/>
                            <a:gd name="T43" fmla="*/ 582 h 256"/>
                            <a:gd name="T44" fmla="+- 0 5436 5120"/>
                            <a:gd name="T45" fmla="*/ T44 w 436"/>
                            <a:gd name="T46" fmla="+- 0 582 582"/>
                            <a:gd name="T47" fmla="*/ 582 h 256"/>
                            <a:gd name="T48" fmla="+- 0 5444 5120"/>
                            <a:gd name="T49" fmla="*/ T48 w 436"/>
                            <a:gd name="T50" fmla="+- 0 583 582"/>
                            <a:gd name="T51" fmla="*/ 583 h 256"/>
                            <a:gd name="T52" fmla="+- 0 5505 5120"/>
                            <a:gd name="T53" fmla="*/ T52 w 436"/>
                            <a:gd name="T54" fmla="+- 0 608 582"/>
                            <a:gd name="T55" fmla="*/ 608 h 256"/>
                            <a:gd name="T56" fmla="+- 0 5517 5120"/>
                            <a:gd name="T57" fmla="*/ T56 w 436"/>
                            <a:gd name="T58" fmla="+- 0 620 582"/>
                            <a:gd name="T59" fmla="*/ 620 h 256"/>
                            <a:gd name="T60" fmla="+- 0 5523 5120"/>
                            <a:gd name="T61" fmla="*/ T60 w 436"/>
                            <a:gd name="T62" fmla="+- 0 625 582"/>
                            <a:gd name="T63" fmla="*/ 625 h 256"/>
                            <a:gd name="T64" fmla="+- 0 5552 5120"/>
                            <a:gd name="T65" fmla="*/ T64 w 436"/>
                            <a:gd name="T66" fmla="+- 0 685 582"/>
                            <a:gd name="T67" fmla="*/ 685 h 256"/>
                            <a:gd name="T68" fmla="+- 0 5554 5120"/>
                            <a:gd name="T69" fmla="*/ T68 w 436"/>
                            <a:gd name="T70" fmla="+- 0 693 582"/>
                            <a:gd name="T71" fmla="*/ 693 h 256"/>
                            <a:gd name="T72" fmla="+- 0 5555 5120"/>
                            <a:gd name="T73" fmla="*/ T72 w 436"/>
                            <a:gd name="T74" fmla="+- 0 701 582"/>
                            <a:gd name="T75" fmla="*/ 701 h 256"/>
                            <a:gd name="T76" fmla="+- 0 5555 5120"/>
                            <a:gd name="T77" fmla="*/ T76 w 436"/>
                            <a:gd name="T78" fmla="+- 0 710 582"/>
                            <a:gd name="T79" fmla="*/ 710 h 256"/>
                            <a:gd name="T80" fmla="+- 0 5555 5120"/>
                            <a:gd name="T81" fmla="*/ T80 w 436"/>
                            <a:gd name="T82" fmla="+- 0 718 582"/>
                            <a:gd name="T83" fmla="*/ 718 h 256"/>
                            <a:gd name="T84" fmla="+- 0 5554 5120"/>
                            <a:gd name="T85" fmla="*/ T84 w 436"/>
                            <a:gd name="T86" fmla="+- 0 726 582"/>
                            <a:gd name="T87" fmla="*/ 726 h 256"/>
                            <a:gd name="T88" fmla="+- 0 5552 5120"/>
                            <a:gd name="T89" fmla="*/ T88 w 436"/>
                            <a:gd name="T90" fmla="+- 0 735 582"/>
                            <a:gd name="T91" fmla="*/ 735 h 256"/>
                            <a:gd name="T92" fmla="+- 0 5551 5120"/>
                            <a:gd name="T93" fmla="*/ T92 w 436"/>
                            <a:gd name="T94" fmla="+- 0 743 582"/>
                            <a:gd name="T95" fmla="*/ 743 h 256"/>
                            <a:gd name="T96" fmla="+- 0 5517 5120"/>
                            <a:gd name="T97" fmla="*/ T96 w 436"/>
                            <a:gd name="T98" fmla="+- 0 800 582"/>
                            <a:gd name="T99" fmla="*/ 800 h 256"/>
                            <a:gd name="T100" fmla="+- 0 5498 5120"/>
                            <a:gd name="T101" fmla="*/ T100 w 436"/>
                            <a:gd name="T102" fmla="+- 0 816 582"/>
                            <a:gd name="T103" fmla="*/ 816 h 256"/>
                            <a:gd name="T104" fmla="+- 0 5491 5120"/>
                            <a:gd name="T105" fmla="*/ T104 w 436"/>
                            <a:gd name="T106" fmla="+- 0 820 582"/>
                            <a:gd name="T107" fmla="*/ 820 h 256"/>
                            <a:gd name="T108" fmla="+- 0 5484 5120"/>
                            <a:gd name="T109" fmla="*/ T108 w 436"/>
                            <a:gd name="T110" fmla="+- 0 824 582"/>
                            <a:gd name="T111" fmla="*/ 824 h 256"/>
                            <a:gd name="T112" fmla="+- 0 5476 5120"/>
                            <a:gd name="T113" fmla="*/ T112 w 436"/>
                            <a:gd name="T114" fmla="+- 0 828 582"/>
                            <a:gd name="T115" fmla="*/ 828 h 256"/>
                            <a:gd name="T116" fmla="+- 0 5468 5120"/>
                            <a:gd name="T117" fmla="*/ T116 w 436"/>
                            <a:gd name="T118" fmla="+- 0 831 582"/>
                            <a:gd name="T119" fmla="*/ 831 h 256"/>
                            <a:gd name="T120" fmla="+- 0 5427 5120"/>
                            <a:gd name="T121" fmla="*/ T120 w 436"/>
                            <a:gd name="T122" fmla="+- 0 837 582"/>
                            <a:gd name="T123" fmla="*/ 837 h 256"/>
                            <a:gd name="T124" fmla="+- 0 5247 5120"/>
                            <a:gd name="T125" fmla="*/ T124 w 436"/>
                            <a:gd name="T126" fmla="+- 0 837 582"/>
                            <a:gd name="T127" fmla="*/ 837 h 256"/>
                            <a:gd name="T128" fmla="+- 0 5198 5120"/>
                            <a:gd name="T129" fmla="*/ T128 w 436"/>
                            <a:gd name="T130" fmla="+- 0 828 582"/>
                            <a:gd name="T131" fmla="*/ 828 h 256"/>
                            <a:gd name="T132" fmla="+- 0 5191 5120"/>
                            <a:gd name="T133" fmla="*/ T132 w 436"/>
                            <a:gd name="T134" fmla="+- 0 824 582"/>
                            <a:gd name="T135" fmla="*/ 824 h 256"/>
                            <a:gd name="T136" fmla="+- 0 5183 5120"/>
                            <a:gd name="T137" fmla="*/ T136 w 436"/>
                            <a:gd name="T138" fmla="+- 0 820 582"/>
                            <a:gd name="T139" fmla="*/ 820 h 256"/>
                            <a:gd name="T140" fmla="+- 0 5176 5120"/>
                            <a:gd name="T141" fmla="*/ T140 w 436"/>
                            <a:gd name="T142" fmla="+- 0 816 582"/>
                            <a:gd name="T143" fmla="*/ 816 h 256"/>
                            <a:gd name="T144" fmla="+- 0 5169 5120"/>
                            <a:gd name="T145" fmla="*/ T144 w 436"/>
                            <a:gd name="T146" fmla="+- 0 811 582"/>
                            <a:gd name="T147" fmla="*/ 811 h 256"/>
                            <a:gd name="T148" fmla="+- 0 5129 5120"/>
                            <a:gd name="T149" fmla="*/ T148 w 436"/>
                            <a:gd name="T150" fmla="+- 0 759 582"/>
                            <a:gd name="T151" fmla="*/ 759 h 256"/>
                            <a:gd name="T152" fmla="+- 0 5120 5120"/>
                            <a:gd name="T153" fmla="*/ T152 w 436"/>
                            <a:gd name="T154" fmla="+- 0 718 582"/>
                            <a:gd name="T155" fmla="*/ 718 h 256"/>
                            <a:gd name="T156" fmla="+- 0 5120 5120"/>
                            <a:gd name="T157" fmla="*/ T156 w 436"/>
                            <a:gd name="T158" fmla="+- 0 710 582"/>
                            <a:gd name="T159" fmla="*/ 710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36" h="256">
                              <a:moveTo>
                                <a:pt x="0" y="128"/>
                              </a:moveTo>
                              <a:lnTo>
                                <a:pt x="0" y="119"/>
                              </a:lnTo>
                              <a:lnTo>
                                <a:pt x="0" y="111"/>
                              </a:lnTo>
                              <a:lnTo>
                                <a:pt x="2" y="103"/>
                              </a:lnTo>
                              <a:lnTo>
                                <a:pt x="4" y="95"/>
                              </a:lnTo>
                              <a:lnTo>
                                <a:pt x="37" y="38"/>
                              </a:lnTo>
                              <a:lnTo>
                                <a:pt x="43" y="32"/>
                              </a:lnTo>
                              <a:lnTo>
                                <a:pt x="102" y="3"/>
                              </a:lnTo>
                              <a:lnTo>
                                <a:pt x="119" y="0"/>
                              </a:lnTo>
                              <a:lnTo>
                                <a:pt x="127" y="0"/>
                              </a:lnTo>
                              <a:lnTo>
                                <a:pt x="307" y="0"/>
                              </a:lnTo>
                              <a:lnTo>
                                <a:pt x="316" y="0"/>
                              </a:lnTo>
                              <a:lnTo>
                                <a:pt x="324" y="1"/>
                              </a:lnTo>
                              <a:lnTo>
                                <a:pt x="385" y="26"/>
                              </a:lnTo>
                              <a:lnTo>
                                <a:pt x="397" y="38"/>
                              </a:lnTo>
                              <a:lnTo>
                                <a:pt x="403" y="43"/>
                              </a:lnTo>
                              <a:lnTo>
                                <a:pt x="432" y="103"/>
                              </a:lnTo>
                              <a:lnTo>
                                <a:pt x="434" y="111"/>
                              </a:lnTo>
                              <a:lnTo>
                                <a:pt x="435" y="119"/>
                              </a:lnTo>
                              <a:lnTo>
                                <a:pt x="435" y="128"/>
                              </a:lnTo>
                              <a:lnTo>
                                <a:pt x="435" y="136"/>
                              </a:lnTo>
                              <a:lnTo>
                                <a:pt x="434" y="144"/>
                              </a:lnTo>
                              <a:lnTo>
                                <a:pt x="432" y="153"/>
                              </a:lnTo>
                              <a:lnTo>
                                <a:pt x="431" y="161"/>
                              </a:lnTo>
                              <a:lnTo>
                                <a:pt x="397" y="218"/>
                              </a:lnTo>
                              <a:lnTo>
                                <a:pt x="378" y="234"/>
                              </a:lnTo>
                              <a:lnTo>
                                <a:pt x="371" y="238"/>
                              </a:lnTo>
                              <a:lnTo>
                                <a:pt x="364" y="242"/>
                              </a:lnTo>
                              <a:lnTo>
                                <a:pt x="356" y="246"/>
                              </a:lnTo>
                              <a:lnTo>
                                <a:pt x="348" y="249"/>
                              </a:lnTo>
                              <a:lnTo>
                                <a:pt x="307" y="255"/>
                              </a:lnTo>
                              <a:lnTo>
                                <a:pt x="127" y="255"/>
                              </a:lnTo>
                              <a:lnTo>
                                <a:pt x="78" y="246"/>
                              </a:lnTo>
                              <a:lnTo>
                                <a:pt x="71" y="242"/>
                              </a:lnTo>
                              <a:lnTo>
                                <a:pt x="63" y="238"/>
                              </a:lnTo>
                              <a:lnTo>
                                <a:pt x="56" y="234"/>
                              </a:lnTo>
                              <a:lnTo>
                                <a:pt x="49" y="229"/>
                              </a:lnTo>
                              <a:lnTo>
                                <a:pt x="9" y="177"/>
                              </a:lnTo>
                              <a:lnTo>
                                <a:pt x="0" y="136"/>
                              </a:lnTo>
                              <a:lnTo>
                                <a:pt x="0" y="128"/>
                              </a:lnTo>
                              <a:close/>
                            </a:path>
                          </a:pathLst>
                        </a:custGeom>
                        <a:noFill/>
                        <a:ln w="9529">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2B75DC" id="Freeform 448" o:spid="_x0000_s1026" style="position:absolute;margin-left:256pt;margin-top:29.1pt;width:21.8pt;height:12.8pt;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" path="m,128r,-9l,111r2,-8l4,95,37,38r6,-6l102,3,119,r8,l307,r9,l324,1r61,25l397,38r6,5l432,103r2,8l435,119r,9l435,136r-1,8l432,153r-1,8l397,218r-19,16l371,238r-7,4l356,246r-8,3l307,255r-180,l78,246r-7,-4l63,238r-7,-4l49,229,9,177,,136r,-8xe" filled="f" strokecolor="#bdc1c6" strokeweight=".26469mm">
                <v:path arrowok="t" o:connecttype="custom" o:connectlocs="0,450850;0,445135;0,440055;1270,434975;2540,429895;23495,393700;27305,389890;64770,371475;75565,369570;80645,369570;194945,369570;200660,369570;205740,370205;244475,386080;252095,393700;255905,396875;274320,434975;275590,440055;276225,445135;276225,450850;276225,455930;275590,461010;274320,466725;273685,471805;252095,508000;240030,518160;235585,520700;231140,523240;226060,525780;220980,527685;194945,531495;80645,531495;49530,525780;45085,523240;40005,520700;35560,518160;31115,514985;5715,481965;0,455930;0,450850" o:connectangles="0,0,0,0,0,0,0,0,0,0,0,0,0,0,0,0,0,0,0,0,0,0,0,0,0,0,0,0,0,0,0,0,0,0,0,0,0,0,0,0"/>
                <w10:wrap anchorx="page"/>
              </v:shape>
            </w:pict>
          </mc:Fallback>
        </mc:AlternateContent>
      </w:r>
      <w:r w:rsidRPr="001D7DFD">
        <w:rPr>
          <w:rFonts w:eastAsia="Roboto"/>
          <w:noProof/>
          <w:sz w:val="22"/>
          <w:szCs w:val="22"/>
          <w:lang w:val="pt-PT" w:eastAsia="en-US"/>
        </w:rPr>
        <mc:AlternateContent>
          <mc:Choice Requires="wps">
            <w:drawing>
              <wp:anchor distT="0" distB="0" distL="114300" distR="114300" simplePos="0" relativeHeight="251716608" behindDoc="1" locked="0" layoutInCell="1" allowOverlap="1" wp14:anchorId="4502D04F" wp14:editId="17FE433D">
                <wp:simplePos x="0" y="0"/>
                <wp:positionH relativeFrom="page">
                  <wp:posOffset>3708400</wp:posOffset>
                </wp:positionH>
                <wp:positionV relativeFrom="paragraph">
                  <wp:posOffset>369570</wp:posOffset>
                </wp:positionV>
                <wp:extent cx="276860" cy="162560"/>
                <wp:effectExtent l="12700" t="7620" r="5715" b="10795"/>
                <wp:wrapNone/>
                <wp:docPr id="256" name="Freeform 4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6860" cy="162560"/>
                        </a:xfrm>
                        <a:custGeom>
                          <a:avLst/>
                          <a:gdLst>
                            <a:gd name="T0" fmla="+- 0 5840 5840"/>
                            <a:gd name="T1" fmla="*/ T0 w 436"/>
                            <a:gd name="T2" fmla="+- 0 710 582"/>
                            <a:gd name="T3" fmla="*/ 710 h 256"/>
                            <a:gd name="T4" fmla="+- 0 5840 5840"/>
                            <a:gd name="T5" fmla="*/ T4 w 436"/>
                            <a:gd name="T6" fmla="+- 0 701 582"/>
                            <a:gd name="T7" fmla="*/ 701 h 256"/>
                            <a:gd name="T8" fmla="+- 0 5841 5840"/>
                            <a:gd name="T9" fmla="*/ T8 w 436"/>
                            <a:gd name="T10" fmla="+- 0 693 582"/>
                            <a:gd name="T11" fmla="*/ 693 h 256"/>
                            <a:gd name="T12" fmla="+- 0 5842 5840"/>
                            <a:gd name="T13" fmla="*/ T12 w 436"/>
                            <a:gd name="T14" fmla="+- 0 685 582"/>
                            <a:gd name="T15" fmla="*/ 685 h 256"/>
                            <a:gd name="T16" fmla="+- 0 5844 5840"/>
                            <a:gd name="T17" fmla="*/ T16 w 436"/>
                            <a:gd name="T18" fmla="+- 0 677 582"/>
                            <a:gd name="T19" fmla="*/ 677 h 256"/>
                            <a:gd name="T20" fmla="+- 0 5877 5840"/>
                            <a:gd name="T21" fmla="*/ T20 w 436"/>
                            <a:gd name="T22" fmla="+- 0 620 582"/>
                            <a:gd name="T23" fmla="*/ 620 h 256"/>
                            <a:gd name="T24" fmla="+- 0 5883 5840"/>
                            <a:gd name="T25" fmla="*/ T24 w 436"/>
                            <a:gd name="T26" fmla="+- 0 614 582"/>
                            <a:gd name="T27" fmla="*/ 614 h 256"/>
                            <a:gd name="T28" fmla="+- 0 5943 5840"/>
                            <a:gd name="T29" fmla="*/ T28 w 436"/>
                            <a:gd name="T30" fmla="+- 0 585 582"/>
                            <a:gd name="T31" fmla="*/ 585 h 256"/>
                            <a:gd name="T32" fmla="+- 0 5959 5840"/>
                            <a:gd name="T33" fmla="*/ T32 w 436"/>
                            <a:gd name="T34" fmla="+- 0 582 582"/>
                            <a:gd name="T35" fmla="*/ 582 h 256"/>
                            <a:gd name="T36" fmla="+- 0 5968 5840"/>
                            <a:gd name="T37" fmla="*/ T36 w 436"/>
                            <a:gd name="T38" fmla="+- 0 582 582"/>
                            <a:gd name="T39" fmla="*/ 582 h 256"/>
                            <a:gd name="T40" fmla="+- 0 6148 5840"/>
                            <a:gd name="T41" fmla="*/ T40 w 436"/>
                            <a:gd name="T42" fmla="+- 0 582 582"/>
                            <a:gd name="T43" fmla="*/ 582 h 256"/>
                            <a:gd name="T44" fmla="+- 0 6156 5840"/>
                            <a:gd name="T45" fmla="*/ T44 w 436"/>
                            <a:gd name="T46" fmla="+- 0 582 582"/>
                            <a:gd name="T47" fmla="*/ 582 h 256"/>
                            <a:gd name="T48" fmla="+- 0 6164 5840"/>
                            <a:gd name="T49" fmla="*/ T48 w 436"/>
                            <a:gd name="T50" fmla="+- 0 583 582"/>
                            <a:gd name="T51" fmla="*/ 583 h 256"/>
                            <a:gd name="T52" fmla="+- 0 6225 5840"/>
                            <a:gd name="T53" fmla="*/ T52 w 436"/>
                            <a:gd name="T54" fmla="+- 0 608 582"/>
                            <a:gd name="T55" fmla="*/ 608 h 256"/>
                            <a:gd name="T56" fmla="+- 0 6238 5840"/>
                            <a:gd name="T57" fmla="*/ T56 w 436"/>
                            <a:gd name="T58" fmla="+- 0 620 582"/>
                            <a:gd name="T59" fmla="*/ 620 h 256"/>
                            <a:gd name="T60" fmla="+- 0 6244 5840"/>
                            <a:gd name="T61" fmla="*/ T60 w 436"/>
                            <a:gd name="T62" fmla="+- 0 625 582"/>
                            <a:gd name="T63" fmla="*/ 625 h 256"/>
                            <a:gd name="T64" fmla="+- 0 6273 5840"/>
                            <a:gd name="T65" fmla="*/ T64 w 436"/>
                            <a:gd name="T66" fmla="+- 0 685 582"/>
                            <a:gd name="T67" fmla="*/ 685 h 256"/>
                            <a:gd name="T68" fmla="+- 0 6274 5840"/>
                            <a:gd name="T69" fmla="*/ T68 w 436"/>
                            <a:gd name="T70" fmla="+- 0 693 582"/>
                            <a:gd name="T71" fmla="*/ 693 h 256"/>
                            <a:gd name="T72" fmla="+- 0 6275 5840"/>
                            <a:gd name="T73" fmla="*/ T72 w 436"/>
                            <a:gd name="T74" fmla="+- 0 701 582"/>
                            <a:gd name="T75" fmla="*/ 701 h 256"/>
                            <a:gd name="T76" fmla="+- 0 6275 5840"/>
                            <a:gd name="T77" fmla="*/ T76 w 436"/>
                            <a:gd name="T78" fmla="+- 0 710 582"/>
                            <a:gd name="T79" fmla="*/ 710 h 256"/>
                            <a:gd name="T80" fmla="+- 0 6275 5840"/>
                            <a:gd name="T81" fmla="*/ T80 w 436"/>
                            <a:gd name="T82" fmla="+- 0 718 582"/>
                            <a:gd name="T83" fmla="*/ 718 h 256"/>
                            <a:gd name="T84" fmla="+- 0 6274 5840"/>
                            <a:gd name="T85" fmla="*/ T84 w 436"/>
                            <a:gd name="T86" fmla="+- 0 726 582"/>
                            <a:gd name="T87" fmla="*/ 726 h 256"/>
                            <a:gd name="T88" fmla="+- 0 6273 5840"/>
                            <a:gd name="T89" fmla="*/ T88 w 436"/>
                            <a:gd name="T90" fmla="+- 0 735 582"/>
                            <a:gd name="T91" fmla="*/ 735 h 256"/>
                            <a:gd name="T92" fmla="+- 0 6271 5840"/>
                            <a:gd name="T93" fmla="*/ T92 w 436"/>
                            <a:gd name="T94" fmla="+- 0 743 582"/>
                            <a:gd name="T95" fmla="*/ 743 h 256"/>
                            <a:gd name="T96" fmla="+- 0 6254 5840"/>
                            <a:gd name="T97" fmla="*/ T96 w 436"/>
                            <a:gd name="T98" fmla="+- 0 781 582"/>
                            <a:gd name="T99" fmla="*/ 781 h 256"/>
                            <a:gd name="T100" fmla="+- 0 6249 5840"/>
                            <a:gd name="T101" fmla="*/ T100 w 436"/>
                            <a:gd name="T102" fmla="+- 0 788 582"/>
                            <a:gd name="T103" fmla="*/ 788 h 256"/>
                            <a:gd name="T104" fmla="+- 0 6218 5840"/>
                            <a:gd name="T105" fmla="*/ T104 w 436"/>
                            <a:gd name="T106" fmla="+- 0 816 582"/>
                            <a:gd name="T107" fmla="*/ 816 h 256"/>
                            <a:gd name="T108" fmla="+- 0 6211 5840"/>
                            <a:gd name="T109" fmla="*/ T108 w 436"/>
                            <a:gd name="T110" fmla="+- 0 820 582"/>
                            <a:gd name="T111" fmla="*/ 820 h 256"/>
                            <a:gd name="T112" fmla="+- 0 6204 5840"/>
                            <a:gd name="T113" fmla="*/ T112 w 436"/>
                            <a:gd name="T114" fmla="+- 0 824 582"/>
                            <a:gd name="T115" fmla="*/ 824 h 256"/>
                            <a:gd name="T116" fmla="+- 0 6196 5840"/>
                            <a:gd name="T117" fmla="*/ T116 w 436"/>
                            <a:gd name="T118" fmla="+- 0 828 582"/>
                            <a:gd name="T119" fmla="*/ 828 h 256"/>
                            <a:gd name="T120" fmla="+- 0 6189 5840"/>
                            <a:gd name="T121" fmla="*/ T120 w 436"/>
                            <a:gd name="T122" fmla="+- 0 831 582"/>
                            <a:gd name="T123" fmla="*/ 831 h 256"/>
                            <a:gd name="T124" fmla="+- 0 6148 5840"/>
                            <a:gd name="T125" fmla="*/ T124 w 436"/>
                            <a:gd name="T126" fmla="+- 0 837 582"/>
                            <a:gd name="T127" fmla="*/ 837 h 256"/>
                            <a:gd name="T128" fmla="+- 0 5968 5840"/>
                            <a:gd name="T129" fmla="*/ T128 w 436"/>
                            <a:gd name="T130" fmla="+- 0 837 582"/>
                            <a:gd name="T131" fmla="*/ 837 h 256"/>
                            <a:gd name="T132" fmla="+- 0 5919 5840"/>
                            <a:gd name="T133" fmla="*/ T132 w 436"/>
                            <a:gd name="T134" fmla="+- 0 828 582"/>
                            <a:gd name="T135" fmla="*/ 828 h 256"/>
                            <a:gd name="T136" fmla="+- 0 5911 5840"/>
                            <a:gd name="T137" fmla="*/ T136 w 436"/>
                            <a:gd name="T138" fmla="+- 0 824 582"/>
                            <a:gd name="T139" fmla="*/ 824 h 256"/>
                            <a:gd name="T140" fmla="+- 0 5904 5840"/>
                            <a:gd name="T141" fmla="*/ T140 w 436"/>
                            <a:gd name="T142" fmla="+- 0 820 582"/>
                            <a:gd name="T143" fmla="*/ 820 h 256"/>
                            <a:gd name="T144" fmla="+- 0 5897 5840"/>
                            <a:gd name="T145" fmla="*/ T144 w 436"/>
                            <a:gd name="T146" fmla="+- 0 816 582"/>
                            <a:gd name="T147" fmla="*/ 816 h 256"/>
                            <a:gd name="T148" fmla="+- 0 5890 5840"/>
                            <a:gd name="T149" fmla="*/ T148 w 436"/>
                            <a:gd name="T150" fmla="+- 0 811 582"/>
                            <a:gd name="T151" fmla="*/ 811 h 256"/>
                            <a:gd name="T152" fmla="+- 0 5861 5840"/>
                            <a:gd name="T153" fmla="*/ T152 w 436"/>
                            <a:gd name="T154" fmla="+- 0 781 582"/>
                            <a:gd name="T155" fmla="*/ 781 h 256"/>
                            <a:gd name="T156" fmla="+- 0 5857 5840"/>
                            <a:gd name="T157" fmla="*/ T156 w 436"/>
                            <a:gd name="T158" fmla="+- 0 774 582"/>
                            <a:gd name="T159" fmla="*/ 774 h 256"/>
                            <a:gd name="T160" fmla="+- 0 5840 5840"/>
                            <a:gd name="T161" fmla="*/ T160 w 436"/>
                            <a:gd name="T162" fmla="+- 0 718 582"/>
                            <a:gd name="T163" fmla="*/ 718 h 256"/>
                            <a:gd name="T164" fmla="+- 0 5840 5840"/>
                            <a:gd name="T165" fmla="*/ T164 w 436"/>
                            <a:gd name="T166" fmla="+- 0 710 582"/>
                            <a:gd name="T167" fmla="*/ 710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6" h="256">
                              <a:moveTo>
                                <a:pt x="0" y="128"/>
                              </a:moveTo>
                              <a:lnTo>
                                <a:pt x="0" y="119"/>
                              </a:lnTo>
                              <a:lnTo>
                                <a:pt x="1" y="111"/>
                              </a:lnTo>
                              <a:lnTo>
                                <a:pt x="2" y="103"/>
                              </a:lnTo>
                              <a:lnTo>
                                <a:pt x="4" y="95"/>
                              </a:lnTo>
                              <a:lnTo>
                                <a:pt x="37" y="38"/>
                              </a:lnTo>
                              <a:lnTo>
                                <a:pt x="43" y="32"/>
                              </a:lnTo>
                              <a:lnTo>
                                <a:pt x="103" y="3"/>
                              </a:lnTo>
                              <a:lnTo>
                                <a:pt x="119" y="0"/>
                              </a:lnTo>
                              <a:lnTo>
                                <a:pt x="128" y="0"/>
                              </a:lnTo>
                              <a:lnTo>
                                <a:pt x="308" y="0"/>
                              </a:lnTo>
                              <a:lnTo>
                                <a:pt x="316" y="0"/>
                              </a:lnTo>
                              <a:lnTo>
                                <a:pt x="324" y="1"/>
                              </a:lnTo>
                              <a:lnTo>
                                <a:pt x="385" y="26"/>
                              </a:lnTo>
                              <a:lnTo>
                                <a:pt x="398" y="38"/>
                              </a:lnTo>
                              <a:lnTo>
                                <a:pt x="404" y="43"/>
                              </a:lnTo>
                              <a:lnTo>
                                <a:pt x="433" y="103"/>
                              </a:lnTo>
                              <a:lnTo>
                                <a:pt x="434" y="111"/>
                              </a:lnTo>
                              <a:lnTo>
                                <a:pt x="435" y="119"/>
                              </a:lnTo>
                              <a:lnTo>
                                <a:pt x="435" y="128"/>
                              </a:lnTo>
                              <a:lnTo>
                                <a:pt x="435" y="136"/>
                              </a:lnTo>
                              <a:lnTo>
                                <a:pt x="434" y="144"/>
                              </a:lnTo>
                              <a:lnTo>
                                <a:pt x="433" y="153"/>
                              </a:lnTo>
                              <a:lnTo>
                                <a:pt x="431" y="161"/>
                              </a:lnTo>
                              <a:lnTo>
                                <a:pt x="414" y="199"/>
                              </a:lnTo>
                              <a:lnTo>
                                <a:pt x="409" y="206"/>
                              </a:lnTo>
                              <a:lnTo>
                                <a:pt x="378" y="234"/>
                              </a:lnTo>
                              <a:lnTo>
                                <a:pt x="371" y="238"/>
                              </a:lnTo>
                              <a:lnTo>
                                <a:pt x="364" y="242"/>
                              </a:lnTo>
                              <a:lnTo>
                                <a:pt x="356" y="246"/>
                              </a:lnTo>
                              <a:lnTo>
                                <a:pt x="349" y="249"/>
                              </a:lnTo>
                              <a:lnTo>
                                <a:pt x="308" y="255"/>
                              </a:lnTo>
                              <a:lnTo>
                                <a:pt x="128" y="255"/>
                              </a:lnTo>
                              <a:lnTo>
                                <a:pt x="79" y="246"/>
                              </a:lnTo>
                              <a:lnTo>
                                <a:pt x="71" y="242"/>
                              </a:lnTo>
                              <a:lnTo>
                                <a:pt x="64" y="238"/>
                              </a:lnTo>
                              <a:lnTo>
                                <a:pt x="57" y="234"/>
                              </a:lnTo>
                              <a:lnTo>
                                <a:pt x="50" y="229"/>
                              </a:lnTo>
                              <a:lnTo>
                                <a:pt x="21" y="199"/>
                              </a:lnTo>
                              <a:lnTo>
                                <a:pt x="17" y="192"/>
                              </a:lnTo>
                              <a:lnTo>
                                <a:pt x="0" y="136"/>
                              </a:lnTo>
                              <a:lnTo>
                                <a:pt x="0" y="128"/>
                              </a:lnTo>
                              <a:close/>
                            </a:path>
                          </a:pathLst>
                        </a:custGeom>
                        <a:noFill/>
                        <a:ln w="9529">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645E43" id="Freeform 449" o:spid="_x0000_s1026" style="position:absolute;margin-left:292pt;margin-top:29.1pt;width:21.8pt;height:12.8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" path="m,128r,-9l1,111r1,-8l4,95,37,38r6,-6l103,3,119,r9,l308,r8,l324,1r61,25l398,38r6,5l433,103r1,8l435,119r,9l435,136r-1,8l433,153r-2,8l414,199r-5,7l378,234r-7,4l364,242r-8,4l349,249r-41,6l128,255,79,246r-8,-4l64,238r-7,-4l50,229,21,199r-4,-7l,136r,-8xe" filled="f" strokecolor="#bdc1c6" strokeweight=".26469mm">
                <v:path arrowok="t" o:connecttype="custom" o:connectlocs="0,450850;0,445135;635,440055;1270,434975;2540,429895;23495,393700;27305,389890;65405,371475;75565,369570;81280,369570;195580,369570;200660,369570;205740,370205;244475,386080;252730,393700;256540,396875;274955,434975;275590,440055;276225,445135;276225,450850;276225,455930;275590,461010;274955,466725;273685,471805;262890,495935;259715,500380;240030,518160;235585,520700;231140,523240;226060,525780;221615,527685;195580,531495;81280,531495;50165,525780;45085,523240;40640,520700;36195,518160;31750,514985;13335,495935;10795,491490;0,455930;0,450850" o:connectangles="0,0,0,0,0,0,0,0,0,0,0,0,0,0,0,0,0,0,0,0,0,0,0,0,0,0,0,0,0,0,0,0,0,0,0,0,0,0,0,0,0,0"/>
                <w10:wrap anchorx="page"/>
              </v:shape>
            </w:pict>
          </mc:Fallback>
        </mc:AlternateContent>
      </w:r>
      <w:r w:rsidRPr="001D7DFD">
        <w:rPr>
          <w:rFonts w:eastAsia="Roboto"/>
          <w:noProof/>
          <w:sz w:val="22"/>
          <w:szCs w:val="22"/>
          <w:lang w:val="pt-PT" w:eastAsia="en-US"/>
        </w:rPr>
        <mc:AlternateContent>
          <mc:Choice Requires="wps">
            <w:drawing>
              <wp:anchor distT="0" distB="0" distL="114300" distR="114300" simplePos="0" relativeHeight="251717632" behindDoc="1" locked="0" layoutInCell="1" allowOverlap="1" wp14:anchorId="10663B27" wp14:editId="3CF7FF4A">
                <wp:simplePos x="0" y="0"/>
                <wp:positionH relativeFrom="page">
                  <wp:posOffset>4165600</wp:posOffset>
                </wp:positionH>
                <wp:positionV relativeFrom="paragraph">
                  <wp:posOffset>369570</wp:posOffset>
                </wp:positionV>
                <wp:extent cx="276860" cy="162560"/>
                <wp:effectExtent l="12700" t="7620" r="5715" b="10795"/>
                <wp:wrapNone/>
                <wp:docPr id="255" name="Freeform 4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6860" cy="162560"/>
                        </a:xfrm>
                        <a:custGeom>
                          <a:avLst/>
                          <a:gdLst>
                            <a:gd name="T0" fmla="+- 0 6560 6560"/>
                            <a:gd name="T1" fmla="*/ T0 w 436"/>
                            <a:gd name="T2" fmla="+- 0 710 582"/>
                            <a:gd name="T3" fmla="*/ 710 h 256"/>
                            <a:gd name="T4" fmla="+- 0 6560 6560"/>
                            <a:gd name="T5" fmla="*/ T4 w 436"/>
                            <a:gd name="T6" fmla="+- 0 701 582"/>
                            <a:gd name="T7" fmla="*/ 701 h 256"/>
                            <a:gd name="T8" fmla="+- 0 6561 6560"/>
                            <a:gd name="T9" fmla="*/ T8 w 436"/>
                            <a:gd name="T10" fmla="+- 0 693 582"/>
                            <a:gd name="T11" fmla="*/ 693 h 256"/>
                            <a:gd name="T12" fmla="+- 0 6563 6560"/>
                            <a:gd name="T13" fmla="*/ T12 w 436"/>
                            <a:gd name="T14" fmla="+- 0 685 582"/>
                            <a:gd name="T15" fmla="*/ 685 h 256"/>
                            <a:gd name="T16" fmla="+- 0 6564 6560"/>
                            <a:gd name="T17" fmla="*/ T16 w 436"/>
                            <a:gd name="T18" fmla="+- 0 677 582"/>
                            <a:gd name="T19" fmla="*/ 677 h 256"/>
                            <a:gd name="T20" fmla="+- 0 6598 6560"/>
                            <a:gd name="T21" fmla="*/ T20 w 436"/>
                            <a:gd name="T22" fmla="+- 0 620 582"/>
                            <a:gd name="T23" fmla="*/ 620 h 256"/>
                            <a:gd name="T24" fmla="+- 0 6604 6560"/>
                            <a:gd name="T25" fmla="*/ T24 w 436"/>
                            <a:gd name="T26" fmla="+- 0 614 582"/>
                            <a:gd name="T27" fmla="*/ 614 h 256"/>
                            <a:gd name="T28" fmla="+- 0 6663 6560"/>
                            <a:gd name="T29" fmla="*/ T28 w 436"/>
                            <a:gd name="T30" fmla="+- 0 585 582"/>
                            <a:gd name="T31" fmla="*/ 585 h 256"/>
                            <a:gd name="T32" fmla="+- 0 6679 6560"/>
                            <a:gd name="T33" fmla="*/ T32 w 436"/>
                            <a:gd name="T34" fmla="+- 0 582 582"/>
                            <a:gd name="T35" fmla="*/ 582 h 256"/>
                            <a:gd name="T36" fmla="+- 0 6688 6560"/>
                            <a:gd name="T37" fmla="*/ T36 w 436"/>
                            <a:gd name="T38" fmla="+- 0 582 582"/>
                            <a:gd name="T39" fmla="*/ 582 h 256"/>
                            <a:gd name="T40" fmla="+- 0 6868 6560"/>
                            <a:gd name="T41" fmla="*/ T40 w 436"/>
                            <a:gd name="T42" fmla="+- 0 582 582"/>
                            <a:gd name="T43" fmla="*/ 582 h 256"/>
                            <a:gd name="T44" fmla="+- 0 6876 6560"/>
                            <a:gd name="T45" fmla="*/ T44 w 436"/>
                            <a:gd name="T46" fmla="+- 0 582 582"/>
                            <a:gd name="T47" fmla="*/ 582 h 256"/>
                            <a:gd name="T48" fmla="+- 0 6885 6560"/>
                            <a:gd name="T49" fmla="*/ T48 w 436"/>
                            <a:gd name="T50" fmla="+- 0 583 582"/>
                            <a:gd name="T51" fmla="*/ 583 h 256"/>
                            <a:gd name="T52" fmla="+- 0 6946 6560"/>
                            <a:gd name="T53" fmla="*/ T52 w 436"/>
                            <a:gd name="T54" fmla="+- 0 608 582"/>
                            <a:gd name="T55" fmla="*/ 608 h 256"/>
                            <a:gd name="T56" fmla="+- 0 6958 6560"/>
                            <a:gd name="T57" fmla="*/ T56 w 436"/>
                            <a:gd name="T58" fmla="+- 0 620 582"/>
                            <a:gd name="T59" fmla="*/ 620 h 256"/>
                            <a:gd name="T60" fmla="+- 0 6964 6560"/>
                            <a:gd name="T61" fmla="*/ T60 w 436"/>
                            <a:gd name="T62" fmla="+- 0 625 582"/>
                            <a:gd name="T63" fmla="*/ 625 h 256"/>
                            <a:gd name="T64" fmla="+- 0 6993 6560"/>
                            <a:gd name="T65" fmla="*/ T64 w 436"/>
                            <a:gd name="T66" fmla="+- 0 685 582"/>
                            <a:gd name="T67" fmla="*/ 685 h 256"/>
                            <a:gd name="T68" fmla="+- 0 6995 6560"/>
                            <a:gd name="T69" fmla="*/ T68 w 436"/>
                            <a:gd name="T70" fmla="+- 0 693 582"/>
                            <a:gd name="T71" fmla="*/ 693 h 256"/>
                            <a:gd name="T72" fmla="+- 0 6995 6560"/>
                            <a:gd name="T73" fmla="*/ T72 w 436"/>
                            <a:gd name="T74" fmla="+- 0 701 582"/>
                            <a:gd name="T75" fmla="*/ 701 h 256"/>
                            <a:gd name="T76" fmla="+- 0 6995 6560"/>
                            <a:gd name="T77" fmla="*/ T76 w 436"/>
                            <a:gd name="T78" fmla="+- 0 710 582"/>
                            <a:gd name="T79" fmla="*/ 710 h 256"/>
                            <a:gd name="T80" fmla="+- 0 6995 6560"/>
                            <a:gd name="T81" fmla="*/ T80 w 436"/>
                            <a:gd name="T82" fmla="+- 0 718 582"/>
                            <a:gd name="T83" fmla="*/ 718 h 256"/>
                            <a:gd name="T84" fmla="+- 0 6995 6560"/>
                            <a:gd name="T85" fmla="*/ T84 w 436"/>
                            <a:gd name="T86" fmla="+- 0 726 582"/>
                            <a:gd name="T87" fmla="*/ 726 h 256"/>
                            <a:gd name="T88" fmla="+- 0 6993 6560"/>
                            <a:gd name="T89" fmla="*/ T88 w 436"/>
                            <a:gd name="T90" fmla="+- 0 735 582"/>
                            <a:gd name="T91" fmla="*/ 735 h 256"/>
                            <a:gd name="T92" fmla="+- 0 6991 6560"/>
                            <a:gd name="T93" fmla="*/ T92 w 436"/>
                            <a:gd name="T94" fmla="+- 0 743 582"/>
                            <a:gd name="T95" fmla="*/ 743 h 256"/>
                            <a:gd name="T96" fmla="+- 0 6958 6560"/>
                            <a:gd name="T97" fmla="*/ T96 w 436"/>
                            <a:gd name="T98" fmla="+- 0 800 582"/>
                            <a:gd name="T99" fmla="*/ 800 h 256"/>
                            <a:gd name="T100" fmla="+- 0 6939 6560"/>
                            <a:gd name="T101" fmla="*/ T100 w 436"/>
                            <a:gd name="T102" fmla="+- 0 816 582"/>
                            <a:gd name="T103" fmla="*/ 816 h 256"/>
                            <a:gd name="T104" fmla="+- 0 6932 6560"/>
                            <a:gd name="T105" fmla="*/ T104 w 436"/>
                            <a:gd name="T106" fmla="+- 0 820 582"/>
                            <a:gd name="T107" fmla="*/ 820 h 256"/>
                            <a:gd name="T108" fmla="+- 0 6924 6560"/>
                            <a:gd name="T109" fmla="*/ T108 w 436"/>
                            <a:gd name="T110" fmla="+- 0 824 582"/>
                            <a:gd name="T111" fmla="*/ 824 h 256"/>
                            <a:gd name="T112" fmla="+- 0 6917 6560"/>
                            <a:gd name="T113" fmla="*/ T112 w 436"/>
                            <a:gd name="T114" fmla="+- 0 828 582"/>
                            <a:gd name="T115" fmla="*/ 828 h 256"/>
                            <a:gd name="T116" fmla="+- 0 6909 6560"/>
                            <a:gd name="T117" fmla="*/ T116 w 436"/>
                            <a:gd name="T118" fmla="+- 0 831 582"/>
                            <a:gd name="T119" fmla="*/ 831 h 256"/>
                            <a:gd name="T120" fmla="+- 0 6868 6560"/>
                            <a:gd name="T121" fmla="*/ T120 w 436"/>
                            <a:gd name="T122" fmla="+- 0 837 582"/>
                            <a:gd name="T123" fmla="*/ 837 h 256"/>
                            <a:gd name="T124" fmla="+- 0 6688 6560"/>
                            <a:gd name="T125" fmla="*/ T124 w 436"/>
                            <a:gd name="T126" fmla="+- 0 837 582"/>
                            <a:gd name="T127" fmla="*/ 837 h 256"/>
                            <a:gd name="T128" fmla="+- 0 6639 6560"/>
                            <a:gd name="T129" fmla="*/ T128 w 436"/>
                            <a:gd name="T130" fmla="+- 0 828 582"/>
                            <a:gd name="T131" fmla="*/ 828 h 256"/>
                            <a:gd name="T132" fmla="+- 0 6631 6560"/>
                            <a:gd name="T133" fmla="*/ T132 w 436"/>
                            <a:gd name="T134" fmla="+- 0 824 582"/>
                            <a:gd name="T135" fmla="*/ 824 h 256"/>
                            <a:gd name="T136" fmla="+- 0 6624 6560"/>
                            <a:gd name="T137" fmla="*/ T136 w 436"/>
                            <a:gd name="T138" fmla="+- 0 820 582"/>
                            <a:gd name="T139" fmla="*/ 820 h 256"/>
                            <a:gd name="T140" fmla="+- 0 6617 6560"/>
                            <a:gd name="T141" fmla="*/ T140 w 436"/>
                            <a:gd name="T142" fmla="+- 0 816 582"/>
                            <a:gd name="T143" fmla="*/ 816 h 256"/>
                            <a:gd name="T144" fmla="+- 0 6610 6560"/>
                            <a:gd name="T145" fmla="*/ T144 w 436"/>
                            <a:gd name="T146" fmla="+- 0 811 582"/>
                            <a:gd name="T147" fmla="*/ 811 h 256"/>
                            <a:gd name="T148" fmla="+- 0 6570 6560"/>
                            <a:gd name="T149" fmla="*/ T148 w 436"/>
                            <a:gd name="T150" fmla="+- 0 759 582"/>
                            <a:gd name="T151" fmla="*/ 759 h 256"/>
                            <a:gd name="T152" fmla="+- 0 6563 6560"/>
                            <a:gd name="T153" fmla="*/ T152 w 436"/>
                            <a:gd name="T154" fmla="+- 0 735 582"/>
                            <a:gd name="T155" fmla="*/ 735 h 256"/>
                            <a:gd name="T156" fmla="+- 0 6561 6560"/>
                            <a:gd name="T157" fmla="*/ T156 w 436"/>
                            <a:gd name="T158" fmla="+- 0 726 582"/>
                            <a:gd name="T159" fmla="*/ 726 h 256"/>
                            <a:gd name="T160" fmla="+- 0 6560 6560"/>
                            <a:gd name="T161" fmla="*/ T160 w 436"/>
                            <a:gd name="T162" fmla="+- 0 718 582"/>
                            <a:gd name="T163" fmla="*/ 718 h 256"/>
                            <a:gd name="T164" fmla="+- 0 6560 6560"/>
                            <a:gd name="T165" fmla="*/ T164 w 436"/>
                            <a:gd name="T166" fmla="+- 0 710 582"/>
                            <a:gd name="T167" fmla="*/ 710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36" h="256">
                              <a:moveTo>
                                <a:pt x="0" y="128"/>
                              </a:moveTo>
                              <a:lnTo>
                                <a:pt x="0" y="119"/>
                              </a:lnTo>
                              <a:lnTo>
                                <a:pt x="1" y="111"/>
                              </a:lnTo>
                              <a:lnTo>
                                <a:pt x="3" y="103"/>
                              </a:lnTo>
                              <a:lnTo>
                                <a:pt x="4" y="95"/>
                              </a:lnTo>
                              <a:lnTo>
                                <a:pt x="38" y="38"/>
                              </a:lnTo>
                              <a:lnTo>
                                <a:pt x="44" y="32"/>
                              </a:lnTo>
                              <a:lnTo>
                                <a:pt x="103" y="3"/>
                              </a:lnTo>
                              <a:lnTo>
                                <a:pt x="119" y="0"/>
                              </a:lnTo>
                              <a:lnTo>
                                <a:pt x="128" y="0"/>
                              </a:lnTo>
                              <a:lnTo>
                                <a:pt x="308" y="0"/>
                              </a:lnTo>
                              <a:lnTo>
                                <a:pt x="316" y="0"/>
                              </a:lnTo>
                              <a:lnTo>
                                <a:pt x="325" y="1"/>
                              </a:lnTo>
                              <a:lnTo>
                                <a:pt x="386" y="26"/>
                              </a:lnTo>
                              <a:lnTo>
                                <a:pt x="398" y="38"/>
                              </a:lnTo>
                              <a:lnTo>
                                <a:pt x="404" y="43"/>
                              </a:lnTo>
                              <a:lnTo>
                                <a:pt x="433" y="103"/>
                              </a:lnTo>
                              <a:lnTo>
                                <a:pt x="435" y="111"/>
                              </a:lnTo>
                              <a:lnTo>
                                <a:pt x="435" y="119"/>
                              </a:lnTo>
                              <a:lnTo>
                                <a:pt x="435" y="128"/>
                              </a:lnTo>
                              <a:lnTo>
                                <a:pt x="435" y="136"/>
                              </a:lnTo>
                              <a:lnTo>
                                <a:pt x="435" y="144"/>
                              </a:lnTo>
                              <a:lnTo>
                                <a:pt x="433" y="153"/>
                              </a:lnTo>
                              <a:lnTo>
                                <a:pt x="431" y="161"/>
                              </a:lnTo>
                              <a:lnTo>
                                <a:pt x="398" y="218"/>
                              </a:lnTo>
                              <a:lnTo>
                                <a:pt x="379" y="234"/>
                              </a:lnTo>
                              <a:lnTo>
                                <a:pt x="372" y="238"/>
                              </a:lnTo>
                              <a:lnTo>
                                <a:pt x="364" y="242"/>
                              </a:lnTo>
                              <a:lnTo>
                                <a:pt x="357" y="246"/>
                              </a:lnTo>
                              <a:lnTo>
                                <a:pt x="349" y="249"/>
                              </a:lnTo>
                              <a:lnTo>
                                <a:pt x="308" y="255"/>
                              </a:lnTo>
                              <a:lnTo>
                                <a:pt x="128" y="255"/>
                              </a:lnTo>
                              <a:lnTo>
                                <a:pt x="79" y="246"/>
                              </a:lnTo>
                              <a:lnTo>
                                <a:pt x="71" y="242"/>
                              </a:lnTo>
                              <a:lnTo>
                                <a:pt x="64" y="238"/>
                              </a:lnTo>
                              <a:lnTo>
                                <a:pt x="57" y="234"/>
                              </a:lnTo>
                              <a:lnTo>
                                <a:pt x="50" y="229"/>
                              </a:lnTo>
                              <a:lnTo>
                                <a:pt x="10" y="177"/>
                              </a:lnTo>
                              <a:lnTo>
                                <a:pt x="3" y="153"/>
                              </a:lnTo>
                              <a:lnTo>
                                <a:pt x="1" y="144"/>
                              </a:lnTo>
                              <a:lnTo>
                                <a:pt x="0" y="136"/>
                              </a:lnTo>
                              <a:lnTo>
                                <a:pt x="0" y="128"/>
                              </a:lnTo>
                              <a:close/>
                            </a:path>
                          </a:pathLst>
                        </a:custGeom>
                        <a:noFill/>
                        <a:ln w="9529">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D696CB" id="Freeform 450" o:spid="_x0000_s1026" style="position:absolute;margin-left:328pt;margin-top:29.1pt;width:21.8pt;height:12.8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" path="m,128r,-9l1,111r2,-8l4,95,38,38r6,-6l103,3,119,r9,l308,r8,l325,1r61,25l398,38r6,5l433,103r2,8l435,119r,9l435,136r,8l433,153r-2,8l398,218r-19,16l372,238r-8,4l357,246r-8,3l308,255r-180,l79,246r-8,-4l64,238r-7,-4l50,229,10,177,3,153,1,144,,136r,-8xe" filled="f" strokecolor="#bdc1c6" strokeweight=".26469mm">
                <v:path arrowok="t" o:connecttype="custom" o:connectlocs="0,450850;0,445135;635,440055;1905,434975;2540,429895;24130,393700;27940,389890;65405,371475;75565,369570;81280,369570;195580,369570;200660,369570;206375,370205;245110,386080;252730,393700;256540,396875;274955,434975;276225,440055;276225,445135;276225,450850;276225,455930;276225,461010;274955,466725;273685,471805;252730,508000;240665,518160;236220,520700;231140,523240;226695,525780;221615,527685;195580,531495;81280,531495;50165,525780;45085,523240;40640,520700;36195,518160;31750,514985;6350,481965;1905,466725;635,461010;0,455930;0,450850" o:connectangles="0,0,0,0,0,0,0,0,0,0,0,0,0,0,0,0,0,0,0,0,0,0,0,0,0,0,0,0,0,0,0,0,0,0,0,0,0,0,0,0,0,0"/>
                <w10:wrap anchorx="page"/>
              </v:shape>
            </w:pict>
          </mc:Fallback>
        </mc:AlternateContent>
      </w:r>
      <w:r w:rsidRPr="001D7DFD">
        <w:rPr>
          <w:rFonts w:eastAsia="Roboto"/>
          <w:color w:val="202024"/>
          <w:sz w:val="21"/>
          <w:szCs w:val="22"/>
          <w:lang w:val="pt-PT" w:eastAsia="en-US"/>
        </w:rPr>
        <w:t>1</w:t>
      </w:r>
      <w:r w:rsidRPr="001D7DFD">
        <w:rPr>
          <w:rFonts w:eastAsia="Roboto"/>
          <w:color w:val="202024"/>
          <w:sz w:val="21"/>
          <w:szCs w:val="22"/>
          <w:lang w:val="pt-PT" w:eastAsia="en-US"/>
        </w:rPr>
        <w:tab/>
        <w:t>2</w:t>
      </w:r>
      <w:r w:rsidRPr="001D7DFD">
        <w:rPr>
          <w:rFonts w:eastAsia="Roboto"/>
          <w:color w:val="202024"/>
          <w:sz w:val="21"/>
          <w:szCs w:val="22"/>
          <w:lang w:val="pt-PT" w:eastAsia="en-US"/>
        </w:rPr>
        <w:tab/>
        <w:t>3</w:t>
      </w:r>
      <w:r w:rsidRPr="001D7DFD">
        <w:rPr>
          <w:rFonts w:eastAsia="Roboto"/>
          <w:color w:val="202024"/>
          <w:sz w:val="21"/>
          <w:szCs w:val="22"/>
          <w:lang w:val="pt-PT" w:eastAsia="en-US"/>
        </w:rPr>
        <w:tab/>
        <w:t>4</w:t>
      </w:r>
      <w:r w:rsidRPr="001D7DFD">
        <w:rPr>
          <w:rFonts w:eastAsia="Roboto"/>
          <w:color w:val="202024"/>
          <w:sz w:val="21"/>
          <w:szCs w:val="22"/>
          <w:lang w:val="pt-PT" w:eastAsia="en-US"/>
        </w:rPr>
        <w:tab/>
        <w:t>5</w:t>
      </w:r>
    </w:p>
    <w:p w14:paraId="5FE811B9" w14:textId="77777777" w:rsidR="007217E2" w:rsidRPr="001D7DFD" w:rsidRDefault="007217E2" w:rsidP="007217E2">
      <w:pPr>
        <w:widowControl w:val="0"/>
        <w:suppressAutoHyphens w:val="0"/>
        <w:autoSpaceDE w:val="0"/>
        <w:autoSpaceDN w:val="0"/>
        <w:spacing w:before="8" w:after="0"/>
        <w:ind w:firstLine="0"/>
        <w:jc w:val="left"/>
        <w:rPr>
          <w:rFonts w:eastAsia="Roboto"/>
          <w:sz w:val="13"/>
          <w:szCs w:val="24"/>
          <w:lang w:val="pt-PT" w:eastAsia="en-US"/>
        </w:rPr>
      </w:pPr>
      <w:r w:rsidRPr="001D7DFD">
        <w:rPr>
          <w:rFonts w:eastAsia="Roboto"/>
          <w:noProof/>
          <w:szCs w:val="24"/>
          <w:lang w:val="pt-PT" w:eastAsia="en-US"/>
        </w:rPr>
        <mc:AlternateContent>
          <mc:Choice Requires="wpg">
            <w:drawing>
              <wp:anchor distT="0" distB="0" distL="0" distR="0" simplePos="0" relativeHeight="251743232" behindDoc="1" locked="0" layoutInCell="1" allowOverlap="1" wp14:anchorId="11099599" wp14:editId="37BCCEA6">
                <wp:simplePos x="0" y="0"/>
                <wp:positionH relativeFrom="page">
                  <wp:posOffset>1197610</wp:posOffset>
                </wp:positionH>
                <wp:positionV relativeFrom="paragraph">
                  <wp:posOffset>128905</wp:posOffset>
                </wp:positionV>
                <wp:extent cx="4345940" cy="9525"/>
                <wp:effectExtent l="0" t="0" r="0" b="4445"/>
                <wp:wrapTopAndBottom/>
                <wp:docPr id="252" name="Group 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45940" cy="9525"/>
                          <a:chOff x="1886" y="203"/>
                          <a:chExt cx="6844" cy="15"/>
                        </a:xfrm>
                      </wpg:grpSpPr>
                      <wps:wsp>
                        <wps:cNvPr id="253" name="Freeform 478"/>
                        <wps:cNvSpPr>
                          <a:spLocks/>
                        </wps:cNvSpPr>
                        <wps:spPr bwMode="auto">
                          <a:xfrm>
                            <a:off x="1885" y="203"/>
                            <a:ext cx="2372" cy="15"/>
                          </a:xfrm>
                          <a:custGeom>
                            <a:avLst/>
                            <a:gdLst>
                              <a:gd name="T0" fmla="+- 0 4257 1886"/>
                              <a:gd name="T1" fmla="*/ T0 w 2372"/>
                              <a:gd name="T2" fmla="+- 0 203 203"/>
                              <a:gd name="T3" fmla="*/ 203 h 15"/>
                              <a:gd name="T4" fmla="+- 0 3536 1886"/>
                              <a:gd name="T5" fmla="*/ T4 w 2372"/>
                              <a:gd name="T6" fmla="+- 0 203 203"/>
                              <a:gd name="T7" fmla="*/ 203 h 15"/>
                              <a:gd name="T8" fmla="+- 0 1886 1886"/>
                              <a:gd name="T9" fmla="*/ T8 w 2372"/>
                              <a:gd name="T10" fmla="+- 0 203 203"/>
                              <a:gd name="T11" fmla="*/ 203 h 15"/>
                              <a:gd name="T12" fmla="+- 0 1886 1886"/>
                              <a:gd name="T13" fmla="*/ T12 w 2372"/>
                              <a:gd name="T14" fmla="+- 0 218 203"/>
                              <a:gd name="T15" fmla="*/ 218 h 15"/>
                              <a:gd name="T16" fmla="+- 0 3536 1886"/>
                              <a:gd name="T17" fmla="*/ T16 w 2372"/>
                              <a:gd name="T18" fmla="+- 0 218 203"/>
                              <a:gd name="T19" fmla="*/ 218 h 15"/>
                              <a:gd name="T20" fmla="+- 0 4257 1886"/>
                              <a:gd name="T21" fmla="*/ T20 w 2372"/>
                              <a:gd name="T22" fmla="+- 0 218 203"/>
                              <a:gd name="T23" fmla="*/ 218 h 15"/>
                              <a:gd name="T24" fmla="+- 0 4257 1886"/>
                              <a:gd name="T25" fmla="*/ T24 w 2372"/>
                              <a:gd name="T26" fmla="+- 0 203 203"/>
                              <a:gd name="T27" fmla="*/ 203 h 15"/>
                            </a:gdLst>
                            <a:ahLst/>
                            <a:cxnLst>
                              <a:cxn ang="0">
                                <a:pos x="T1" y="T3"/>
                              </a:cxn>
                              <a:cxn ang="0">
                                <a:pos x="T5" y="T7"/>
                              </a:cxn>
                              <a:cxn ang="0">
                                <a:pos x="T9" y="T11"/>
                              </a:cxn>
                              <a:cxn ang="0">
                                <a:pos x="T13" y="T15"/>
                              </a:cxn>
                              <a:cxn ang="0">
                                <a:pos x="T17" y="T19"/>
                              </a:cxn>
                              <a:cxn ang="0">
                                <a:pos x="T21" y="T23"/>
                              </a:cxn>
                              <a:cxn ang="0">
                                <a:pos x="T25" y="T27"/>
                              </a:cxn>
                            </a:cxnLst>
                            <a:rect l="0" t="0" r="r" b="b"/>
                            <a:pathLst>
                              <a:path w="2372" h="15">
                                <a:moveTo>
                                  <a:pt x="2371" y="0"/>
                                </a:moveTo>
                                <a:lnTo>
                                  <a:pt x="1650" y="0"/>
                                </a:lnTo>
                                <a:lnTo>
                                  <a:pt x="0" y="0"/>
                                </a:lnTo>
                                <a:lnTo>
                                  <a:pt x="0" y="15"/>
                                </a:lnTo>
                                <a:lnTo>
                                  <a:pt x="1650" y="15"/>
                                </a:lnTo>
                                <a:lnTo>
                                  <a:pt x="2371" y="15"/>
                                </a:lnTo>
                                <a:lnTo>
                                  <a:pt x="2371" y="0"/>
                                </a:lnTo>
                                <a:close/>
                              </a:path>
                            </a:pathLst>
                          </a:custGeom>
                          <a:solidFill>
                            <a:srgbClr val="BD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Rectangle 479"/>
                        <wps:cNvSpPr>
                          <a:spLocks noChangeArrowheads="1"/>
                        </wps:cNvSpPr>
                        <wps:spPr bwMode="auto">
                          <a:xfrm>
                            <a:off x="4256" y="203"/>
                            <a:ext cx="4473" cy="15"/>
                          </a:xfrm>
                          <a:prstGeom prst="rect">
                            <a:avLst/>
                          </a:prstGeom>
                          <a:solidFill>
                            <a:srgbClr val="BDC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4B2D39" id="Group 477" o:spid="_x0000_s1026" style="position:absolute;margin-left:94.3pt;margin-top:10.15pt;width:342.2pt;height:.75pt;z-index:-251573248;mso-wrap-distance-left:0;mso-wrap-distance-right:0;mso-position-horizontal-relative:page" coordorigin="1886,203" coordsize="684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">
                <v:shape id="Freeform 478" o:spid="_x0000_s1027" style="position:absolute;left:1885;top:203;width:2372;height:15;visibility:visible;mso-wrap-style:square;v-text-anchor:top" coordsize="237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" path="m2371,l1650,,,,,15r1650,l2371,15r,-15xe" fillcolor="#bdc1c6" stroked="f">
                  <v:path arrowok="t" o:connecttype="custom" o:connectlocs="2371,203;1650,203;0,203;0,218;1650,218;2371,218;2371,203" o:connectangles="0,0,0,0,0,0,0"/>
                </v:shape>
                <v:rect id="Rectangle 479" o:spid="_x0000_s1028" style="position:absolute;left:4256;top:203;width:447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" fillcolor="#bdc1c6" stroked="f"/>
                <w10:wrap type="topAndBottom" anchorx="page"/>
              </v:group>
            </w:pict>
          </mc:Fallback>
        </mc:AlternateContent>
      </w:r>
    </w:p>
    <w:p w14:paraId="64FCC43D" w14:textId="77777777" w:rsidR="007217E2" w:rsidRPr="001D7DFD" w:rsidRDefault="007217E2" w:rsidP="007217E2">
      <w:pPr>
        <w:widowControl w:val="0"/>
        <w:tabs>
          <w:tab w:val="left" w:pos="5936"/>
        </w:tabs>
        <w:suppressAutoHyphens w:val="0"/>
        <w:autoSpaceDE w:val="0"/>
        <w:autoSpaceDN w:val="0"/>
        <w:spacing w:before="77" w:after="110"/>
        <w:ind w:left="683" w:firstLine="0"/>
        <w:jc w:val="left"/>
        <w:rPr>
          <w:rFonts w:eastAsia="Roboto"/>
          <w:sz w:val="22"/>
          <w:szCs w:val="22"/>
          <w:lang w:val="pt-PT" w:eastAsia="en-US"/>
        </w:rPr>
      </w:pPr>
      <w:r w:rsidRPr="001D7DFD">
        <w:rPr>
          <w:rFonts w:eastAsia="Roboto"/>
          <w:color w:val="202024"/>
          <w:sz w:val="22"/>
          <w:szCs w:val="22"/>
          <w:lang w:val="pt-PT" w:eastAsia="en-US"/>
        </w:rPr>
        <w:t>Pouco</w:t>
      </w:r>
      <w:r w:rsidRPr="001D7DFD">
        <w:rPr>
          <w:rFonts w:eastAsia="Roboto"/>
          <w:color w:val="202024"/>
          <w:spacing w:val="-10"/>
          <w:sz w:val="22"/>
          <w:szCs w:val="22"/>
          <w:lang w:val="pt-PT" w:eastAsia="en-US"/>
        </w:rPr>
        <w:t xml:space="preserve"> </w:t>
      </w:r>
      <w:r w:rsidRPr="001D7DFD">
        <w:rPr>
          <w:rFonts w:eastAsia="Roboto"/>
          <w:color w:val="202024"/>
          <w:sz w:val="22"/>
          <w:szCs w:val="22"/>
          <w:lang w:val="pt-PT" w:eastAsia="en-US"/>
        </w:rPr>
        <w:t>provável</w:t>
      </w:r>
      <w:r w:rsidRPr="001D7DFD">
        <w:rPr>
          <w:rFonts w:eastAsia="Roboto"/>
          <w:color w:val="202024"/>
          <w:sz w:val="22"/>
          <w:szCs w:val="22"/>
          <w:lang w:val="pt-PT" w:eastAsia="en-US"/>
        </w:rPr>
        <w:tab/>
      </w:r>
      <w:r w:rsidRPr="001D7DFD">
        <w:rPr>
          <w:rFonts w:eastAsia="Roboto"/>
          <w:color w:val="202024"/>
          <w:spacing w:val="-1"/>
          <w:sz w:val="22"/>
          <w:szCs w:val="22"/>
          <w:lang w:val="pt-PT" w:eastAsia="en-US"/>
        </w:rPr>
        <w:t>Muito</w:t>
      </w:r>
      <w:r w:rsidRPr="001D7DFD">
        <w:rPr>
          <w:rFonts w:eastAsia="Roboto"/>
          <w:color w:val="202024"/>
          <w:spacing w:val="-10"/>
          <w:sz w:val="22"/>
          <w:szCs w:val="22"/>
          <w:lang w:val="pt-PT" w:eastAsia="en-US"/>
        </w:rPr>
        <w:t xml:space="preserve"> </w:t>
      </w:r>
      <w:r w:rsidRPr="001D7DFD">
        <w:rPr>
          <w:rFonts w:eastAsia="Roboto"/>
          <w:color w:val="202024"/>
          <w:spacing w:val="-1"/>
          <w:sz w:val="22"/>
          <w:szCs w:val="22"/>
          <w:lang w:val="pt-PT" w:eastAsia="en-US"/>
        </w:rPr>
        <w:t>provável</w:t>
      </w:r>
    </w:p>
    <w:p w14:paraId="500156CA" w14:textId="77777777" w:rsidR="007217E2" w:rsidRPr="001D7DFD" w:rsidRDefault="007217E2" w:rsidP="007217E2">
      <w:pPr>
        <w:widowControl w:val="0"/>
        <w:suppressAutoHyphens w:val="0"/>
        <w:autoSpaceDE w:val="0"/>
        <w:autoSpaceDN w:val="0"/>
        <w:spacing w:after="0" w:line="20" w:lineRule="exact"/>
        <w:ind w:left="605" w:firstLine="0"/>
        <w:jc w:val="left"/>
        <w:rPr>
          <w:rFonts w:eastAsia="Roboto"/>
          <w:sz w:val="2"/>
          <w:szCs w:val="24"/>
          <w:lang w:val="pt-PT" w:eastAsia="en-US"/>
        </w:rPr>
      </w:pPr>
      <w:r w:rsidRPr="001D7DFD">
        <w:rPr>
          <w:rFonts w:eastAsia="Roboto"/>
          <w:noProof/>
          <w:sz w:val="2"/>
          <w:szCs w:val="24"/>
          <w:lang w:val="pt-PT" w:eastAsia="en-US"/>
        </w:rPr>
        <mc:AlternateContent>
          <mc:Choice Requires="wpg">
            <w:drawing>
              <wp:inline distT="0" distB="0" distL="0" distR="0" wp14:anchorId="61507565" wp14:editId="66B47B48">
                <wp:extent cx="4345940" cy="9525"/>
                <wp:effectExtent l="0" t="0" r="0" b="0"/>
                <wp:docPr id="249" name="Group 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45940" cy="9525"/>
                          <a:chOff x="0" y="0"/>
                          <a:chExt cx="6844" cy="15"/>
                        </a:xfrm>
                      </wpg:grpSpPr>
                      <wps:wsp>
                        <wps:cNvPr id="250" name="Freeform 420"/>
                        <wps:cNvSpPr>
                          <a:spLocks/>
                        </wps:cNvSpPr>
                        <wps:spPr bwMode="auto">
                          <a:xfrm>
                            <a:off x="0" y="0"/>
                            <a:ext cx="2372" cy="16"/>
                          </a:xfrm>
                          <a:custGeom>
                            <a:avLst/>
                            <a:gdLst>
                              <a:gd name="T0" fmla="*/ 2371 w 2372"/>
                              <a:gd name="T1" fmla="*/ 0 h 16"/>
                              <a:gd name="T2" fmla="*/ 1651 w 2372"/>
                              <a:gd name="T3" fmla="*/ 0 h 16"/>
                              <a:gd name="T4" fmla="*/ 0 w 2372"/>
                              <a:gd name="T5" fmla="*/ 0 h 16"/>
                              <a:gd name="T6" fmla="*/ 0 w 2372"/>
                              <a:gd name="T7" fmla="*/ 15 h 16"/>
                              <a:gd name="T8" fmla="*/ 1651 w 2372"/>
                              <a:gd name="T9" fmla="*/ 15 h 16"/>
                              <a:gd name="T10" fmla="*/ 2371 w 2372"/>
                              <a:gd name="T11" fmla="*/ 15 h 16"/>
                              <a:gd name="T12" fmla="*/ 2371 w 2372"/>
                              <a:gd name="T13" fmla="*/ 0 h 16"/>
                            </a:gdLst>
                            <a:ahLst/>
                            <a:cxnLst>
                              <a:cxn ang="0">
                                <a:pos x="T0" y="T1"/>
                              </a:cxn>
                              <a:cxn ang="0">
                                <a:pos x="T2" y="T3"/>
                              </a:cxn>
                              <a:cxn ang="0">
                                <a:pos x="T4" y="T5"/>
                              </a:cxn>
                              <a:cxn ang="0">
                                <a:pos x="T6" y="T7"/>
                              </a:cxn>
                              <a:cxn ang="0">
                                <a:pos x="T8" y="T9"/>
                              </a:cxn>
                              <a:cxn ang="0">
                                <a:pos x="T10" y="T11"/>
                              </a:cxn>
                              <a:cxn ang="0">
                                <a:pos x="T12" y="T13"/>
                              </a:cxn>
                            </a:cxnLst>
                            <a:rect l="0" t="0" r="r" b="b"/>
                            <a:pathLst>
                              <a:path w="2372" h="16">
                                <a:moveTo>
                                  <a:pt x="2371" y="0"/>
                                </a:moveTo>
                                <a:lnTo>
                                  <a:pt x="1651" y="0"/>
                                </a:lnTo>
                                <a:lnTo>
                                  <a:pt x="0" y="0"/>
                                </a:lnTo>
                                <a:lnTo>
                                  <a:pt x="0" y="15"/>
                                </a:lnTo>
                                <a:lnTo>
                                  <a:pt x="1651" y="15"/>
                                </a:lnTo>
                                <a:lnTo>
                                  <a:pt x="2371" y="15"/>
                                </a:lnTo>
                                <a:lnTo>
                                  <a:pt x="2371" y="0"/>
                                </a:lnTo>
                                <a:close/>
                              </a:path>
                            </a:pathLst>
                          </a:custGeom>
                          <a:solidFill>
                            <a:srgbClr val="BD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Rectangle 421"/>
                        <wps:cNvSpPr>
                          <a:spLocks noChangeArrowheads="1"/>
                        </wps:cNvSpPr>
                        <wps:spPr bwMode="auto">
                          <a:xfrm>
                            <a:off x="2371" y="0"/>
                            <a:ext cx="4473" cy="16"/>
                          </a:xfrm>
                          <a:prstGeom prst="rect">
                            <a:avLst/>
                          </a:prstGeom>
                          <a:solidFill>
                            <a:srgbClr val="BDC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67CE3E1" id="Group 419" o:spid="_x0000_s1026" style="width:342.2pt;height:.75pt;mso-position-horizontal-relative:char;mso-position-vertical-relative:line" coordsize="684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">
                <v:shape id="Freeform 420" o:spid="_x0000_s1027" style="position:absolute;width:2372;height:16;visibility:visible;mso-wrap-style:square;v-text-anchor:top" coordsize="237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" path="m2371,l1651,,,,,15r1651,l2371,15r,-15xe" fillcolor="#bdc1c6" stroked="f">
                  <v:path arrowok="t" o:connecttype="custom" o:connectlocs="2371,0;1651,0;0,0;0,15;1651,15;2371,15;2371,0" o:connectangles="0,0,0,0,0,0,0"/>
                </v:shape>
                <v:rect id="Rectangle 421" o:spid="_x0000_s1028" style="position:absolute;left:2371;width:4473;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" fillcolor="#bdc1c6" stroked="f"/>
                <w10:anchorlock/>
              </v:group>
            </w:pict>
          </mc:Fallback>
        </mc:AlternateContent>
      </w:r>
    </w:p>
    <w:p w14:paraId="5E6B5C2C" w14:textId="77777777" w:rsidR="007217E2" w:rsidRPr="001D7DFD" w:rsidRDefault="007217E2" w:rsidP="007217E2">
      <w:pPr>
        <w:widowControl w:val="0"/>
        <w:suppressAutoHyphens w:val="0"/>
        <w:autoSpaceDE w:val="0"/>
        <w:autoSpaceDN w:val="0"/>
        <w:spacing w:after="0"/>
        <w:ind w:firstLine="0"/>
        <w:jc w:val="left"/>
        <w:rPr>
          <w:rFonts w:eastAsia="Roboto"/>
          <w:sz w:val="20"/>
          <w:szCs w:val="24"/>
          <w:lang w:val="pt-PT" w:eastAsia="en-US"/>
        </w:rPr>
      </w:pPr>
    </w:p>
    <w:p w14:paraId="57BBE730" w14:textId="77777777" w:rsidR="007217E2" w:rsidRPr="001D7DFD" w:rsidRDefault="007217E2" w:rsidP="007217E2">
      <w:pPr>
        <w:widowControl w:val="0"/>
        <w:suppressAutoHyphens w:val="0"/>
        <w:autoSpaceDE w:val="0"/>
        <w:autoSpaceDN w:val="0"/>
        <w:spacing w:after="0"/>
        <w:ind w:firstLine="0"/>
        <w:jc w:val="left"/>
        <w:rPr>
          <w:rFonts w:eastAsia="Roboto"/>
          <w:sz w:val="20"/>
          <w:szCs w:val="24"/>
          <w:lang w:val="pt-PT" w:eastAsia="en-US"/>
        </w:rPr>
      </w:pPr>
    </w:p>
    <w:p w14:paraId="5EA10928" w14:textId="77777777" w:rsidR="007217E2" w:rsidRPr="001D7DFD" w:rsidRDefault="007217E2" w:rsidP="007217E2">
      <w:pPr>
        <w:widowControl w:val="0"/>
        <w:suppressAutoHyphens w:val="0"/>
        <w:autoSpaceDE w:val="0"/>
        <w:autoSpaceDN w:val="0"/>
        <w:spacing w:after="0"/>
        <w:ind w:firstLine="0"/>
        <w:jc w:val="left"/>
        <w:rPr>
          <w:rFonts w:eastAsia="Roboto"/>
          <w:sz w:val="20"/>
          <w:szCs w:val="24"/>
          <w:lang w:val="pt-PT" w:eastAsia="en-US"/>
        </w:rPr>
      </w:pPr>
    </w:p>
    <w:p w14:paraId="62E932DF" w14:textId="77777777" w:rsidR="007217E2" w:rsidRPr="001D7DFD" w:rsidRDefault="007217E2" w:rsidP="007217E2">
      <w:pPr>
        <w:widowControl w:val="0"/>
        <w:suppressAutoHyphens w:val="0"/>
        <w:autoSpaceDE w:val="0"/>
        <w:autoSpaceDN w:val="0"/>
        <w:spacing w:before="11" w:after="0"/>
        <w:ind w:firstLine="0"/>
        <w:jc w:val="left"/>
        <w:rPr>
          <w:rFonts w:eastAsia="Roboto"/>
          <w:sz w:val="18"/>
          <w:szCs w:val="24"/>
          <w:lang w:val="pt-PT" w:eastAsia="en-US"/>
        </w:rPr>
      </w:pPr>
    </w:p>
    <w:p w14:paraId="27519212" w14:textId="77777777" w:rsidR="007217E2" w:rsidRPr="001D7DFD" w:rsidRDefault="007217E2">
      <w:pPr>
        <w:widowControl w:val="0"/>
        <w:numPr>
          <w:ilvl w:val="0"/>
          <w:numId w:val="20"/>
        </w:numPr>
        <w:tabs>
          <w:tab w:val="left" w:pos="609"/>
          <w:tab w:val="left" w:pos="9207"/>
        </w:tabs>
        <w:suppressAutoHyphens w:val="0"/>
        <w:autoSpaceDE w:val="0"/>
        <w:autoSpaceDN w:val="0"/>
        <w:spacing w:before="95" w:after="0"/>
        <w:jc w:val="left"/>
        <w:rPr>
          <w:rFonts w:eastAsia="Roboto"/>
          <w:szCs w:val="22"/>
          <w:lang w:val="pt-PT" w:eastAsia="en-US"/>
        </w:rPr>
      </w:pPr>
      <w:r w:rsidRPr="001D7DFD">
        <w:rPr>
          <w:rFonts w:eastAsia="Roboto"/>
          <w:color w:val="202024"/>
          <w:szCs w:val="22"/>
          <w:lang w:val="pt-PT" w:eastAsia="en-US"/>
        </w:rPr>
        <w:t>O</w:t>
      </w:r>
      <w:r w:rsidRPr="001D7DFD">
        <w:rPr>
          <w:rFonts w:eastAsia="Roboto"/>
          <w:color w:val="202024"/>
          <w:spacing w:val="-7"/>
          <w:szCs w:val="22"/>
          <w:lang w:val="pt-PT" w:eastAsia="en-US"/>
        </w:rPr>
        <w:t xml:space="preserve"> </w:t>
      </w:r>
      <w:r w:rsidRPr="001D7DFD">
        <w:rPr>
          <w:rFonts w:eastAsia="Roboto"/>
          <w:color w:val="202024"/>
          <w:szCs w:val="22"/>
          <w:lang w:val="pt-PT" w:eastAsia="en-US"/>
        </w:rPr>
        <w:t>quanto</w:t>
      </w:r>
      <w:r w:rsidRPr="001D7DFD">
        <w:rPr>
          <w:rFonts w:eastAsia="Roboto"/>
          <w:color w:val="202024"/>
          <w:spacing w:val="-7"/>
          <w:szCs w:val="22"/>
          <w:lang w:val="pt-PT" w:eastAsia="en-US"/>
        </w:rPr>
        <w:t xml:space="preserve"> </w:t>
      </w:r>
      <w:r w:rsidRPr="001D7DFD">
        <w:rPr>
          <w:rFonts w:eastAsia="Roboto"/>
          <w:color w:val="202024"/>
          <w:szCs w:val="22"/>
          <w:lang w:val="pt-PT" w:eastAsia="en-US"/>
        </w:rPr>
        <w:t>a</w:t>
      </w:r>
      <w:r w:rsidRPr="001D7DFD">
        <w:rPr>
          <w:rFonts w:eastAsia="Roboto"/>
          <w:color w:val="202024"/>
          <w:spacing w:val="-6"/>
          <w:szCs w:val="22"/>
          <w:lang w:val="pt-PT" w:eastAsia="en-US"/>
        </w:rPr>
        <w:t xml:space="preserve"> </w:t>
      </w:r>
      <w:r w:rsidRPr="001D7DFD">
        <w:rPr>
          <w:rFonts w:eastAsia="Roboto"/>
          <w:color w:val="202024"/>
          <w:szCs w:val="22"/>
          <w:lang w:val="pt-PT" w:eastAsia="en-US"/>
        </w:rPr>
        <w:t>consistência</w:t>
      </w:r>
      <w:r w:rsidRPr="001D7DFD">
        <w:rPr>
          <w:rFonts w:eastAsia="Roboto"/>
          <w:color w:val="202024"/>
          <w:spacing w:val="-7"/>
          <w:szCs w:val="22"/>
          <w:lang w:val="pt-PT" w:eastAsia="en-US"/>
        </w:rPr>
        <w:t xml:space="preserve"> </w:t>
      </w:r>
      <w:r w:rsidRPr="001D7DFD">
        <w:rPr>
          <w:rFonts w:eastAsia="Roboto"/>
          <w:color w:val="202024"/>
          <w:szCs w:val="22"/>
          <w:lang w:val="pt-PT" w:eastAsia="en-US"/>
        </w:rPr>
        <w:t>da</w:t>
      </w:r>
      <w:r w:rsidRPr="001D7DFD">
        <w:rPr>
          <w:rFonts w:eastAsia="Roboto"/>
          <w:color w:val="202024"/>
          <w:spacing w:val="-6"/>
          <w:szCs w:val="22"/>
          <w:lang w:val="pt-PT" w:eastAsia="en-US"/>
        </w:rPr>
        <w:t xml:space="preserve"> </w:t>
      </w:r>
      <w:r w:rsidRPr="001D7DFD">
        <w:rPr>
          <w:rFonts w:eastAsia="Roboto"/>
          <w:color w:val="202024"/>
          <w:szCs w:val="22"/>
          <w:lang w:val="pt-PT" w:eastAsia="en-US"/>
        </w:rPr>
        <w:t>disposição</w:t>
      </w:r>
      <w:r w:rsidRPr="001D7DFD">
        <w:rPr>
          <w:rFonts w:eastAsia="Roboto"/>
          <w:color w:val="202024"/>
          <w:spacing w:val="-7"/>
          <w:szCs w:val="22"/>
          <w:lang w:val="pt-PT" w:eastAsia="en-US"/>
        </w:rPr>
        <w:t xml:space="preserve"> </w:t>
      </w:r>
      <w:r w:rsidRPr="001D7DFD">
        <w:rPr>
          <w:rFonts w:eastAsia="Roboto"/>
          <w:color w:val="202024"/>
          <w:szCs w:val="22"/>
          <w:lang w:val="pt-PT" w:eastAsia="en-US"/>
        </w:rPr>
        <w:t>dos</w:t>
      </w:r>
      <w:r w:rsidRPr="001D7DFD">
        <w:rPr>
          <w:rFonts w:eastAsia="Roboto"/>
          <w:color w:val="202024"/>
          <w:spacing w:val="-6"/>
          <w:szCs w:val="22"/>
          <w:lang w:val="pt-PT" w:eastAsia="en-US"/>
        </w:rPr>
        <w:t xml:space="preserve"> </w:t>
      </w:r>
      <w:r w:rsidRPr="001D7DFD">
        <w:rPr>
          <w:rFonts w:eastAsia="Roboto"/>
          <w:color w:val="202024"/>
          <w:szCs w:val="22"/>
          <w:lang w:val="pt-PT" w:eastAsia="en-US"/>
        </w:rPr>
        <w:t>elementos</w:t>
      </w:r>
      <w:r w:rsidRPr="001D7DFD">
        <w:rPr>
          <w:rFonts w:eastAsia="Roboto"/>
          <w:color w:val="202024"/>
          <w:spacing w:val="-7"/>
          <w:szCs w:val="22"/>
          <w:lang w:val="pt-PT" w:eastAsia="en-US"/>
        </w:rPr>
        <w:t xml:space="preserve"> </w:t>
      </w:r>
      <w:r w:rsidRPr="001D7DFD">
        <w:rPr>
          <w:rFonts w:eastAsia="Roboto"/>
          <w:color w:val="202024"/>
          <w:szCs w:val="22"/>
          <w:lang w:val="pt-PT" w:eastAsia="en-US"/>
        </w:rPr>
        <w:t>na</w:t>
      </w:r>
      <w:r w:rsidRPr="001D7DFD">
        <w:rPr>
          <w:rFonts w:eastAsia="Roboto"/>
          <w:color w:val="202024"/>
          <w:spacing w:val="-6"/>
          <w:szCs w:val="22"/>
          <w:lang w:val="pt-PT" w:eastAsia="en-US"/>
        </w:rPr>
        <w:t xml:space="preserve"> </w:t>
      </w:r>
      <w:r w:rsidRPr="001D7DFD">
        <w:rPr>
          <w:rFonts w:eastAsia="Roboto"/>
          <w:color w:val="202024"/>
          <w:szCs w:val="22"/>
          <w:lang w:val="pt-PT" w:eastAsia="en-US"/>
        </w:rPr>
        <w:t>tela</w:t>
      </w:r>
      <w:r w:rsidRPr="001D7DFD">
        <w:rPr>
          <w:rFonts w:eastAsia="Roboto"/>
          <w:color w:val="202024"/>
          <w:spacing w:val="-7"/>
          <w:szCs w:val="22"/>
          <w:lang w:val="pt-PT" w:eastAsia="en-US"/>
        </w:rPr>
        <w:t xml:space="preserve"> </w:t>
      </w:r>
      <w:r w:rsidRPr="001D7DFD">
        <w:rPr>
          <w:rFonts w:eastAsia="Roboto"/>
          <w:color w:val="202024"/>
          <w:szCs w:val="22"/>
          <w:lang w:val="pt-PT" w:eastAsia="en-US"/>
        </w:rPr>
        <w:t>do</w:t>
      </w:r>
      <w:r w:rsidRPr="001D7DFD">
        <w:rPr>
          <w:rFonts w:eastAsia="Roboto"/>
          <w:color w:val="202024"/>
          <w:spacing w:val="-6"/>
          <w:szCs w:val="22"/>
          <w:lang w:val="pt-PT" w:eastAsia="en-US"/>
        </w:rPr>
        <w:t xml:space="preserve"> </w:t>
      </w:r>
      <w:r w:rsidRPr="001D7DFD">
        <w:rPr>
          <w:rFonts w:eastAsia="Roboto"/>
          <w:color w:val="202024"/>
          <w:szCs w:val="22"/>
          <w:lang w:val="pt-PT" w:eastAsia="en-US"/>
        </w:rPr>
        <w:t>sistema</w:t>
      </w:r>
      <w:r w:rsidRPr="001D7DFD">
        <w:rPr>
          <w:rFonts w:eastAsia="Roboto"/>
          <w:color w:val="202024"/>
          <w:szCs w:val="22"/>
          <w:lang w:val="pt-PT" w:eastAsia="en-US"/>
        </w:rPr>
        <w:tab/>
      </w:r>
      <w:r w:rsidRPr="001D7DFD">
        <w:rPr>
          <w:rFonts w:eastAsia="Roboto"/>
          <w:color w:val="D92F25"/>
          <w:szCs w:val="22"/>
          <w:lang w:val="pt-PT" w:eastAsia="en-US"/>
        </w:rPr>
        <w:t>*</w:t>
      </w:r>
    </w:p>
    <w:p w14:paraId="7F5D7615" w14:textId="77777777" w:rsidR="007217E2" w:rsidRPr="001D7DFD" w:rsidRDefault="007217E2" w:rsidP="007217E2">
      <w:pPr>
        <w:widowControl w:val="0"/>
        <w:suppressAutoHyphens w:val="0"/>
        <w:autoSpaceDE w:val="0"/>
        <w:autoSpaceDN w:val="0"/>
        <w:spacing w:before="72" w:after="0"/>
        <w:ind w:left="608" w:firstLine="0"/>
        <w:jc w:val="left"/>
        <w:rPr>
          <w:rFonts w:eastAsia="Roboto"/>
          <w:szCs w:val="24"/>
          <w:lang w:val="pt-PT" w:eastAsia="en-US"/>
        </w:rPr>
      </w:pPr>
      <w:r w:rsidRPr="001D7DFD">
        <w:rPr>
          <w:rFonts w:eastAsia="Roboto"/>
          <w:color w:val="202024"/>
          <w:szCs w:val="24"/>
          <w:lang w:val="pt-PT" w:eastAsia="en-US"/>
        </w:rPr>
        <w:t>(botões,</w:t>
      </w:r>
      <w:r w:rsidRPr="001D7DFD">
        <w:rPr>
          <w:rFonts w:eastAsia="Roboto"/>
          <w:color w:val="202024"/>
          <w:spacing w:val="-6"/>
          <w:szCs w:val="24"/>
          <w:lang w:val="pt-PT" w:eastAsia="en-US"/>
        </w:rPr>
        <w:t xml:space="preserve"> </w:t>
      </w:r>
      <w:r w:rsidRPr="001D7DFD">
        <w:rPr>
          <w:rFonts w:eastAsia="Roboto"/>
          <w:color w:val="202024"/>
          <w:szCs w:val="24"/>
          <w:lang w:val="pt-PT" w:eastAsia="en-US"/>
        </w:rPr>
        <w:t>caixas</w:t>
      </w:r>
      <w:r w:rsidRPr="001D7DFD">
        <w:rPr>
          <w:rFonts w:eastAsia="Roboto"/>
          <w:color w:val="202024"/>
          <w:spacing w:val="-5"/>
          <w:szCs w:val="24"/>
          <w:lang w:val="pt-PT" w:eastAsia="en-US"/>
        </w:rPr>
        <w:t xml:space="preserve"> </w:t>
      </w:r>
      <w:r w:rsidRPr="001D7DFD">
        <w:rPr>
          <w:rFonts w:eastAsia="Roboto"/>
          <w:color w:val="202024"/>
          <w:szCs w:val="24"/>
          <w:lang w:val="pt-PT" w:eastAsia="en-US"/>
        </w:rPr>
        <w:t>de</w:t>
      </w:r>
      <w:r w:rsidRPr="001D7DFD">
        <w:rPr>
          <w:rFonts w:eastAsia="Roboto"/>
          <w:color w:val="202024"/>
          <w:spacing w:val="-6"/>
          <w:szCs w:val="24"/>
          <w:lang w:val="pt-PT" w:eastAsia="en-US"/>
        </w:rPr>
        <w:t xml:space="preserve"> </w:t>
      </w:r>
      <w:r w:rsidRPr="001D7DFD">
        <w:rPr>
          <w:rFonts w:eastAsia="Roboto"/>
          <w:color w:val="202024"/>
          <w:szCs w:val="24"/>
          <w:lang w:val="pt-PT" w:eastAsia="en-US"/>
        </w:rPr>
        <w:t>texto,</w:t>
      </w:r>
      <w:r w:rsidRPr="001D7DFD">
        <w:rPr>
          <w:rFonts w:eastAsia="Roboto"/>
          <w:color w:val="202024"/>
          <w:spacing w:val="-5"/>
          <w:szCs w:val="24"/>
          <w:lang w:val="pt-PT" w:eastAsia="en-US"/>
        </w:rPr>
        <w:t xml:space="preserve"> </w:t>
      </w:r>
      <w:r w:rsidRPr="001D7DFD">
        <w:rPr>
          <w:rFonts w:eastAsia="Roboto"/>
          <w:color w:val="202024"/>
          <w:szCs w:val="24"/>
          <w:lang w:val="pt-PT" w:eastAsia="en-US"/>
        </w:rPr>
        <w:t>etc.)</w:t>
      </w:r>
      <w:r w:rsidRPr="001D7DFD">
        <w:rPr>
          <w:rFonts w:eastAsia="Roboto"/>
          <w:color w:val="202024"/>
          <w:spacing w:val="-6"/>
          <w:szCs w:val="24"/>
          <w:lang w:val="pt-PT" w:eastAsia="en-US"/>
        </w:rPr>
        <w:t xml:space="preserve"> </w:t>
      </w:r>
      <w:r w:rsidRPr="001D7DFD">
        <w:rPr>
          <w:rFonts w:eastAsia="Roboto"/>
          <w:color w:val="202024"/>
          <w:szCs w:val="24"/>
          <w:lang w:val="pt-PT" w:eastAsia="en-US"/>
        </w:rPr>
        <w:t>facilitou</w:t>
      </w:r>
      <w:r w:rsidRPr="001D7DFD">
        <w:rPr>
          <w:rFonts w:eastAsia="Roboto"/>
          <w:color w:val="202024"/>
          <w:spacing w:val="-5"/>
          <w:szCs w:val="24"/>
          <w:lang w:val="pt-PT" w:eastAsia="en-US"/>
        </w:rPr>
        <w:t xml:space="preserve"> </w:t>
      </w:r>
      <w:r w:rsidRPr="001D7DFD">
        <w:rPr>
          <w:rFonts w:eastAsia="Roboto"/>
          <w:color w:val="202024"/>
          <w:szCs w:val="24"/>
          <w:lang w:val="pt-PT" w:eastAsia="en-US"/>
        </w:rPr>
        <w:t>o</w:t>
      </w:r>
      <w:r w:rsidRPr="001D7DFD">
        <w:rPr>
          <w:rFonts w:eastAsia="Roboto"/>
          <w:color w:val="202024"/>
          <w:spacing w:val="-6"/>
          <w:szCs w:val="24"/>
          <w:lang w:val="pt-PT" w:eastAsia="en-US"/>
        </w:rPr>
        <w:t xml:space="preserve"> </w:t>
      </w:r>
      <w:r w:rsidRPr="001D7DFD">
        <w:rPr>
          <w:rFonts w:eastAsia="Roboto"/>
          <w:color w:val="202024"/>
          <w:szCs w:val="24"/>
          <w:lang w:val="pt-PT" w:eastAsia="en-US"/>
        </w:rPr>
        <w:t>seu</w:t>
      </w:r>
      <w:r w:rsidRPr="001D7DFD">
        <w:rPr>
          <w:rFonts w:eastAsia="Roboto"/>
          <w:color w:val="202024"/>
          <w:spacing w:val="-5"/>
          <w:szCs w:val="24"/>
          <w:lang w:val="pt-PT" w:eastAsia="en-US"/>
        </w:rPr>
        <w:t xml:space="preserve"> </w:t>
      </w:r>
      <w:r w:rsidRPr="001D7DFD">
        <w:rPr>
          <w:rFonts w:eastAsia="Roboto"/>
          <w:color w:val="202024"/>
          <w:szCs w:val="24"/>
          <w:lang w:val="pt-PT" w:eastAsia="en-US"/>
        </w:rPr>
        <w:t>uso</w:t>
      </w:r>
      <w:r w:rsidRPr="001D7DFD">
        <w:rPr>
          <w:rFonts w:eastAsia="Roboto"/>
          <w:color w:val="202024"/>
          <w:spacing w:val="-5"/>
          <w:szCs w:val="24"/>
          <w:lang w:val="pt-PT" w:eastAsia="en-US"/>
        </w:rPr>
        <w:t xml:space="preserve"> </w:t>
      </w:r>
      <w:r w:rsidRPr="001D7DFD">
        <w:rPr>
          <w:rFonts w:eastAsia="Roboto"/>
          <w:color w:val="202024"/>
          <w:szCs w:val="24"/>
          <w:lang w:val="pt-PT" w:eastAsia="en-US"/>
        </w:rPr>
        <w:t>do</w:t>
      </w:r>
      <w:r w:rsidRPr="001D7DFD">
        <w:rPr>
          <w:rFonts w:eastAsia="Roboto"/>
          <w:color w:val="202024"/>
          <w:spacing w:val="-6"/>
          <w:szCs w:val="24"/>
          <w:lang w:val="pt-PT" w:eastAsia="en-US"/>
        </w:rPr>
        <w:t xml:space="preserve"> </w:t>
      </w:r>
      <w:r w:rsidRPr="001D7DFD">
        <w:rPr>
          <w:rFonts w:eastAsia="Roboto"/>
          <w:color w:val="202024"/>
          <w:szCs w:val="24"/>
          <w:lang w:val="pt-PT" w:eastAsia="en-US"/>
        </w:rPr>
        <w:t>sistema?</w:t>
      </w:r>
    </w:p>
    <w:p w14:paraId="3F87F0A6" w14:textId="77777777" w:rsidR="007217E2" w:rsidRPr="001D7DFD" w:rsidRDefault="007217E2" w:rsidP="007217E2">
      <w:pPr>
        <w:widowControl w:val="0"/>
        <w:suppressAutoHyphens w:val="0"/>
        <w:autoSpaceDE w:val="0"/>
        <w:autoSpaceDN w:val="0"/>
        <w:spacing w:before="8" w:after="0"/>
        <w:ind w:firstLine="0"/>
        <w:jc w:val="left"/>
        <w:rPr>
          <w:rFonts w:eastAsia="Roboto"/>
          <w:sz w:val="16"/>
          <w:szCs w:val="24"/>
          <w:lang w:val="pt-PT" w:eastAsia="en-US"/>
        </w:rPr>
      </w:pPr>
    </w:p>
    <w:p w14:paraId="5D27F53B" w14:textId="77777777" w:rsidR="007217E2" w:rsidRPr="001D7DFD" w:rsidRDefault="007217E2" w:rsidP="007217E2">
      <w:pPr>
        <w:widowControl w:val="0"/>
        <w:suppressAutoHyphens w:val="0"/>
        <w:autoSpaceDE w:val="0"/>
        <w:autoSpaceDN w:val="0"/>
        <w:spacing w:before="96" w:after="0"/>
        <w:ind w:left="608" w:firstLine="0"/>
        <w:jc w:val="left"/>
        <w:rPr>
          <w:rFonts w:eastAsia="Roboto"/>
          <w:i/>
          <w:sz w:val="21"/>
          <w:szCs w:val="22"/>
          <w:lang w:val="pt-PT" w:eastAsia="en-US"/>
        </w:rPr>
      </w:pPr>
      <w:r w:rsidRPr="001D7DFD">
        <w:rPr>
          <w:rFonts w:eastAsia="Roboto"/>
          <w:i/>
          <w:color w:val="6D6F72"/>
          <w:sz w:val="21"/>
          <w:szCs w:val="22"/>
          <w:lang w:val="pt-PT" w:eastAsia="en-US"/>
        </w:rPr>
        <w:t>Marcar</w:t>
      </w:r>
      <w:r w:rsidRPr="001D7DFD">
        <w:rPr>
          <w:rFonts w:eastAsia="Roboto"/>
          <w:i/>
          <w:color w:val="6D6F72"/>
          <w:spacing w:val="-2"/>
          <w:sz w:val="21"/>
          <w:szCs w:val="22"/>
          <w:lang w:val="pt-PT" w:eastAsia="en-US"/>
        </w:rPr>
        <w:t xml:space="preserve"> </w:t>
      </w:r>
      <w:r w:rsidRPr="001D7DFD">
        <w:rPr>
          <w:rFonts w:eastAsia="Roboto"/>
          <w:i/>
          <w:color w:val="6D6F72"/>
          <w:sz w:val="21"/>
          <w:szCs w:val="22"/>
          <w:lang w:val="pt-PT" w:eastAsia="en-US"/>
        </w:rPr>
        <w:t>apenas</w:t>
      </w:r>
      <w:r w:rsidRPr="001D7DFD">
        <w:rPr>
          <w:rFonts w:eastAsia="Roboto"/>
          <w:i/>
          <w:color w:val="6D6F72"/>
          <w:spacing w:val="-2"/>
          <w:sz w:val="21"/>
          <w:szCs w:val="22"/>
          <w:lang w:val="pt-PT" w:eastAsia="en-US"/>
        </w:rPr>
        <w:t xml:space="preserve"> </w:t>
      </w:r>
      <w:r w:rsidRPr="001D7DFD">
        <w:rPr>
          <w:rFonts w:eastAsia="Roboto"/>
          <w:i/>
          <w:color w:val="6D6F72"/>
          <w:sz w:val="21"/>
          <w:szCs w:val="22"/>
          <w:lang w:val="pt-PT" w:eastAsia="en-US"/>
        </w:rPr>
        <w:t>uma</w:t>
      </w:r>
      <w:r w:rsidRPr="001D7DFD">
        <w:rPr>
          <w:rFonts w:eastAsia="Roboto"/>
          <w:i/>
          <w:color w:val="6D6F72"/>
          <w:spacing w:val="-2"/>
          <w:sz w:val="21"/>
          <w:szCs w:val="22"/>
          <w:lang w:val="pt-PT" w:eastAsia="en-US"/>
        </w:rPr>
        <w:t xml:space="preserve"> </w:t>
      </w:r>
      <w:r w:rsidRPr="001D7DFD">
        <w:rPr>
          <w:rFonts w:eastAsia="Roboto"/>
          <w:i/>
          <w:color w:val="6D6F72"/>
          <w:sz w:val="21"/>
          <w:szCs w:val="22"/>
          <w:lang w:val="pt-PT" w:eastAsia="en-US"/>
        </w:rPr>
        <w:t>oval.</w:t>
      </w:r>
    </w:p>
    <w:p w14:paraId="60F7CBF9" w14:textId="77777777" w:rsidR="007217E2" w:rsidRPr="001D7DFD" w:rsidRDefault="007217E2" w:rsidP="007217E2">
      <w:pPr>
        <w:widowControl w:val="0"/>
        <w:suppressAutoHyphens w:val="0"/>
        <w:autoSpaceDE w:val="0"/>
        <w:autoSpaceDN w:val="0"/>
        <w:spacing w:before="7" w:after="0"/>
        <w:ind w:firstLine="0"/>
        <w:jc w:val="left"/>
        <w:rPr>
          <w:rFonts w:eastAsia="Roboto"/>
          <w:i/>
          <w:sz w:val="28"/>
          <w:szCs w:val="24"/>
          <w:lang w:val="pt-PT" w:eastAsia="en-US"/>
        </w:rPr>
      </w:pPr>
    </w:p>
    <w:p w14:paraId="1D58ECBF" w14:textId="77777777" w:rsidR="007217E2" w:rsidRPr="001D7DFD" w:rsidRDefault="007217E2" w:rsidP="007217E2">
      <w:pPr>
        <w:widowControl w:val="0"/>
        <w:tabs>
          <w:tab w:val="left" w:pos="2838"/>
          <w:tab w:val="left" w:pos="3559"/>
          <w:tab w:val="left" w:pos="4281"/>
          <w:tab w:val="left" w:pos="5002"/>
        </w:tabs>
        <w:suppressAutoHyphens w:val="0"/>
        <w:autoSpaceDE w:val="0"/>
        <w:autoSpaceDN w:val="0"/>
        <w:spacing w:after="0"/>
        <w:ind w:left="2117" w:firstLine="0"/>
        <w:jc w:val="left"/>
        <w:rPr>
          <w:rFonts w:eastAsia="Roboto"/>
          <w:sz w:val="21"/>
          <w:szCs w:val="22"/>
          <w:lang w:val="pt-PT" w:eastAsia="en-US"/>
        </w:rPr>
      </w:pPr>
      <w:r w:rsidRPr="001D7DFD">
        <w:rPr>
          <w:rFonts w:eastAsia="Roboto"/>
          <w:noProof/>
          <w:sz w:val="22"/>
          <w:szCs w:val="22"/>
          <w:lang w:val="pt-PT" w:eastAsia="en-US"/>
        </w:rPr>
        <mc:AlternateContent>
          <mc:Choice Requires="wps">
            <w:drawing>
              <wp:anchor distT="0" distB="0" distL="114300" distR="114300" simplePos="0" relativeHeight="251718656" behindDoc="1" locked="0" layoutInCell="1" allowOverlap="1" wp14:anchorId="34EA5FF5" wp14:editId="1E701BF0">
                <wp:simplePos x="0" y="0"/>
                <wp:positionH relativeFrom="page">
                  <wp:posOffset>2059940</wp:posOffset>
                </wp:positionH>
                <wp:positionV relativeFrom="paragraph">
                  <wp:posOffset>429895</wp:posOffset>
                </wp:positionV>
                <wp:extent cx="276860" cy="162560"/>
                <wp:effectExtent l="12065" t="10795" r="6350" b="7620"/>
                <wp:wrapNone/>
                <wp:docPr id="248" name="Freeform 4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6860" cy="162560"/>
                        </a:xfrm>
                        <a:custGeom>
                          <a:avLst/>
                          <a:gdLst>
                            <a:gd name="T0" fmla="+- 0 3244 3244"/>
                            <a:gd name="T1" fmla="*/ T0 w 436"/>
                            <a:gd name="T2" fmla="+- 0 805 677"/>
                            <a:gd name="T3" fmla="*/ 805 h 256"/>
                            <a:gd name="T4" fmla="+- 0 3253 3244"/>
                            <a:gd name="T5" fmla="*/ T4 w 436"/>
                            <a:gd name="T6" fmla="+- 0 756 677"/>
                            <a:gd name="T7" fmla="*/ 756 h 256"/>
                            <a:gd name="T8" fmla="+- 0 3257 3244"/>
                            <a:gd name="T9" fmla="*/ T8 w 436"/>
                            <a:gd name="T10" fmla="+- 0 748 677"/>
                            <a:gd name="T11" fmla="*/ 748 h 256"/>
                            <a:gd name="T12" fmla="+- 0 3261 3244"/>
                            <a:gd name="T13" fmla="*/ T12 w 436"/>
                            <a:gd name="T14" fmla="+- 0 741 677"/>
                            <a:gd name="T15" fmla="*/ 741 h 256"/>
                            <a:gd name="T16" fmla="+- 0 3265 3244"/>
                            <a:gd name="T17" fmla="*/ T16 w 436"/>
                            <a:gd name="T18" fmla="+- 0 734 677"/>
                            <a:gd name="T19" fmla="*/ 734 h 256"/>
                            <a:gd name="T20" fmla="+- 0 3270 3244"/>
                            <a:gd name="T21" fmla="*/ T20 w 436"/>
                            <a:gd name="T22" fmla="+- 0 727 677"/>
                            <a:gd name="T23" fmla="*/ 727 h 256"/>
                            <a:gd name="T24" fmla="+- 0 3275 3244"/>
                            <a:gd name="T25" fmla="*/ T24 w 436"/>
                            <a:gd name="T26" fmla="+- 0 720 677"/>
                            <a:gd name="T27" fmla="*/ 720 h 256"/>
                            <a:gd name="T28" fmla="+- 0 3281 3244"/>
                            <a:gd name="T29" fmla="*/ T28 w 436"/>
                            <a:gd name="T30" fmla="+- 0 715 677"/>
                            <a:gd name="T31" fmla="*/ 715 h 256"/>
                            <a:gd name="T32" fmla="+- 0 3287 3244"/>
                            <a:gd name="T33" fmla="*/ T32 w 436"/>
                            <a:gd name="T34" fmla="+- 0 709 677"/>
                            <a:gd name="T35" fmla="*/ 709 h 256"/>
                            <a:gd name="T36" fmla="+- 0 3293 3244"/>
                            <a:gd name="T37" fmla="*/ T36 w 436"/>
                            <a:gd name="T38" fmla="+- 0 703 677"/>
                            <a:gd name="T39" fmla="*/ 703 h 256"/>
                            <a:gd name="T40" fmla="+- 0 3300 3244"/>
                            <a:gd name="T41" fmla="*/ T40 w 436"/>
                            <a:gd name="T42" fmla="+- 0 699 677"/>
                            <a:gd name="T43" fmla="*/ 699 h 256"/>
                            <a:gd name="T44" fmla="+- 0 3307 3244"/>
                            <a:gd name="T45" fmla="*/ T44 w 436"/>
                            <a:gd name="T46" fmla="+- 0 694 677"/>
                            <a:gd name="T47" fmla="*/ 694 h 256"/>
                            <a:gd name="T48" fmla="+- 0 3346 3244"/>
                            <a:gd name="T49" fmla="*/ T48 w 436"/>
                            <a:gd name="T50" fmla="+- 0 680 677"/>
                            <a:gd name="T51" fmla="*/ 680 h 256"/>
                            <a:gd name="T52" fmla="+- 0 3355 3244"/>
                            <a:gd name="T53" fmla="*/ T52 w 436"/>
                            <a:gd name="T54" fmla="+- 0 678 677"/>
                            <a:gd name="T55" fmla="*/ 678 h 256"/>
                            <a:gd name="T56" fmla="+- 0 3363 3244"/>
                            <a:gd name="T57" fmla="*/ T56 w 436"/>
                            <a:gd name="T58" fmla="+- 0 677 677"/>
                            <a:gd name="T59" fmla="*/ 677 h 256"/>
                            <a:gd name="T60" fmla="+- 0 3371 3244"/>
                            <a:gd name="T61" fmla="*/ T60 w 436"/>
                            <a:gd name="T62" fmla="+- 0 677 677"/>
                            <a:gd name="T63" fmla="*/ 677 h 256"/>
                            <a:gd name="T64" fmla="+- 0 3551 3244"/>
                            <a:gd name="T65" fmla="*/ T64 w 436"/>
                            <a:gd name="T66" fmla="+- 0 677 677"/>
                            <a:gd name="T67" fmla="*/ 677 h 256"/>
                            <a:gd name="T68" fmla="+- 0 3560 3244"/>
                            <a:gd name="T69" fmla="*/ T68 w 436"/>
                            <a:gd name="T70" fmla="+- 0 677 677"/>
                            <a:gd name="T71" fmla="*/ 677 h 256"/>
                            <a:gd name="T72" fmla="+- 0 3568 3244"/>
                            <a:gd name="T73" fmla="*/ T72 w 436"/>
                            <a:gd name="T74" fmla="+- 0 678 677"/>
                            <a:gd name="T75" fmla="*/ 678 h 256"/>
                            <a:gd name="T76" fmla="+- 0 3576 3244"/>
                            <a:gd name="T77" fmla="*/ T76 w 436"/>
                            <a:gd name="T78" fmla="+- 0 680 677"/>
                            <a:gd name="T79" fmla="*/ 680 h 256"/>
                            <a:gd name="T80" fmla="+- 0 3584 3244"/>
                            <a:gd name="T81" fmla="*/ T80 w 436"/>
                            <a:gd name="T82" fmla="+- 0 681 677"/>
                            <a:gd name="T83" fmla="*/ 681 h 256"/>
                            <a:gd name="T84" fmla="+- 0 3622 3244"/>
                            <a:gd name="T85" fmla="*/ T84 w 436"/>
                            <a:gd name="T86" fmla="+- 0 699 677"/>
                            <a:gd name="T87" fmla="*/ 699 h 256"/>
                            <a:gd name="T88" fmla="+- 0 3629 3244"/>
                            <a:gd name="T89" fmla="*/ T88 w 436"/>
                            <a:gd name="T90" fmla="+- 0 703 677"/>
                            <a:gd name="T91" fmla="*/ 703 h 256"/>
                            <a:gd name="T92" fmla="+- 0 3636 3244"/>
                            <a:gd name="T93" fmla="*/ T92 w 436"/>
                            <a:gd name="T94" fmla="+- 0 709 677"/>
                            <a:gd name="T95" fmla="*/ 709 h 256"/>
                            <a:gd name="T96" fmla="+- 0 3642 3244"/>
                            <a:gd name="T97" fmla="*/ T96 w 436"/>
                            <a:gd name="T98" fmla="+- 0 715 677"/>
                            <a:gd name="T99" fmla="*/ 715 h 256"/>
                            <a:gd name="T100" fmla="+- 0 3648 3244"/>
                            <a:gd name="T101" fmla="*/ T100 w 436"/>
                            <a:gd name="T102" fmla="+- 0 720 677"/>
                            <a:gd name="T103" fmla="*/ 720 h 256"/>
                            <a:gd name="T104" fmla="+- 0 3653 3244"/>
                            <a:gd name="T105" fmla="*/ T104 w 436"/>
                            <a:gd name="T106" fmla="+- 0 727 677"/>
                            <a:gd name="T107" fmla="*/ 727 h 256"/>
                            <a:gd name="T108" fmla="+- 0 3657 3244"/>
                            <a:gd name="T109" fmla="*/ T108 w 436"/>
                            <a:gd name="T110" fmla="+- 0 734 677"/>
                            <a:gd name="T111" fmla="*/ 734 h 256"/>
                            <a:gd name="T112" fmla="+- 0 3662 3244"/>
                            <a:gd name="T113" fmla="*/ T112 w 436"/>
                            <a:gd name="T114" fmla="+- 0 741 677"/>
                            <a:gd name="T115" fmla="*/ 741 h 256"/>
                            <a:gd name="T116" fmla="+- 0 3666 3244"/>
                            <a:gd name="T117" fmla="*/ T116 w 436"/>
                            <a:gd name="T118" fmla="+- 0 748 677"/>
                            <a:gd name="T119" fmla="*/ 748 h 256"/>
                            <a:gd name="T120" fmla="+- 0 3669 3244"/>
                            <a:gd name="T121" fmla="*/ T120 w 436"/>
                            <a:gd name="T122" fmla="+- 0 756 677"/>
                            <a:gd name="T123" fmla="*/ 756 h 256"/>
                            <a:gd name="T124" fmla="+- 0 3672 3244"/>
                            <a:gd name="T125" fmla="*/ T124 w 436"/>
                            <a:gd name="T126" fmla="+- 0 764 677"/>
                            <a:gd name="T127" fmla="*/ 764 h 256"/>
                            <a:gd name="T128" fmla="+- 0 3675 3244"/>
                            <a:gd name="T129" fmla="*/ T128 w 436"/>
                            <a:gd name="T130" fmla="+- 0 772 677"/>
                            <a:gd name="T131" fmla="*/ 772 h 256"/>
                            <a:gd name="T132" fmla="+- 0 3676 3244"/>
                            <a:gd name="T133" fmla="*/ T132 w 436"/>
                            <a:gd name="T134" fmla="+- 0 780 677"/>
                            <a:gd name="T135" fmla="*/ 780 h 256"/>
                            <a:gd name="T136" fmla="+- 0 3678 3244"/>
                            <a:gd name="T137" fmla="*/ T136 w 436"/>
                            <a:gd name="T138" fmla="+- 0 788 677"/>
                            <a:gd name="T139" fmla="*/ 788 h 256"/>
                            <a:gd name="T140" fmla="+- 0 3679 3244"/>
                            <a:gd name="T141" fmla="*/ T140 w 436"/>
                            <a:gd name="T142" fmla="+- 0 796 677"/>
                            <a:gd name="T143" fmla="*/ 796 h 256"/>
                            <a:gd name="T144" fmla="+- 0 3679 3244"/>
                            <a:gd name="T145" fmla="*/ T144 w 436"/>
                            <a:gd name="T146" fmla="+- 0 805 677"/>
                            <a:gd name="T147" fmla="*/ 805 h 256"/>
                            <a:gd name="T148" fmla="+- 0 3679 3244"/>
                            <a:gd name="T149" fmla="*/ T148 w 436"/>
                            <a:gd name="T150" fmla="+- 0 813 677"/>
                            <a:gd name="T151" fmla="*/ 813 h 256"/>
                            <a:gd name="T152" fmla="+- 0 3657 3244"/>
                            <a:gd name="T153" fmla="*/ T152 w 436"/>
                            <a:gd name="T154" fmla="+- 0 876 677"/>
                            <a:gd name="T155" fmla="*/ 876 h 256"/>
                            <a:gd name="T156" fmla="+- 0 3653 3244"/>
                            <a:gd name="T157" fmla="*/ T156 w 436"/>
                            <a:gd name="T158" fmla="+- 0 883 677"/>
                            <a:gd name="T159" fmla="*/ 883 h 256"/>
                            <a:gd name="T160" fmla="+- 0 3648 3244"/>
                            <a:gd name="T161" fmla="*/ T160 w 436"/>
                            <a:gd name="T162" fmla="+- 0 889 677"/>
                            <a:gd name="T163" fmla="*/ 889 h 256"/>
                            <a:gd name="T164" fmla="+- 0 3642 3244"/>
                            <a:gd name="T165" fmla="*/ T164 w 436"/>
                            <a:gd name="T166" fmla="+- 0 895 677"/>
                            <a:gd name="T167" fmla="*/ 895 h 256"/>
                            <a:gd name="T168" fmla="+- 0 3636 3244"/>
                            <a:gd name="T169" fmla="*/ T168 w 436"/>
                            <a:gd name="T170" fmla="+- 0 901 677"/>
                            <a:gd name="T171" fmla="*/ 901 h 256"/>
                            <a:gd name="T172" fmla="+- 0 3629 3244"/>
                            <a:gd name="T173" fmla="*/ T172 w 436"/>
                            <a:gd name="T174" fmla="+- 0 906 677"/>
                            <a:gd name="T175" fmla="*/ 906 h 256"/>
                            <a:gd name="T176" fmla="+- 0 3622 3244"/>
                            <a:gd name="T177" fmla="*/ T176 w 436"/>
                            <a:gd name="T178" fmla="+- 0 911 677"/>
                            <a:gd name="T179" fmla="*/ 911 h 256"/>
                            <a:gd name="T180" fmla="+- 0 3615 3244"/>
                            <a:gd name="T181" fmla="*/ T180 w 436"/>
                            <a:gd name="T182" fmla="+- 0 915 677"/>
                            <a:gd name="T183" fmla="*/ 915 h 256"/>
                            <a:gd name="T184" fmla="+- 0 3551 3244"/>
                            <a:gd name="T185" fmla="*/ T184 w 436"/>
                            <a:gd name="T186" fmla="+- 0 932 677"/>
                            <a:gd name="T187" fmla="*/ 932 h 256"/>
                            <a:gd name="T188" fmla="+- 0 3371 3244"/>
                            <a:gd name="T189" fmla="*/ T188 w 436"/>
                            <a:gd name="T190" fmla="+- 0 932 677"/>
                            <a:gd name="T191" fmla="*/ 932 h 256"/>
                            <a:gd name="T192" fmla="+- 0 3307 3244"/>
                            <a:gd name="T193" fmla="*/ T192 w 436"/>
                            <a:gd name="T194" fmla="+- 0 915 677"/>
                            <a:gd name="T195" fmla="*/ 915 h 256"/>
                            <a:gd name="T196" fmla="+- 0 3300 3244"/>
                            <a:gd name="T197" fmla="*/ T196 w 436"/>
                            <a:gd name="T198" fmla="+- 0 911 677"/>
                            <a:gd name="T199" fmla="*/ 911 h 256"/>
                            <a:gd name="T200" fmla="+- 0 3293 3244"/>
                            <a:gd name="T201" fmla="*/ T200 w 436"/>
                            <a:gd name="T202" fmla="+- 0 906 677"/>
                            <a:gd name="T203" fmla="*/ 906 h 256"/>
                            <a:gd name="T204" fmla="+- 0 3287 3244"/>
                            <a:gd name="T205" fmla="*/ T204 w 436"/>
                            <a:gd name="T206" fmla="+- 0 901 677"/>
                            <a:gd name="T207" fmla="*/ 901 h 256"/>
                            <a:gd name="T208" fmla="+- 0 3281 3244"/>
                            <a:gd name="T209" fmla="*/ T208 w 436"/>
                            <a:gd name="T210" fmla="+- 0 895 677"/>
                            <a:gd name="T211" fmla="*/ 895 h 256"/>
                            <a:gd name="T212" fmla="+- 0 3275 3244"/>
                            <a:gd name="T213" fmla="*/ T212 w 436"/>
                            <a:gd name="T214" fmla="+- 0 889 677"/>
                            <a:gd name="T215" fmla="*/ 889 h 256"/>
                            <a:gd name="T216" fmla="+- 0 3246 3244"/>
                            <a:gd name="T217" fmla="*/ T216 w 436"/>
                            <a:gd name="T218" fmla="+- 0 830 677"/>
                            <a:gd name="T219" fmla="*/ 830 h 256"/>
                            <a:gd name="T220" fmla="+- 0 3244 3244"/>
                            <a:gd name="T221" fmla="*/ T220 w 436"/>
                            <a:gd name="T222" fmla="+- 0 813 677"/>
                            <a:gd name="T223" fmla="*/ 813 h 256"/>
                            <a:gd name="T224" fmla="+- 0 3244 3244"/>
                            <a:gd name="T225" fmla="*/ T224 w 436"/>
                            <a:gd name="T226" fmla="+- 0 805 677"/>
                            <a:gd name="T227" fmla="*/ 805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436" h="256">
                              <a:moveTo>
                                <a:pt x="0" y="128"/>
                              </a:moveTo>
                              <a:lnTo>
                                <a:pt x="9" y="79"/>
                              </a:lnTo>
                              <a:lnTo>
                                <a:pt x="13" y="71"/>
                              </a:lnTo>
                              <a:lnTo>
                                <a:pt x="17" y="64"/>
                              </a:lnTo>
                              <a:lnTo>
                                <a:pt x="21" y="57"/>
                              </a:lnTo>
                              <a:lnTo>
                                <a:pt x="26" y="50"/>
                              </a:lnTo>
                              <a:lnTo>
                                <a:pt x="31" y="43"/>
                              </a:lnTo>
                              <a:lnTo>
                                <a:pt x="37" y="38"/>
                              </a:lnTo>
                              <a:lnTo>
                                <a:pt x="43" y="32"/>
                              </a:lnTo>
                              <a:lnTo>
                                <a:pt x="49" y="26"/>
                              </a:lnTo>
                              <a:lnTo>
                                <a:pt x="56" y="22"/>
                              </a:lnTo>
                              <a:lnTo>
                                <a:pt x="63" y="17"/>
                              </a:lnTo>
                              <a:lnTo>
                                <a:pt x="102" y="3"/>
                              </a:lnTo>
                              <a:lnTo>
                                <a:pt x="111" y="1"/>
                              </a:lnTo>
                              <a:lnTo>
                                <a:pt x="119" y="0"/>
                              </a:lnTo>
                              <a:lnTo>
                                <a:pt x="127" y="0"/>
                              </a:lnTo>
                              <a:lnTo>
                                <a:pt x="307" y="0"/>
                              </a:lnTo>
                              <a:lnTo>
                                <a:pt x="316" y="0"/>
                              </a:lnTo>
                              <a:lnTo>
                                <a:pt x="324" y="1"/>
                              </a:lnTo>
                              <a:lnTo>
                                <a:pt x="332" y="3"/>
                              </a:lnTo>
                              <a:lnTo>
                                <a:pt x="340" y="4"/>
                              </a:lnTo>
                              <a:lnTo>
                                <a:pt x="378" y="22"/>
                              </a:lnTo>
                              <a:lnTo>
                                <a:pt x="385" y="26"/>
                              </a:lnTo>
                              <a:lnTo>
                                <a:pt x="392" y="32"/>
                              </a:lnTo>
                              <a:lnTo>
                                <a:pt x="398" y="38"/>
                              </a:lnTo>
                              <a:lnTo>
                                <a:pt x="404" y="43"/>
                              </a:lnTo>
                              <a:lnTo>
                                <a:pt x="409" y="50"/>
                              </a:lnTo>
                              <a:lnTo>
                                <a:pt x="413" y="57"/>
                              </a:lnTo>
                              <a:lnTo>
                                <a:pt x="418" y="64"/>
                              </a:lnTo>
                              <a:lnTo>
                                <a:pt x="422" y="71"/>
                              </a:lnTo>
                              <a:lnTo>
                                <a:pt x="425" y="79"/>
                              </a:lnTo>
                              <a:lnTo>
                                <a:pt x="428" y="87"/>
                              </a:lnTo>
                              <a:lnTo>
                                <a:pt x="431" y="95"/>
                              </a:lnTo>
                              <a:lnTo>
                                <a:pt x="432" y="103"/>
                              </a:lnTo>
                              <a:lnTo>
                                <a:pt x="434" y="111"/>
                              </a:lnTo>
                              <a:lnTo>
                                <a:pt x="435" y="119"/>
                              </a:lnTo>
                              <a:lnTo>
                                <a:pt x="435" y="128"/>
                              </a:lnTo>
                              <a:lnTo>
                                <a:pt x="435" y="136"/>
                              </a:lnTo>
                              <a:lnTo>
                                <a:pt x="413" y="199"/>
                              </a:lnTo>
                              <a:lnTo>
                                <a:pt x="409" y="206"/>
                              </a:lnTo>
                              <a:lnTo>
                                <a:pt x="404" y="212"/>
                              </a:lnTo>
                              <a:lnTo>
                                <a:pt x="398" y="218"/>
                              </a:lnTo>
                              <a:lnTo>
                                <a:pt x="392" y="224"/>
                              </a:lnTo>
                              <a:lnTo>
                                <a:pt x="385" y="229"/>
                              </a:lnTo>
                              <a:lnTo>
                                <a:pt x="378" y="234"/>
                              </a:lnTo>
                              <a:lnTo>
                                <a:pt x="371" y="238"/>
                              </a:lnTo>
                              <a:lnTo>
                                <a:pt x="307" y="255"/>
                              </a:lnTo>
                              <a:lnTo>
                                <a:pt x="127" y="255"/>
                              </a:lnTo>
                              <a:lnTo>
                                <a:pt x="63" y="238"/>
                              </a:lnTo>
                              <a:lnTo>
                                <a:pt x="56" y="234"/>
                              </a:lnTo>
                              <a:lnTo>
                                <a:pt x="49" y="229"/>
                              </a:lnTo>
                              <a:lnTo>
                                <a:pt x="43" y="224"/>
                              </a:lnTo>
                              <a:lnTo>
                                <a:pt x="37" y="218"/>
                              </a:lnTo>
                              <a:lnTo>
                                <a:pt x="31" y="212"/>
                              </a:lnTo>
                              <a:lnTo>
                                <a:pt x="2" y="153"/>
                              </a:lnTo>
                              <a:lnTo>
                                <a:pt x="0" y="136"/>
                              </a:lnTo>
                              <a:lnTo>
                                <a:pt x="0" y="128"/>
                              </a:lnTo>
                              <a:close/>
                            </a:path>
                          </a:pathLst>
                        </a:custGeom>
                        <a:noFill/>
                        <a:ln w="9529">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CF8388" id="Freeform 451" o:spid="_x0000_s1026" style="position:absolute;margin-left:162.2pt;margin-top:33.85pt;width:21.8pt;height:12.8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" path="m,128l9,79r4,-8l17,64r4,-7l26,50r5,-7l37,38r6,-6l49,26r7,-4l63,17,102,3r9,-2l119,r8,l307,r9,l324,1r8,2l340,4r38,18l385,26r7,6l398,38r6,5l409,50r4,7l418,64r4,7l425,79r3,8l431,95r1,8l434,111r1,8l435,128r,8l413,199r-4,7l404,212r-6,6l392,224r-7,5l378,234r-7,4l307,255r-180,l63,238r-7,-4l49,229r-6,-5l37,218r-6,-6l2,153,,136r,-8xe" filled="f" strokecolor="#bdc1c6" strokeweight=".26469mm">
                <v:path arrowok="t" o:connecttype="custom" o:connectlocs="0,511175;5715,480060;8255,474980;10795,470535;13335,466090;16510,461645;19685,457200;23495,454025;27305,450215;31115,446405;35560,443865;40005,440690;64770,431800;70485,430530;75565,429895;80645,429895;194945,429895;200660,429895;205740,430530;210820,431800;215900,432435;240030,443865;244475,446405;248920,450215;252730,454025;256540,457200;259715,461645;262255,466090;265430,470535;267970,474980;269875,480060;271780,485140;273685,490220;274320,495300;275590,500380;276225,505460;276225,511175;276225,516255;262255,556260;259715,560705;256540,564515;252730,568325;248920,572135;244475,575310;240030,578485;235585,581025;194945,591820;80645,591820;40005,581025;35560,578485;31115,575310;27305,572135;23495,568325;19685,564515;1270,527050;0,516255;0,511175" o:connectangles="0,0,0,0,0,0,0,0,0,0,0,0,0,0,0,0,0,0,0,0,0,0,0,0,0,0,0,0,0,0,0,0,0,0,0,0,0,0,0,0,0,0,0,0,0,0,0,0,0,0,0,0,0,0,0,0,0"/>
                <w10:wrap anchorx="page"/>
              </v:shape>
            </w:pict>
          </mc:Fallback>
        </mc:AlternateContent>
      </w:r>
      <w:r w:rsidRPr="001D7DFD">
        <w:rPr>
          <w:rFonts w:eastAsia="Roboto"/>
          <w:noProof/>
          <w:sz w:val="22"/>
          <w:szCs w:val="22"/>
          <w:lang w:val="pt-PT" w:eastAsia="en-US"/>
        </w:rPr>
        <mc:AlternateContent>
          <mc:Choice Requires="wps">
            <w:drawing>
              <wp:anchor distT="0" distB="0" distL="114300" distR="114300" simplePos="0" relativeHeight="251719680" behindDoc="1" locked="0" layoutInCell="1" allowOverlap="1" wp14:anchorId="4DEC892C" wp14:editId="065745AA">
                <wp:simplePos x="0" y="0"/>
                <wp:positionH relativeFrom="page">
                  <wp:posOffset>2517140</wp:posOffset>
                </wp:positionH>
                <wp:positionV relativeFrom="paragraph">
                  <wp:posOffset>429895</wp:posOffset>
                </wp:positionV>
                <wp:extent cx="276860" cy="162560"/>
                <wp:effectExtent l="12065" t="10795" r="6350" b="7620"/>
                <wp:wrapNone/>
                <wp:docPr id="247" name="Freeform 4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6860" cy="162560"/>
                        </a:xfrm>
                        <a:custGeom>
                          <a:avLst/>
                          <a:gdLst>
                            <a:gd name="T0" fmla="+- 0 3964 3964"/>
                            <a:gd name="T1" fmla="*/ T0 w 436"/>
                            <a:gd name="T2" fmla="+- 0 805 677"/>
                            <a:gd name="T3" fmla="*/ 805 h 256"/>
                            <a:gd name="T4" fmla="+- 0 3974 3964"/>
                            <a:gd name="T5" fmla="*/ T4 w 436"/>
                            <a:gd name="T6" fmla="+- 0 756 677"/>
                            <a:gd name="T7" fmla="*/ 756 h 256"/>
                            <a:gd name="T8" fmla="+- 0 3977 3964"/>
                            <a:gd name="T9" fmla="*/ T8 w 436"/>
                            <a:gd name="T10" fmla="+- 0 748 677"/>
                            <a:gd name="T11" fmla="*/ 748 h 256"/>
                            <a:gd name="T12" fmla="+- 0 3981 3964"/>
                            <a:gd name="T13" fmla="*/ T12 w 436"/>
                            <a:gd name="T14" fmla="+- 0 741 677"/>
                            <a:gd name="T15" fmla="*/ 741 h 256"/>
                            <a:gd name="T16" fmla="+- 0 3986 3964"/>
                            <a:gd name="T17" fmla="*/ T16 w 436"/>
                            <a:gd name="T18" fmla="+- 0 734 677"/>
                            <a:gd name="T19" fmla="*/ 734 h 256"/>
                            <a:gd name="T20" fmla="+- 0 3990 3964"/>
                            <a:gd name="T21" fmla="*/ T20 w 436"/>
                            <a:gd name="T22" fmla="+- 0 727 677"/>
                            <a:gd name="T23" fmla="*/ 727 h 256"/>
                            <a:gd name="T24" fmla="+- 0 3996 3964"/>
                            <a:gd name="T25" fmla="*/ T24 w 436"/>
                            <a:gd name="T26" fmla="+- 0 720 677"/>
                            <a:gd name="T27" fmla="*/ 720 h 256"/>
                            <a:gd name="T28" fmla="+- 0 4001 3964"/>
                            <a:gd name="T29" fmla="*/ T28 w 436"/>
                            <a:gd name="T30" fmla="+- 0 715 677"/>
                            <a:gd name="T31" fmla="*/ 715 h 256"/>
                            <a:gd name="T32" fmla="+- 0 4007 3964"/>
                            <a:gd name="T33" fmla="*/ T32 w 436"/>
                            <a:gd name="T34" fmla="+- 0 709 677"/>
                            <a:gd name="T35" fmla="*/ 709 h 256"/>
                            <a:gd name="T36" fmla="+- 0 4014 3964"/>
                            <a:gd name="T37" fmla="*/ T36 w 436"/>
                            <a:gd name="T38" fmla="+- 0 703 677"/>
                            <a:gd name="T39" fmla="*/ 703 h 256"/>
                            <a:gd name="T40" fmla="+- 0 4021 3964"/>
                            <a:gd name="T41" fmla="*/ T40 w 436"/>
                            <a:gd name="T42" fmla="+- 0 699 677"/>
                            <a:gd name="T43" fmla="*/ 699 h 256"/>
                            <a:gd name="T44" fmla="+- 0 4028 3964"/>
                            <a:gd name="T45" fmla="*/ T44 w 436"/>
                            <a:gd name="T46" fmla="+- 0 694 677"/>
                            <a:gd name="T47" fmla="*/ 694 h 256"/>
                            <a:gd name="T48" fmla="+- 0 4067 3964"/>
                            <a:gd name="T49" fmla="*/ T48 w 436"/>
                            <a:gd name="T50" fmla="+- 0 680 677"/>
                            <a:gd name="T51" fmla="*/ 680 h 256"/>
                            <a:gd name="T52" fmla="+- 0 4075 3964"/>
                            <a:gd name="T53" fmla="*/ T52 w 436"/>
                            <a:gd name="T54" fmla="+- 0 678 677"/>
                            <a:gd name="T55" fmla="*/ 678 h 256"/>
                            <a:gd name="T56" fmla="+- 0 4083 3964"/>
                            <a:gd name="T57" fmla="*/ T56 w 436"/>
                            <a:gd name="T58" fmla="+- 0 677 677"/>
                            <a:gd name="T59" fmla="*/ 677 h 256"/>
                            <a:gd name="T60" fmla="+- 0 4092 3964"/>
                            <a:gd name="T61" fmla="*/ T60 w 436"/>
                            <a:gd name="T62" fmla="+- 0 677 677"/>
                            <a:gd name="T63" fmla="*/ 677 h 256"/>
                            <a:gd name="T64" fmla="+- 0 4272 3964"/>
                            <a:gd name="T65" fmla="*/ T64 w 436"/>
                            <a:gd name="T66" fmla="+- 0 677 677"/>
                            <a:gd name="T67" fmla="*/ 677 h 256"/>
                            <a:gd name="T68" fmla="+- 0 4280 3964"/>
                            <a:gd name="T69" fmla="*/ T68 w 436"/>
                            <a:gd name="T70" fmla="+- 0 677 677"/>
                            <a:gd name="T71" fmla="*/ 677 h 256"/>
                            <a:gd name="T72" fmla="+- 0 4288 3964"/>
                            <a:gd name="T73" fmla="*/ T72 w 436"/>
                            <a:gd name="T74" fmla="+- 0 678 677"/>
                            <a:gd name="T75" fmla="*/ 678 h 256"/>
                            <a:gd name="T76" fmla="+- 0 4297 3964"/>
                            <a:gd name="T77" fmla="*/ T76 w 436"/>
                            <a:gd name="T78" fmla="+- 0 680 677"/>
                            <a:gd name="T79" fmla="*/ 680 h 256"/>
                            <a:gd name="T80" fmla="+- 0 4305 3964"/>
                            <a:gd name="T81" fmla="*/ T80 w 436"/>
                            <a:gd name="T82" fmla="+- 0 681 677"/>
                            <a:gd name="T83" fmla="*/ 681 h 256"/>
                            <a:gd name="T84" fmla="+- 0 4343 3964"/>
                            <a:gd name="T85" fmla="*/ T84 w 436"/>
                            <a:gd name="T86" fmla="+- 0 699 677"/>
                            <a:gd name="T87" fmla="*/ 699 h 256"/>
                            <a:gd name="T88" fmla="+- 0 4350 3964"/>
                            <a:gd name="T89" fmla="*/ T88 w 436"/>
                            <a:gd name="T90" fmla="+- 0 703 677"/>
                            <a:gd name="T91" fmla="*/ 703 h 256"/>
                            <a:gd name="T92" fmla="+- 0 4356 3964"/>
                            <a:gd name="T93" fmla="*/ T92 w 436"/>
                            <a:gd name="T94" fmla="+- 0 709 677"/>
                            <a:gd name="T95" fmla="*/ 709 h 256"/>
                            <a:gd name="T96" fmla="+- 0 4362 3964"/>
                            <a:gd name="T97" fmla="*/ T96 w 436"/>
                            <a:gd name="T98" fmla="+- 0 715 677"/>
                            <a:gd name="T99" fmla="*/ 715 h 256"/>
                            <a:gd name="T100" fmla="+- 0 4368 3964"/>
                            <a:gd name="T101" fmla="*/ T100 w 436"/>
                            <a:gd name="T102" fmla="+- 0 720 677"/>
                            <a:gd name="T103" fmla="*/ 720 h 256"/>
                            <a:gd name="T104" fmla="+- 0 4390 3964"/>
                            <a:gd name="T105" fmla="*/ T104 w 436"/>
                            <a:gd name="T106" fmla="+- 0 756 677"/>
                            <a:gd name="T107" fmla="*/ 756 h 256"/>
                            <a:gd name="T108" fmla="+- 0 4393 3964"/>
                            <a:gd name="T109" fmla="*/ T108 w 436"/>
                            <a:gd name="T110" fmla="+- 0 764 677"/>
                            <a:gd name="T111" fmla="*/ 764 h 256"/>
                            <a:gd name="T112" fmla="+- 0 4399 3964"/>
                            <a:gd name="T113" fmla="*/ T112 w 436"/>
                            <a:gd name="T114" fmla="+- 0 805 677"/>
                            <a:gd name="T115" fmla="*/ 805 h 256"/>
                            <a:gd name="T116" fmla="+- 0 4399 3964"/>
                            <a:gd name="T117" fmla="*/ T116 w 436"/>
                            <a:gd name="T118" fmla="+- 0 813 677"/>
                            <a:gd name="T119" fmla="*/ 813 h 256"/>
                            <a:gd name="T120" fmla="+- 0 4378 3964"/>
                            <a:gd name="T121" fmla="*/ T120 w 436"/>
                            <a:gd name="T122" fmla="+- 0 876 677"/>
                            <a:gd name="T123" fmla="*/ 876 h 256"/>
                            <a:gd name="T124" fmla="+- 0 4373 3964"/>
                            <a:gd name="T125" fmla="*/ T124 w 436"/>
                            <a:gd name="T126" fmla="+- 0 883 677"/>
                            <a:gd name="T127" fmla="*/ 883 h 256"/>
                            <a:gd name="T128" fmla="+- 0 4368 3964"/>
                            <a:gd name="T129" fmla="*/ T128 w 436"/>
                            <a:gd name="T130" fmla="+- 0 889 677"/>
                            <a:gd name="T131" fmla="*/ 889 h 256"/>
                            <a:gd name="T132" fmla="+- 0 4362 3964"/>
                            <a:gd name="T133" fmla="*/ T132 w 436"/>
                            <a:gd name="T134" fmla="+- 0 895 677"/>
                            <a:gd name="T135" fmla="*/ 895 h 256"/>
                            <a:gd name="T136" fmla="+- 0 4356 3964"/>
                            <a:gd name="T137" fmla="*/ T136 w 436"/>
                            <a:gd name="T138" fmla="+- 0 901 677"/>
                            <a:gd name="T139" fmla="*/ 901 h 256"/>
                            <a:gd name="T140" fmla="+- 0 4350 3964"/>
                            <a:gd name="T141" fmla="*/ T140 w 436"/>
                            <a:gd name="T142" fmla="+- 0 906 677"/>
                            <a:gd name="T143" fmla="*/ 906 h 256"/>
                            <a:gd name="T144" fmla="+- 0 4343 3964"/>
                            <a:gd name="T145" fmla="*/ T144 w 436"/>
                            <a:gd name="T146" fmla="+- 0 911 677"/>
                            <a:gd name="T147" fmla="*/ 911 h 256"/>
                            <a:gd name="T148" fmla="+- 0 4336 3964"/>
                            <a:gd name="T149" fmla="*/ T148 w 436"/>
                            <a:gd name="T150" fmla="+- 0 915 677"/>
                            <a:gd name="T151" fmla="*/ 915 h 256"/>
                            <a:gd name="T152" fmla="+- 0 4272 3964"/>
                            <a:gd name="T153" fmla="*/ T152 w 436"/>
                            <a:gd name="T154" fmla="+- 0 932 677"/>
                            <a:gd name="T155" fmla="*/ 932 h 256"/>
                            <a:gd name="T156" fmla="+- 0 4092 3964"/>
                            <a:gd name="T157" fmla="*/ T156 w 436"/>
                            <a:gd name="T158" fmla="+- 0 932 677"/>
                            <a:gd name="T159" fmla="*/ 932 h 256"/>
                            <a:gd name="T160" fmla="+- 0 4028 3964"/>
                            <a:gd name="T161" fmla="*/ T160 w 436"/>
                            <a:gd name="T162" fmla="+- 0 915 677"/>
                            <a:gd name="T163" fmla="*/ 915 h 256"/>
                            <a:gd name="T164" fmla="+- 0 4021 3964"/>
                            <a:gd name="T165" fmla="*/ T164 w 436"/>
                            <a:gd name="T166" fmla="+- 0 911 677"/>
                            <a:gd name="T167" fmla="*/ 911 h 256"/>
                            <a:gd name="T168" fmla="+- 0 4014 3964"/>
                            <a:gd name="T169" fmla="*/ T168 w 436"/>
                            <a:gd name="T170" fmla="+- 0 906 677"/>
                            <a:gd name="T171" fmla="*/ 906 h 256"/>
                            <a:gd name="T172" fmla="+- 0 4007 3964"/>
                            <a:gd name="T173" fmla="*/ T172 w 436"/>
                            <a:gd name="T174" fmla="+- 0 901 677"/>
                            <a:gd name="T175" fmla="*/ 901 h 256"/>
                            <a:gd name="T176" fmla="+- 0 4001 3964"/>
                            <a:gd name="T177" fmla="*/ T176 w 436"/>
                            <a:gd name="T178" fmla="+- 0 895 677"/>
                            <a:gd name="T179" fmla="*/ 895 h 256"/>
                            <a:gd name="T180" fmla="+- 0 3996 3964"/>
                            <a:gd name="T181" fmla="*/ T180 w 436"/>
                            <a:gd name="T182" fmla="+- 0 889 677"/>
                            <a:gd name="T183" fmla="*/ 889 h 256"/>
                            <a:gd name="T184" fmla="+- 0 3967 3964"/>
                            <a:gd name="T185" fmla="*/ T184 w 436"/>
                            <a:gd name="T186" fmla="+- 0 830 677"/>
                            <a:gd name="T187" fmla="*/ 830 h 256"/>
                            <a:gd name="T188" fmla="+- 0 3964 3964"/>
                            <a:gd name="T189" fmla="*/ T188 w 436"/>
                            <a:gd name="T190" fmla="+- 0 813 677"/>
                            <a:gd name="T191" fmla="*/ 813 h 256"/>
                            <a:gd name="T192" fmla="+- 0 3964 3964"/>
                            <a:gd name="T193" fmla="*/ T192 w 436"/>
                            <a:gd name="T194" fmla="+- 0 805 677"/>
                            <a:gd name="T195" fmla="*/ 805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36" h="256">
                              <a:moveTo>
                                <a:pt x="0" y="128"/>
                              </a:moveTo>
                              <a:lnTo>
                                <a:pt x="10" y="79"/>
                              </a:lnTo>
                              <a:lnTo>
                                <a:pt x="13" y="71"/>
                              </a:lnTo>
                              <a:lnTo>
                                <a:pt x="17" y="64"/>
                              </a:lnTo>
                              <a:lnTo>
                                <a:pt x="22" y="57"/>
                              </a:lnTo>
                              <a:lnTo>
                                <a:pt x="26" y="50"/>
                              </a:lnTo>
                              <a:lnTo>
                                <a:pt x="32" y="43"/>
                              </a:lnTo>
                              <a:lnTo>
                                <a:pt x="37" y="38"/>
                              </a:lnTo>
                              <a:lnTo>
                                <a:pt x="43" y="32"/>
                              </a:lnTo>
                              <a:lnTo>
                                <a:pt x="50" y="26"/>
                              </a:lnTo>
                              <a:lnTo>
                                <a:pt x="57" y="22"/>
                              </a:lnTo>
                              <a:lnTo>
                                <a:pt x="64" y="17"/>
                              </a:lnTo>
                              <a:lnTo>
                                <a:pt x="103" y="3"/>
                              </a:lnTo>
                              <a:lnTo>
                                <a:pt x="111" y="1"/>
                              </a:lnTo>
                              <a:lnTo>
                                <a:pt x="119" y="0"/>
                              </a:lnTo>
                              <a:lnTo>
                                <a:pt x="128" y="0"/>
                              </a:lnTo>
                              <a:lnTo>
                                <a:pt x="308" y="0"/>
                              </a:lnTo>
                              <a:lnTo>
                                <a:pt x="316" y="0"/>
                              </a:lnTo>
                              <a:lnTo>
                                <a:pt x="324" y="1"/>
                              </a:lnTo>
                              <a:lnTo>
                                <a:pt x="333" y="3"/>
                              </a:lnTo>
                              <a:lnTo>
                                <a:pt x="341" y="4"/>
                              </a:lnTo>
                              <a:lnTo>
                                <a:pt x="379" y="22"/>
                              </a:lnTo>
                              <a:lnTo>
                                <a:pt x="386" y="26"/>
                              </a:lnTo>
                              <a:lnTo>
                                <a:pt x="392" y="32"/>
                              </a:lnTo>
                              <a:lnTo>
                                <a:pt x="398" y="38"/>
                              </a:lnTo>
                              <a:lnTo>
                                <a:pt x="404" y="43"/>
                              </a:lnTo>
                              <a:lnTo>
                                <a:pt x="426" y="79"/>
                              </a:lnTo>
                              <a:lnTo>
                                <a:pt x="429" y="87"/>
                              </a:lnTo>
                              <a:lnTo>
                                <a:pt x="435" y="128"/>
                              </a:lnTo>
                              <a:lnTo>
                                <a:pt x="435" y="136"/>
                              </a:lnTo>
                              <a:lnTo>
                                <a:pt x="414" y="199"/>
                              </a:lnTo>
                              <a:lnTo>
                                <a:pt x="409" y="206"/>
                              </a:lnTo>
                              <a:lnTo>
                                <a:pt x="404" y="212"/>
                              </a:lnTo>
                              <a:lnTo>
                                <a:pt x="398" y="218"/>
                              </a:lnTo>
                              <a:lnTo>
                                <a:pt x="392" y="224"/>
                              </a:lnTo>
                              <a:lnTo>
                                <a:pt x="386" y="229"/>
                              </a:lnTo>
                              <a:lnTo>
                                <a:pt x="379" y="234"/>
                              </a:lnTo>
                              <a:lnTo>
                                <a:pt x="372" y="238"/>
                              </a:lnTo>
                              <a:lnTo>
                                <a:pt x="308" y="255"/>
                              </a:lnTo>
                              <a:lnTo>
                                <a:pt x="128" y="255"/>
                              </a:lnTo>
                              <a:lnTo>
                                <a:pt x="64" y="238"/>
                              </a:lnTo>
                              <a:lnTo>
                                <a:pt x="57" y="234"/>
                              </a:lnTo>
                              <a:lnTo>
                                <a:pt x="50" y="229"/>
                              </a:lnTo>
                              <a:lnTo>
                                <a:pt x="43" y="224"/>
                              </a:lnTo>
                              <a:lnTo>
                                <a:pt x="37" y="218"/>
                              </a:lnTo>
                              <a:lnTo>
                                <a:pt x="32" y="212"/>
                              </a:lnTo>
                              <a:lnTo>
                                <a:pt x="3" y="153"/>
                              </a:lnTo>
                              <a:lnTo>
                                <a:pt x="0" y="136"/>
                              </a:lnTo>
                              <a:lnTo>
                                <a:pt x="0" y="128"/>
                              </a:lnTo>
                              <a:close/>
                            </a:path>
                          </a:pathLst>
                        </a:custGeom>
                        <a:noFill/>
                        <a:ln w="9529">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AD76C5" id="Freeform 452" o:spid="_x0000_s1026" style="position:absolute;margin-left:198.2pt;margin-top:33.85pt;width:21.8pt;height:12.8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" path="m,128l10,79r3,-8l17,64r5,-7l26,50r6,-7l37,38r6,-6l50,26r7,-4l64,17,103,3r8,-2l119,r9,l308,r8,l324,1r9,2l341,4r38,18l386,26r6,6l398,38r6,5l426,79r3,8l435,128r,8l414,199r-5,7l404,212r-6,6l392,224r-6,5l379,234r-7,4l308,255r-180,l64,238r-7,-4l50,229r-7,-5l37,218r-5,-6l3,153,,136r,-8xe" filled="f" strokecolor="#bdc1c6" strokeweight=".26469mm">
                <v:path arrowok="t" o:connecttype="custom" o:connectlocs="0,511175;6350,480060;8255,474980;10795,470535;13970,466090;16510,461645;20320,457200;23495,454025;27305,450215;31750,446405;36195,443865;40640,440690;65405,431800;70485,430530;75565,429895;81280,429895;195580,429895;200660,429895;205740,430530;211455,431800;216535,432435;240665,443865;245110,446405;248920,450215;252730,454025;256540,457200;270510,480060;272415,485140;276225,511175;276225,516255;262890,556260;259715,560705;256540,564515;252730,568325;248920,572135;245110,575310;240665,578485;236220,581025;195580,591820;81280,591820;40640,581025;36195,578485;31750,575310;27305,572135;23495,568325;20320,564515;1905,527050;0,516255;0,511175" o:connectangles="0,0,0,0,0,0,0,0,0,0,0,0,0,0,0,0,0,0,0,0,0,0,0,0,0,0,0,0,0,0,0,0,0,0,0,0,0,0,0,0,0,0,0,0,0,0,0,0,0"/>
                <w10:wrap anchorx="page"/>
              </v:shape>
            </w:pict>
          </mc:Fallback>
        </mc:AlternateContent>
      </w:r>
      <w:r w:rsidRPr="001D7DFD">
        <w:rPr>
          <w:rFonts w:eastAsia="Roboto"/>
          <w:noProof/>
          <w:sz w:val="22"/>
          <w:szCs w:val="22"/>
          <w:lang w:val="pt-PT" w:eastAsia="en-US"/>
        </w:rPr>
        <mc:AlternateContent>
          <mc:Choice Requires="wps">
            <w:drawing>
              <wp:anchor distT="0" distB="0" distL="114300" distR="114300" simplePos="0" relativeHeight="251720704" behindDoc="1" locked="0" layoutInCell="1" allowOverlap="1" wp14:anchorId="5D1834B7" wp14:editId="04AB45E6">
                <wp:simplePos x="0" y="0"/>
                <wp:positionH relativeFrom="page">
                  <wp:posOffset>2974340</wp:posOffset>
                </wp:positionH>
                <wp:positionV relativeFrom="paragraph">
                  <wp:posOffset>429895</wp:posOffset>
                </wp:positionV>
                <wp:extent cx="276860" cy="162560"/>
                <wp:effectExtent l="12065" t="10795" r="6350" b="7620"/>
                <wp:wrapNone/>
                <wp:docPr id="246" name="Freeform 4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6860" cy="162560"/>
                        </a:xfrm>
                        <a:custGeom>
                          <a:avLst/>
                          <a:gdLst>
                            <a:gd name="T0" fmla="+- 0 4684 4684"/>
                            <a:gd name="T1" fmla="*/ T0 w 436"/>
                            <a:gd name="T2" fmla="+- 0 805 677"/>
                            <a:gd name="T3" fmla="*/ 805 h 256"/>
                            <a:gd name="T4" fmla="+- 0 4694 4684"/>
                            <a:gd name="T5" fmla="*/ T4 w 436"/>
                            <a:gd name="T6" fmla="+- 0 756 677"/>
                            <a:gd name="T7" fmla="*/ 756 h 256"/>
                            <a:gd name="T8" fmla="+- 0 4697 4684"/>
                            <a:gd name="T9" fmla="*/ T8 w 436"/>
                            <a:gd name="T10" fmla="+- 0 748 677"/>
                            <a:gd name="T11" fmla="*/ 748 h 256"/>
                            <a:gd name="T12" fmla="+- 0 4701 4684"/>
                            <a:gd name="T13" fmla="*/ T12 w 436"/>
                            <a:gd name="T14" fmla="+- 0 741 677"/>
                            <a:gd name="T15" fmla="*/ 741 h 256"/>
                            <a:gd name="T16" fmla="+- 0 4706 4684"/>
                            <a:gd name="T17" fmla="*/ T16 w 436"/>
                            <a:gd name="T18" fmla="+- 0 734 677"/>
                            <a:gd name="T19" fmla="*/ 734 h 256"/>
                            <a:gd name="T20" fmla="+- 0 4711 4684"/>
                            <a:gd name="T21" fmla="*/ T20 w 436"/>
                            <a:gd name="T22" fmla="+- 0 727 677"/>
                            <a:gd name="T23" fmla="*/ 727 h 256"/>
                            <a:gd name="T24" fmla="+- 0 4716 4684"/>
                            <a:gd name="T25" fmla="*/ T24 w 436"/>
                            <a:gd name="T26" fmla="+- 0 720 677"/>
                            <a:gd name="T27" fmla="*/ 720 h 256"/>
                            <a:gd name="T28" fmla="+- 0 4722 4684"/>
                            <a:gd name="T29" fmla="*/ T28 w 436"/>
                            <a:gd name="T30" fmla="+- 0 715 677"/>
                            <a:gd name="T31" fmla="*/ 715 h 256"/>
                            <a:gd name="T32" fmla="+- 0 4728 4684"/>
                            <a:gd name="T33" fmla="*/ T32 w 436"/>
                            <a:gd name="T34" fmla="+- 0 709 677"/>
                            <a:gd name="T35" fmla="*/ 709 h 256"/>
                            <a:gd name="T36" fmla="+- 0 4734 4684"/>
                            <a:gd name="T37" fmla="*/ T36 w 436"/>
                            <a:gd name="T38" fmla="+- 0 703 677"/>
                            <a:gd name="T39" fmla="*/ 703 h 256"/>
                            <a:gd name="T40" fmla="+- 0 4741 4684"/>
                            <a:gd name="T41" fmla="*/ T40 w 436"/>
                            <a:gd name="T42" fmla="+- 0 699 677"/>
                            <a:gd name="T43" fmla="*/ 699 h 256"/>
                            <a:gd name="T44" fmla="+- 0 4748 4684"/>
                            <a:gd name="T45" fmla="*/ T44 w 436"/>
                            <a:gd name="T46" fmla="+- 0 694 677"/>
                            <a:gd name="T47" fmla="*/ 694 h 256"/>
                            <a:gd name="T48" fmla="+- 0 4787 4684"/>
                            <a:gd name="T49" fmla="*/ T48 w 436"/>
                            <a:gd name="T50" fmla="+- 0 680 677"/>
                            <a:gd name="T51" fmla="*/ 680 h 256"/>
                            <a:gd name="T52" fmla="+- 0 4795 4684"/>
                            <a:gd name="T53" fmla="*/ T52 w 436"/>
                            <a:gd name="T54" fmla="+- 0 678 677"/>
                            <a:gd name="T55" fmla="*/ 678 h 256"/>
                            <a:gd name="T56" fmla="+- 0 4804 4684"/>
                            <a:gd name="T57" fmla="*/ T56 w 436"/>
                            <a:gd name="T58" fmla="+- 0 677 677"/>
                            <a:gd name="T59" fmla="*/ 677 h 256"/>
                            <a:gd name="T60" fmla="+- 0 4812 4684"/>
                            <a:gd name="T61" fmla="*/ T60 w 436"/>
                            <a:gd name="T62" fmla="+- 0 677 677"/>
                            <a:gd name="T63" fmla="*/ 677 h 256"/>
                            <a:gd name="T64" fmla="+- 0 4992 4684"/>
                            <a:gd name="T65" fmla="*/ T64 w 436"/>
                            <a:gd name="T66" fmla="+- 0 677 677"/>
                            <a:gd name="T67" fmla="*/ 677 h 256"/>
                            <a:gd name="T68" fmla="+- 0 5000 4684"/>
                            <a:gd name="T69" fmla="*/ T68 w 436"/>
                            <a:gd name="T70" fmla="+- 0 677 677"/>
                            <a:gd name="T71" fmla="*/ 677 h 256"/>
                            <a:gd name="T72" fmla="+- 0 5009 4684"/>
                            <a:gd name="T73" fmla="*/ T72 w 436"/>
                            <a:gd name="T74" fmla="+- 0 678 677"/>
                            <a:gd name="T75" fmla="*/ 678 h 256"/>
                            <a:gd name="T76" fmla="+- 0 5017 4684"/>
                            <a:gd name="T77" fmla="*/ T76 w 436"/>
                            <a:gd name="T78" fmla="+- 0 680 677"/>
                            <a:gd name="T79" fmla="*/ 680 h 256"/>
                            <a:gd name="T80" fmla="+- 0 5025 4684"/>
                            <a:gd name="T81" fmla="*/ T80 w 436"/>
                            <a:gd name="T82" fmla="+- 0 681 677"/>
                            <a:gd name="T83" fmla="*/ 681 h 256"/>
                            <a:gd name="T84" fmla="+- 0 5063 4684"/>
                            <a:gd name="T85" fmla="*/ T84 w 436"/>
                            <a:gd name="T86" fmla="+- 0 699 677"/>
                            <a:gd name="T87" fmla="*/ 699 h 256"/>
                            <a:gd name="T88" fmla="+- 0 5070 4684"/>
                            <a:gd name="T89" fmla="*/ T88 w 436"/>
                            <a:gd name="T90" fmla="+- 0 703 677"/>
                            <a:gd name="T91" fmla="*/ 703 h 256"/>
                            <a:gd name="T92" fmla="+- 0 5076 4684"/>
                            <a:gd name="T93" fmla="*/ T92 w 436"/>
                            <a:gd name="T94" fmla="+- 0 709 677"/>
                            <a:gd name="T95" fmla="*/ 709 h 256"/>
                            <a:gd name="T96" fmla="+- 0 5082 4684"/>
                            <a:gd name="T97" fmla="*/ T96 w 436"/>
                            <a:gd name="T98" fmla="+- 0 715 677"/>
                            <a:gd name="T99" fmla="*/ 715 h 256"/>
                            <a:gd name="T100" fmla="+- 0 5088 4684"/>
                            <a:gd name="T101" fmla="*/ T100 w 436"/>
                            <a:gd name="T102" fmla="+- 0 720 677"/>
                            <a:gd name="T103" fmla="*/ 720 h 256"/>
                            <a:gd name="T104" fmla="+- 0 5093 4684"/>
                            <a:gd name="T105" fmla="*/ T104 w 436"/>
                            <a:gd name="T106" fmla="+- 0 727 677"/>
                            <a:gd name="T107" fmla="*/ 727 h 256"/>
                            <a:gd name="T108" fmla="+- 0 5098 4684"/>
                            <a:gd name="T109" fmla="*/ T108 w 436"/>
                            <a:gd name="T110" fmla="+- 0 734 677"/>
                            <a:gd name="T111" fmla="*/ 734 h 256"/>
                            <a:gd name="T112" fmla="+- 0 5103 4684"/>
                            <a:gd name="T113" fmla="*/ T112 w 436"/>
                            <a:gd name="T114" fmla="+- 0 741 677"/>
                            <a:gd name="T115" fmla="*/ 741 h 256"/>
                            <a:gd name="T116" fmla="+- 0 5107 4684"/>
                            <a:gd name="T117" fmla="*/ T116 w 436"/>
                            <a:gd name="T118" fmla="+- 0 748 677"/>
                            <a:gd name="T119" fmla="*/ 748 h 256"/>
                            <a:gd name="T120" fmla="+- 0 5110 4684"/>
                            <a:gd name="T121" fmla="*/ T120 w 436"/>
                            <a:gd name="T122" fmla="+- 0 756 677"/>
                            <a:gd name="T123" fmla="*/ 756 h 256"/>
                            <a:gd name="T124" fmla="+- 0 5113 4684"/>
                            <a:gd name="T125" fmla="*/ T124 w 436"/>
                            <a:gd name="T126" fmla="+- 0 764 677"/>
                            <a:gd name="T127" fmla="*/ 764 h 256"/>
                            <a:gd name="T128" fmla="+- 0 5120 4684"/>
                            <a:gd name="T129" fmla="*/ T128 w 436"/>
                            <a:gd name="T130" fmla="+- 0 805 677"/>
                            <a:gd name="T131" fmla="*/ 805 h 256"/>
                            <a:gd name="T132" fmla="+- 0 5120 4684"/>
                            <a:gd name="T133" fmla="*/ T132 w 436"/>
                            <a:gd name="T134" fmla="+- 0 813 677"/>
                            <a:gd name="T135" fmla="*/ 813 h 256"/>
                            <a:gd name="T136" fmla="+- 0 5098 4684"/>
                            <a:gd name="T137" fmla="*/ T136 w 436"/>
                            <a:gd name="T138" fmla="+- 0 876 677"/>
                            <a:gd name="T139" fmla="*/ 876 h 256"/>
                            <a:gd name="T140" fmla="+- 0 5093 4684"/>
                            <a:gd name="T141" fmla="*/ T140 w 436"/>
                            <a:gd name="T142" fmla="+- 0 883 677"/>
                            <a:gd name="T143" fmla="*/ 883 h 256"/>
                            <a:gd name="T144" fmla="+- 0 5088 4684"/>
                            <a:gd name="T145" fmla="*/ T144 w 436"/>
                            <a:gd name="T146" fmla="+- 0 889 677"/>
                            <a:gd name="T147" fmla="*/ 889 h 256"/>
                            <a:gd name="T148" fmla="+- 0 5082 4684"/>
                            <a:gd name="T149" fmla="*/ T148 w 436"/>
                            <a:gd name="T150" fmla="+- 0 895 677"/>
                            <a:gd name="T151" fmla="*/ 895 h 256"/>
                            <a:gd name="T152" fmla="+- 0 5076 4684"/>
                            <a:gd name="T153" fmla="*/ T152 w 436"/>
                            <a:gd name="T154" fmla="+- 0 901 677"/>
                            <a:gd name="T155" fmla="*/ 901 h 256"/>
                            <a:gd name="T156" fmla="+- 0 5070 4684"/>
                            <a:gd name="T157" fmla="*/ T156 w 436"/>
                            <a:gd name="T158" fmla="+- 0 906 677"/>
                            <a:gd name="T159" fmla="*/ 906 h 256"/>
                            <a:gd name="T160" fmla="+- 0 5063 4684"/>
                            <a:gd name="T161" fmla="*/ T160 w 436"/>
                            <a:gd name="T162" fmla="+- 0 911 677"/>
                            <a:gd name="T163" fmla="*/ 911 h 256"/>
                            <a:gd name="T164" fmla="+- 0 5056 4684"/>
                            <a:gd name="T165" fmla="*/ T164 w 436"/>
                            <a:gd name="T166" fmla="+- 0 915 677"/>
                            <a:gd name="T167" fmla="*/ 915 h 256"/>
                            <a:gd name="T168" fmla="+- 0 4992 4684"/>
                            <a:gd name="T169" fmla="*/ T168 w 436"/>
                            <a:gd name="T170" fmla="+- 0 932 677"/>
                            <a:gd name="T171" fmla="*/ 932 h 256"/>
                            <a:gd name="T172" fmla="+- 0 4812 4684"/>
                            <a:gd name="T173" fmla="*/ T172 w 436"/>
                            <a:gd name="T174" fmla="+- 0 932 677"/>
                            <a:gd name="T175" fmla="*/ 932 h 256"/>
                            <a:gd name="T176" fmla="+- 0 4748 4684"/>
                            <a:gd name="T177" fmla="*/ T176 w 436"/>
                            <a:gd name="T178" fmla="+- 0 915 677"/>
                            <a:gd name="T179" fmla="*/ 915 h 256"/>
                            <a:gd name="T180" fmla="+- 0 4741 4684"/>
                            <a:gd name="T181" fmla="*/ T180 w 436"/>
                            <a:gd name="T182" fmla="+- 0 911 677"/>
                            <a:gd name="T183" fmla="*/ 911 h 256"/>
                            <a:gd name="T184" fmla="+- 0 4734 4684"/>
                            <a:gd name="T185" fmla="*/ T184 w 436"/>
                            <a:gd name="T186" fmla="+- 0 906 677"/>
                            <a:gd name="T187" fmla="*/ 906 h 256"/>
                            <a:gd name="T188" fmla="+- 0 4728 4684"/>
                            <a:gd name="T189" fmla="*/ T188 w 436"/>
                            <a:gd name="T190" fmla="+- 0 901 677"/>
                            <a:gd name="T191" fmla="*/ 901 h 256"/>
                            <a:gd name="T192" fmla="+- 0 4722 4684"/>
                            <a:gd name="T193" fmla="*/ T192 w 436"/>
                            <a:gd name="T194" fmla="+- 0 895 677"/>
                            <a:gd name="T195" fmla="*/ 895 h 256"/>
                            <a:gd name="T196" fmla="+- 0 4716 4684"/>
                            <a:gd name="T197" fmla="*/ T196 w 436"/>
                            <a:gd name="T198" fmla="+- 0 889 677"/>
                            <a:gd name="T199" fmla="*/ 889 h 256"/>
                            <a:gd name="T200" fmla="+- 0 4687 4684"/>
                            <a:gd name="T201" fmla="*/ T200 w 436"/>
                            <a:gd name="T202" fmla="+- 0 830 677"/>
                            <a:gd name="T203" fmla="*/ 830 h 256"/>
                            <a:gd name="T204" fmla="+- 0 4685 4684"/>
                            <a:gd name="T205" fmla="*/ T204 w 436"/>
                            <a:gd name="T206" fmla="+- 0 821 677"/>
                            <a:gd name="T207" fmla="*/ 821 h 256"/>
                            <a:gd name="T208" fmla="+- 0 4684 4684"/>
                            <a:gd name="T209" fmla="*/ T208 w 436"/>
                            <a:gd name="T210" fmla="+- 0 813 677"/>
                            <a:gd name="T211" fmla="*/ 813 h 256"/>
                            <a:gd name="T212" fmla="+- 0 4684 4684"/>
                            <a:gd name="T213" fmla="*/ T212 w 436"/>
                            <a:gd name="T214" fmla="+- 0 805 677"/>
                            <a:gd name="T215" fmla="*/ 805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436" h="256">
                              <a:moveTo>
                                <a:pt x="0" y="128"/>
                              </a:moveTo>
                              <a:lnTo>
                                <a:pt x="10" y="79"/>
                              </a:lnTo>
                              <a:lnTo>
                                <a:pt x="13" y="71"/>
                              </a:lnTo>
                              <a:lnTo>
                                <a:pt x="17" y="64"/>
                              </a:lnTo>
                              <a:lnTo>
                                <a:pt x="22" y="57"/>
                              </a:lnTo>
                              <a:lnTo>
                                <a:pt x="27" y="50"/>
                              </a:lnTo>
                              <a:lnTo>
                                <a:pt x="32" y="43"/>
                              </a:lnTo>
                              <a:lnTo>
                                <a:pt x="38" y="38"/>
                              </a:lnTo>
                              <a:lnTo>
                                <a:pt x="44" y="32"/>
                              </a:lnTo>
                              <a:lnTo>
                                <a:pt x="50" y="26"/>
                              </a:lnTo>
                              <a:lnTo>
                                <a:pt x="57" y="22"/>
                              </a:lnTo>
                              <a:lnTo>
                                <a:pt x="64" y="17"/>
                              </a:lnTo>
                              <a:lnTo>
                                <a:pt x="103" y="3"/>
                              </a:lnTo>
                              <a:lnTo>
                                <a:pt x="111" y="1"/>
                              </a:lnTo>
                              <a:lnTo>
                                <a:pt x="120" y="0"/>
                              </a:lnTo>
                              <a:lnTo>
                                <a:pt x="128" y="0"/>
                              </a:lnTo>
                              <a:lnTo>
                                <a:pt x="308" y="0"/>
                              </a:lnTo>
                              <a:lnTo>
                                <a:pt x="316" y="0"/>
                              </a:lnTo>
                              <a:lnTo>
                                <a:pt x="325" y="1"/>
                              </a:lnTo>
                              <a:lnTo>
                                <a:pt x="333" y="3"/>
                              </a:lnTo>
                              <a:lnTo>
                                <a:pt x="341" y="4"/>
                              </a:lnTo>
                              <a:lnTo>
                                <a:pt x="379" y="22"/>
                              </a:lnTo>
                              <a:lnTo>
                                <a:pt x="386" y="26"/>
                              </a:lnTo>
                              <a:lnTo>
                                <a:pt x="392" y="32"/>
                              </a:lnTo>
                              <a:lnTo>
                                <a:pt x="398" y="38"/>
                              </a:lnTo>
                              <a:lnTo>
                                <a:pt x="404" y="43"/>
                              </a:lnTo>
                              <a:lnTo>
                                <a:pt x="409" y="50"/>
                              </a:lnTo>
                              <a:lnTo>
                                <a:pt x="414" y="57"/>
                              </a:lnTo>
                              <a:lnTo>
                                <a:pt x="419" y="64"/>
                              </a:lnTo>
                              <a:lnTo>
                                <a:pt x="423" y="71"/>
                              </a:lnTo>
                              <a:lnTo>
                                <a:pt x="426" y="79"/>
                              </a:lnTo>
                              <a:lnTo>
                                <a:pt x="429" y="87"/>
                              </a:lnTo>
                              <a:lnTo>
                                <a:pt x="436" y="128"/>
                              </a:lnTo>
                              <a:lnTo>
                                <a:pt x="436" y="136"/>
                              </a:lnTo>
                              <a:lnTo>
                                <a:pt x="414" y="199"/>
                              </a:lnTo>
                              <a:lnTo>
                                <a:pt x="409" y="206"/>
                              </a:lnTo>
                              <a:lnTo>
                                <a:pt x="404" y="212"/>
                              </a:lnTo>
                              <a:lnTo>
                                <a:pt x="398" y="218"/>
                              </a:lnTo>
                              <a:lnTo>
                                <a:pt x="392" y="224"/>
                              </a:lnTo>
                              <a:lnTo>
                                <a:pt x="386" y="229"/>
                              </a:lnTo>
                              <a:lnTo>
                                <a:pt x="379" y="234"/>
                              </a:lnTo>
                              <a:lnTo>
                                <a:pt x="372" y="238"/>
                              </a:lnTo>
                              <a:lnTo>
                                <a:pt x="308" y="255"/>
                              </a:lnTo>
                              <a:lnTo>
                                <a:pt x="128" y="255"/>
                              </a:lnTo>
                              <a:lnTo>
                                <a:pt x="64" y="238"/>
                              </a:lnTo>
                              <a:lnTo>
                                <a:pt x="57" y="234"/>
                              </a:lnTo>
                              <a:lnTo>
                                <a:pt x="50" y="229"/>
                              </a:lnTo>
                              <a:lnTo>
                                <a:pt x="44" y="224"/>
                              </a:lnTo>
                              <a:lnTo>
                                <a:pt x="38" y="218"/>
                              </a:lnTo>
                              <a:lnTo>
                                <a:pt x="32" y="212"/>
                              </a:lnTo>
                              <a:lnTo>
                                <a:pt x="3" y="153"/>
                              </a:lnTo>
                              <a:lnTo>
                                <a:pt x="1" y="144"/>
                              </a:lnTo>
                              <a:lnTo>
                                <a:pt x="0" y="136"/>
                              </a:lnTo>
                              <a:lnTo>
                                <a:pt x="0" y="128"/>
                              </a:lnTo>
                              <a:close/>
                            </a:path>
                          </a:pathLst>
                        </a:custGeom>
                        <a:noFill/>
                        <a:ln w="9529">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463FD2" id="Freeform 453" o:spid="_x0000_s1026" style="position:absolute;margin-left:234.2pt;margin-top:33.85pt;width:21.8pt;height:12.8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" path="m,128l10,79r3,-8l17,64r5,-7l27,50r5,-7l38,38r6,-6l50,26r7,-4l64,17,103,3r8,-2l120,r8,l308,r8,l325,1r8,2l341,4r38,18l386,26r6,6l398,38r6,5l409,50r5,7l419,64r4,7l426,79r3,8l436,128r,8l414,199r-5,7l404,212r-6,6l392,224r-6,5l379,234r-7,4l308,255r-180,l64,238r-7,-4l50,229r-6,-5l38,218r-6,-6l3,153,1,144,,136r,-8xe" filled="f" strokecolor="#bdc1c6" strokeweight=".26469mm">
                <v:path arrowok="t" o:connecttype="custom" o:connectlocs="0,511175;6350,480060;8255,474980;10795,470535;13970,466090;17145,461645;20320,457200;24130,454025;27940,450215;31750,446405;36195,443865;40640,440690;65405,431800;70485,430530;76200,429895;81280,429895;195580,429895;200660,429895;206375,430530;211455,431800;216535,432435;240665,443865;245110,446405;248920,450215;252730,454025;256540,457200;259715,461645;262890,466090;266065,470535;268605,474980;270510,480060;272415,485140;276860,511175;276860,516255;262890,556260;259715,560705;256540,564515;252730,568325;248920,572135;245110,575310;240665,578485;236220,581025;195580,591820;81280,591820;40640,581025;36195,578485;31750,575310;27940,572135;24130,568325;20320,564515;1905,527050;635,521335;0,516255;0,511175" o:connectangles="0,0,0,0,0,0,0,0,0,0,0,0,0,0,0,0,0,0,0,0,0,0,0,0,0,0,0,0,0,0,0,0,0,0,0,0,0,0,0,0,0,0,0,0,0,0,0,0,0,0,0,0,0,0"/>
                <w10:wrap anchorx="page"/>
              </v:shape>
            </w:pict>
          </mc:Fallback>
        </mc:AlternateContent>
      </w:r>
      <w:r w:rsidRPr="001D7DFD">
        <w:rPr>
          <w:rFonts w:eastAsia="Roboto"/>
          <w:noProof/>
          <w:sz w:val="22"/>
          <w:szCs w:val="22"/>
          <w:lang w:val="pt-PT" w:eastAsia="en-US"/>
        </w:rPr>
        <mc:AlternateContent>
          <mc:Choice Requires="wps">
            <w:drawing>
              <wp:anchor distT="0" distB="0" distL="114300" distR="114300" simplePos="0" relativeHeight="251721728" behindDoc="1" locked="0" layoutInCell="1" allowOverlap="1" wp14:anchorId="39A52DDF" wp14:editId="10DD8906">
                <wp:simplePos x="0" y="0"/>
                <wp:positionH relativeFrom="page">
                  <wp:posOffset>3432175</wp:posOffset>
                </wp:positionH>
                <wp:positionV relativeFrom="paragraph">
                  <wp:posOffset>429895</wp:posOffset>
                </wp:positionV>
                <wp:extent cx="276860" cy="162560"/>
                <wp:effectExtent l="12700" t="10795" r="5715" b="7620"/>
                <wp:wrapNone/>
                <wp:docPr id="245" name="Freeform 4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6860" cy="162560"/>
                        </a:xfrm>
                        <a:custGeom>
                          <a:avLst/>
                          <a:gdLst>
                            <a:gd name="T0" fmla="+- 0 5405 5405"/>
                            <a:gd name="T1" fmla="*/ T0 w 436"/>
                            <a:gd name="T2" fmla="+- 0 805 677"/>
                            <a:gd name="T3" fmla="*/ 805 h 256"/>
                            <a:gd name="T4" fmla="+- 0 5414 5405"/>
                            <a:gd name="T5" fmla="*/ T4 w 436"/>
                            <a:gd name="T6" fmla="+- 0 756 677"/>
                            <a:gd name="T7" fmla="*/ 756 h 256"/>
                            <a:gd name="T8" fmla="+- 0 5418 5405"/>
                            <a:gd name="T9" fmla="*/ T8 w 436"/>
                            <a:gd name="T10" fmla="+- 0 748 677"/>
                            <a:gd name="T11" fmla="*/ 748 h 256"/>
                            <a:gd name="T12" fmla="+- 0 5442 5405"/>
                            <a:gd name="T13" fmla="*/ T12 w 436"/>
                            <a:gd name="T14" fmla="+- 0 715 677"/>
                            <a:gd name="T15" fmla="*/ 715 h 256"/>
                            <a:gd name="T16" fmla="+- 0 5448 5405"/>
                            <a:gd name="T17" fmla="*/ T16 w 436"/>
                            <a:gd name="T18" fmla="+- 0 709 677"/>
                            <a:gd name="T19" fmla="*/ 709 h 256"/>
                            <a:gd name="T20" fmla="+- 0 5454 5405"/>
                            <a:gd name="T21" fmla="*/ T20 w 436"/>
                            <a:gd name="T22" fmla="+- 0 703 677"/>
                            <a:gd name="T23" fmla="*/ 703 h 256"/>
                            <a:gd name="T24" fmla="+- 0 5461 5405"/>
                            <a:gd name="T25" fmla="*/ T24 w 436"/>
                            <a:gd name="T26" fmla="+- 0 699 677"/>
                            <a:gd name="T27" fmla="*/ 699 h 256"/>
                            <a:gd name="T28" fmla="+- 0 5468 5405"/>
                            <a:gd name="T29" fmla="*/ T28 w 436"/>
                            <a:gd name="T30" fmla="+- 0 694 677"/>
                            <a:gd name="T31" fmla="*/ 694 h 256"/>
                            <a:gd name="T32" fmla="+- 0 5507 5405"/>
                            <a:gd name="T33" fmla="*/ T32 w 436"/>
                            <a:gd name="T34" fmla="+- 0 680 677"/>
                            <a:gd name="T35" fmla="*/ 680 h 256"/>
                            <a:gd name="T36" fmla="+- 0 5516 5405"/>
                            <a:gd name="T37" fmla="*/ T36 w 436"/>
                            <a:gd name="T38" fmla="+- 0 678 677"/>
                            <a:gd name="T39" fmla="*/ 678 h 256"/>
                            <a:gd name="T40" fmla="+- 0 5524 5405"/>
                            <a:gd name="T41" fmla="*/ T40 w 436"/>
                            <a:gd name="T42" fmla="+- 0 677 677"/>
                            <a:gd name="T43" fmla="*/ 677 h 256"/>
                            <a:gd name="T44" fmla="+- 0 5532 5405"/>
                            <a:gd name="T45" fmla="*/ T44 w 436"/>
                            <a:gd name="T46" fmla="+- 0 677 677"/>
                            <a:gd name="T47" fmla="*/ 677 h 256"/>
                            <a:gd name="T48" fmla="+- 0 5712 5405"/>
                            <a:gd name="T49" fmla="*/ T48 w 436"/>
                            <a:gd name="T50" fmla="+- 0 677 677"/>
                            <a:gd name="T51" fmla="*/ 677 h 256"/>
                            <a:gd name="T52" fmla="+- 0 5721 5405"/>
                            <a:gd name="T53" fmla="*/ T52 w 436"/>
                            <a:gd name="T54" fmla="+- 0 677 677"/>
                            <a:gd name="T55" fmla="*/ 677 h 256"/>
                            <a:gd name="T56" fmla="+- 0 5729 5405"/>
                            <a:gd name="T57" fmla="*/ T56 w 436"/>
                            <a:gd name="T58" fmla="+- 0 678 677"/>
                            <a:gd name="T59" fmla="*/ 678 h 256"/>
                            <a:gd name="T60" fmla="+- 0 5737 5405"/>
                            <a:gd name="T61" fmla="*/ T60 w 436"/>
                            <a:gd name="T62" fmla="+- 0 680 677"/>
                            <a:gd name="T63" fmla="*/ 680 h 256"/>
                            <a:gd name="T64" fmla="+- 0 5745 5405"/>
                            <a:gd name="T65" fmla="*/ T64 w 436"/>
                            <a:gd name="T66" fmla="+- 0 681 677"/>
                            <a:gd name="T67" fmla="*/ 681 h 256"/>
                            <a:gd name="T68" fmla="+- 0 5783 5405"/>
                            <a:gd name="T69" fmla="*/ T68 w 436"/>
                            <a:gd name="T70" fmla="+- 0 699 677"/>
                            <a:gd name="T71" fmla="*/ 699 h 256"/>
                            <a:gd name="T72" fmla="+- 0 5790 5405"/>
                            <a:gd name="T73" fmla="*/ T72 w 436"/>
                            <a:gd name="T74" fmla="+- 0 703 677"/>
                            <a:gd name="T75" fmla="*/ 703 h 256"/>
                            <a:gd name="T76" fmla="+- 0 5797 5405"/>
                            <a:gd name="T77" fmla="*/ T76 w 436"/>
                            <a:gd name="T78" fmla="+- 0 709 677"/>
                            <a:gd name="T79" fmla="*/ 709 h 256"/>
                            <a:gd name="T80" fmla="+- 0 5803 5405"/>
                            <a:gd name="T81" fmla="*/ T80 w 436"/>
                            <a:gd name="T82" fmla="+- 0 715 677"/>
                            <a:gd name="T83" fmla="*/ 715 h 256"/>
                            <a:gd name="T84" fmla="+- 0 5809 5405"/>
                            <a:gd name="T85" fmla="*/ T84 w 436"/>
                            <a:gd name="T86" fmla="+- 0 720 677"/>
                            <a:gd name="T87" fmla="*/ 720 h 256"/>
                            <a:gd name="T88" fmla="+- 0 5814 5405"/>
                            <a:gd name="T89" fmla="*/ T88 w 436"/>
                            <a:gd name="T90" fmla="+- 0 727 677"/>
                            <a:gd name="T91" fmla="*/ 727 h 256"/>
                            <a:gd name="T92" fmla="+- 0 5818 5405"/>
                            <a:gd name="T93" fmla="*/ T92 w 436"/>
                            <a:gd name="T94" fmla="+- 0 734 677"/>
                            <a:gd name="T95" fmla="*/ 734 h 256"/>
                            <a:gd name="T96" fmla="+- 0 5823 5405"/>
                            <a:gd name="T97" fmla="*/ T96 w 436"/>
                            <a:gd name="T98" fmla="+- 0 741 677"/>
                            <a:gd name="T99" fmla="*/ 741 h 256"/>
                            <a:gd name="T100" fmla="+- 0 5827 5405"/>
                            <a:gd name="T101" fmla="*/ T100 w 436"/>
                            <a:gd name="T102" fmla="+- 0 748 677"/>
                            <a:gd name="T103" fmla="*/ 748 h 256"/>
                            <a:gd name="T104" fmla="+- 0 5830 5405"/>
                            <a:gd name="T105" fmla="*/ T104 w 436"/>
                            <a:gd name="T106" fmla="+- 0 756 677"/>
                            <a:gd name="T107" fmla="*/ 756 h 256"/>
                            <a:gd name="T108" fmla="+- 0 5833 5405"/>
                            <a:gd name="T109" fmla="*/ T108 w 436"/>
                            <a:gd name="T110" fmla="+- 0 764 677"/>
                            <a:gd name="T111" fmla="*/ 764 h 256"/>
                            <a:gd name="T112" fmla="+- 0 5836 5405"/>
                            <a:gd name="T113" fmla="*/ T112 w 436"/>
                            <a:gd name="T114" fmla="+- 0 772 677"/>
                            <a:gd name="T115" fmla="*/ 772 h 256"/>
                            <a:gd name="T116" fmla="+- 0 5837 5405"/>
                            <a:gd name="T117" fmla="*/ T116 w 436"/>
                            <a:gd name="T118" fmla="+- 0 780 677"/>
                            <a:gd name="T119" fmla="*/ 780 h 256"/>
                            <a:gd name="T120" fmla="+- 0 5839 5405"/>
                            <a:gd name="T121" fmla="*/ T120 w 436"/>
                            <a:gd name="T122" fmla="+- 0 788 677"/>
                            <a:gd name="T123" fmla="*/ 788 h 256"/>
                            <a:gd name="T124" fmla="+- 0 5840 5405"/>
                            <a:gd name="T125" fmla="*/ T124 w 436"/>
                            <a:gd name="T126" fmla="+- 0 796 677"/>
                            <a:gd name="T127" fmla="*/ 796 h 256"/>
                            <a:gd name="T128" fmla="+- 0 5840 5405"/>
                            <a:gd name="T129" fmla="*/ T128 w 436"/>
                            <a:gd name="T130" fmla="+- 0 805 677"/>
                            <a:gd name="T131" fmla="*/ 805 h 256"/>
                            <a:gd name="T132" fmla="+- 0 5840 5405"/>
                            <a:gd name="T133" fmla="*/ T132 w 436"/>
                            <a:gd name="T134" fmla="+- 0 813 677"/>
                            <a:gd name="T135" fmla="*/ 813 h 256"/>
                            <a:gd name="T136" fmla="+- 0 5818 5405"/>
                            <a:gd name="T137" fmla="*/ T136 w 436"/>
                            <a:gd name="T138" fmla="+- 0 876 677"/>
                            <a:gd name="T139" fmla="*/ 876 h 256"/>
                            <a:gd name="T140" fmla="+- 0 5814 5405"/>
                            <a:gd name="T141" fmla="*/ T140 w 436"/>
                            <a:gd name="T142" fmla="+- 0 883 677"/>
                            <a:gd name="T143" fmla="*/ 883 h 256"/>
                            <a:gd name="T144" fmla="+- 0 5809 5405"/>
                            <a:gd name="T145" fmla="*/ T144 w 436"/>
                            <a:gd name="T146" fmla="+- 0 889 677"/>
                            <a:gd name="T147" fmla="*/ 889 h 256"/>
                            <a:gd name="T148" fmla="+- 0 5803 5405"/>
                            <a:gd name="T149" fmla="*/ T148 w 436"/>
                            <a:gd name="T150" fmla="+- 0 895 677"/>
                            <a:gd name="T151" fmla="*/ 895 h 256"/>
                            <a:gd name="T152" fmla="+- 0 5797 5405"/>
                            <a:gd name="T153" fmla="*/ T152 w 436"/>
                            <a:gd name="T154" fmla="+- 0 901 677"/>
                            <a:gd name="T155" fmla="*/ 901 h 256"/>
                            <a:gd name="T156" fmla="+- 0 5790 5405"/>
                            <a:gd name="T157" fmla="*/ T156 w 436"/>
                            <a:gd name="T158" fmla="+- 0 906 677"/>
                            <a:gd name="T159" fmla="*/ 906 h 256"/>
                            <a:gd name="T160" fmla="+- 0 5783 5405"/>
                            <a:gd name="T161" fmla="*/ T160 w 436"/>
                            <a:gd name="T162" fmla="+- 0 911 677"/>
                            <a:gd name="T163" fmla="*/ 911 h 256"/>
                            <a:gd name="T164" fmla="+- 0 5776 5405"/>
                            <a:gd name="T165" fmla="*/ T164 w 436"/>
                            <a:gd name="T166" fmla="+- 0 915 677"/>
                            <a:gd name="T167" fmla="*/ 915 h 256"/>
                            <a:gd name="T168" fmla="+- 0 5712 5405"/>
                            <a:gd name="T169" fmla="*/ T168 w 436"/>
                            <a:gd name="T170" fmla="+- 0 932 677"/>
                            <a:gd name="T171" fmla="*/ 932 h 256"/>
                            <a:gd name="T172" fmla="+- 0 5532 5405"/>
                            <a:gd name="T173" fmla="*/ T172 w 436"/>
                            <a:gd name="T174" fmla="+- 0 932 677"/>
                            <a:gd name="T175" fmla="*/ 932 h 256"/>
                            <a:gd name="T176" fmla="+- 0 5468 5405"/>
                            <a:gd name="T177" fmla="*/ T176 w 436"/>
                            <a:gd name="T178" fmla="+- 0 915 677"/>
                            <a:gd name="T179" fmla="*/ 915 h 256"/>
                            <a:gd name="T180" fmla="+- 0 5461 5405"/>
                            <a:gd name="T181" fmla="*/ T180 w 436"/>
                            <a:gd name="T182" fmla="+- 0 911 677"/>
                            <a:gd name="T183" fmla="*/ 911 h 256"/>
                            <a:gd name="T184" fmla="+- 0 5454 5405"/>
                            <a:gd name="T185" fmla="*/ T184 w 436"/>
                            <a:gd name="T186" fmla="+- 0 906 677"/>
                            <a:gd name="T187" fmla="*/ 906 h 256"/>
                            <a:gd name="T188" fmla="+- 0 5448 5405"/>
                            <a:gd name="T189" fmla="*/ T188 w 436"/>
                            <a:gd name="T190" fmla="+- 0 901 677"/>
                            <a:gd name="T191" fmla="*/ 901 h 256"/>
                            <a:gd name="T192" fmla="+- 0 5442 5405"/>
                            <a:gd name="T193" fmla="*/ T192 w 436"/>
                            <a:gd name="T194" fmla="+- 0 895 677"/>
                            <a:gd name="T195" fmla="*/ 895 h 256"/>
                            <a:gd name="T196" fmla="+- 0 5436 5405"/>
                            <a:gd name="T197" fmla="*/ T196 w 436"/>
                            <a:gd name="T198" fmla="+- 0 889 677"/>
                            <a:gd name="T199" fmla="*/ 889 h 256"/>
                            <a:gd name="T200" fmla="+- 0 5407 5405"/>
                            <a:gd name="T201" fmla="*/ T200 w 436"/>
                            <a:gd name="T202" fmla="+- 0 830 677"/>
                            <a:gd name="T203" fmla="*/ 830 h 256"/>
                            <a:gd name="T204" fmla="+- 0 5405 5405"/>
                            <a:gd name="T205" fmla="*/ T204 w 436"/>
                            <a:gd name="T206" fmla="+- 0 813 677"/>
                            <a:gd name="T207" fmla="*/ 813 h 256"/>
                            <a:gd name="T208" fmla="+- 0 5405 5405"/>
                            <a:gd name="T209" fmla="*/ T208 w 436"/>
                            <a:gd name="T210" fmla="+- 0 805 677"/>
                            <a:gd name="T211" fmla="*/ 805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436" h="256">
                              <a:moveTo>
                                <a:pt x="0" y="128"/>
                              </a:moveTo>
                              <a:lnTo>
                                <a:pt x="9" y="79"/>
                              </a:lnTo>
                              <a:lnTo>
                                <a:pt x="13" y="71"/>
                              </a:lnTo>
                              <a:lnTo>
                                <a:pt x="37" y="38"/>
                              </a:lnTo>
                              <a:lnTo>
                                <a:pt x="43" y="32"/>
                              </a:lnTo>
                              <a:lnTo>
                                <a:pt x="49" y="26"/>
                              </a:lnTo>
                              <a:lnTo>
                                <a:pt x="56" y="22"/>
                              </a:lnTo>
                              <a:lnTo>
                                <a:pt x="63" y="17"/>
                              </a:lnTo>
                              <a:lnTo>
                                <a:pt x="102" y="3"/>
                              </a:lnTo>
                              <a:lnTo>
                                <a:pt x="111" y="1"/>
                              </a:lnTo>
                              <a:lnTo>
                                <a:pt x="119" y="0"/>
                              </a:lnTo>
                              <a:lnTo>
                                <a:pt x="127" y="0"/>
                              </a:lnTo>
                              <a:lnTo>
                                <a:pt x="307" y="0"/>
                              </a:lnTo>
                              <a:lnTo>
                                <a:pt x="316" y="0"/>
                              </a:lnTo>
                              <a:lnTo>
                                <a:pt x="324" y="1"/>
                              </a:lnTo>
                              <a:lnTo>
                                <a:pt x="332" y="3"/>
                              </a:lnTo>
                              <a:lnTo>
                                <a:pt x="340" y="4"/>
                              </a:lnTo>
                              <a:lnTo>
                                <a:pt x="378" y="22"/>
                              </a:lnTo>
                              <a:lnTo>
                                <a:pt x="385" y="26"/>
                              </a:lnTo>
                              <a:lnTo>
                                <a:pt x="392" y="32"/>
                              </a:lnTo>
                              <a:lnTo>
                                <a:pt x="398" y="38"/>
                              </a:lnTo>
                              <a:lnTo>
                                <a:pt x="404" y="43"/>
                              </a:lnTo>
                              <a:lnTo>
                                <a:pt x="409" y="50"/>
                              </a:lnTo>
                              <a:lnTo>
                                <a:pt x="413" y="57"/>
                              </a:lnTo>
                              <a:lnTo>
                                <a:pt x="418" y="64"/>
                              </a:lnTo>
                              <a:lnTo>
                                <a:pt x="422" y="71"/>
                              </a:lnTo>
                              <a:lnTo>
                                <a:pt x="425" y="79"/>
                              </a:lnTo>
                              <a:lnTo>
                                <a:pt x="428" y="87"/>
                              </a:lnTo>
                              <a:lnTo>
                                <a:pt x="431" y="95"/>
                              </a:lnTo>
                              <a:lnTo>
                                <a:pt x="432" y="103"/>
                              </a:lnTo>
                              <a:lnTo>
                                <a:pt x="434" y="111"/>
                              </a:lnTo>
                              <a:lnTo>
                                <a:pt x="435" y="119"/>
                              </a:lnTo>
                              <a:lnTo>
                                <a:pt x="435" y="128"/>
                              </a:lnTo>
                              <a:lnTo>
                                <a:pt x="435" y="136"/>
                              </a:lnTo>
                              <a:lnTo>
                                <a:pt x="413" y="199"/>
                              </a:lnTo>
                              <a:lnTo>
                                <a:pt x="409" y="206"/>
                              </a:lnTo>
                              <a:lnTo>
                                <a:pt x="404" y="212"/>
                              </a:lnTo>
                              <a:lnTo>
                                <a:pt x="398" y="218"/>
                              </a:lnTo>
                              <a:lnTo>
                                <a:pt x="392" y="224"/>
                              </a:lnTo>
                              <a:lnTo>
                                <a:pt x="385" y="229"/>
                              </a:lnTo>
                              <a:lnTo>
                                <a:pt x="378" y="234"/>
                              </a:lnTo>
                              <a:lnTo>
                                <a:pt x="371" y="238"/>
                              </a:lnTo>
                              <a:lnTo>
                                <a:pt x="307" y="255"/>
                              </a:lnTo>
                              <a:lnTo>
                                <a:pt x="127" y="255"/>
                              </a:lnTo>
                              <a:lnTo>
                                <a:pt x="63" y="238"/>
                              </a:lnTo>
                              <a:lnTo>
                                <a:pt x="56" y="234"/>
                              </a:lnTo>
                              <a:lnTo>
                                <a:pt x="49" y="229"/>
                              </a:lnTo>
                              <a:lnTo>
                                <a:pt x="43" y="224"/>
                              </a:lnTo>
                              <a:lnTo>
                                <a:pt x="37" y="218"/>
                              </a:lnTo>
                              <a:lnTo>
                                <a:pt x="31" y="212"/>
                              </a:lnTo>
                              <a:lnTo>
                                <a:pt x="2" y="153"/>
                              </a:lnTo>
                              <a:lnTo>
                                <a:pt x="0" y="136"/>
                              </a:lnTo>
                              <a:lnTo>
                                <a:pt x="0" y="128"/>
                              </a:lnTo>
                              <a:close/>
                            </a:path>
                          </a:pathLst>
                        </a:custGeom>
                        <a:noFill/>
                        <a:ln w="9529">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8BE1F1" id="Freeform 454" o:spid="_x0000_s1026" style="position:absolute;margin-left:270.25pt;margin-top:33.85pt;width:21.8pt;height:12.8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" path="m,128l9,79r4,-8l37,38r6,-6l49,26r7,-4l63,17,102,3r9,-2l119,r8,l307,r9,l324,1r8,2l340,4r38,18l385,26r7,6l398,38r6,5l409,50r4,7l418,64r4,7l425,79r3,8l431,95r1,8l434,111r1,8l435,128r,8l413,199r-4,7l404,212r-6,6l392,224r-7,5l378,234r-7,4l307,255r-180,l63,238r-7,-4l49,229r-6,-5l37,218r-6,-6l2,153,,136r,-8xe" filled="f" strokecolor="#bdc1c6" strokeweight=".26469mm">
                <v:path arrowok="t" o:connecttype="custom" o:connectlocs="0,511175;5715,480060;8255,474980;23495,454025;27305,450215;31115,446405;35560,443865;40005,440690;64770,431800;70485,430530;75565,429895;80645,429895;194945,429895;200660,429895;205740,430530;210820,431800;215900,432435;240030,443865;244475,446405;248920,450215;252730,454025;256540,457200;259715,461645;262255,466090;265430,470535;267970,474980;269875,480060;271780,485140;273685,490220;274320,495300;275590,500380;276225,505460;276225,511175;276225,516255;262255,556260;259715,560705;256540,564515;252730,568325;248920,572135;244475,575310;240030,578485;235585,581025;194945,591820;80645,591820;40005,581025;35560,578485;31115,575310;27305,572135;23495,568325;19685,564515;1270,527050;0,516255;0,511175" o:connectangles="0,0,0,0,0,0,0,0,0,0,0,0,0,0,0,0,0,0,0,0,0,0,0,0,0,0,0,0,0,0,0,0,0,0,0,0,0,0,0,0,0,0,0,0,0,0,0,0,0,0,0,0,0"/>
                <w10:wrap anchorx="page"/>
              </v:shape>
            </w:pict>
          </mc:Fallback>
        </mc:AlternateContent>
      </w:r>
      <w:r w:rsidRPr="001D7DFD">
        <w:rPr>
          <w:rFonts w:eastAsia="Roboto"/>
          <w:noProof/>
          <w:sz w:val="22"/>
          <w:szCs w:val="22"/>
          <w:lang w:val="pt-PT" w:eastAsia="en-US"/>
        </w:rPr>
        <mc:AlternateContent>
          <mc:Choice Requires="wps">
            <w:drawing>
              <wp:anchor distT="0" distB="0" distL="114300" distR="114300" simplePos="0" relativeHeight="251722752" behindDoc="1" locked="0" layoutInCell="1" allowOverlap="1" wp14:anchorId="1DDE69D2" wp14:editId="788E716E">
                <wp:simplePos x="0" y="0"/>
                <wp:positionH relativeFrom="page">
                  <wp:posOffset>3889375</wp:posOffset>
                </wp:positionH>
                <wp:positionV relativeFrom="paragraph">
                  <wp:posOffset>429895</wp:posOffset>
                </wp:positionV>
                <wp:extent cx="276860" cy="162560"/>
                <wp:effectExtent l="12700" t="10795" r="5715" b="7620"/>
                <wp:wrapNone/>
                <wp:docPr id="244" name="Freeform 4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6860" cy="162560"/>
                        </a:xfrm>
                        <a:custGeom>
                          <a:avLst/>
                          <a:gdLst>
                            <a:gd name="T0" fmla="+- 0 6125 6125"/>
                            <a:gd name="T1" fmla="*/ T0 w 436"/>
                            <a:gd name="T2" fmla="+- 0 805 677"/>
                            <a:gd name="T3" fmla="*/ 805 h 256"/>
                            <a:gd name="T4" fmla="+- 0 6125 6125"/>
                            <a:gd name="T5" fmla="*/ T4 w 436"/>
                            <a:gd name="T6" fmla="+- 0 796 677"/>
                            <a:gd name="T7" fmla="*/ 796 h 256"/>
                            <a:gd name="T8" fmla="+- 0 6126 6125"/>
                            <a:gd name="T9" fmla="*/ T8 w 436"/>
                            <a:gd name="T10" fmla="+- 0 788 677"/>
                            <a:gd name="T11" fmla="*/ 788 h 256"/>
                            <a:gd name="T12" fmla="+- 0 6128 6125"/>
                            <a:gd name="T13" fmla="*/ T12 w 436"/>
                            <a:gd name="T14" fmla="+- 0 780 677"/>
                            <a:gd name="T15" fmla="*/ 780 h 256"/>
                            <a:gd name="T16" fmla="+- 0 6129 6125"/>
                            <a:gd name="T17" fmla="*/ T16 w 436"/>
                            <a:gd name="T18" fmla="+- 0 772 677"/>
                            <a:gd name="T19" fmla="*/ 772 h 256"/>
                            <a:gd name="T20" fmla="+- 0 6132 6125"/>
                            <a:gd name="T21" fmla="*/ T20 w 436"/>
                            <a:gd name="T22" fmla="+- 0 764 677"/>
                            <a:gd name="T23" fmla="*/ 764 h 256"/>
                            <a:gd name="T24" fmla="+- 0 6135 6125"/>
                            <a:gd name="T25" fmla="*/ T24 w 436"/>
                            <a:gd name="T26" fmla="+- 0 756 677"/>
                            <a:gd name="T27" fmla="*/ 756 h 256"/>
                            <a:gd name="T28" fmla="+- 0 6138 6125"/>
                            <a:gd name="T29" fmla="*/ T28 w 436"/>
                            <a:gd name="T30" fmla="+- 0 748 677"/>
                            <a:gd name="T31" fmla="*/ 748 h 256"/>
                            <a:gd name="T32" fmla="+- 0 6162 6125"/>
                            <a:gd name="T33" fmla="*/ T32 w 436"/>
                            <a:gd name="T34" fmla="+- 0 715 677"/>
                            <a:gd name="T35" fmla="*/ 715 h 256"/>
                            <a:gd name="T36" fmla="+- 0 6168 6125"/>
                            <a:gd name="T37" fmla="*/ T36 w 436"/>
                            <a:gd name="T38" fmla="+- 0 709 677"/>
                            <a:gd name="T39" fmla="*/ 709 h 256"/>
                            <a:gd name="T40" fmla="+- 0 6175 6125"/>
                            <a:gd name="T41" fmla="*/ T40 w 436"/>
                            <a:gd name="T42" fmla="+- 0 703 677"/>
                            <a:gd name="T43" fmla="*/ 703 h 256"/>
                            <a:gd name="T44" fmla="+- 0 6182 6125"/>
                            <a:gd name="T45" fmla="*/ T44 w 436"/>
                            <a:gd name="T46" fmla="+- 0 699 677"/>
                            <a:gd name="T47" fmla="*/ 699 h 256"/>
                            <a:gd name="T48" fmla="+- 0 6189 6125"/>
                            <a:gd name="T49" fmla="*/ T48 w 436"/>
                            <a:gd name="T50" fmla="+- 0 694 677"/>
                            <a:gd name="T51" fmla="*/ 694 h 256"/>
                            <a:gd name="T52" fmla="+- 0 6228 6125"/>
                            <a:gd name="T53" fmla="*/ T52 w 436"/>
                            <a:gd name="T54" fmla="+- 0 680 677"/>
                            <a:gd name="T55" fmla="*/ 680 h 256"/>
                            <a:gd name="T56" fmla="+- 0 6236 6125"/>
                            <a:gd name="T57" fmla="*/ T56 w 436"/>
                            <a:gd name="T58" fmla="+- 0 678 677"/>
                            <a:gd name="T59" fmla="*/ 678 h 256"/>
                            <a:gd name="T60" fmla="+- 0 6244 6125"/>
                            <a:gd name="T61" fmla="*/ T60 w 436"/>
                            <a:gd name="T62" fmla="+- 0 677 677"/>
                            <a:gd name="T63" fmla="*/ 677 h 256"/>
                            <a:gd name="T64" fmla="+- 0 6253 6125"/>
                            <a:gd name="T65" fmla="*/ T64 w 436"/>
                            <a:gd name="T66" fmla="+- 0 677 677"/>
                            <a:gd name="T67" fmla="*/ 677 h 256"/>
                            <a:gd name="T68" fmla="+- 0 6433 6125"/>
                            <a:gd name="T69" fmla="*/ T68 w 436"/>
                            <a:gd name="T70" fmla="+- 0 677 677"/>
                            <a:gd name="T71" fmla="*/ 677 h 256"/>
                            <a:gd name="T72" fmla="+- 0 6441 6125"/>
                            <a:gd name="T73" fmla="*/ T72 w 436"/>
                            <a:gd name="T74" fmla="+- 0 677 677"/>
                            <a:gd name="T75" fmla="*/ 677 h 256"/>
                            <a:gd name="T76" fmla="+- 0 6449 6125"/>
                            <a:gd name="T77" fmla="*/ T76 w 436"/>
                            <a:gd name="T78" fmla="+- 0 678 677"/>
                            <a:gd name="T79" fmla="*/ 678 h 256"/>
                            <a:gd name="T80" fmla="+- 0 6458 6125"/>
                            <a:gd name="T81" fmla="*/ T80 w 436"/>
                            <a:gd name="T82" fmla="+- 0 680 677"/>
                            <a:gd name="T83" fmla="*/ 680 h 256"/>
                            <a:gd name="T84" fmla="+- 0 6466 6125"/>
                            <a:gd name="T85" fmla="*/ T84 w 436"/>
                            <a:gd name="T86" fmla="+- 0 681 677"/>
                            <a:gd name="T87" fmla="*/ 681 h 256"/>
                            <a:gd name="T88" fmla="+- 0 6504 6125"/>
                            <a:gd name="T89" fmla="*/ T88 w 436"/>
                            <a:gd name="T90" fmla="+- 0 699 677"/>
                            <a:gd name="T91" fmla="*/ 699 h 256"/>
                            <a:gd name="T92" fmla="+- 0 6511 6125"/>
                            <a:gd name="T93" fmla="*/ T92 w 436"/>
                            <a:gd name="T94" fmla="+- 0 703 677"/>
                            <a:gd name="T95" fmla="*/ 703 h 256"/>
                            <a:gd name="T96" fmla="+- 0 6517 6125"/>
                            <a:gd name="T97" fmla="*/ T96 w 436"/>
                            <a:gd name="T98" fmla="+- 0 709 677"/>
                            <a:gd name="T99" fmla="*/ 709 h 256"/>
                            <a:gd name="T100" fmla="+- 0 6523 6125"/>
                            <a:gd name="T101" fmla="*/ T100 w 436"/>
                            <a:gd name="T102" fmla="+- 0 715 677"/>
                            <a:gd name="T103" fmla="*/ 715 h 256"/>
                            <a:gd name="T104" fmla="+- 0 6529 6125"/>
                            <a:gd name="T105" fmla="*/ T104 w 436"/>
                            <a:gd name="T106" fmla="+- 0 720 677"/>
                            <a:gd name="T107" fmla="*/ 720 h 256"/>
                            <a:gd name="T108" fmla="+- 0 6534 6125"/>
                            <a:gd name="T109" fmla="*/ T108 w 436"/>
                            <a:gd name="T110" fmla="+- 0 727 677"/>
                            <a:gd name="T111" fmla="*/ 727 h 256"/>
                            <a:gd name="T112" fmla="+- 0 6539 6125"/>
                            <a:gd name="T113" fmla="*/ T112 w 436"/>
                            <a:gd name="T114" fmla="+- 0 734 677"/>
                            <a:gd name="T115" fmla="*/ 734 h 256"/>
                            <a:gd name="T116" fmla="+- 0 6543 6125"/>
                            <a:gd name="T117" fmla="*/ T116 w 436"/>
                            <a:gd name="T118" fmla="+- 0 741 677"/>
                            <a:gd name="T119" fmla="*/ 741 h 256"/>
                            <a:gd name="T120" fmla="+- 0 6547 6125"/>
                            <a:gd name="T121" fmla="*/ T120 w 436"/>
                            <a:gd name="T122" fmla="+- 0 748 677"/>
                            <a:gd name="T123" fmla="*/ 748 h 256"/>
                            <a:gd name="T124" fmla="+- 0 6551 6125"/>
                            <a:gd name="T125" fmla="*/ T124 w 436"/>
                            <a:gd name="T126" fmla="+- 0 756 677"/>
                            <a:gd name="T127" fmla="*/ 756 h 256"/>
                            <a:gd name="T128" fmla="+- 0 6554 6125"/>
                            <a:gd name="T129" fmla="*/ T128 w 436"/>
                            <a:gd name="T130" fmla="+- 0 764 677"/>
                            <a:gd name="T131" fmla="*/ 764 h 256"/>
                            <a:gd name="T132" fmla="+- 0 6560 6125"/>
                            <a:gd name="T133" fmla="*/ T132 w 436"/>
                            <a:gd name="T134" fmla="+- 0 805 677"/>
                            <a:gd name="T135" fmla="*/ 805 h 256"/>
                            <a:gd name="T136" fmla="+- 0 6560 6125"/>
                            <a:gd name="T137" fmla="*/ T136 w 436"/>
                            <a:gd name="T138" fmla="+- 0 813 677"/>
                            <a:gd name="T139" fmla="*/ 813 h 256"/>
                            <a:gd name="T140" fmla="+- 0 6539 6125"/>
                            <a:gd name="T141" fmla="*/ T140 w 436"/>
                            <a:gd name="T142" fmla="+- 0 876 677"/>
                            <a:gd name="T143" fmla="*/ 876 h 256"/>
                            <a:gd name="T144" fmla="+- 0 6534 6125"/>
                            <a:gd name="T145" fmla="*/ T144 w 436"/>
                            <a:gd name="T146" fmla="+- 0 883 677"/>
                            <a:gd name="T147" fmla="*/ 883 h 256"/>
                            <a:gd name="T148" fmla="+- 0 6529 6125"/>
                            <a:gd name="T149" fmla="*/ T148 w 436"/>
                            <a:gd name="T150" fmla="+- 0 889 677"/>
                            <a:gd name="T151" fmla="*/ 889 h 256"/>
                            <a:gd name="T152" fmla="+- 0 6523 6125"/>
                            <a:gd name="T153" fmla="*/ T152 w 436"/>
                            <a:gd name="T154" fmla="+- 0 895 677"/>
                            <a:gd name="T155" fmla="*/ 895 h 256"/>
                            <a:gd name="T156" fmla="+- 0 6517 6125"/>
                            <a:gd name="T157" fmla="*/ T156 w 436"/>
                            <a:gd name="T158" fmla="+- 0 901 677"/>
                            <a:gd name="T159" fmla="*/ 901 h 256"/>
                            <a:gd name="T160" fmla="+- 0 6511 6125"/>
                            <a:gd name="T161" fmla="*/ T160 w 436"/>
                            <a:gd name="T162" fmla="+- 0 906 677"/>
                            <a:gd name="T163" fmla="*/ 906 h 256"/>
                            <a:gd name="T164" fmla="+- 0 6504 6125"/>
                            <a:gd name="T165" fmla="*/ T164 w 436"/>
                            <a:gd name="T166" fmla="+- 0 911 677"/>
                            <a:gd name="T167" fmla="*/ 911 h 256"/>
                            <a:gd name="T168" fmla="+- 0 6497 6125"/>
                            <a:gd name="T169" fmla="*/ T168 w 436"/>
                            <a:gd name="T170" fmla="+- 0 915 677"/>
                            <a:gd name="T171" fmla="*/ 915 h 256"/>
                            <a:gd name="T172" fmla="+- 0 6433 6125"/>
                            <a:gd name="T173" fmla="*/ T172 w 436"/>
                            <a:gd name="T174" fmla="+- 0 932 677"/>
                            <a:gd name="T175" fmla="*/ 932 h 256"/>
                            <a:gd name="T176" fmla="+- 0 6253 6125"/>
                            <a:gd name="T177" fmla="*/ T176 w 436"/>
                            <a:gd name="T178" fmla="+- 0 932 677"/>
                            <a:gd name="T179" fmla="*/ 932 h 256"/>
                            <a:gd name="T180" fmla="+- 0 6189 6125"/>
                            <a:gd name="T181" fmla="*/ T180 w 436"/>
                            <a:gd name="T182" fmla="+- 0 915 677"/>
                            <a:gd name="T183" fmla="*/ 915 h 256"/>
                            <a:gd name="T184" fmla="+- 0 6182 6125"/>
                            <a:gd name="T185" fmla="*/ T184 w 436"/>
                            <a:gd name="T186" fmla="+- 0 911 677"/>
                            <a:gd name="T187" fmla="*/ 911 h 256"/>
                            <a:gd name="T188" fmla="+- 0 6175 6125"/>
                            <a:gd name="T189" fmla="*/ T188 w 436"/>
                            <a:gd name="T190" fmla="+- 0 906 677"/>
                            <a:gd name="T191" fmla="*/ 906 h 256"/>
                            <a:gd name="T192" fmla="+- 0 6168 6125"/>
                            <a:gd name="T193" fmla="*/ T192 w 436"/>
                            <a:gd name="T194" fmla="+- 0 901 677"/>
                            <a:gd name="T195" fmla="*/ 901 h 256"/>
                            <a:gd name="T196" fmla="+- 0 6162 6125"/>
                            <a:gd name="T197" fmla="*/ T196 w 436"/>
                            <a:gd name="T198" fmla="+- 0 895 677"/>
                            <a:gd name="T199" fmla="*/ 895 h 256"/>
                            <a:gd name="T200" fmla="+- 0 6157 6125"/>
                            <a:gd name="T201" fmla="*/ T200 w 436"/>
                            <a:gd name="T202" fmla="+- 0 889 677"/>
                            <a:gd name="T203" fmla="*/ 889 h 256"/>
                            <a:gd name="T204" fmla="+- 0 6128 6125"/>
                            <a:gd name="T205" fmla="*/ T204 w 436"/>
                            <a:gd name="T206" fmla="+- 0 830 677"/>
                            <a:gd name="T207" fmla="*/ 830 h 256"/>
                            <a:gd name="T208" fmla="+- 0 6125 6125"/>
                            <a:gd name="T209" fmla="*/ T208 w 436"/>
                            <a:gd name="T210" fmla="+- 0 813 677"/>
                            <a:gd name="T211" fmla="*/ 813 h 256"/>
                            <a:gd name="T212" fmla="+- 0 6125 6125"/>
                            <a:gd name="T213" fmla="*/ T212 w 436"/>
                            <a:gd name="T214" fmla="+- 0 805 677"/>
                            <a:gd name="T215" fmla="*/ 805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436" h="256">
                              <a:moveTo>
                                <a:pt x="0" y="128"/>
                              </a:moveTo>
                              <a:lnTo>
                                <a:pt x="0" y="119"/>
                              </a:lnTo>
                              <a:lnTo>
                                <a:pt x="1" y="111"/>
                              </a:lnTo>
                              <a:lnTo>
                                <a:pt x="3" y="103"/>
                              </a:lnTo>
                              <a:lnTo>
                                <a:pt x="4" y="95"/>
                              </a:lnTo>
                              <a:lnTo>
                                <a:pt x="7" y="87"/>
                              </a:lnTo>
                              <a:lnTo>
                                <a:pt x="10" y="79"/>
                              </a:lnTo>
                              <a:lnTo>
                                <a:pt x="13" y="71"/>
                              </a:lnTo>
                              <a:lnTo>
                                <a:pt x="37" y="38"/>
                              </a:lnTo>
                              <a:lnTo>
                                <a:pt x="43" y="32"/>
                              </a:lnTo>
                              <a:lnTo>
                                <a:pt x="50" y="26"/>
                              </a:lnTo>
                              <a:lnTo>
                                <a:pt x="57" y="22"/>
                              </a:lnTo>
                              <a:lnTo>
                                <a:pt x="64" y="17"/>
                              </a:lnTo>
                              <a:lnTo>
                                <a:pt x="103" y="3"/>
                              </a:lnTo>
                              <a:lnTo>
                                <a:pt x="111" y="1"/>
                              </a:lnTo>
                              <a:lnTo>
                                <a:pt x="119" y="0"/>
                              </a:lnTo>
                              <a:lnTo>
                                <a:pt x="128" y="0"/>
                              </a:lnTo>
                              <a:lnTo>
                                <a:pt x="308" y="0"/>
                              </a:lnTo>
                              <a:lnTo>
                                <a:pt x="316" y="0"/>
                              </a:lnTo>
                              <a:lnTo>
                                <a:pt x="324" y="1"/>
                              </a:lnTo>
                              <a:lnTo>
                                <a:pt x="333" y="3"/>
                              </a:lnTo>
                              <a:lnTo>
                                <a:pt x="341" y="4"/>
                              </a:lnTo>
                              <a:lnTo>
                                <a:pt x="379" y="22"/>
                              </a:lnTo>
                              <a:lnTo>
                                <a:pt x="386" y="26"/>
                              </a:lnTo>
                              <a:lnTo>
                                <a:pt x="392" y="32"/>
                              </a:lnTo>
                              <a:lnTo>
                                <a:pt x="398" y="38"/>
                              </a:lnTo>
                              <a:lnTo>
                                <a:pt x="404" y="43"/>
                              </a:lnTo>
                              <a:lnTo>
                                <a:pt x="409" y="50"/>
                              </a:lnTo>
                              <a:lnTo>
                                <a:pt x="414" y="57"/>
                              </a:lnTo>
                              <a:lnTo>
                                <a:pt x="418" y="64"/>
                              </a:lnTo>
                              <a:lnTo>
                                <a:pt x="422" y="71"/>
                              </a:lnTo>
                              <a:lnTo>
                                <a:pt x="426" y="79"/>
                              </a:lnTo>
                              <a:lnTo>
                                <a:pt x="429" y="87"/>
                              </a:lnTo>
                              <a:lnTo>
                                <a:pt x="435" y="128"/>
                              </a:lnTo>
                              <a:lnTo>
                                <a:pt x="435" y="136"/>
                              </a:lnTo>
                              <a:lnTo>
                                <a:pt x="414" y="199"/>
                              </a:lnTo>
                              <a:lnTo>
                                <a:pt x="409" y="206"/>
                              </a:lnTo>
                              <a:lnTo>
                                <a:pt x="404" y="212"/>
                              </a:lnTo>
                              <a:lnTo>
                                <a:pt x="398" y="218"/>
                              </a:lnTo>
                              <a:lnTo>
                                <a:pt x="392" y="224"/>
                              </a:lnTo>
                              <a:lnTo>
                                <a:pt x="386" y="229"/>
                              </a:lnTo>
                              <a:lnTo>
                                <a:pt x="379" y="234"/>
                              </a:lnTo>
                              <a:lnTo>
                                <a:pt x="372" y="238"/>
                              </a:lnTo>
                              <a:lnTo>
                                <a:pt x="308" y="255"/>
                              </a:lnTo>
                              <a:lnTo>
                                <a:pt x="128" y="255"/>
                              </a:lnTo>
                              <a:lnTo>
                                <a:pt x="64" y="238"/>
                              </a:lnTo>
                              <a:lnTo>
                                <a:pt x="57" y="234"/>
                              </a:lnTo>
                              <a:lnTo>
                                <a:pt x="50" y="229"/>
                              </a:lnTo>
                              <a:lnTo>
                                <a:pt x="43" y="224"/>
                              </a:lnTo>
                              <a:lnTo>
                                <a:pt x="37" y="218"/>
                              </a:lnTo>
                              <a:lnTo>
                                <a:pt x="32" y="212"/>
                              </a:lnTo>
                              <a:lnTo>
                                <a:pt x="3" y="153"/>
                              </a:lnTo>
                              <a:lnTo>
                                <a:pt x="0" y="136"/>
                              </a:lnTo>
                              <a:lnTo>
                                <a:pt x="0" y="128"/>
                              </a:lnTo>
                              <a:close/>
                            </a:path>
                          </a:pathLst>
                        </a:custGeom>
                        <a:noFill/>
                        <a:ln w="9529">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937573" id="Freeform 455" o:spid="_x0000_s1026" style="position:absolute;margin-left:306.25pt;margin-top:33.85pt;width:21.8pt;height:12.8pt;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" path="m,128r,-9l1,111r2,-8l4,95,7,87r3,-8l13,71,37,38r6,-6l50,26r7,-4l64,17,103,3r8,-2l119,r9,l308,r8,l324,1r9,2l341,4r38,18l386,26r6,6l398,38r6,5l409,50r5,7l418,64r4,7l426,79r3,8l435,128r,8l414,199r-5,7l404,212r-6,6l392,224r-6,5l379,234r-7,4l308,255r-180,l64,238r-7,-4l50,229r-7,-5l37,218r-5,-6l3,153,,136r,-8xe" filled="f" strokecolor="#bdc1c6" strokeweight=".26469mm">
                <v:path arrowok="t" o:connecttype="custom" o:connectlocs="0,511175;0,505460;635,500380;1905,495300;2540,490220;4445,485140;6350,480060;8255,474980;23495,454025;27305,450215;31750,446405;36195,443865;40640,440690;65405,431800;70485,430530;75565,429895;81280,429895;195580,429895;200660,429895;205740,430530;211455,431800;216535,432435;240665,443865;245110,446405;248920,450215;252730,454025;256540,457200;259715,461645;262890,466090;265430,470535;267970,474980;270510,480060;272415,485140;276225,511175;276225,516255;262890,556260;259715,560705;256540,564515;252730,568325;248920,572135;245110,575310;240665,578485;236220,581025;195580,591820;81280,591820;40640,581025;36195,578485;31750,575310;27305,572135;23495,568325;20320,564515;1905,527050;0,516255;0,511175" o:connectangles="0,0,0,0,0,0,0,0,0,0,0,0,0,0,0,0,0,0,0,0,0,0,0,0,0,0,0,0,0,0,0,0,0,0,0,0,0,0,0,0,0,0,0,0,0,0,0,0,0,0,0,0,0,0"/>
                <w10:wrap anchorx="page"/>
              </v:shape>
            </w:pict>
          </mc:Fallback>
        </mc:AlternateContent>
      </w:r>
      <w:r w:rsidRPr="001D7DFD">
        <w:rPr>
          <w:rFonts w:eastAsia="Roboto"/>
          <w:color w:val="202024"/>
          <w:sz w:val="21"/>
          <w:szCs w:val="22"/>
          <w:lang w:val="pt-PT" w:eastAsia="en-US"/>
        </w:rPr>
        <w:t>1</w:t>
      </w:r>
      <w:r w:rsidRPr="001D7DFD">
        <w:rPr>
          <w:rFonts w:eastAsia="Roboto"/>
          <w:color w:val="202024"/>
          <w:sz w:val="21"/>
          <w:szCs w:val="22"/>
          <w:lang w:val="pt-PT" w:eastAsia="en-US"/>
        </w:rPr>
        <w:tab/>
        <w:t>2</w:t>
      </w:r>
      <w:r w:rsidRPr="001D7DFD">
        <w:rPr>
          <w:rFonts w:eastAsia="Roboto"/>
          <w:color w:val="202024"/>
          <w:sz w:val="21"/>
          <w:szCs w:val="22"/>
          <w:lang w:val="pt-PT" w:eastAsia="en-US"/>
        </w:rPr>
        <w:tab/>
        <w:t>3</w:t>
      </w:r>
      <w:r w:rsidRPr="001D7DFD">
        <w:rPr>
          <w:rFonts w:eastAsia="Roboto"/>
          <w:color w:val="202024"/>
          <w:sz w:val="21"/>
          <w:szCs w:val="22"/>
          <w:lang w:val="pt-PT" w:eastAsia="en-US"/>
        </w:rPr>
        <w:tab/>
        <w:t>4</w:t>
      </w:r>
      <w:r w:rsidRPr="001D7DFD">
        <w:rPr>
          <w:rFonts w:eastAsia="Roboto"/>
          <w:color w:val="202024"/>
          <w:sz w:val="21"/>
          <w:szCs w:val="22"/>
          <w:lang w:val="pt-PT" w:eastAsia="en-US"/>
        </w:rPr>
        <w:tab/>
        <w:t>5</w:t>
      </w:r>
    </w:p>
    <w:p w14:paraId="777F1454" w14:textId="77777777" w:rsidR="007217E2" w:rsidRPr="001D7DFD" w:rsidRDefault="007217E2" w:rsidP="007217E2">
      <w:pPr>
        <w:widowControl w:val="0"/>
        <w:suppressAutoHyphens w:val="0"/>
        <w:autoSpaceDE w:val="0"/>
        <w:autoSpaceDN w:val="0"/>
        <w:spacing w:before="8" w:after="0"/>
        <w:ind w:firstLine="0"/>
        <w:jc w:val="left"/>
        <w:rPr>
          <w:rFonts w:eastAsia="Roboto"/>
          <w:sz w:val="13"/>
          <w:szCs w:val="24"/>
          <w:lang w:val="pt-PT" w:eastAsia="en-US"/>
        </w:rPr>
      </w:pPr>
      <w:r w:rsidRPr="001D7DFD">
        <w:rPr>
          <w:rFonts w:eastAsia="Roboto"/>
          <w:noProof/>
          <w:szCs w:val="24"/>
          <w:lang w:val="pt-PT" w:eastAsia="en-US"/>
        </w:rPr>
        <mc:AlternateContent>
          <mc:Choice Requires="wps">
            <w:drawing>
              <wp:anchor distT="0" distB="0" distL="0" distR="0" simplePos="0" relativeHeight="251744256" behindDoc="1" locked="0" layoutInCell="1" allowOverlap="1" wp14:anchorId="0BA2887E" wp14:editId="755B033E">
                <wp:simplePos x="0" y="0"/>
                <wp:positionH relativeFrom="page">
                  <wp:posOffset>1197610</wp:posOffset>
                </wp:positionH>
                <wp:positionV relativeFrom="paragraph">
                  <wp:posOffset>128905</wp:posOffset>
                </wp:positionV>
                <wp:extent cx="3783330" cy="9525"/>
                <wp:effectExtent l="0" t="0" r="635" b="4445"/>
                <wp:wrapTopAndBottom/>
                <wp:docPr id="243" name="Rectangle 4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3330" cy="9525"/>
                        </a:xfrm>
                        <a:prstGeom prst="rect">
                          <a:avLst/>
                        </a:prstGeom>
                        <a:solidFill>
                          <a:srgbClr val="BDC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C7C232" id="Rectangle 480" o:spid="_x0000_s1026" style="position:absolute;margin-left:94.3pt;margin-top:10.15pt;width:297.9pt;height:.75pt;z-index:-251572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" fillcolor="#bdc1c6" stroked="f">
                <w10:wrap type="topAndBottom" anchorx="page"/>
              </v:rect>
            </w:pict>
          </mc:Fallback>
        </mc:AlternateContent>
      </w:r>
    </w:p>
    <w:p w14:paraId="613BDC84" w14:textId="77777777" w:rsidR="007217E2" w:rsidRPr="001D7DFD" w:rsidRDefault="007217E2" w:rsidP="007217E2">
      <w:pPr>
        <w:widowControl w:val="0"/>
        <w:tabs>
          <w:tab w:val="left" w:pos="5498"/>
        </w:tabs>
        <w:suppressAutoHyphens w:val="0"/>
        <w:autoSpaceDE w:val="0"/>
        <w:autoSpaceDN w:val="0"/>
        <w:spacing w:before="77" w:after="110"/>
        <w:ind w:left="683" w:firstLine="0"/>
        <w:jc w:val="left"/>
        <w:rPr>
          <w:rFonts w:eastAsia="Roboto"/>
          <w:sz w:val="22"/>
          <w:szCs w:val="22"/>
          <w:lang w:val="pt-PT" w:eastAsia="en-US"/>
        </w:rPr>
      </w:pPr>
      <w:r w:rsidRPr="001D7DFD">
        <w:rPr>
          <w:rFonts w:eastAsia="Roboto"/>
          <w:color w:val="202024"/>
          <w:sz w:val="22"/>
          <w:szCs w:val="22"/>
          <w:lang w:val="pt-PT" w:eastAsia="en-US"/>
        </w:rPr>
        <w:t>Muito</w:t>
      </w:r>
      <w:r w:rsidRPr="001D7DFD">
        <w:rPr>
          <w:rFonts w:eastAsia="Roboto"/>
          <w:color w:val="202024"/>
          <w:spacing w:val="-7"/>
          <w:sz w:val="22"/>
          <w:szCs w:val="22"/>
          <w:lang w:val="pt-PT" w:eastAsia="en-US"/>
        </w:rPr>
        <w:t xml:space="preserve"> </w:t>
      </w:r>
      <w:r w:rsidRPr="001D7DFD">
        <w:rPr>
          <w:rFonts w:eastAsia="Roboto"/>
          <w:color w:val="202024"/>
          <w:sz w:val="22"/>
          <w:szCs w:val="22"/>
          <w:lang w:val="pt-PT" w:eastAsia="en-US"/>
        </w:rPr>
        <w:t>ruim</w:t>
      </w:r>
      <w:r w:rsidRPr="001D7DFD">
        <w:rPr>
          <w:rFonts w:eastAsia="Roboto"/>
          <w:color w:val="202024"/>
          <w:sz w:val="22"/>
          <w:szCs w:val="22"/>
          <w:lang w:val="pt-PT" w:eastAsia="en-US"/>
        </w:rPr>
        <w:tab/>
        <w:t>Muito</w:t>
      </w:r>
      <w:r w:rsidRPr="001D7DFD">
        <w:rPr>
          <w:rFonts w:eastAsia="Roboto"/>
          <w:color w:val="202024"/>
          <w:spacing w:val="-6"/>
          <w:sz w:val="22"/>
          <w:szCs w:val="22"/>
          <w:lang w:val="pt-PT" w:eastAsia="en-US"/>
        </w:rPr>
        <w:t xml:space="preserve"> </w:t>
      </w:r>
      <w:r w:rsidRPr="001D7DFD">
        <w:rPr>
          <w:rFonts w:eastAsia="Roboto"/>
          <w:color w:val="202024"/>
          <w:sz w:val="22"/>
          <w:szCs w:val="22"/>
          <w:lang w:val="pt-PT" w:eastAsia="en-US"/>
        </w:rPr>
        <w:t>boa</w:t>
      </w:r>
    </w:p>
    <w:p w14:paraId="5087937C" w14:textId="77777777" w:rsidR="007217E2" w:rsidRPr="001D7DFD" w:rsidRDefault="007217E2" w:rsidP="007217E2">
      <w:pPr>
        <w:widowControl w:val="0"/>
        <w:suppressAutoHyphens w:val="0"/>
        <w:autoSpaceDE w:val="0"/>
        <w:autoSpaceDN w:val="0"/>
        <w:spacing w:after="0" w:line="20" w:lineRule="exact"/>
        <w:ind w:left="605" w:firstLine="0"/>
        <w:jc w:val="left"/>
        <w:rPr>
          <w:rFonts w:eastAsia="Roboto"/>
          <w:sz w:val="2"/>
          <w:szCs w:val="24"/>
          <w:lang w:val="pt-PT" w:eastAsia="en-US"/>
        </w:rPr>
      </w:pPr>
      <w:r w:rsidRPr="001D7DFD">
        <w:rPr>
          <w:rFonts w:eastAsia="Roboto"/>
          <w:noProof/>
          <w:sz w:val="2"/>
          <w:szCs w:val="24"/>
          <w:lang w:val="pt-PT" w:eastAsia="en-US"/>
        </w:rPr>
        <mc:AlternateContent>
          <mc:Choice Requires="wpg">
            <w:drawing>
              <wp:inline distT="0" distB="0" distL="0" distR="0" wp14:anchorId="3F984793" wp14:editId="4FFEBB87">
                <wp:extent cx="3783330" cy="9525"/>
                <wp:effectExtent l="0" t="0" r="0" b="0"/>
                <wp:docPr id="241" name="Group 4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83330" cy="9525"/>
                          <a:chOff x="0" y="0"/>
                          <a:chExt cx="5958" cy="15"/>
                        </a:xfrm>
                      </wpg:grpSpPr>
                      <wps:wsp>
                        <wps:cNvPr id="242" name="Rectangle 418"/>
                        <wps:cNvSpPr>
                          <a:spLocks noChangeArrowheads="1"/>
                        </wps:cNvSpPr>
                        <wps:spPr bwMode="auto">
                          <a:xfrm>
                            <a:off x="0" y="0"/>
                            <a:ext cx="5958" cy="15"/>
                          </a:xfrm>
                          <a:prstGeom prst="rect">
                            <a:avLst/>
                          </a:prstGeom>
                          <a:solidFill>
                            <a:srgbClr val="BDC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24D7F5B" id="Group 417" o:spid="_x0000_s1026" style="width:297.9pt;height:.75pt;mso-position-horizontal-relative:char;mso-position-vertical-relative:line" coordsize="595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">
                <v:rect id="Rectangle 418" o:spid="_x0000_s1027" style="position:absolute;width:595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" fillcolor="#bdc1c6" stroked="f"/>
                <w10:anchorlock/>
              </v:group>
            </w:pict>
          </mc:Fallback>
        </mc:AlternateContent>
      </w:r>
    </w:p>
    <w:p w14:paraId="7C31EC96" w14:textId="77777777" w:rsidR="007217E2" w:rsidRPr="001D7DFD" w:rsidRDefault="007217E2" w:rsidP="007217E2">
      <w:pPr>
        <w:widowControl w:val="0"/>
        <w:suppressAutoHyphens w:val="0"/>
        <w:autoSpaceDE w:val="0"/>
        <w:autoSpaceDN w:val="0"/>
        <w:spacing w:after="0"/>
        <w:ind w:firstLine="0"/>
        <w:jc w:val="left"/>
        <w:rPr>
          <w:rFonts w:eastAsia="Roboto"/>
          <w:sz w:val="20"/>
          <w:szCs w:val="24"/>
          <w:lang w:val="pt-PT" w:eastAsia="en-US"/>
        </w:rPr>
      </w:pPr>
    </w:p>
    <w:p w14:paraId="224E2FF4" w14:textId="77777777" w:rsidR="007217E2" w:rsidRPr="001D7DFD" w:rsidRDefault="007217E2" w:rsidP="007217E2">
      <w:pPr>
        <w:widowControl w:val="0"/>
        <w:suppressAutoHyphens w:val="0"/>
        <w:autoSpaceDE w:val="0"/>
        <w:autoSpaceDN w:val="0"/>
        <w:spacing w:after="0"/>
        <w:ind w:firstLine="0"/>
        <w:jc w:val="left"/>
        <w:rPr>
          <w:rFonts w:eastAsia="Roboto"/>
          <w:sz w:val="20"/>
          <w:szCs w:val="24"/>
          <w:lang w:val="pt-PT" w:eastAsia="en-US"/>
        </w:rPr>
      </w:pPr>
    </w:p>
    <w:p w14:paraId="2C92680D" w14:textId="77777777" w:rsidR="007217E2" w:rsidRPr="001D7DFD" w:rsidRDefault="007217E2" w:rsidP="007217E2">
      <w:pPr>
        <w:widowControl w:val="0"/>
        <w:suppressAutoHyphens w:val="0"/>
        <w:autoSpaceDE w:val="0"/>
        <w:autoSpaceDN w:val="0"/>
        <w:spacing w:before="11" w:after="0"/>
        <w:ind w:firstLine="0"/>
        <w:jc w:val="left"/>
        <w:rPr>
          <w:rFonts w:eastAsia="Roboto"/>
          <w:sz w:val="28"/>
          <w:szCs w:val="24"/>
          <w:lang w:val="pt-PT" w:eastAsia="en-US"/>
        </w:rPr>
      </w:pPr>
    </w:p>
    <w:p w14:paraId="07AE8E59" w14:textId="77777777" w:rsidR="007217E2" w:rsidRPr="001D7DFD" w:rsidRDefault="007217E2" w:rsidP="007217E2">
      <w:pPr>
        <w:widowControl w:val="0"/>
        <w:suppressAutoHyphens w:val="0"/>
        <w:autoSpaceDE w:val="0"/>
        <w:autoSpaceDN w:val="0"/>
        <w:spacing w:before="95" w:after="0"/>
        <w:ind w:left="770" w:firstLine="0"/>
        <w:jc w:val="left"/>
        <w:rPr>
          <w:rFonts w:eastAsia="Roboto"/>
          <w:szCs w:val="24"/>
          <w:lang w:val="pt-PT" w:eastAsia="en-US"/>
        </w:rPr>
      </w:pPr>
      <w:r w:rsidRPr="001D7DFD">
        <w:rPr>
          <w:rFonts w:eastAsia="Roboto"/>
          <w:szCs w:val="24"/>
          <w:lang w:val="pt-PT" w:eastAsia="en-US"/>
        </w:rPr>
        <w:t>Final</w:t>
      </w:r>
    </w:p>
    <w:p w14:paraId="4E9794B8" w14:textId="77777777" w:rsidR="007217E2" w:rsidRPr="001D7DFD" w:rsidRDefault="007217E2" w:rsidP="007217E2">
      <w:pPr>
        <w:widowControl w:val="0"/>
        <w:suppressAutoHyphens w:val="0"/>
        <w:autoSpaceDE w:val="0"/>
        <w:autoSpaceDN w:val="0"/>
        <w:spacing w:after="0"/>
        <w:ind w:firstLine="0"/>
        <w:jc w:val="left"/>
        <w:rPr>
          <w:rFonts w:eastAsia="Roboto"/>
          <w:sz w:val="20"/>
          <w:szCs w:val="24"/>
          <w:lang w:val="pt-PT" w:eastAsia="en-US"/>
        </w:rPr>
      </w:pPr>
    </w:p>
    <w:p w14:paraId="28312D03" w14:textId="77777777" w:rsidR="007217E2" w:rsidRPr="001D7DFD" w:rsidRDefault="007217E2" w:rsidP="007217E2">
      <w:pPr>
        <w:widowControl w:val="0"/>
        <w:suppressAutoHyphens w:val="0"/>
        <w:autoSpaceDE w:val="0"/>
        <w:autoSpaceDN w:val="0"/>
        <w:spacing w:before="1" w:after="0"/>
        <w:ind w:firstLine="0"/>
        <w:jc w:val="left"/>
        <w:rPr>
          <w:rFonts w:eastAsia="Roboto"/>
          <w:sz w:val="23"/>
          <w:szCs w:val="24"/>
          <w:lang w:val="pt-PT" w:eastAsia="en-US"/>
        </w:rPr>
      </w:pPr>
    </w:p>
    <w:p w14:paraId="0198A196" w14:textId="77777777" w:rsidR="007217E2" w:rsidRPr="001D7DFD" w:rsidRDefault="007217E2">
      <w:pPr>
        <w:widowControl w:val="0"/>
        <w:numPr>
          <w:ilvl w:val="0"/>
          <w:numId w:val="20"/>
        </w:numPr>
        <w:tabs>
          <w:tab w:val="left" w:pos="744"/>
        </w:tabs>
        <w:suppressAutoHyphens w:val="0"/>
        <w:autoSpaceDE w:val="0"/>
        <w:autoSpaceDN w:val="0"/>
        <w:spacing w:before="95" w:after="0"/>
        <w:ind w:left="743" w:hanging="634"/>
        <w:jc w:val="left"/>
        <w:rPr>
          <w:rFonts w:eastAsia="Roboto"/>
          <w:szCs w:val="22"/>
          <w:lang w:val="pt-PT" w:eastAsia="en-US"/>
        </w:rPr>
      </w:pPr>
      <w:r w:rsidRPr="001D7DFD">
        <w:rPr>
          <w:rFonts w:eastAsia="Roboto"/>
          <w:color w:val="202024"/>
          <w:szCs w:val="22"/>
          <w:lang w:val="pt-PT" w:eastAsia="en-US"/>
        </w:rPr>
        <w:t>O</w:t>
      </w:r>
      <w:r w:rsidRPr="001D7DFD">
        <w:rPr>
          <w:rFonts w:eastAsia="Roboto"/>
          <w:color w:val="202024"/>
          <w:spacing w:val="-6"/>
          <w:szCs w:val="22"/>
          <w:lang w:val="pt-PT" w:eastAsia="en-US"/>
        </w:rPr>
        <w:t xml:space="preserve"> </w:t>
      </w:r>
      <w:r w:rsidRPr="001D7DFD">
        <w:rPr>
          <w:rFonts w:eastAsia="Roboto"/>
          <w:color w:val="202024"/>
          <w:szCs w:val="22"/>
          <w:lang w:val="pt-PT" w:eastAsia="en-US"/>
        </w:rPr>
        <w:t>que</w:t>
      </w:r>
      <w:r w:rsidRPr="001D7DFD">
        <w:rPr>
          <w:rFonts w:eastAsia="Roboto"/>
          <w:color w:val="202024"/>
          <w:spacing w:val="-5"/>
          <w:szCs w:val="22"/>
          <w:lang w:val="pt-PT" w:eastAsia="en-US"/>
        </w:rPr>
        <w:t xml:space="preserve"> </w:t>
      </w:r>
      <w:r w:rsidRPr="001D7DFD">
        <w:rPr>
          <w:rFonts w:eastAsia="Roboto"/>
          <w:color w:val="202024"/>
          <w:szCs w:val="22"/>
          <w:lang w:val="pt-PT" w:eastAsia="en-US"/>
        </w:rPr>
        <w:t>você</w:t>
      </w:r>
      <w:r w:rsidRPr="001D7DFD">
        <w:rPr>
          <w:rFonts w:eastAsia="Roboto"/>
          <w:color w:val="202024"/>
          <w:spacing w:val="-5"/>
          <w:szCs w:val="22"/>
          <w:lang w:val="pt-PT" w:eastAsia="en-US"/>
        </w:rPr>
        <w:t xml:space="preserve"> </w:t>
      </w:r>
      <w:r w:rsidRPr="001D7DFD">
        <w:rPr>
          <w:rFonts w:eastAsia="Roboto"/>
          <w:color w:val="202024"/>
          <w:szCs w:val="22"/>
          <w:lang w:val="pt-PT" w:eastAsia="en-US"/>
        </w:rPr>
        <w:t>achou</w:t>
      </w:r>
      <w:r w:rsidRPr="001D7DFD">
        <w:rPr>
          <w:rFonts w:eastAsia="Roboto"/>
          <w:color w:val="202024"/>
          <w:spacing w:val="-5"/>
          <w:szCs w:val="22"/>
          <w:lang w:val="pt-PT" w:eastAsia="en-US"/>
        </w:rPr>
        <w:t xml:space="preserve"> </w:t>
      </w:r>
      <w:r w:rsidRPr="001D7DFD">
        <w:rPr>
          <w:rFonts w:eastAsia="Roboto"/>
          <w:color w:val="202024"/>
          <w:szCs w:val="22"/>
          <w:lang w:val="pt-PT" w:eastAsia="en-US"/>
        </w:rPr>
        <w:t>do</w:t>
      </w:r>
      <w:r w:rsidRPr="001D7DFD">
        <w:rPr>
          <w:rFonts w:eastAsia="Roboto"/>
          <w:color w:val="202024"/>
          <w:spacing w:val="-6"/>
          <w:szCs w:val="22"/>
          <w:lang w:val="pt-PT" w:eastAsia="en-US"/>
        </w:rPr>
        <w:t xml:space="preserve"> </w:t>
      </w:r>
      <w:r w:rsidRPr="001D7DFD">
        <w:rPr>
          <w:rFonts w:eastAsia="Roboto"/>
          <w:color w:val="202024"/>
          <w:szCs w:val="22"/>
          <w:lang w:val="pt-PT" w:eastAsia="en-US"/>
        </w:rPr>
        <w:t>aplicativo</w:t>
      </w:r>
      <w:r w:rsidRPr="001D7DFD">
        <w:rPr>
          <w:rFonts w:eastAsia="Roboto"/>
          <w:color w:val="202024"/>
          <w:spacing w:val="-5"/>
          <w:szCs w:val="22"/>
          <w:lang w:val="pt-PT" w:eastAsia="en-US"/>
        </w:rPr>
        <w:t xml:space="preserve"> </w:t>
      </w:r>
      <w:r w:rsidRPr="001D7DFD">
        <w:rPr>
          <w:rFonts w:eastAsia="Roboto"/>
          <w:color w:val="202024"/>
          <w:szCs w:val="22"/>
          <w:lang w:val="pt-PT" w:eastAsia="en-US"/>
        </w:rPr>
        <w:t>como</w:t>
      </w:r>
      <w:r w:rsidRPr="001D7DFD">
        <w:rPr>
          <w:rFonts w:eastAsia="Roboto"/>
          <w:color w:val="202024"/>
          <w:spacing w:val="-5"/>
          <w:szCs w:val="22"/>
          <w:lang w:val="pt-PT" w:eastAsia="en-US"/>
        </w:rPr>
        <w:t xml:space="preserve"> </w:t>
      </w:r>
      <w:r w:rsidRPr="001D7DFD">
        <w:rPr>
          <w:rFonts w:eastAsia="Roboto"/>
          <w:color w:val="202024"/>
          <w:szCs w:val="22"/>
          <w:lang w:val="pt-PT" w:eastAsia="en-US"/>
        </w:rPr>
        <w:t>um</w:t>
      </w:r>
      <w:r w:rsidRPr="001D7DFD">
        <w:rPr>
          <w:rFonts w:eastAsia="Roboto"/>
          <w:color w:val="202024"/>
          <w:spacing w:val="-5"/>
          <w:szCs w:val="22"/>
          <w:lang w:val="pt-PT" w:eastAsia="en-US"/>
        </w:rPr>
        <w:t xml:space="preserve"> </w:t>
      </w:r>
      <w:r w:rsidRPr="001D7DFD">
        <w:rPr>
          <w:rFonts w:eastAsia="Roboto"/>
          <w:color w:val="202024"/>
          <w:szCs w:val="22"/>
          <w:lang w:val="pt-PT" w:eastAsia="en-US"/>
        </w:rPr>
        <w:t>todo?</w:t>
      </w:r>
      <w:r w:rsidRPr="001D7DFD">
        <w:rPr>
          <w:rFonts w:eastAsia="Roboto"/>
          <w:color w:val="202024"/>
          <w:spacing w:val="-5"/>
          <w:szCs w:val="22"/>
          <w:lang w:val="pt-PT" w:eastAsia="en-US"/>
        </w:rPr>
        <w:t xml:space="preserve"> </w:t>
      </w:r>
      <w:r w:rsidRPr="001D7DFD">
        <w:rPr>
          <w:rFonts w:eastAsia="Roboto"/>
          <w:color w:val="D92F25"/>
          <w:szCs w:val="22"/>
          <w:lang w:val="pt-PT" w:eastAsia="en-US"/>
        </w:rPr>
        <w:t>*</w:t>
      </w:r>
    </w:p>
    <w:p w14:paraId="577BB4A2" w14:textId="77777777" w:rsidR="007217E2" w:rsidRPr="001D7DFD" w:rsidRDefault="007217E2" w:rsidP="007217E2">
      <w:pPr>
        <w:widowControl w:val="0"/>
        <w:suppressAutoHyphens w:val="0"/>
        <w:autoSpaceDE w:val="0"/>
        <w:autoSpaceDN w:val="0"/>
        <w:spacing w:before="8" w:after="0"/>
        <w:ind w:firstLine="0"/>
        <w:jc w:val="left"/>
        <w:rPr>
          <w:rFonts w:eastAsia="Roboto"/>
          <w:sz w:val="16"/>
          <w:szCs w:val="24"/>
          <w:lang w:val="pt-PT" w:eastAsia="en-US"/>
        </w:rPr>
      </w:pPr>
    </w:p>
    <w:p w14:paraId="3FCD8D16" w14:textId="77777777" w:rsidR="007217E2" w:rsidRPr="001D7DFD" w:rsidRDefault="007217E2" w:rsidP="007217E2">
      <w:pPr>
        <w:widowControl w:val="0"/>
        <w:suppressAutoHyphens w:val="0"/>
        <w:autoSpaceDE w:val="0"/>
        <w:autoSpaceDN w:val="0"/>
        <w:spacing w:before="96" w:after="0"/>
        <w:ind w:left="743" w:firstLine="0"/>
        <w:jc w:val="left"/>
        <w:rPr>
          <w:rFonts w:eastAsia="Roboto"/>
          <w:i/>
          <w:sz w:val="21"/>
          <w:szCs w:val="22"/>
          <w:lang w:val="pt-PT" w:eastAsia="en-US"/>
        </w:rPr>
      </w:pPr>
      <w:r w:rsidRPr="001D7DFD">
        <w:rPr>
          <w:rFonts w:eastAsia="Roboto"/>
          <w:i/>
          <w:color w:val="6D6F72"/>
          <w:sz w:val="21"/>
          <w:szCs w:val="22"/>
          <w:lang w:val="pt-PT" w:eastAsia="en-US"/>
        </w:rPr>
        <w:t>Marcar</w:t>
      </w:r>
      <w:r w:rsidRPr="001D7DFD">
        <w:rPr>
          <w:rFonts w:eastAsia="Roboto"/>
          <w:i/>
          <w:color w:val="6D6F72"/>
          <w:spacing w:val="-2"/>
          <w:sz w:val="21"/>
          <w:szCs w:val="22"/>
          <w:lang w:val="pt-PT" w:eastAsia="en-US"/>
        </w:rPr>
        <w:t xml:space="preserve"> </w:t>
      </w:r>
      <w:r w:rsidRPr="001D7DFD">
        <w:rPr>
          <w:rFonts w:eastAsia="Roboto"/>
          <w:i/>
          <w:color w:val="6D6F72"/>
          <w:sz w:val="21"/>
          <w:szCs w:val="22"/>
          <w:lang w:val="pt-PT" w:eastAsia="en-US"/>
        </w:rPr>
        <w:t>apenas</w:t>
      </w:r>
      <w:r w:rsidRPr="001D7DFD">
        <w:rPr>
          <w:rFonts w:eastAsia="Roboto"/>
          <w:i/>
          <w:color w:val="6D6F72"/>
          <w:spacing w:val="-2"/>
          <w:sz w:val="21"/>
          <w:szCs w:val="22"/>
          <w:lang w:val="pt-PT" w:eastAsia="en-US"/>
        </w:rPr>
        <w:t xml:space="preserve"> </w:t>
      </w:r>
      <w:r w:rsidRPr="001D7DFD">
        <w:rPr>
          <w:rFonts w:eastAsia="Roboto"/>
          <w:i/>
          <w:color w:val="6D6F72"/>
          <w:sz w:val="21"/>
          <w:szCs w:val="22"/>
          <w:lang w:val="pt-PT" w:eastAsia="en-US"/>
        </w:rPr>
        <w:t>uma</w:t>
      </w:r>
      <w:r w:rsidRPr="001D7DFD">
        <w:rPr>
          <w:rFonts w:eastAsia="Roboto"/>
          <w:i/>
          <w:color w:val="6D6F72"/>
          <w:spacing w:val="-2"/>
          <w:sz w:val="21"/>
          <w:szCs w:val="22"/>
          <w:lang w:val="pt-PT" w:eastAsia="en-US"/>
        </w:rPr>
        <w:t xml:space="preserve"> </w:t>
      </w:r>
      <w:r w:rsidRPr="001D7DFD">
        <w:rPr>
          <w:rFonts w:eastAsia="Roboto"/>
          <w:i/>
          <w:color w:val="6D6F72"/>
          <w:sz w:val="21"/>
          <w:szCs w:val="22"/>
          <w:lang w:val="pt-PT" w:eastAsia="en-US"/>
        </w:rPr>
        <w:t>oval.</w:t>
      </w:r>
    </w:p>
    <w:p w14:paraId="4BAA48F4" w14:textId="77777777" w:rsidR="007217E2" w:rsidRPr="001D7DFD" w:rsidRDefault="007217E2" w:rsidP="007217E2">
      <w:pPr>
        <w:widowControl w:val="0"/>
        <w:suppressAutoHyphens w:val="0"/>
        <w:autoSpaceDE w:val="0"/>
        <w:autoSpaceDN w:val="0"/>
        <w:spacing w:before="7" w:after="0"/>
        <w:ind w:firstLine="0"/>
        <w:jc w:val="left"/>
        <w:rPr>
          <w:rFonts w:eastAsia="Roboto"/>
          <w:i/>
          <w:sz w:val="28"/>
          <w:szCs w:val="24"/>
          <w:lang w:val="pt-PT" w:eastAsia="en-US"/>
        </w:rPr>
      </w:pPr>
    </w:p>
    <w:p w14:paraId="5EBD88D0" w14:textId="77777777" w:rsidR="007217E2" w:rsidRPr="001D7DFD" w:rsidRDefault="007217E2" w:rsidP="007217E2">
      <w:pPr>
        <w:widowControl w:val="0"/>
        <w:tabs>
          <w:tab w:val="left" w:pos="2973"/>
          <w:tab w:val="left" w:pos="3694"/>
          <w:tab w:val="left" w:pos="4415"/>
          <w:tab w:val="left" w:pos="5137"/>
        </w:tabs>
        <w:suppressAutoHyphens w:val="0"/>
        <w:autoSpaceDE w:val="0"/>
        <w:autoSpaceDN w:val="0"/>
        <w:spacing w:after="0"/>
        <w:ind w:left="2252" w:firstLine="0"/>
        <w:jc w:val="left"/>
        <w:rPr>
          <w:rFonts w:eastAsia="Roboto"/>
          <w:sz w:val="21"/>
          <w:szCs w:val="22"/>
          <w:lang w:val="pt-PT" w:eastAsia="en-US"/>
        </w:rPr>
      </w:pPr>
      <w:r w:rsidRPr="001D7DFD">
        <w:rPr>
          <w:rFonts w:eastAsia="Roboto"/>
          <w:noProof/>
          <w:sz w:val="22"/>
          <w:szCs w:val="22"/>
          <w:lang w:val="pt-PT" w:eastAsia="en-US"/>
        </w:rPr>
        <mc:AlternateContent>
          <mc:Choice Requires="wps">
            <w:drawing>
              <wp:anchor distT="0" distB="0" distL="114300" distR="114300" simplePos="0" relativeHeight="251723776" behindDoc="1" locked="0" layoutInCell="1" allowOverlap="1" wp14:anchorId="7A6CFDCF" wp14:editId="4251F140">
                <wp:simplePos x="0" y="0"/>
                <wp:positionH relativeFrom="page">
                  <wp:posOffset>2145665</wp:posOffset>
                </wp:positionH>
                <wp:positionV relativeFrom="paragraph">
                  <wp:posOffset>429895</wp:posOffset>
                </wp:positionV>
                <wp:extent cx="276860" cy="162560"/>
                <wp:effectExtent l="12065" t="10795" r="6350" b="7620"/>
                <wp:wrapNone/>
                <wp:docPr id="240" name="Freeform 4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6860" cy="162560"/>
                        </a:xfrm>
                        <a:custGeom>
                          <a:avLst/>
                          <a:gdLst>
                            <a:gd name="T0" fmla="+- 0 3379 3379"/>
                            <a:gd name="T1" fmla="*/ T0 w 436"/>
                            <a:gd name="T2" fmla="+- 0 805 677"/>
                            <a:gd name="T3" fmla="*/ 805 h 256"/>
                            <a:gd name="T4" fmla="+- 0 3379 3379"/>
                            <a:gd name="T5" fmla="*/ T4 w 436"/>
                            <a:gd name="T6" fmla="+- 0 796 677"/>
                            <a:gd name="T7" fmla="*/ 796 h 256"/>
                            <a:gd name="T8" fmla="+- 0 3380 3379"/>
                            <a:gd name="T9" fmla="*/ T8 w 436"/>
                            <a:gd name="T10" fmla="+- 0 788 677"/>
                            <a:gd name="T11" fmla="*/ 788 h 256"/>
                            <a:gd name="T12" fmla="+- 0 3381 3379"/>
                            <a:gd name="T13" fmla="*/ T12 w 436"/>
                            <a:gd name="T14" fmla="+- 0 780 677"/>
                            <a:gd name="T15" fmla="*/ 780 h 256"/>
                            <a:gd name="T16" fmla="+- 0 3383 3379"/>
                            <a:gd name="T17" fmla="*/ T16 w 436"/>
                            <a:gd name="T18" fmla="+- 0 772 677"/>
                            <a:gd name="T19" fmla="*/ 772 h 256"/>
                            <a:gd name="T20" fmla="+- 0 3416 3379"/>
                            <a:gd name="T21" fmla="*/ T20 w 436"/>
                            <a:gd name="T22" fmla="+- 0 715 677"/>
                            <a:gd name="T23" fmla="*/ 715 h 256"/>
                            <a:gd name="T24" fmla="+- 0 3422 3379"/>
                            <a:gd name="T25" fmla="*/ T24 w 436"/>
                            <a:gd name="T26" fmla="+- 0 709 677"/>
                            <a:gd name="T27" fmla="*/ 709 h 256"/>
                            <a:gd name="T28" fmla="+- 0 3429 3379"/>
                            <a:gd name="T29" fmla="*/ T28 w 436"/>
                            <a:gd name="T30" fmla="+- 0 703 677"/>
                            <a:gd name="T31" fmla="*/ 703 h 256"/>
                            <a:gd name="T32" fmla="+- 0 3435 3379"/>
                            <a:gd name="T33" fmla="*/ T32 w 436"/>
                            <a:gd name="T34" fmla="+- 0 699 677"/>
                            <a:gd name="T35" fmla="*/ 699 h 256"/>
                            <a:gd name="T36" fmla="+- 0 3442 3379"/>
                            <a:gd name="T37" fmla="*/ T36 w 436"/>
                            <a:gd name="T38" fmla="+- 0 694 677"/>
                            <a:gd name="T39" fmla="*/ 694 h 256"/>
                            <a:gd name="T40" fmla="+- 0 3450 3379"/>
                            <a:gd name="T41" fmla="*/ T40 w 436"/>
                            <a:gd name="T42" fmla="+- 0 690 677"/>
                            <a:gd name="T43" fmla="*/ 690 h 256"/>
                            <a:gd name="T44" fmla="+- 0 3458 3379"/>
                            <a:gd name="T45" fmla="*/ T44 w 436"/>
                            <a:gd name="T46" fmla="+- 0 687 677"/>
                            <a:gd name="T47" fmla="*/ 687 h 256"/>
                            <a:gd name="T48" fmla="+- 0 3465 3379"/>
                            <a:gd name="T49" fmla="*/ T48 w 436"/>
                            <a:gd name="T50" fmla="+- 0 684 677"/>
                            <a:gd name="T51" fmla="*/ 684 h 256"/>
                            <a:gd name="T52" fmla="+- 0 3506 3379"/>
                            <a:gd name="T53" fmla="*/ T52 w 436"/>
                            <a:gd name="T54" fmla="+- 0 677 677"/>
                            <a:gd name="T55" fmla="*/ 677 h 256"/>
                            <a:gd name="T56" fmla="+- 0 3686 3379"/>
                            <a:gd name="T57" fmla="*/ T56 w 436"/>
                            <a:gd name="T58" fmla="+- 0 677 677"/>
                            <a:gd name="T59" fmla="*/ 677 h 256"/>
                            <a:gd name="T60" fmla="+- 0 3735 3379"/>
                            <a:gd name="T61" fmla="*/ T60 w 436"/>
                            <a:gd name="T62" fmla="+- 0 687 677"/>
                            <a:gd name="T63" fmla="*/ 687 h 256"/>
                            <a:gd name="T64" fmla="+- 0 3743 3379"/>
                            <a:gd name="T65" fmla="*/ T64 w 436"/>
                            <a:gd name="T66" fmla="+- 0 690 677"/>
                            <a:gd name="T67" fmla="*/ 690 h 256"/>
                            <a:gd name="T68" fmla="+- 0 3777 3379"/>
                            <a:gd name="T69" fmla="*/ T68 w 436"/>
                            <a:gd name="T70" fmla="+- 0 715 677"/>
                            <a:gd name="T71" fmla="*/ 715 h 256"/>
                            <a:gd name="T72" fmla="+- 0 3783 3379"/>
                            <a:gd name="T73" fmla="*/ T72 w 436"/>
                            <a:gd name="T74" fmla="+- 0 720 677"/>
                            <a:gd name="T75" fmla="*/ 720 h 256"/>
                            <a:gd name="T76" fmla="+- 0 3812 3379"/>
                            <a:gd name="T77" fmla="*/ T76 w 436"/>
                            <a:gd name="T78" fmla="+- 0 780 677"/>
                            <a:gd name="T79" fmla="*/ 780 h 256"/>
                            <a:gd name="T80" fmla="+- 0 3813 3379"/>
                            <a:gd name="T81" fmla="*/ T80 w 436"/>
                            <a:gd name="T82" fmla="+- 0 788 677"/>
                            <a:gd name="T83" fmla="*/ 788 h 256"/>
                            <a:gd name="T84" fmla="+- 0 3814 3379"/>
                            <a:gd name="T85" fmla="*/ T84 w 436"/>
                            <a:gd name="T86" fmla="+- 0 796 677"/>
                            <a:gd name="T87" fmla="*/ 796 h 256"/>
                            <a:gd name="T88" fmla="+- 0 3814 3379"/>
                            <a:gd name="T89" fmla="*/ T88 w 436"/>
                            <a:gd name="T90" fmla="+- 0 805 677"/>
                            <a:gd name="T91" fmla="*/ 805 h 256"/>
                            <a:gd name="T92" fmla="+- 0 3814 3379"/>
                            <a:gd name="T93" fmla="*/ T92 w 436"/>
                            <a:gd name="T94" fmla="+- 0 813 677"/>
                            <a:gd name="T95" fmla="*/ 813 h 256"/>
                            <a:gd name="T96" fmla="+- 0 3813 3379"/>
                            <a:gd name="T97" fmla="*/ T96 w 436"/>
                            <a:gd name="T98" fmla="+- 0 821 677"/>
                            <a:gd name="T99" fmla="*/ 821 h 256"/>
                            <a:gd name="T100" fmla="+- 0 3812 3379"/>
                            <a:gd name="T101" fmla="*/ T100 w 436"/>
                            <a:gd name="T102" fmla="+- 0 830 677"/>
                            <a:gd name="T103" fmla="*/ 830 h 256"/>
                            <a:gd name="T104" fmla="+- 0 3810 3379"/>
                            <a:gd name="T105" fmla="*/ T104 w 436"/>
                            <a:gd name="T106" fmla="+- 0 838 677"/>
                            <a:gd name="T107" fmla="*/ 838 h 256"/>
                            <a:gd name="T108" fmla="+- 0 3777 3379"/>
                            <a:gd name="T109" fmla="*/ T108 w 436"/>
                            <a:gd name="T110" fmla="+- 0 895 677"/>
                            <a:gd name="T111" fmla="*/ 895 h 256"/>
                            <a:gd name="T112" fmla="+- 0 3757 3379"/>
                            <a:gd name="T113" fmla="*/ T112 w 436"/>
                            <a:gd name="T114" fmla="+- 0 911 677"/>
                            <a:gd name="T115" fmla="*/ 911 h 256"/>
                            <a:gd name="T116" fmla="+- 0 3750 3379"/>
                            <a:gd name="T117" fmla="*/ T116 w 436"/>
                            <a:gd name="T118" fmla="+- 0 915 677"/>
                            <a:gd name="T119" fmla="*/ 915 h 256"/>
                            <a:gd name="T120" fmla="+- 0 3743 3379"/>
                            <a:gd name="T121" fmla="*/ T120 w 436"/>
                            <a:gd name="T122" fmla="+- 0 919 677"/>
                            <a:gd name="T123" fmla="*/ 919 h 256"/>
                            <a:gd name="T124" fmla="+- 0 3735 3379"/>
                            <a:gd name="T125" fmla="*/ T124 w 436"/>
                            <a:gd name="T126" fmla="+- 0 923 677"/>
                            <a:gd name="T127" fmla="*/ 923 h 256"/>
                            <a:gd name="T128" fmla="+- 0 3728 3379"/>
                            <a:gd name="T129" fmla="*/ T128 w 436"/>
                            <a:gd name="T130" fmla="+- 0 926 677"/>
                            <a:gd name="T131" fmla="*/ 926 h 256"/>
                            <a:gd name="T132" fmla="+- 0 3720 3379"/>
                            <a:gd name="T133" fmla="*/ T132 w 436"/>
                            <a:gd name="T134" fmla="+- 0 928 677"/>
                            <a:gd name="T135" fmla="*/ 928 h 256"/>
                            <a:gd name="T136" fmla="+- 0 3711 3379"/>
                            <a:gd name="T137" fmla="*/ T136 w 436"/>
                            <a:gd name="T138" fmla="+- 0 930 677"/>
                            <a:gd name="T139" fmla="*/ 930 h 256"/>
                            <a:gd name="T140" fmla="+- 0 3703 3379"/>
                            <a:gd name="T141" fmla="*/ T140 w 436"/>
                            <a:gd name="T142" fmla="+- 0 932 677"/>
                            <a:gd name="T143" fmla="*/ 932 h 256"/>
                            <a:gd name="T144" fmla="+- 0 3695 3379"/>
                            <a:gd name="T145" fmla="*/ T144 w 436"/>
                            <a:gd name="T146" fmla="+- 0 932 677"/>
                            <a:gd name="T147" fmla="*/ 932 h 256"/>
                            <a:gd name="T148" fmla="+- 0 3686 3379"/>
                            <a:gd name="T149" fmla="*/ T148 w 436"/>
                            <a:gd name="T150" fmla="+- 0 932 677"/>
                            <a:gd name="T151" fmla="*/ 932 h 256"/>
                            <a:gd name="T152" fmla="+- 0 3506 3379"/>
                            <a:gd name="T153" fmla="*/ T152 w 436"/>
                            <a:gd name="T154" fmla="+- 0 932 677"/>
                            <a:gd name="T155" fmla="*/ 932 h 256"/>
                            <a:gd name="T156" fmla="+- 0 3498 3379"/>
                            <a:gd name="T157" fmla="*/ T156 w 436"/>
                            <a:gd name="T158" fmla="+- 0 932 677"/>
                            <a:gd name="T159" fmla="*/ 932 h 256"/>
                            <a:gd name="T160" fmla="+- 0 3490 3379"/>
                            <a:gd name="T161" fmla="*/ T160 w 436"/>
                            <a:gd name="T162" fmla="+- 0 932 677"/>
                            <a:gd name="T163" fmla="*/ 932 h 256"/>
                            <a:gd name="T164" fmla="+- 0 3481 3379"/>
                            <a:gd name="T165" fmla="*/ T164 w 436"/>
                            <a:gd name="T166" fmla="+- 0 930 677"/>
                            <a:gd name="T167" fmla="*/ 930 h 256"/>
                            <a:gd name="T168" fmla="+- 0 3473 3379"/>
                            <a:gd name="T169" fmla="*/ T168 w 436"/>
                            <a:gd name="T170" fmla="+- 0 928 677"/>
                            <a:gd name="T171" fmla="*/ 928 h 256"/>
                            <a:gd name="T172" fmla="+- 0 3465 3379"/>
                            <a:gd name="T173" fmla="*/ T172 w 436"/>
                            <a:gd name="T174" fmla="+- 0 926 677"/>
                            <a:gd name="T175" fmla="*/ 926 h 256"/>
                            <a:gd name="T176" fmla="+- 0 3458 3379"/>
                            <a:gd name="T177" fmla="*/ T176 w 436"/>
                            <a:gd name="T178" fmla="+- 0 923 677"/>
                            <a:gd name="T179" fmla="*/ 923 h 256"/>
                            <a:gd name="T180" fmla="+- 0 3450 3379"/>
                            <a:gd name="T181" fmla="*/ T180 w 436"/>
                            <a:gd name="T182" fmla="+- 0 919 677"/>
                            <a:gd name="T183" fmla="*/ 919 h 256"/>
                            <a:gd name="T184" fmla="+- 0 3400 3379"/>
                            <a:gd name="T185" fmla="*/ T184 w 436"/>
                            <a:gd name="T186" fmla="+- 0 876 677"/>
                            <a:gd name="T187" fmla="*/ 876 h 256"/>
                            <a:gd name="T188" fmla="+- 0 3396 3379"/>
                            <a:gd name="T189" fmla="*/ T188 w 436"/>
                            <a:gd name="T190" fmla="+- 0 869 677"/>
                            <a:gd name="T191" fmla="*/ 869 h 256"/>
                            <a:gd name="T192" fmla="+- 0 3392 3379"/>
                            <a:gd name="T193" fmla="*/ T192 w 436"/>
                            <a:gd name="T194" fmla="+- 0 861 677"/>
                            <a:gd name="T195" fmla="*/ 861 h 256"/>
                            <a:gd name="T196" fmla="+- 0 3389 3379"/>
                            <a:gd name="T197" fmla="*/ T196 w 436"/>
                            <a:gd name="T198" fmla="+- 0 854 677"/>
                            <a:gd name="T199" fmla="*/ 854 h 256"/>
                            <a:gd name="T200" fmla="+- 0 3385 3379"/>
                            <a:gd name="T201" fmla="*/ T200 w 436"/>
                            <a:gd name="T202" fmla="+- 0 846 677"/>
                            <a:gd name="T203" fmla="*/ 846 h 256"/>
                            <a:gd name="T204" fmla="+- 0 3383 3379"/>
                            <a:gd name="T205" fmla="*/ T204 w 436"/>
                            <a:gd name="T206" fmla="+- 0 838 677"/>
                            <a:gd name="T207" fmla="*/ 838 h 256"/>
                            <a:gd name="T208" fmla="+- 0 3381 3379"/>
                            <a:gd name="T209" fmla="*/ T208 w 436"/>
                            <a:gd name="T210" fmla="+- 0 830 677"/>
                            <a:gd name="T211" fmla="*/ 830 h 256"/>
                            <a:gd name="T212" fmla="+- 0 3380 3379"/>
                            <a:gd name="T213" fmla="*/ T212 w 436"/>
                            <a:gd name="T214" fmla="+- 0 821 677"/>
                            <a:gd name="T215" fmla="*/ 821 h 256"/>
                            <a:gd name="T216" fmla="+- 0 3379 3379"/>
                            <a:gd name="T217" fmla="*/ T216 w 436"/>
                            <a:gd name="T218" fmla="+- 0 813 677"/>
                            <a:gd name="T219" fmla="*/ 813 h 256"/>
                            <a:gd name="T220" fmla="+- 0 3379 3379"/>
                            <a:gd name="T221" fmla="*/ T220 w 436"/>
                            <a:gd name="T222" fmla="+- 0 805 677"/>
                            <a:gd name="T223" fmla="*/ 805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436" h="256">
                              <a:moveTo>
                                <a:pt x="0" y="128"/>
                              </a:moveTo>
                              <a:lnTo>
                                <a:pt x="0" y="119"/>
                              </a:lnTo>
                              <a:lnTo>
                                <a:pt x="1" y="111"/>
                              </a:lnTo>
                              <a:lnTo>
                                <a:pt x="2" y="103"/>
                              </a:lnTo>
                              <a:lnTo>
                                <a:pt x="4" y="95"/>
                              </a:lnTo>
                              <a:lnTo>
                                <a:pt x="37" y="38"/>
                              </a:lnTo>
                              <a:lnTo>
                                <a:pt x="43" y="32"/>
                              </a:lnTo>
                              <a:lnTo>
                                <a:pt x="50" y="26"/>
                              </a:lnTo>
                              <a:lnTo>
                                <a:pt x="56" y="22"/>
                              </a:lnTo>
                              <a:lnTo>
                                <a:pt x="63" y="17"/>
                              </a:lnTo>
                              <a:lnTo>
                                <a:pt x="71" y="13"/>
                              </a:lnTo>
                              <a:lnTo>
                                <a:pt x="79" y="10"/>
                              </a:lnTo>
                              <a:lnTo>
                                <a:pt x="86" y="7"/>
                              </a:lnTo>
                              <a:lnTo>
                                <a:pt x="127" y="0"/>
                              </a:lnTo>
                              <a:lnTo>
                                <a:pt x="307" y="0"/>
                              </a:lnTo>
                              <a:lnTo>
                                <a:pt x="356" y="10"/>
                              </a:lnTo>
                              <a:lnTo>
                                <a:pt x="364" y="13"/>
                              </a:lnTo>
                              <a:lnTo>
                                <a:pt x="398" y="38"/>
                              </a:lnTo>
                              <a:lnTo>
                                <a:pt x="404" y="43"/>
                              </a:lnTo>
                              <a:lnTo>
                                <a:pt x="433" y="103"/>
                              </a:lnTo>
                              <a:lnTo>
                                <a:pt x="434" y="111"/>
                              </a:lnTo>
                              <a:lnTo>
                                <a:pt x="435" y="119"/>
                              </a:lnTo>
                              <a:lnTo>
                                <a:pt x="435" y="128"/>
                              </a:lnTo>
                              <a:lnTo>
                                <a:pt x="435" y="136"/>
                              </a:lnTo>
                              <a:lnTo>
                                <a:pt x="434" y="144"/>
                              </a:lnTo>
                              <a:lnTo>
                                <a:pt x="433" y="153"/>
                              </a:lnTo>
                              <a:lnTo>
                                <a:pt x="431" y="161"/>
                              </a:lnTo>
                              <a:lnTo>
                                <a:pt x="398" y="218"/>
                              </a:lnTo>
                              <a:lnTo>
                                <a:pt x="378" y="234"/>
                              </a:lnTo>
                              <a:lnTo>
                                <a:pt x="371" y="238"/>
                              </a:lnTo>
                              <a:lnTo>
                                <a:pt x="364" y="242"/>
                              </a:lnTo>
                              <a:lnTo>
                                <a:pt x="356" y="246"/>
                              </a:lnTo>
                              <a:lnTo>
                                <a:pt x="349" y="249"/>
                              </a:lnTo>
                              <a:lnTo>
                                <a:pt x="341" y="251"/>
                              </a:lnTo>
                              <a:lnTo>
                                <a:pt x="332" y="253"/>
                              </a:lnTo>
                              <a:lnTo>
                                <a:pt x="324" y="255"/>
                              </a:lnTo>
                              <a:lnTo>
                                <a:pt x="316" y="255"/>
                              </a:lnTo>
                              <a:lnTo>
                                <a:pt x="307" y="255"/>
                              </a:lnTo>
                              <a:lnTo>
                                <a:pt x="127" y="255"/>
                              </a:lnTo>
                              <a:lnTo>
                                <a:pt x="119" y="255"/>
                              </a:lnTo>
                              <a:lnTo>
                                <a:pt x="111" y="255"/>
                              </a:lnTo>
                              <a:lnTo>
                                <a:pt x="102" y="253"/>
                              </a:lnTo>
                              <a:lnTo>
                                <a:pt x="94" y="251"/>
                              </a:lnTo>
                              <a:lnTo>
                                <a:pt x="86" y="249"/>
                              </a:lnTo>
                              <a:lnTo>
                                <a:pt x="79" y="246"/>
                              </a:lnTo>
                              <a:lnTo>
                                <a:pt x="71" y="242"/>
                              </a:lnTo>
                              <a:lnTo>
                                <a:pt x="21" y="199"/>
                              </a:lnTo>
                              <a:lnTo>
                                <a:pt x="17" y="192"/>
                              </a:lnTo>
                              <a:lnTo>
                                <a:pt x="13" y="184"/>
                              </a:lnTo>
                              <a:lnTo>
                                <a:pt x="10" y="177"/>
                              </a:lnTo>
                              <a:lnTo>
                                <a:pt x="6" y="169"/>
                              </a:lnTo>
                              <a:lnTo>
                                <a:pt x="4" y="161"/>
                              </a:lnTo>
                              <a:lnTo>
                                <a:pt x="2" y="153"/>
                              </a:lnTo>
                              <a:lnTo>
                                <a:pt x="1" y="144"/>
                              </a:lnTo>
                              <a:lnTo>
                                <a:pt x="0" y="136"/>
                              </a:lnTo>
                              <a:lnTo>
                                <a:pt x="0" y="128"/>
                              </a:lnTo>
                              <a:close/>
                            </a:path>
                          </a:pathLst>
                        </a:custGeom>
                        <a:noFill/>
                        <a:ln w="9529">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EB29ED" id="Freeform 456" o:spid="_x0000_s1026" style="position:absolute;margin-left:168.95pt;margin-top:33.85pt;width:21.8pt;height:12.8pt;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" path="m,128r,-9l1,111r1,-8l4,95,37,38r6,-6l50,26r6,-4l63,17r8,-4l79,10,86,7,127,,307,r49,10l364,13r34,25l404,43r29,60l434,111r1,8l435,128r,8l434,144r-1,9l431,161r-33,57l378,234r-7,4l364,242r-8,4l349,249r-8,2l332,253r-8,2l316,255r-9,l127,255r-8,l111,255r-9,-2l94,251r-8,-2l79,246r-8,-4l21,199r-4,-7l13,184r-3,-7l6,169,4,161,2,153,1,144,,136r,-8xe" filled="f" strokecolor="#bdc1c6" strokeweight=".26469mm">
                <v:path arrowok="t" o:connecttype="custom" o:connectlocs="0,511175;0,505460;635,500380;1270,495300;2540,490220;23495,454025;27305,450215;31750,446405;35560,443865;40005,440690;45085,438150;50165,436245;54610,434340;80645,429895;194945,429895;226060,436245;231140,438150;252730,454025;256540,457200;274955,495300;275590,500380;276225,505460;276225,511175;276225,516255;275590,521335;274955,527050;273685,532130;252730,568325;240030,578485;235585,581025;231140,583565;226060,586105;221615,588010;216535,589280;210820,590550;205740,591820;200660,591820;194945,591820;80645,591820;75565,591820;70485,591820;64770,590550;59690,589280;54610,588010;50165,586105;45085,583565;13335,556260;10795,551815;8255,546735;6350,542290;3810,537210;2540,532130;1270,527050;635,521335;0,516255;0,511175" o:connectangles="0,0,0,0,0,0,0,0,0,0,0,0,0,0,0,0,0,0,0,0,0,0,0,0,0,0,0,0,0,0,0,0,0,0,0,0,0,0,0,0,0,0,0,0,0,0,0,0,0,0,0,0,0,0,0,0"/>
                <w10:wrap anchorx="page"/>
              </v:shape>
            </w:pict>
          </mc:Fallback>
        </mc:AlternateContent>
      </w:r>
      <w:r w:rsidRPr="001D7DFD">
        <w:rPr>
          <w:rFonts w:eastAsia="Roboto"/>
          <w:noProof/>
          <w:sz w:val="22"/>
          <w:szCs w:val="22"/>
          <w:lang w:val="pt-PT" w:eastAsia="en-US"/>
        </w:rPr>
        <mc:AlternateContent>
          <mc:Choice Requires="wps">
            <w:drawing>
              <wp:anchor distT="0" distB="0" distL="114300" distR="114300" simplePos="0" relativeHeight="251724800" behindDoc="1" locked="0" layoutInCell="1" allowOverlap="1" wp14:anchorId="5CA0F240" wp14:editId="257A5E76">
                <wp:simplePos x="0" y="0"/>
                <wp:positionH relativeFrom="page">
                  <wp:posOffset>2602865</wp:posOffset>
                </wp:positionH>
                <wp:positionV relativeFrom="paragraph">
                  <wp:posOffset>429895</wp:posOffset>
                </wp:positionV>
                <wp:extent cx="276860" cy="162560"/>
                <wp:effectExtent l="12065" t="10795" r="6350" b="7620"/>
                <wp:wrapNone/>
                <wp:docPr id="239" name="Freeform 4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6860" cy="162560"/>
                        </a:xfrm>
                        <a:custGeom>
                          <a:avLst/>
                          <a:gdLst>
                            <a:gd name="T0" fmla="+- 0 4099 4099"/>
                            <a:gd name="T1" fmla="*/ T0 w 436"/>
                            <a:gd name="T2" fmla="+- 0 805 677"/>
                            <a:gd name="T3" fmla="*/ 805 h 256"/>
                            <a:gd name="T4" fmla="+- 0 4099 4099"/>
                            <a:gd name="T5" fmla="*/ T4 w 436"/>
                            <a:gd name="T6" fmla="+- 0 796 677"/>
                            <a:gd name="T7" fmla="*/ 796 h 256"/>
                            <a:gd name="T8" fmla="+- 0 4100 4099"/>
                            <a:gd name="T9" fmla="*/ T8 w 436"/>
                            <a:gd name="T10" fmla="+- 0 788 677"/>
                            <a:gd name="T11" fmla="*/ 788 h 256"/>
                            <a:gd name="T12" fmla="+- 0 4102 4099"/>
                            <a:gd name="T13" fmla="*/ T12 w 436"/>
                            <a:gd name="T14" fmla="+- 0 780 677"/>
                            <a:gd name="T15" fmla="*/ 780 h 256"/>
                            <a:gd name="T16" fmla="+- 0 4103 4099"/>
                            <a:gd name="T17" fmla="*/ T16 w 436"/>
                            <a:gd name="T18" fmla="+- 0 772 677"/>
                            <a:gd name="T19" fmla="*/ 772 h 256"/>
                            <a:gd name="T20" fmla="+- 0 4136 4099"/>
                            <a:gd name="T21" fmla="*/ T20 w 436"/>
                            <a:gd name="T22" fmla="+- 0 715 677"/>
                            <a:gd name="T23" fmla="*/ 715 h 256"/>
                            <a:gd name="T24" fmla="+- 0 4142 4099"/>
                            <a:gd name="T25" fmla="*/ T24 w 436"/>
                            <a:gd name="T26" fmla="+- 0 709 677"/>
                            <a:gd name="T27" fmla="*/ 709 h 256"/>
                            <a:gd name="T28" fmla="+- 0 4149 4099"/>
                            <a:gd name="T29" fmla="*/ T28 w 436"/>
                            <a:gd name="T30" fmla="+- 0 703 677"/>
                            <a:gd name="T31" fmla="*/ 703 h 256"/>
                            <a:gd name="T32" fmla="+- 0 4156 4099"/>
                            <a:gd name="T33" fmla="*/ T32 w 436"/>
                            <a:gd name="T34" fmla="+- 0 699 677"/>
                            <a:gd name="T35" fmla="*/ 699 h 256"/>
                            <a:gd name="T36" fmla="+- 0 4163 4099"/>
                            <a:gd name="T37" fmla="*/ T36 w 436"/>
                            <a:gd name="T38" fmla="+- 0 694 677"/>
                            <a:gd name="T39" fmla="*/ 694 h 256"/>
                            <a:gd name="T40" fmla="+- 0 4170 4099"/>
                            <a:gd name="T41" fmla="*/ T40 w 436"/>
                            <a:gd name="T42" fmla="+- 0 690 677"/>
                            <a:gd name="T43" fmla="*/ 690 h 256"/>
                            <a:gd name="T44" fmla="+- 0 4178 4099"/>
                            <a:gd name="T45" fmla="*/ T44 w 436"/>
                            <a:gd name="T46" fmla="+- 0 687 677"/>
                            <a:gd name="T47" fmla="*/ 687 h 256"/>
                            <a:gd name="T48" fmla="+- 0 4186 4099"/>
                            <a:gd name="T49" fmla="*/ T48 w 436"/>
                            <a:gd name="T50" fmla="+- 0 684 677"/>
                            <a:gd name="T51" fmla="*/ 684 h 256"/>
                            <a:gd name="T52" fmla="+- 0 4227 4099"/>
                            <a:gd name="T53" fmla="*/ T52 w 436"/>
                            <a:gd name="T54" fmla="+- 0 677 677"/>
                            <a:gd name="T55" fmla="*/ 677 h 256"/>
                            <a:gd name="T56" fmla="+- 0 4407 4099"/>
                            <a:gd name="T57" fmla="*/ T56 w 436"/>
                            <a:gd name="T58" fmla="+- 0 677 677"/>
                            <a:gd name="T59" fmla="*/ 677 h 256"/>
                            <a:gd name="T60" fmla="+- 0 4456 4099"/>
                            <a:gd name="T61" fmla="*/ T60 w 436"/>
                            <a:gd name="T62" fmla="+- 0 687 677"/>
                            <a:gd name="T63" fmla="*/ 687 h 256"/>
                            <a:gd name="T64" fmla="+- 0 4463 4099"/>
                            <a:gd name="T65" fmla="*/ T64 w 436"/>
                            <a:gd name="T66" fmla="+- 0 690 677"/>
                            <a:gd name="T67" fmla="*/ 690 h 256"/>
                            <a:gd name="T68" fmla="+- 0 4497 4099"/>
                            <a:gd name="T69" fmla="*/ T68 w 436"/>
                            <a:gd name="T70" fmla="+- 0 715 677"/>
                            <a:gd name="T71" fmla="*/ 715 h 256"/>
                            <a:gd name="T72" fmla="+- 0 4503 4099"/>
                            <a:gd name="T73" fmla="*/ T72 w 436"/>
                            <a:gd name="T74" fmla="+- 0 720 677"/>
                            <a:gd name="T75" fmla="*/ 720 h 256"/>
                            <a:gd name="T76" fmla="+- 0 4532 4099"/>
                            <a:gd name="T77" fmla="*/ T76 w 436"/>
                            <a:gd name="T78" fmla="+- 0 780 677"/>
                            <a:gd name="T79" fmla="*/ 780 h 256"/>
                            <a:gd name="T80" fmla="+- 0 4534 4099"/>
                            <a:gd name="T81" fmla="*/ T80 w 436"/>
                            <a:gd name="T82" fmla="+- 0 788 677"/>
                            <a:gd name="T83" fmla="*/ 788 h 256"/>
                            <a:gd name="T84" fmla="+- 0 4534 4099"/>
                            <a:gd name="T85" fmla="*/ T84 w 436"/>
                            <a:gd name="T86" fmla="+- 0 796 677"/>
                            <a:gd name="T87" fmla="*/ 796 h 256"/>
                            <a:gd name="T88" fmla="+- 0 4534 4099"/>
                            <a:gd name="T89" fmla="*/ T88 w 436"/>
                            <a:gd name="T90" fmla="+- 0 805 677"/>
                            <a:gd name="T91" fmla="*/ 805 h 256"/>
                            <a:gd name="T92" fmla="+- 0 4534 4099"/>
                            <a:gd name="T93" fmla="*/ T92 w 436"/>
                            <a:gd name="T94" fmla="+- 0 813 677"/>
                            <a:gd name="T95" fmla="*/ 813 h 256"/>
                            <a:gd name="T96" fmla="+- 0 4534 4099"/>
                            <a:gd name="T97" fmla="*/ T96 w 436"/>
                            <a:gd name="T98" fmla="+- 0 821 677"/>
                            <a:gd name="T99" fmla="*/ 821 h 256"/>
                            <a:gd name="T100" fmla="+- 0 4532 4099"/>
                            <a:gd name="T101" fmla="*/ T100 w 436"/>
                            <a:gd name="T102" fmla="+- 0 830 677"/>
                            <a:gd name="T103" fmla="*/ 830 h 256"/>
                            <a:gd name="T104" fmla="+- 0 4530 4099"/>
                            <a:gd name="T105" fmla="*/ T104 w 436"/>
                            <a:gd name="T106" fmla="+- 0 838 677"/>
                            <a:gd name="T107" fmla="*/ 838 h 256"/>
                            <a:gd name="T108" fmla="+- 0 4497 4099"/>
                            <a:gd name="T109" fmla="*/ T108 w 436"/>
                            <a:gd name="T110" fmla="+- 0 895 677"/>
                            <a:gd name="T111" fmla="*/ 895 h 256"/>
                            <a:gd name="T112" fmla="+- 0 4478 4099"/>
                            <a:gd name="T113" fmla="*/ T112 w 436"/>
                            <a:gd name="T114" fmla="+- 0 911 677"/>
                            <a:gd name="T115" fmla="*/ 911 h 256"/>
                            <a:gd name="T116" fmla="+- 0 4471 4099"/>
                            <a:gd name="T117" fmla="*/ T116 w 436"/>
                            <a:gd name="T118" fmla="+- 0 915 677"/>
                            <a:gd name="T119" fmla="*/ 915 h 256"/>
                            <a:gd name="T120" fmla="+- 0 4463 4099"/>
                            <a:gd name="T121" fmla="*/ T120 w 436"/>
                            <a:gd name="T122" fmla="+- 0 919 677"/>
                            <a:gd name="T123" fmla="*/ 919 h 256"/>
                            <a:gd name="T124" fmla="+- 0 4456 4099"/>
                            <a:gd name="T125" fmla="*/ T124 w 436"/>
                            <a:gd name="T126" fmla="+- 0 923 677"/>
                            <a:gd name="T127" fmla="*/ 923 h 256"/>
                            <a:gd name="T128" fmla="+- 0 4448 4099"/>
                            <a:gd name="T129" fmla="*/ T128 w 436"/>
                            <a:gd name="T130" fmla="+- 0 926 677"/>
                            <a:gd name="T131" fmla="*/ 926 h 256"/>
                            <a:gd name="T132" fmla="+- 0 4440 4099"/>
                            <a:gd name="T133" fmla="*/ T132 w 436"/>
                            <a:gd name="T134" fmla="+- 0 928 677"/>
                            <a:gd name="T135" fmla="*/ 928 h 256"/>
                            <a:gd name="T136" fmla="+- 0 4432 4099"/>
                            <a:gd name="T137" fmla="*/ T136 w 436"/>
                            <a:gd name="T138" fmla="+- 0 930 677"/>
                            <a:gd name="T139" fmla="*/ 930 h 256"/>
                            <a:gd name="T140" fmla="+- 0 4423 4099"/>
                            <a:gd name="T141" fmla="*/ T140 w 436"/>
                            <a:gd name="T142" fmla="+- 0 932 677"/>
                            <a:gd name="T143" fmla="*/ 932 h 256"/>
                            <a:gd name="T144" fmla="+- 0 4415 4099"/>
                            <a:gd name="T145" fmla="*/ T144 w 436"/>
                            <a:gd name="T146" fmla="+- 0 932 677"/>
                            <a:gd name="T147" fmla="*/ 932 h 256"/>
                            <a:gd name="T148" fmla="+- 0 4407 4099"/>
                            <a:gd name="T149" fmla="*/ T148 w 436"/>
                            <a:gd name="T150" fmla="+- 0 932 677"/>
                            <a:gd name="T151" fmla="*/ 932 h 256"/>
                            <a:gd name="T152" fmla="+- 0 4227 4099"/>
                            <a:gd name="T153" fmla="*/ T152 w 436"/>
                            <a:gd name="T154" fmla="+- 0 932 677"/>
                            <a:gd name="T155" fmla="*/ 932 h 256"/>
                            <a:gd name="T156" fmla="+- 0 4218 4099"/>
                            <a:gd name="T157" fmla="*/ T156 w 436"/>
                            <a:gd name="T158" fmla="+- 0 932 677"/>
                            <a:gd name="T159" fmla="*/ 932 h 256"/>
                            <a:gd name="T160" fmla="+- 0 4210 4099"/>
                            <a:gd name="T161" fmla="*/ T160 w 436"/>
                            <a:gd name="T162" fmla="+- 0 932 677"/>
                            <a:gd name="T163" fmla="*/ 932 h 256"/>
                            <a:gd name="T164" fmla="+- 0 4202 4099"/>
                            <a:gd name="T165" fmla="*/ T164 w 436"/>
                            <a:gd name="T166" fmla="+- 0 930 677"/>
                            <a:gd name="T167" fmla="*/ 930 h 256"/>
                            <a:gd name="T168" fmla="+- 0 4194 4099"/>
                            <a:gd name="T169" fmla="*/ T168 w 436"/>
                            <a:gd name="T170" fmla="+- 0 928 677"/>
                            <a:gd name="T171" fmla="*/ 928 h 256"/>
                            <a:gd name="T172" fmla="+- 0 4186 4099"/>
                            <a:gd name="T173" fmla="*/ T172 w 436"/>
                            <a:gd name="T174" fmla="+- 0 926 677"/>
                            <a:gd name="T175" fmla="*/ 926 h 256"/>
                            <a:gd name="T176" fmla="+- 0 4178 4099"/>
                            <a:gd name="T177" fmla="*/ T176 w 436"/>
                            <a:gd name="T178" fmla="+- 0 923 677"/>
                            <a:gd name="T179" fmla="*/ 923 h 256"/>
                            <a:gd name="T180" fmla="+- 0 4170 4099"/>
                            <a:gd name="T181" fmla="*/ T180 w 436"/>
                            <a:gd name="T182" fmla="+- 0 919 677"/>
                            <a:gd name="T183" fmla="*/ 919 h 256"/>
                            <a:gd name="T184" fmla="+- 0 4121 4099"/>
                            <a:gd name="T185" fmla="*/ T184 w 436"/>
                            <a:gd name="T186" fmla="+- 0 876 677"/>
                            <a:gd name="T187" fmla="*/ 876 h 256"/>
                            <a:gd name="T188" fmla="+- 0 4116 4099"/>
                            <a:gd name="T189" fmla="*/ T188 w 436"/>
                            <a:gd name="T190" fmla="+- 0 869 677"/>
                            <a:gd name="T191" fmla="*/ 869 h 256"/>
                            <a:gd name="T192" fmla="+- 0 4102 4099"/>
                            <a:gd name="T193" fmla="*/ T192 w 436"/>
                            <a:gd name="T194" fmla="+- 0 830 677"/>
                            <a:gd name="T195" fmla="*/ 830 h 256"/>
                            <a:gd name="T196" fmla="+- 0 4100 4099"/>
                            <a:gd name="T197" fmla="*/ T196 w 436"/>
                            <a:gd name="T198" fmla="+- 0 821 677"/>
                            <a:gd name="T199" fmla="*/ 821 h 256"/>
                            <a:gd name="T200" fmla="+- 0 4099 4099"/>
                            <a:gd name="T201" fmla="*/ T200 w 436"/>
                            <a:gd name="T202" fmla="+- 0 813 677"/>
                            <a:gd name="T203" fmla="*/ 813 h 256"/>
                            <a:gd name="T204" fmla="+- 0 4099 4099"/>
                            <a:gd name="T205" fmla="*/ T204 w 436"/>
                            <a:gd name="T206" fmla="+- 0 805 677"/>
                            <a:gd name="T207" fmla="*/ 805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436" h="256">
                              <a:moveTo>
                                <a:pt x="0" y="128"/>
                              </a:moveTo>
                              <a:lnTo>
                                <a:pt x="0" y="119"/>
                              </a:lnTo>
                              <a:lnTo>
                                <a:pt x="1" y="111"/>
                              </a:lnTo>
                              <a:lnTo>
                                <a:pt x="3" y="103"/>
                              </a:lnTo>
                              <a:lnTo>
                                <a:pt x="4" y="95"/>
                              </a:lnTo>
                              <a:lnTo>
                                <a:pt x="37" y="38"/>
                              </a:lnTo>
                              <a:lnTo>
                                <a:pt x="43" y="32"/>
                              </a:lnTo>
                              <a:lnTo>
                                <a:pt x="50" y="26"/>
                              </a:lnTo>
                              <a:lnTo>
                                <a:pt x="57" y="22"/>
                              </a:lnTo>
                              <a:lnTo>
                                <a:pt x="64" y="17"/>
                              </a:lnTo>
                              <a:lnTo>
                                <a:pt x="71" y="13"/>
                              </a:lnTo>
                              <a:lnTo>
                                <a:pt x="79" y="10"/>
                              </a:lnTo>
                              <a:lnTo>
                                <a:pt x="87" y="7"/>
                              </a:lnTo>
                              <a:lnTo>
                                <a:pt x="128" y="0"/>
                              </a:lnTo>
                              <a:lnTo>
                                <a:pt x="308" y="0"/>
                              </a:lnTo>
                              <a:lnTo>
                                <a:pt x="357" y="10"/>
                              </a:lnTo>
                              <a:lnTo>
                                <a:pt x="364" y="13"/>
                              </a:lnTo>
                              <a:lnTo>
                                <a:pt x="398" y="38"/>
                              </a:lnTo>
                              <a:lnTo>
                                <a:pt x="404" y="43"/>
                              </a:lnTo>
                              <a:lnTo>
                                <a:pt x="433" y="103"/>
                              </a:lnTo>
                              <a:lnTo>
                                <a:pt x="435" y="111"/>
                              </a:lnTo>
                              <a:lnTo>
                                <a:pt x="435" y="119"/>
                              </a:lnTo>
                              <a:lnTo>
                                <a:pt x="435" y="128"/>
                              </a:lnTo>
                              <a:lnTo>
                                <a:pt x="435" y="136"/>
                              </a:lnTo>
                              <a:lnTo>
                                <a:pt x="435" y="144"/>
                              </a:lnTo>
                              <a:lnTo>
                                <a:pt x="433" y="153"/>
                              </a:lnTo>
                              <a:lnTo>
                                <a:pt x="431" y="161"/>
                              </a:lnTo>
                              <a:lnTo>
                                <a:pt x="398" y="218"/>
                              </a:lnTo>
                              <a:lnTo>
                                <a:pt x="379" y="234"/>
                              </a:lnTo>
                              <a:lnTo>
                                <a:pt x="372" y="238"/>
                              </a:lnTo>
                              <a:lnTo>
                                <a:pt x="364" y="242"/>
                              </a:lnTo>
                              <a:lnTo>
                                <a:pt x="357" y="246"/>
                              </a:lnTo>
                              <a:lnTo>
                                <a:pt x="349" y="249"/>
                              </a:lnTo>
                              <a:lnTo>
                                <a:pt x="341" y="251"/>
                              </a:lnTo>
                              <a:lnTo>
                                <a:pt x="333" y="253"/>
                              </a:lnTo>
                              <a:lnTo>
                                <a:pt x="324" y="255"/>
                              </a:lnTo>
                              <a:lnTo>
                                <a:pt x="316" y="255"/>
                              </a:lnTo>
                              <a:lnTo>
                                <a:pt x="308" y="255"/>
                              </a:lnTo>
                              <a:lnTo>
                                <a:pt x="128" y="255"/>
                              </a:lnTo>
                              <a:lnTo>
                                <a:pt x="119" y="255"/>
                              </a:lnTo>
                              <a:lnTo>
                                <a:pt x="111" y="255"/>
                              </a:lnTo>
                              <a:lnTo>
                                <a:pt x="103" y="253"/>
                              </a:lnTo>
                              <a:lnTo>
                                <a:pt x="95" y="251"/>
                              </a:lnTo>
                              <a:lnTo>
                                <a:pt x="87" y="249"/>
                              </a:lnTo>
                              <a:lnTo>
                                <a:pt x="79" y="246"/>
                              </a:lnTo>
                              <a:lnTo>
                                <a:pt x="71" y="242"/>
                              </a:lnTo>
                              <a:lnTo>
                                <a:pt x="22" y="199"/>
                              </a:lnTo>
                              <a:lnTo>
                                <a:pt x="17" y="192"/>
                              </a:lnTo>
                              <a:lnTo>
                                <a:pt x="3" y="153"/>
                              </a:lnTo>
                              <a:lnTo>
                                <a:pt x="1" y="144"/>
                              </a:lnTo>
                              <a:lnTo>
                                <a:pt x="0" y="136"/>
                              </a:lnTo>
                              <a:lnTo>
                                <a:pt x="0" y="128"/>
                              </a:lnTo>
                              <a:close/>
                            </a:path>
                          </a:pathLst>
                        </a:custGeom>
                        <a:noFill/>
                        <a:ln w="9529">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981170" id="Freeform 457" o:spid="_x0000_s1026" style="position:absolute;margin-left:204.95pt;margin-top:33.85pt;width:21.8pt;height:12.8pt;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" path="m,128r,-9l1,111r2,-8l4,95,37,38r6,-6l50,26r7,-4l64,17r7,-4l79,10,87,7,128,,308,r49,10l364,13r34,25l404,43r29,60l435,111r,8l435,128r,8l435,144r-2,9l431,161r-33,57l379,234r-7,4l364,242r-7,4l349,249r-8,2l333,253r-9,2l316,255r-8,l128,255r-9,l111,255r-8,-2l95,251r-8,-2l79,246r-8,-4l22,199r-5,-7l3,153,1,144,,136r,-8xe" filled="f" strokecolor="#bdc1c6" strokeweight=".26469mm">
                <v:path arrowok="t" o:connecttype="custom" o:connectlocs="0,511175;0,505460;635,500380;1905,495300;2540,490220;23495,454025;27305,450215;31750,446405;36195,443865;40640,440690;45085,438150;50165,436245;55245,434340;81280,429895;195580,429895;226695,436245;231140,438150;252730,454025;256540,457200;274955,495300;276225,500380;276225,505460;276225,511175;276225,516255;276225,521335;274955,527050;273685,532130;252730,568325;240665,578485;236220,581025;231140,583565;226695,586105;221615,588010;216535,589280;211455,590550;205740,591820;200660,591820;195580,591820;81280,591820;75565,591820;70485,591820;65405,590550;60325,589280;55245,588010;50165,586105;45085,583565;13970,556260;10795,551815;1905,527050;635,521335;0,516255;0,511175" o:connectangles="0,0,0,0,0,0,0,0,0,0,0,0,0,0,0,0,0,0,0,0,0,0,0,0,0,0,0,0,0,0,0,0,0,0,0,0,0,0,0,0,0,0,0,0,0,0,0,0,0,0,0,0"/>
                <w10:wrap anchorx="page"/>
              </v:shape>
            </w:pict>
          </mc:Fallback>
        </mc:AlternateContent>
      </w:r>
      <w:r w:rsidRPr="001D7DFD">
        <w:rPr>
          <w:rFonts w:eastAsia="Roboto"/>
          <w:noProof/>
          <w:sz w:val="22"/>
          <w:szCs w:val="22"/>
          <w:lang w:val="pt-PT" w:eastAsia="en-US"/>
        </w:rPr>
        <mc:AlternateContent>
          <mc:Choice Requires="wps">
            <w:drawing>
              <wp:anchor distT="0" distB="0" distL="114300" distR="114300" simplePos="0" relativeHeight="251725824" behindDoc="1" locked="0" layoutInCell="1" allowOverlap="1" wp14:anchorId="6286AD35" wp14:editId="63AFAA03">
                <wp:simplePos x="0" y="0"/>
                <wp:positionH relativeFrom="page">
                  <wp:posOffset>3060065</wp:posOffset>
                </wp:positionH>
                <wp:positionV relativeFrom="paragraph">
                  <wp:posOffset>429895</wp:posOffset>
                </wp:positionV>
                <wp:extent cx="276860" cy="162560"/>
                <wp:effectExtent l="12065" t="10795" r="6350" b="7620"/>
                <wp:wrapNone/>
                <wp:docPr id="238" name="Freeform 4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6860" cy="162560"/>
                        </a:xfrm>
                        <a:custGeom>
                          <a:avLst/>
                          <a:gdLst>
                            <a:gd name="T0" fmla="+- 0 4819 4819"/>
                            <a:gd name="T1" fmla="*/ T0 w 436"/>
                            <a:gd name="T2" fmla="+- 0 805 677"/>
                            <a:gd name="T3" fmla="*/ 805 h 256"/>
                            <a:gd name="T4" fmla="+- 0 4819 4819"/>
                            <a:gd name="T5" fmla="*/ T4 w 436"/>
                            <a:gd name="T6" fmla="+- 0 796 677"/>
                            <a:gd name="T7" fmla="*/ 796 h 256"/>
                            <a:gd name="T8" fmla="+- 0 4820 4819"/>
                            <a:gd name="T9" fmla="*/ T8 w 436"/>
                            <a:gd name="T10" fmla="+- 0 788 677"/>
                            <a:gd name="T11" fmla="*/ 788 h 256"/>
                            <a:gd name="T12" fmla="+- 0 4822 4819"/>
                            <a:gd name="T13" fmla="*/ T12 w 436"/>
                            <a:gd name="T14" fmla="+- 0 780 677"/>
                            <a:gd name="T15" fmla="*/ 780 h 256"/>
                            <a:gd name="T16" fmla="+- 0 4824 4819"/>
                            <a:gd name="T17" fmla="*/ T16 w 436"/>
                            <a:gd name="T18" fmla="+- 0 772 677"/>
                            <a:gd name="T19" fmla="*/ 772 h 256"/>
                            <a:gd name="T20" fmla="+- 0 4857 4819"/>
                            <a:gd name="T21" fmla="*/ T20 w 436"/>
                            <a:gd name="T22" fmla="+- 0 715 677"/>
                            <a:gd name="T23" fmla="*/ 715 h 256"/>
                            <a:gd name="T24" fmla="+- 0 4863 4819"/>
                            <a:gd name="T25" fmla="*/ T24 w 436"/>
                            <a:gd name="T26" fmla="+- 0 709 677"/>
                            <a:gd name="T27" fmla="*/ 709 h 256"/>
                            <a:gd name="T28" fmla="+- 0 4869 4819"/>
                            <a:gd name="T29" fmla="*/ T28 w 436"/>
                            <a:gd name="T30" fmla="+- 0 703 677"/>
                            <a:gd name="T31" fmla="*/ 703 h 256"/>
                            <a:gd name="T32" fmla="+- 0 4876 4819"/>
                            <a:gd name="T33" fmla="*/ T32 w 436"/>
                            <a:gd name="T34" fmla="+- 0 699 677"/>
                            <a:gd name="T35" fmla="*/ 699 h 256"/>
                            <a:gd name="T36" fmla="+- 0 4883 4819"/>
                            <a:gd name="T37" fmla="*/ T36 w 436"/>
                            <a:gd name="T38" fmla="+- 0 694 677"/>
                            <a:gd name="T39" fmla="*/ 694 h 256"/>
                            <a:gd name="T40" fmla="+- 0 4890 4819"/>
                            <a:gd name="T41" fmla="*/ T40 w 436"/>
                            <a:gd name="T42" fmla="+- 0 690 677"/>
                            <a:gd name="T43" fmla="*/ 690 h 256"/>
                            <a:gd name="T44" fmla="+- 0 4898 4819"/>
                            <a:gd name="T45" fmla="*/ T44 w 436"/>
                            <a:gd name="T46" fmla="+- 0 687 677"/>
                            <a:gd name="T47" fmla="*/ 687 h 256"/>
                            <a:gd name="T48" fmla="+- 0 4906 4819"/>
                            <a:gd name="T49" fmla="*/ T48 w 436"/>
                            <a:gd name="T50" fmla="+- 0 684 677"/>
                            <a:gd name="T51" fmla="*/ 684 h 256"/>
                            <a:gd name="T52" fmla="+- 0 4947 4819"/>
                            <a:gd name="T53" fmla="*/ T52 w 436"/>
                            <a:gd name="T54" fmla="+- 0 677 677"/>
                            <a:gd name="T55" fmla="*/ 677 h 256"/>
                            <a:gd name="T56" fmla="+- 0 5127 4819"/>
                            <a:gd name="T57" fmla="*/ T56 w 436"/>
                            <a:gd name="T58" fmla="+- 0 677 677"/>
                            <a:gd name="T59" fmla="*/ 677 h 256"/>
                            <a:gd name="T60" fmla="+- 0 5176 4819"/>
                            <a:gd name="T61" fmla="*/ T60 w 436"/>
                            <a:gd name="T62" fmla="+- 0 687 677"/>
                            <a:gd name="T63" fmla="*/ 687 h 256"/>
                            <a:gd name="T64" fmla="+- 0 5184 4819"/>
                            <a:gd name="T65" fmla="*/ T64 w 436"/>
                            <a:gd name="T66" fmla="+- 0 690 677"/>
                            <a:gd name="T67" fmla="*/ 690 h 256"/>
                            <a:gd name="T68" fmla="+- 0 5217 4819"/>
                            <a:gd name="T69" fmla="*/ T68 w 436"/>
                            <a:gd name="T70" fmla="+- 0 715 677"/>
                            <a:gd name="T71" fmla="*/ 715 h 256"/>
                            <a:gd name="T72" fmla="+- 0 5223 4819"/>
                            <a:gd name="T73" fmla="*/ T72 w 436"/>
                            <a:gd name="T74" fmla="+- 0 720 677"/>
                            <a:gd name="T75" fmla="*/ 720 h 256"/>
                            <a:gd name="T76" fmla="+- 0 5252 4819"/>
                            <a:gd name="T77" fmla="*/ T76 w 436"/>
                            <a:gd name="T78" fmla="+- 0 780 677"/>
                            <a:gd name="T79" fmla="*/ 780 h 256"/>
                            <a:gd name="T80" fmla="+- 0 5254 4819"/>
                            <a:gd name="T81" fmla="*/ T80 w 436"/>
                            <a:gd name="T82" fmla="+- 0 788 677"/>
                            <a:gd name="T83" fmla="*/ 788 h 256"/>
                            <a:gd name="T84" fmla="+- 0 5255 4819"/>
                            <a:gd name="T85" fmla="*/ T84 w 436"/>
                            <a:gd name="T86" fmla="+- 0 796 677"/>
                            <a:gd name="T87" fmla="*/ 796 h 256"/>
                            <a:gd name="T88" fmla="+- 0 5255 4819"/>
                            <a:gd name="T89" fmla="*/ T88 w 436"/>
                            <a:gd name="T90" fmla="+- 0 805 677"/>
                            <a:gd name="T91" fmla="*/ 805 h 256"/>
                            <a:gd name="T92" fmla="+- 0 5255 4819"/>
                            <a:gd name="T93" fmla="*/ T92 w 436"/>
                            <a:gd name="T94" fmla="+- 0 813 677"/>
                            <a:gd name="T95" fmla="*/ 813 h 256"/>
                            <a:gd name="T96" fmla="+- 0 5254 4819"/>
                            <a:gd name="T97" fmla="*/ T96 w 436"/>
                            <a:gd name="T98" fmla="+- 0 821 677"/>
                            <a:gd name="T99" fmla="*/ 821 h 256"/>
                            <a:gd name="T100" fmla="+- 0 5252 4819"/>
                            <a:gd name="T101" fmla="*/ T100 w 436"/>
                            <a:gd name="T102" fmla="+- 0 830 677"/>
                            <a:gd name="T103" fmla="*/ 830 h 256"/>
                            <a:gd name="T104" fmla="+- 0 5251 4819"/>
                            <a:gd name="T105" fmla="*/ T104 w 436"/>
                            <a:gd name="T106" fmla="+- 0 838 677"/>
                            <a:gd name="T107" fmla="*/ 838 h 256"/>
                            <a:gd name="T108" fmla="+- 0 5217 4819"/>
                            <a:gd name="T109" fmla="*/ T108 w 436"/>
                            <a:gd name="T110" fmla="+- 0 895 677"/>
                            <a:gd name="T111" fmla="*/ 895 h 256"/>
                            <a:gd name="T112" fmla="+- 0 5198 4819"/>
                            <a:gd name="T113" fmla="*/ T112 w 436"/>
                            <a:gd name="T114" fmla="+- 0 911 677"/>
                            <a:gd name="T115" fmla="*/ 911 h 256"/>
                            <a:gd name="T116" fmla="+- 0 5191 4819"/>
                            <a:gd name="T117" fmla="*/ T116 w 436"/>
                            <a:gd name="T118" fmla="+- 0 915 677"/>
                            <a:gd name="T119" fmla="*/ 915 h 256"/>
                            <a:gd name="T120" fmla="+- 0 5184 4819"/>
                            <a:gd name="T121" fmla="*/ T120 w 436"/>
                            <a:gd name="T122" fmla="+- 0 919 677"/>
                            <a:gd name="T123" fmla="*/ 919 h 256"/>
                            <a:gd name="T124" fmla="+- 0 5176 4819"/>
                            <a:gd name="T125" fmla="*/ T124 w 436"/>
                            <a:gd name="T126" fmla="+- 0 923 677"/>
                            <a:gd name="T127" fmla="*/ 923 h 256"/>
                            <a:gd name="T128" fmla="+- 0 5168 4819"/>
                            <a:gd name="T129" fmla="*/ T128 w 436"/>
                            <a:gd name="T130" fmla="+- 0 926 677"/>
                            <a:gd name="T131" fmla="*/ 926 h 256"/>
                            <a:gd name="T132" fmla="+- 0 5160 4819"/>
                            <a:gd name="T133" fmla="*/ T132 w 436"/>
                            <a:gd name="T134" fmla="+- 0 928 677"/>
                            <a:gd name="T135" fmla="*/ 928 h 256"/>
                            <a:gd name="T136" fmla="+- 0 5152 4819"/>
                            <a:gd name="T137" fmla="*/ T136 w 436"/>
                            <a:gd name="T138" fmla="+- 0 930 677"/>
                            <a:gd name="T139" fmla="*/ 930 h 256"/>
                            <a:gd name="T140" fmla="+- 0 5144 4819"/>
                            <a:gd name="T141" fmla="*/ T140 w 436"/>
                            <a:gd name="T142" fmla="+- 0 932 677"/>
                            <a:gd name="T143" fmla="*/ 932 h 256"/>
                            <a:gd name="T144" fmla="+- 0 5135 4819"/>
                            <a:gd name="T145" fmla="*/ T144 w 436"/>
                            <a:gd name="T146" fmla="+- 0 932 677"/>
                            <a:gd name="T147" fmla="*/ 932 h 256"/>
                            <a:gd name="T148" fmla="+- 0 5127 4819"/>
                            <a:gd name="T149" fmla="*/ T148 w 436"/>
                            <a:gd name="T150" fmla="+- 0 932 677"/>
                            <a:gd name="T151" fmla="*/ 932 h 256"/>
                            <a:gd name="T152" fmla="+- 0 4947 4819"/>
                            <a:gd name="T153" fmla="*/ T152 w 436"/>
                            <a:gd name="T154" fmla="+- 0 932 677"/>
                            <a:gd name="T155" fmla="*/ 932 h 256"/>
                            <a:gd name="T156" fmla="+- 0 4939 4819"/>
                            <a:gd name="T157" fmla="*/ T156 w 436"/>
                            <a:gd name="T158" fmla="+- 0 932 677"/>
                            <a:gd name="T159" fmla="*/ 932 h 256"/>
                            <a:gd name="T160" fmla="+- 0 4930 4819"/>
                            <a:gd name="T161" fmla="*/ T160 w 436"/>
                            <a:gd name="T162" fmla="+- 0 932 677"/>
                            <a:gd name="T163" fmla="*/ 932 h 256"/>
                            <a:gd name="T164" fmla="+- 0 4922 4819"/>
                            <a:gd name="T165" fmla="*/ T164 w 436"/>
                            <a:gd name="T166" fmla="+- 0 930 677"/>
                            <a:gd name="T167" fmla="*/ 930 h 256"/>
                            <a:gd name="T168" fmla="+- 0 4914 4819"/>
                            <a:gd name="T169" fmla="*/ T168 w 436"/>
                            <a:gd name="T170" fmla="+- 0 928 677"/>
                            <a:gd name="T171" fmla="*/ 928 h 256"/>
                            <a:gd name="T172" fmla="+- 0 4906 4819"/>
                            <a:gd name="T173" fmla="*/ T172 w 436"/>
                            <a:gd name="T174" fmla="+- 0 926 677"/>
                            <a:gd name="T175" fmla="*/ 926 h 256"/>
                            <a:gd name="T176" fmla="+- 0 4898 4819"/>
                            <a:gd name="T177" fmla="*/ T176 w 436"/>
                            <a:gd name="T178" fmla="+- 0 923 677"/>
                            <a:gd name="T179" fmla="*/ 923 h 256"/>
                            <a:gd name="T180" fmla="+- 0 4890 4819"/>
                            <a:gd name="T181" fmla="*/ T180 w 436"/>
                            <a:gd name="T182" fmla="+- 0 919 677"/>
                            <a:gd name="T183" fmla="*/ 919 h 256"/>
                            <a:gd name="T184" fmla="+- 0 4841 4819"/>
                            <a:gd name="T185" fmla="*/ T184 w 436"/>
                            <a:gd name="T186" fmla="+- 0 876 677"/>
                            <a:gd name="T187" fmla="*/ 876 h 256"/>
                            <a:gd name="T188" fmla="+- 0 4829 4819"/>
                            <a:gd name="T189" fmla="*/ T188 w 436"/>
                            <a:gd name="T190" fmla="+- 0 854 677"/>
                            <a:gd name="T191" fmla="*/ 854 h 256"/>
                            <a:gd name="T192" fmla="+- 0 4826 4819"/>
                            <a:gd name="T193" fmla="*/ T192 w 436"/>
                            <a:gd name="T194" fmla="+- 0 846 677"/>
                            <a:gd name="T195" fmla="*/ 846 h 256"/>
                            <a:gd name="T196" fmla="+- 0 4824 4819"/>
                            <a:gd name="T197" fmla="*/ T196 w 436"/>
                            <a:gd name="T198" fmla="+- 0 838 677"/>
                            <a:gd name="T199" fmla="*/ 838 h 256"/>
                            <a:gd name="T200" fmla="+- 0 4822 4819"/>
                            <a:gd name="T201" fmla="*/ T200 w 436"/>
                            <a:gd name="T202" fmla="+- 0 830 677"/>
                            <a:gd name="T203" fmla="*/ 830 h 256"/>
                            <a:gd name="T204" fmla="+- 0 4820 4819"/>
                            <a:gd name="T205" fmla="*/ T204 w 436"/>
                            <a:gd name="T206" fmla="+- 0 821 677"/>
                            <a:gd name="T207" fmla="*/ 821 h 256"/>
                            <a:gd name="T208" fmla="+- 0 4819 4819"/>
                            <a:gd name="T209" fmla="*/ T208 w 436"/>
                            <a:gd name="T210" fmla="+- 0 813 677"/>
                            <a:gd name="T211" fmla="*/ 813 h 256"/>
                            <a:gd name="T212" fmla="+- 0 4819 4819"/>
                            <a:gd name="T213" fmla="*/ T212 w 436"/>
                            <a:gd name="T214" fmla="+- 0 805 677"/>
                            <a:gd name="T215" fmla="*/ 805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436" h="256">
                              <a:moveTo>
                                <a:pt x="0" y="128"/>
                              </a:moveTo>
                              <a:lnTo>
                                <a:pt x="0" y="119"/>
                              </a:lnTo>
                              <a:lnTo>
                                <a:pt x="1" y="111"/>
                              </a:lnTo>
                              <a:lnTo>
                                <a:pt x="3" y="103"/>
                              </a:lnTo>
                              <a:lnTo>
                                <a:pt x="5" y="95"/>
                              </a:lnTo>
                              <a:lnTo>
                                <a:pt x="38" y="38"/>
                              </a:lnTo>
                              <a:lnTo>
                                <a:pt x="44" y="32"/>
                              </a:lnTo>
                              <a:lnTo>
                                <a:pt x="50" y="26"/>
                              </a:lnTo>
                              <a:lnTo>
                                <a:pt x="57" y="22"/>
                              </a:lnTo>
                              <a:lnTo>
                                <a:pt x="64" y="17"/>
                              </a:lnTo>
                              <a:lnTo>
                                <a:pt x="71" y="13"/>
                              </a:lnTo>
                              <a:lnTo>
                                <a:pt x="79" y="10"/>
                              </a:lnTo>
                              <a:lnTo>
                                <a:pt x="87" y="7"/>
                              </a:lnTo>
                              <a:lnTo>
                                <a:pt x="128" y="0"/>
                              </a:lnTo>
                              <a:lnTo>
                                <a:pt x="308" y="0"/>
                              </a:lnTo>
                              <a:lnTo>
                                <a:pt x="357" y="10"/>
                              </a:lnTo>
                              <a:lnTo>
                                <a:pt x="365" y="13"/>
                              </a:lnTo>
                              <a:lnTo>
                                <a:pt x="398" y="38"/>
                              </a:lnTo>
                              <a:lnTo>
                                <a:pt x="404" y="43"/>
                              </a:lnTo>
                              <a:lnTo>
                                <a:pt x="433" y="103"/>
                              </a:lnTo>
                              <a:lnTo>
                                <a:pt x="435" y="111"/>
                              </a:lnTo>
                              <a:lnTo>
                                <a:pt x="436" y="119"/>
                              </a:lnTo>
                              <a:lnTo>
                                <a:pt x="436" y="128"/>
                              </a:lnTo>
                              <a:lnTo>
                                <a:pt x="436" y="136"/>
                              </a:lnTo>
                              <a:lnTo>
                                <a:pt x="435" y="144"/>
                              </a:lnTo>
                              <a:lnTo>
                                <a:pt x="433" y="153"/>
                              </a:lnTo>
                              <a:lnTo>
                                <a:pt x="432" y="161"/>
                              </a:lnTo>
                              <a:lnTo>
                                <a:pt x="398" y="218"/>
                              </a:lnTo>
                              <a:lnTo>
                                <a:pt x="379" y="234"/>
                              </a:lnTo>
                              <a:lnTo>
                                <a:pt x="372" y="238"/>
                              </a:lnTo>
                              <a:lnTo>
                                <a:pt x="365" y="242"/>
                              </a:lnTo>
                              <a:lnTo>
                                <a:pt x="357" y="246"/>
                              </a:lnTo>
                              <a:lnTo>
                                <a:pt x="349" y="249"/>
                              </a:lnTo>
                              <a:lnTo>
                                <a:pt x="341" y="251"/>
                              </a:lnTo>
                              <a:lnTo>
                                <a:pt x="333" y="253"/>
                              </a:lnTo>
                              <a:lnTo>
                                <a:pt x="325" y="255"/>
                              </a:lnTo>
                              <a:lnTo>
                                <a:pt x="316" y="255"/>
                              </a:lnTo>
                              <a:lnTo>
                                <a:pt x="308" y="255"/>
                              </a:lnTo>
                              <a:lnTo>
                                <a:pt x="128" y="255"/>
                              </a:lnTo>
                              <a:lnTo>
                                <a:pt x="120" y="255"/>
                              </a:lnTo>
                              <a:lnTo>
                                <a:pt x="111" y="255"/>
                              </a:lnTo>
                              <a:lnTo>
                                <a:pt x="103" y="253"/>
                              </a:lnTo>
                              <a:lnTo>
                                <a:pt x="95" y="251"/>
                              </a:lnTo>
                              <a:lnTo>
                                <a:pt x="87" y="249"/>
                              </a:lnTo>
                              <a:lnTo>
                                <a:pt x="79" y="246"/>
                              </a:lnTo>
                              <a:lnTo>
                                <a:pt x="71" y="242"/>
                              </a:lnTo>
                              <a:lnTo>
                                <a:pt x="22" y="199"/>
                              </a:lnTo>
                              <a:lnTo>
                                <a:pt x="10" y="177"/>
                              </a:lnTo>
                              <a:lnTo>
                                <a:pt x="7" y="169"/>
                              </a:lnTo>
                              <a:lnTo>
                                <a:pt x="5" y="161"/>
                              </a:lnTo>
                              <a:lnTo>
                                <a:pt x="3" y="153"/>
                              </a:lnTo>
                              <a:lnTo>
                                <a:pt x="1" y="144"/>
                              </a:lnTo>
                              <a:lnTo>
                                <a:pt x="0" y="136"/>
                              </a:lnTo>
                              <a:lnTo>
                                <a:pt x="0" y="128"/>
                              </a:lnTo>
                              <a:close/>
                            </a:path>
                          </a:pathLst>
                        </a:custGeom>
                        <a:noFill/>
                        <a:ln w="9529">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1B5A2C" id="Freeform 458" o:spid="_x0000_s1026" style="position:absolute;margin-left:240.95pt;margin-top:33.85pt;width:21.8pt;height:12.8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" path="m,128r,-9l1,111r2,-8l5,95,38,38r6,-6l50,26r7,-4l64,17r7,-4l79,10,87,7,128,,308,r49,10l365,13r33,25l404,43r29,60l435,111r1,8l436,128r,8l435,144r-2,9l432,161r-34,57l379,234r-7,4l365,242r-8,4l349,249r-8,2l333,253r-8,2l316,255r-8,l128,255r-8,l111,255r-8,-2l95,251r-8,-2l79,246r-8,-4l22,199,10,177,7,169,5,161,3,153,1,144,,136r,-8xe" filled="f" strokecolor="#bdc1c6" strokeweight=".26469mm">
                <v:path arrowok="t" o:connecttype="custom" o:connectlocs="0,511175;0,505460;635,500380;1905,495300;3175,490220;24130,454025;27940,450215;31750,446405;36195,443865;40640,440690;45085,438150;50165,436245;55245,434340;81280,429895;195580,429895;226695,436245;231775,438150;252730,454025;256540,457200;274955,495300;276225,500380;276860,505460;276860,511175;276860,516255;276225,521335;274955,527050;274320,532130;252730,568325;240665,578485;236220,581025;231775,583565;226695,586105;221615,588010;216535,589280;211455,590550;206375,591820;200660,591820;195580,591820;81280,591820;76200,591820;70485,591820;65405,590550;60325,589280;55245,588010;50165,586105;45085,583565;13970,556260;6350,542290;4445,537210;3175,532130;1905,527050;635,521335;0,516255;0,511175" o:connectangles="0,0,0,0,0,0,0,0,0,0,0,0,0,0,0,0,0,0,0,0,0,0,0,0,0,0,0,0,0,0,0,0,0,0,0,0,0,0,0,0,0,0,0,0,0,0,0,0,0,0,0,0,0,0"/>
                <w10:wrap anchorx="page"/>
              </v:shape>
            </w:pict>
          </mc:Fallback>
        </mc:AlternateContent>
      </w:r>
      <w:r w:rsidRPr="001D7DFD">
        <w:rPr>
          <w:rFonts w:eastAsia="Roboto"/>
          <w:noProof/>
          <w:sz w:val="22"/>
          <w:szCs w:val="22"/>
          <w:lang w:val="pt-PT" w:eastAsia="en-US"/>
        </w:rPr>
        <mc:AlternateContent>
          <mc:Choice Requires="wps">
            <w:drawing>
              <wp:anchor distT="0" distB="0" distL="114300" distR="114300" simplePos="0" relativeHeight="251726848" behindDoc="1" locked="0" layoutInCell="1" allowOverlap="1" wp14:anchorId="651A142C" wp14:editId="3484C915">
                <wp:simplePos x="0" y="0"/>
                <wp:positionH relativeFrom="page">
                  <wp:posOffset>3517900</wp:posOffset>
                </wp:positionH>
                <wp:positionV relativeFrom="paragraph">
                  <wp:posOffset>429895</wp:posOffset>
                </wp:positionV>
                <wp:extent cx="276860" cy="162560"/>
                <wp:effectExtent l="12700" t="10795" r="5715" b="7620"/>
                <wp:wrapNone/>
                <wp:docPr id="237" name="Freeform 4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6860" cy="162560"/>
                        </a:xfrm>
                        <a:custGeom>
                          <a:avLst/>
                          <a:gdLst>
                            <a:gd name="T0" fmla="+- 0 5540 5540"/>
                            <a:gd name="T1" fmla="*/ T0 w 436"/>
                            <a:gd name="T2" fmla="+- 0 805 677"/>
                            <a:gd name="T3" fmla="*/ 805 h 256"/>
                            <a:gd name="T4" fmla="+- 0 5540 5540"/>
                            <a:gd name="T5" fmla="*/ T4 w 436"/>
                            <a:gd name="T6" fmla="+- 0 796 677"/>
                            <a:gd name="T7" fmla="*/ 796 h 256"/>
                            <a:gd name="T8" fmla="+- 0 5541 5540"/>
                            <a:gd name="T9" fmla="*/ T8 w 436"/>
                            <a:gd name="T10" fmla="+- 0 788 677"/>
                            <a:gd name="T11" fmla="*/ 788 h 256"/>
                            <a:gd name="T12" fmla="+- 0 5542 5540"/>
                            <a:gd name="T13" fmla="*/ T12 w 436"/>
                            <a:gd name="T14" fmla="+- 0 780 677"/>
                            <a:gd name="T15" fmla="*/ 780 h 256"/>
                            <a:gd name="T16" fmla="+- 0 5544 5540"/>
                            <a:gd name="T17" fmla="*/ T16 w 436"/>
                            <a:gd name="T18" fmla="+- 0 772 677"/>
                            <a:gd name="T19" fmla="*/ 772 h 256"/>
                            <a:gd name="T20" fmla="+- 0 5577 5540"/>
                            <a:gd name="T21" fmla="*/ T20 w 436"/>
                            <a:gd name="T22" fmla="+- 0 715 677"/>
                            <a:gd name="T23" fmla="*/ 715 h 256"/>
                            <a:gd name="T24" fmla="+- 0 5583 5540"/>
                            <a:gd name="T25" fmla="*/ T24 w 436"/>
                            <a:gd name="T26" fmla="+- 0 709 677"/>
                            <a:gd name="T27" fmla="*/ 709 h 256"/>
                            <a:gd name="T28" fmla="+- 0 5590 5540"/>
                            <a:gd name="T29" fmla="*/ T28 w 436"/>
                            <a:gd name="T30" fmla="+- 0 703 677"/>
                            <a:gd name="T31" fmla="*/ 703 h 256"/>
                            <a:gd name="T32" fmla="+- 0 5596 5540"/>
                            <a:gd name="T33" fmla="*/ T32 w 436"/>
                            <a:gd name="T34" fmla="+- 0 699 677"/>
                            <a:gd name="T35" fmla="*/ 699 h 256"/>
                            <a:gd name="T36" fmla="+- 0 5603 5540"/>
                            <a:gd name="T37" fmla="*/ T36 w 436"/>
                            <a:gd name="T38" fmla="+- 0 694 677"/>
                            <a:gd name="T39" fmla="*/ 694 h 256"/>
                            <a:gd name="T40" fmla="+- 0 5611 5540"/>
                            <a:gd name="T41" fmla="*/ T40 w 436"/>
                            <a:gd name="T42" fmla="+- 0 690 677"/>
                            <a:gd name="T43" fmla="*/ 690 h 256"/>
                            <a:gd name="T44" fmla="+- 0 5619 5540"/>
                            <a:gd name="T45" fmla="*/ T44 w 436"/>
                            <a:gd name="T46" fmla="+- 0 687 677"/>
                            <a:gd name="T47" fmla="*/ 687 h 256"/>
                            <a:gd name="T48" fmla="+- 0 5626 5540"/>
                            <a:gd name="T49" fmla="*/ T48 w 436"/>
                            <a:gd name="T50" fmla="+- 0 684 677"/>
                            <a:gd name="T51" fmla="*/ 684 h 256"/>
                            <a:gd name="T52" fmla="+- 0 5667 5540"/>
                            <a:gd name="T53" fmla="*/ T52 w 436"/>
                            <a:gd name="T54" fmla="+- 0 677 677"/>
                            <a:gd name="T55" fmla="*/ 677 h 256"/>
                            <a:gd name="T56" fmla="+- 0 5847 5540"/>
                            <a:gd name="T57" fmla="*/ T56 w 436"/>
                            <a:gd name="T58" fmla="+- 0 677 677"/>
                            <a:gd name="T59" fmla="*/ 677 h 256"/>
                            <a:gd name="T60" fmla="+- 0 5896 5540"/>
                            <a:gd name="T61" fmla="*/ T60 w 436"/>
                            <a:gd name="T62" fmla="+- 0 687 677"/>
                            <a:gd name="T63" fmla="*/ 687 h 256"/>
                            <a:gd name="T64" fmla="+- 0 5904 5540"/>
                            <a:gd name="T65" fmla="*/ T64 w 436"/>
                            <a:gd name="T66" fmla="+- 0 690 677"/>
                            <a:gd name="T67" fmla="*/ 690 h 256"/>
                            <a:gd name="T68" fmla="+- 0 5938 5540"/>
                            <a:gd name="T69" fmla="*/ T68 w 436"/>
                            <a:gd name="T70" fmla="+- 0 715 677"/>
                            <a:gd name="T71" fmla="*/ 715 h 256"/>
                            <a:gd name="T72" fmla="+- 0 5944 5540"/>
                            <a:gd name="T73" fmla="*/ T72 w 436"/>
                            <a:gd name="T74" fmla="+- 0 720 677"/>
                            <a:gd name="T75" fmla="*/ 720 h 256"/>
                            <a:gd name="T76" fmla="+- 0 5973 5540"/>
                            <a:gd name="T77" fmla="*/ T76 w 436"/>
                            <a:gd name="T78" fmla="+- 0 780 677"/>
                            <a:gd name="T79" fmla="*/ 780 h 256"/>
                            <a:gd name="T80" fmla="+- 0 5974 5540"/>
                            <a:gd name="T81" fmla="*/ T80 w 436"/>
                            <a:gd name="T82" fmla="+- 0 788 677"/>
                            <a:gd name="T83" fmla="*/ 788 h 256"/>
                            <a:gd name="T84" fmla="+- 0 5975 5540"/>
                            <a:gd name="T85" fmla="*/ T84 w 436"/>
                            <a:gd name="T86" fmla="+- 0 796 677"/>
                            <a:gd name="T87" fmla="*/ 796 h 256"/>
                            <a:gd name="T88" fmla="+- 0 5975 5540"/>
                            <a:gd name="T89" fmla="*/ T88 w 436"/>
                            <a:gd name="T90" fmla="+- 0 805 677"/>
                            <a:gd name="T91" fmla="*/ 805 h 256"/>
                            <a:gd name="T92" fmla="+- 0 5975 5540"/>
                            <a:gd name="T93" fmla="*/ T92 w 436"/>
                            <a:gd name="T94" fmla="+- 0 813 677"/>
                            <a:gd name="T95" fmla="*/ 813 h 256"/>
                            <a:gd name="T96" fmla="+- 0 5974 5540"/>
                            <a:gd name="T97" fmla="*/ T96 w 436"/>
                            <a:gd name="T98" fmla="+- 0 821 677"/>
                            <a:gd name="T99" fmla="*/ 821 h 256"/>
                            <a:gd name="T100" fmla="+- 0 5973 5540"/>
                            <a:gd name="T101" fmla="*/ T100 w 436"/>
                            <a:gd name="T102" fmla="+- 0 830 677"/>
                            <a:gd name="T103" fmla="*/ 830 h 256"/>
                            <a:gd name="T104" fmla="+- 0 5971 5540"/>
                            <a:gd name="T105" fmla="*/ T104 w 436"/>
                            <a:gd name="T106" fmla="+- 0 838 677"/>
                            <a:gd name="T107" fmla="*/ 838 h 256"/>
                            <a:gd name="T108" fmla="+- 0 5938 5540"/>
                            <a:gd name="T109" fmla="*/ T108 w 436"/>
                            <a:gd name="T110" fmla="+- 0 895 677"/>
                            <a:gd name="T111" fmla="*/ 895 h 256"/>
                            <a:gd name="T112" fmla="+- 0 5918 5540"/>
                            <a:gd name="T113" fmla="*/ T112 w 436"/>
                            <a:gd name="T114" fmla="+- 0 911 677"/>
                            <a:gd name="T115" fmla="*/ 911 h 256"/>
                            <a:gd name="T116" fmla="+- 0 5911 5540"/>
                            <a:gd name="T117" fmla="*/ T116 w 436"/>
                            <a:gd name="T118" fmla="+- 0 915 677"/>
                            <a:gd name="T119" fmla="*/ 915 h 256"/>
                            <a:gd name="T120" fmla="+- 0 5904 5540"/>
                            <a:gd name="T121" fmla="*/ T120 w 436"/>
                            <a:gd name="T122" fmla="+- 0 919 677"/>
                            <a:gd name="T123" fmla="*/ 919 h 256"/>
                            <a:gd name="T124" fmla="+- 0 5896 5540"/>
                            <a:gd name="T125" fmla="*/ T124 w 436"/>
                            <a:gd name="T126" fmla="+- 0 923 677"/>
                            <a:gd name="T127" fmla="*/ 923 h 256"/>
                            <a:gd name="T128" fmla="+- 0 5889 5540"/>
                            <a:gd name="T129" fmla="*/ T128 w 436"/>
                            <a:gd name="T130" fmla="+- 0 926 677"/>
                            <a:gd name="T131" fmla="*/ 926 h 256"/>
                            <a:gd name="T132" fmla="+- 0 5881 5540"/>
                            <a:gd name="T133" fmla="*/ T132 w 436"/>
                            <a:gd name="T134" fmla="+- 0 928 677"/>
                            <a:gd name="T135" fmla="*/ 928 h 256"/>
                            <a:gd name="T136" fmla="+- 0 5872 5540"/>
                            <a:gd name="T137" fmla="*/ T136 w 436"/>
                            <a:gd name="T138" fmla="+- 0 930 677"/>
                            <a:gd name="T139" fmla="*/ 930 h 256"/>
                            <a:gd name="T140" fmla="+- 0 5864 5540"/>
                            <a:gd name="T141" fmla="*/ T140 w 436"/>
                            <a:gd name="T142" fmla="+- 0 932 677"/>
                            <a:gd name="T143" fmla="*/ 932 h 256"/>
                            <a:gd name="T144" fmla="+- 0 5856 5540"/>
                            <a:gd name="T145" fmla="*/ T144 w 436"/>
                            <a:gd name="T146" fmla="+- 0 932 677"/>
                            <a:gd name="T147" fmla="*/ 932 h 256"/>
                            <a:gd name="T148" fmla="+- 0 5847 5540"/>
                            <a:gd name="T149" fmla="*/ T148 w 436"/>
                            <a:gd name="T150" fmla="+- 0 932 677"/>
                            <a:gd name="T151" fmla="*/ 932 h 256"/>
                            <a:gd name="T152" fmla="+- 0 5667 5540"/>
                            <a:gd name="T153" fmla="*/ T152 w 436"/>
                            <a:gd name="T154" fmla="+- 0 932 677"/>
                            <a:gd name="T155" fmla="*/ 932 h 256"/>
                            <a:gd name="T156" fmla="+- 0 5659 5540"/>
                            <a:gd name="T157" fmla="*/ T156 w 436"/>
                            <a:gd name="T158" fmla="+- 0 932 677"/>
                            <a:gd name="T159" fmla="*/ 932 h 256"/>
                            <a:gd name="T160" fmla="+- 0 5651 5540"/>
                            <a:gd name="T161" fmla="*/ T160 w 436"/>
                            <a:gd name="T162" fmla="+- 0 932 677"/>
                            <a:gd name="T163" fmla="*/ 932 h 256"/>
                            <a:gd name="T164" fmla="+- 0 5642 5540"/>
                            <a:gd name="T165" fmla="*/ T164 w 436"/>
                            <a:gd name="T166" fmla="+- 0 930 677"/>
                            <a:gd name="T167" fmla="*/ 930 h 256"/>
                            <a:gd name="T168" fmla="+- 0 5634 5540"/>
                            <a:gd name="T169" fmla="*/ T168 w 436"/>
                            <a:gd name="T170" fmla="+- 0 928 677"/>
                            <a:gd name="T171" fmla="*/ 928 h 256"/>
                            <a:gd name="T172" fmla="+- 0 5626 5540"/>
                            <a:gd name="T173" fmla="*/ T172 w 436"/>
                            <a:gd name="T174" fmla="+- 0 926 677"/>
                            <a:gd name="T175" fmla="*/ 926 h 256"/>
                            <a:gd name="T176" fmla="+- 0 5619 5540"/>
                            <a:gd name="T177" fmla="*/ T176 w 436"/>
                            <a:gd name="T178" fmla="+- 0 923 677"/>
                            <a:gd name="T179" fmla="*/ 923 h 256"/>
                            <a:gd name="T180" fmla="+- 0 5611 5540"/>
                            <a:gd name="T181" fmla="*/ T180 w 436"/>
                            <a:gd name="T182" fmla="+- 0 919 677"/>
                            <a:gd name="T183" fmla="*/ 919 h 256"/>
                            <a:gd name="T184" fmla="+- 0 5561 5540"/>
                            <a:gd name="T185" fmla="*/ T184 w 436"/>
                            <a:gd name="T186" fmla="+- 0 876 677"/>
                            <a:gd name="T187" fmla="*/ 876 h 256"/>
                            <a:gd name="T188" fmla="+- 0 5542 5540"/>
                            <a:gd name="T189" fmla="*/ T188 w 436"/>
                            <a:gd name="T190" fmla="+- 0 830 677"/>
                            <a:gd name="T191" fmla="*/ 830 h 256"/>
                            <a:gd name="T192" fmla="+- 0 5541 5540"/>
                            <a:gd name="T193" fmla="*/ T192 w 436"/>
                            <a:gd name="T194" fmla="+- 0 821 677"/>
                            <a:gd name="T195" fmla="*/ 821 h 256"/>
                            <a:gd name="T196" fmla="+- 0 5540 5540"/>
                            <a:gd name="T197" fmla="*/ T196 w 436"/>
                            <a:gd name="T198" fmla="+- 0 813 677"/>
                            <a:gd name="T199" fmla="*/ 813 h 256"/>
                            <a:gd name="T200" fmla="+- 0 5540 5540"/>
                            <a:gd name="T201" fmla="*/ T200 w 436"/>
                            <a:gd name="T202" fmla="+- 0 805 677"/>
                            <a:gd name="T203" fmla="*/ 805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436" h="256">
                              <a:moveTo>
                                <a:pt x="0" y="128"/>
                              </a:moveTo>
                              <a:lnTo>
                                <a:pt x="0" y="119"/>
                              </a:lnTo>
                              <a:lnTo>
                                <a:pt x="1" y="111"/>
                              </a:lnTo>
                              <a:lnTo>
                                <a:pt x="2" y="103"/>
                              </a:lnTo>
                              <a:lnTo>
                                <a:pt x="4" y="95"/>
                              </a:lnTo>
                              <a:lnTo>
                                <a:pt x="37" y="38"/>
                              </a:lnTo>
                              <a:lnTo>
                                <a:pt x="43" y="32"/>
                              </a:lnTo>
                              <a:lnTo>
                                <a:pt x="50" y="26"/>
                              </a:lnTo>
                              <a:lnTo>
                                <a:pt x="56" y="22"/>
                              </a:lnTo>
                              <a:lnTo>
                                <a:pt x="63" y="17"/>
                              </a:lnTo>
                              <a:lnTo>
                                <a:pt x="71" y="13"/>
                              </a:lnTo>
                              <a:lnTo>
                                <a:pt x="79" y="10"/>
                              </a:lnTo>
                              <a:lnTo>
                                <a:pt x="86" y="7"/>
                              </a:lnTo>
                              <a:lnTo>
                                <a:pt x="127" y="0"/>
                              </a:lnTo>
                              <a:lnTo>
                                <a:pt x="307" y="0"/>
                              </a:lnTo>
                              <a:lnTo>
                                <a:pt x="356" y="10"/>
                              </a:lnTo>
                              <a:lnTo>
                                <a:pt x="364" y="13"/>
                              </a:lnTo>
                              <a:lnTo>
                                <a:pt x="398" y="38"/>
                              </a:lnTo>
                              <a:lnTo>
                                <a:pt x="404" y="43"/>
                              </a:lnTo>
                              <a:lnTo>
                                <a:pt x="433" y="103"/>
                              </a:lnTo>
                              <a:lnTo>
                                <a:pt x="434" y="111"/>
                              </a:lnTo>
                              <a:lnTo>
                                <a:pt x="435" y="119"/>
                              </a:lnTo>
                              <a:lnTo>
                                <a:pt x="435" y="128"/>
                              </a:lnTo>
                              <a:lnTo>
                                <a:pt x="435" y="136"/>
                              </a:lnTo>
                              <a:lnTo>
                                <a:pt x="434" y="144"/>
                              </a:lnTo>
                              <a:lnTo>
                                <a:pt x="433" y="153"/>
                              </a:lnTo>
                              <a:lnTo>
                                <a:pt x="431" y="161"/>
                              </a:lnTo>
                              <a:lnTo>
                                <a:pt x="398" y="218"/>
                              </a:lnTo>
                              <a:lnTo>
                                <a:pt x="378" y="234"/>
                              </a:lnTo>
                              <a:lnTo>
                                <a:pt x="371" y="238"/>
                              </a:lnTo>
                              <a:lnTo>
                                <a:pt x="364" y="242"/>
                              </a:lnTo>
                              <a:lnTo>
                                <a:pt x="356" y="246"/>
                              </a:lnTo>
                              <a:lnTo>
                                <a:pt x="349" y="249"/>
                              </a:lnTo>
                              <a:lnTo>
                                <a:pt x="341" y="251"/>
                              </a:lnTo>
                              <a:lnTo>
                                <a:pt x="332" y="253"/>
                              </a:lnTo>
                              <a:lnTo>
                                <a:pt x="324" y="255"/>
                              </a:lnTo>
                              <a:lnTo>
                                <a:pt x="316" y="255"/>
                              </a:lnTo>
                              <a:lnTo>
                                <a:pt x="307" y="255"/>
                              </a:lnTo>
                              <a:lnTo>
                                <a:pt x="127" y="255"/>
                              </a:lnTo>
                              <a:lnTo>
                                <a:pt x="119" y="255"/>
                              </a:lnTo>
                              <a:lnTo>
                                <a:pt x="111" y="255"/>
                              </a:lnTo>
                              <a:lnTo>
                                <a:pt x="102" y="253"/>
                              </a:lnTo>
                              <a:lnTo>
                                <a:pt x="94" y="251"/>
                              </a:lnTo>
                              <a:lnTo>
                                <a:pt x="86" y="249"/>
                              </a:lnTo>
                              <a:lnTo>
                                <a:pt x="79" y="246"/>
                              </a:lnTo>
                              <a:lnTo>
                                <a:pt x="71" y="242"/>
                              </a:lnTo>
                              <a:lnTo>
                                <a:pt x="21" y="199"/>
                              </a:lnTo>
                              <a:lnTo>
                                <a:pt x="2" y="153"/>
                              </a:lnTo>
                              <a:lnTo>
                                <a:pt x="1" y="144"/>
                              </a:lnTo>
                              <a:lnTo>
                                <a:pt x="0" y="136"/>
                              </a:lnTo>
                              <a:lnTo>
                                <a:pt x="0" y="128"/>
                              </a:lnTo>
                              <a:close/>
                            </a:path>
                          </a:pathLst>
                        </a:custGeom>
                        <a:noFill/>
                        <a:ln w="9529">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6AF5C" id="Freeform 459" o:spid="_x0000_s1026" style="position:absolute;margin-left:277pt;margin-top:33.85pt;width:21.8pt;height:12.8pt;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" path="m,128r,-9l1,111r1,-8l4,95,37,38r6,-6l50,26r6,-4l63,17r8,-4l79,10,86,7,127,,307,r49,10l364,13r34,25l404,43r29,60l434,111r1,8l435,128r,8l434,144r-1,9l431,161r-33,57l378,234r-7,4l364,242r-8,4l349,249r-8,2l332,253r-8,2l316,255r-9,l127,255r-8,l111,255r-9,-2l94,251r-8,-2l79,246r-8,-4l21,199,2,153,1,144,,136r,-8xe" filled="f" strokecolor="#bdc1c6" strokeweight=".26469mm">
                <v:path arrowok="t" o:connecttype="custom" o:connectlocs="0,511175;0,505460;635,500380;1270,495300;2540,490220;23495,454025;27305,450215;31750,446405;35560,443865;40005,440690;45085,438150;50165,436245;54610,434340;80645,429895;194945,429895;226060,436245;231140,438150;252730,454025;256540,457200;274955,495300;275590,500380;276225,505460;276225,511175;276225,516255;275590,521335;274955,527050;273685,532130;252730,568325;240030,578485;235585,581025;231140,583565;226060,586105;221615,588010;216535,589280;210820,590550;205740,591820;200660,591820;194945,591820;80645,591820;75565,591820;70485,591820;64770,590550;59690,589280;54610,588010;50165,586105;45085,583565;13335,556260;1270,527050;635,521335;0,516255;0,511175" o:connectangles="0,0,0,0,0,0,0,0,0,0,0,0,0,0,0,0,0,0,0,0,0,0,0,0,0,0,0,0,0,0,0,0,0,0,0,0,0,0,0,0,0,0,0,0,0,0,0,0,0,0,0"/>
                <w10:wrap anchorx="page"/>
              </v:shape>
            </w:pict>
          </mc:Fallback>
        </mc:AlternateContent>
      </w:r>
      <w:r w:rsidRPr="001D7DFD">
        <w:rPr>
          <w:rFonts w:eastAsia="Roboto"/>
          <w:noProof/>
          <w:sz w:val="22"/>
          <w:szCs w:val="22"/>
          <w:lang w:val="pt-PT" w:eastAsia="en-US"/>
        </w:rPr>
        <mc:AlternateContent>
          <mc:Choice Requires="wps">
            <w:drawing>
              <wp:anchor distT="0" distB="0" distL="114300" distR="114300" simplePos="0" relativeHeight="251727872" behindDoc="1" locked="0" layoutInCell="1" allowOverlap="1" wp14:anchorId="6522F016" wp14:editId="08616472">
                <wp:simplePos x="0" y="0"/>
                <wp:positionH relativeFrom="page">
                  <wp:posOffset>3975100</wp:posOffset>
                </wp:positionH>
                <wp:positionV relativeFrom="paragraph">
                  <wp:posOffset>429895</wp:posOffset>
                </wp:positionV>
                <wp:extent cx="276860" cy="162560"/>
                <wp:effectExtent l="12700" t="10795" r="5715" b="7620"/>
                <wp:wrapNone/>
                <wp:docPr id="236" name="Freeform 4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6860" cy="162560"/>
                        </a:xfrm>
                        <a:custGeom>
                          <a:avLst/>
                          <a:gdLst>
                            <a:gd name="T0" fmla="+- 0 6260 6260"/>
                            <a:gd name="T1" fmla="*/ T0 w 436"/>
                            <a:gd name="T2" fmla="+- 0 805 677"/>
                            <a:gd name="T3" fmla="*/ 805 h 256"/>
                            <a:gd name="T4" fmla="+- 0 6260 6260"/>
                            <a:gd name="T5" fmla="*/ T4 w 436"/>
                            <a:gd name="T6" fmla="+- 0 796 677"/>
                            <a:gd name="T7" fmla="*/ 796 h 256"/>
                            <a:gd name="T8" fmla="+- 0 6261 6260"/>
                            <a:gd name="T9" fmla="*/ T8 w 436"/>
                            <a:gd name="T10" fmla="+- 0 788 677"/>
                            <a:gd name="T11" fmla="*/ 788 h 256"/>
                            <a:gd name="T12" fmla="+- 0 6263 6260"/>
                            <a:gd name="T13" fmla="*/ T12 w 436"/>
                            <a:gd name="T14" fmla="+- 0 780 677"/>
                            <a:gd name="T15" fmla="*/ 780 h 256"/>
                            <a:gd name="T16" fmla="+- 0 6264 6260"/>
                            <a:gd name="T17" fmla="*/ T16 w 436"/>
                            <a:gd name="T18" fmla="+- 0 772 677"/>
                            <a:gd name="T19" fmla="*/ 772 h 256"/>
                            <a:gd name="T20" fmla="+- 0 6297 6260"/>
                            <a:gd name="T21" fmla="*/ T20 w 436"/>
                            <a:gd name="T22" fmla="+- 0 715 677"/>
                            <a:gd name="T23" fmla="*/ 715 h 256"/>
                            <a:gd name="T24" fmla="+- 0 6303 6260"/>
                            <a:gd name="T25" fmla="*/ T24 w 436"/>
                            <a:gd name="T26" fmla="+- 0 709 677"/>
                            <a:gd name="T27" fmla="*/ 709 h 256"/>
                            <a:gd name="T28" fmla="+- 0 6310 6260"/>
                            <a:gd name="T29" fmla="*/ T28 w 436"/>
                            <a:gd name="T30" fmla="+- 0 703 677"/>
                            <a:gd name="T31" fmla="*/ 703 h 256"/>
                            <a:gd name="T32" fmla="+- 0 6317 6260"/>
                            <a:gd name="T33" fmla="*/ T32 w 436"/>
                            <a:gd name="T34" fmla="+- 0 699 677"/>
                            <a:gd name="T35" fmla="*/ 699 h 256"/>
                            <a:gd name="T36" fmla="+- 0 6324 6260"/>
                            <a:gd name="T37" fmla="*/ T36 w 436"/>
                            <a:gd name="T38" fmla="+- 0 694 677"/>
                            <a:gd name="T39" fmla="*/ 694 h 256"/>
                            <a:gd name="T40" fmla="+- 0 6331 6260"/>
                            <a:gd name="T41" fmla="*/ T40 w 436"/>
                            <a:gd name="T42" fmla="+- 0 690 677"/>
                            <a:gd name="T43" fmla="*/ 690 h 256"/>
                            <a:gd name="T44" fmla="+- 0 6339 6260"/>
                            <a:gd name="T45" fmla="*/ T44 w 436"/>
                            <a:gd name="T46" fmla="+- 0 687 677"/>
                            <a:gd name="T47" fmla="*/ 687 h 256"/>
                            <a:gd name="T48" fmla="+- 0 6347 6260"/>
                            <a:gd name="T49" fmla="*/ T48 w 436"/>
                            <a:gd name="T50" fmla="+- 0 684 677"/>
                            <a:gd name="T51" fmla="*/ 684 h 256"/>
                            <a:gd name="T52" fmla="+- 0 6388 6260"/>
                            <a:gd name="T53" fmla="*/ T52 w 436"/>
                            <a:gd name="T54" fmla="+- 0 677 677"/>
                            <a:gd name="T55" fmla="*/ 677 h 256"/>
                            <a:gd name="T56" fmla="+- 0 6568 6260"/>
                            <a:gd name="T57" fmla="*/ T56 w 436"/>
                            <a:gd name="T58" fmla="+- 0 677 677"/>
                            <a:gd name="T59" fmla="*/ 677 h 256"/>
                            <a:gd name="T60" fmla="+- 0 6617 6260"/>
                            <a:gd name="T61" fmla="*/ T60 w 436"/>
                            <a:gd name="T62" fmla="+- 0 687 677"/>
                            <a:gd name="T63" fmla="*/ 687 h 256"/>
                            <a:gd name="T64" fmla="+- 0 6624 6260"/>
                            <a:gd name="T65" fmla="*/ T64 w 436"/>
                            <a:gd name="T66" fmla="+- 0 690 677"/>
                            <a:gd name="T67" fmla="*/ 690 h 256"/>
                            <a:gd name="T68" fmla="+- 0 6658 6260"/>
                            <a:gd name="T69" fmla="*/ T68 w 436"/>
                            <a:gd name="T70" fmla="+- 0 715 677"/>
                            <a:gd name="T71" fmla="*/ 715 h 256"/>
                            <a:gd name="T72" fmla="+- 0 6664 6260"/>
                            <a:gd name="T73" fmla="*/ T72 w 436"/>
                            <a:gd name="T74" fmla="+- 0 720 677"/>
                            <a:gd name="T75" fmla="*/ 720 h 256"/>
                            <a:gd name="T76" fmla="+- 0 6693 6260"/>
                            <a:gd name="T77" fmla="*/ T76 w 436"/>
                            <a:gd name="T78" fmla="+- 0 780 677"/>
                            <a:gd name="T79" fmla="*/ 780 h 256"/>
                            <a:gd name="T80" fmla="+- 0 6695 6260"/>
                            <a:gd name="T81" fmla="*/ T80 w 436"/>
                            <a:gd name="T82" fmla="+- 0 788 677"/>
                            <a:gd name="T83" fmla="*/ 788 h 256"/>
                            <a:gd name="T84" fmla="+- 0 6695 6260"/>
                            <a:gd name="T85" fmla="*/ T84 w 436"/>
                            <a:gd name="T86" fmla="+- 0 796 677"/>
                            <a:gd name="T87" fmla="*/ 796 h 256"/>
                            <a:gd name="T88" fmla="+- 0 6695 6260"/>
                            <a:gd name="T89" fmla="*/ T88 w 436"/>
                            <a:gd name="T90" fmla="+- 0 805 677"/>
                            <a:gd name="T91" fmla="*/ 805 h 256"/>
                            <a:gd name="T92" fmla="+- 0 6695 6260"/>
                            <a:gd name="T93" fmla="*/ T92 w 436"/>
                            <a:gd name="T94" fmla="+- 0 813 677"/>
                            <a:gd name="T95" fmla="*/ 813 h 256"/>
                            <a:gd name="T96" fmla="+- 0 6695 6260"/>
                            <a:gd name="T97" fmla="*/ T96 w 436"/>
                            <a:gd name="T98" fmla="+- 0 821 677"/>
                            <a:gd name="T99" fmla="*/ 821 h 256"/>
                            <a:gd name="T100" fmla="+- 0 6693 6260"/>
                            <a:gd name="T101" fmla="*/ T100 w 436"/>
                            <a:gd name="T102" fmla="+- 0 830 677"/>
                            <a:gd name="T103" fmla="*/ 830 h 256"/>
                            <a:gd name="T104" fmla="+- 0 6691 6260"/>
                            <a:gd name="T105" fmla="*/ T104 w 436"/>
                            <a:gd name="T106" fmla="+- 0 838 677"/>
                            <a:gd name="T107" fmla="*/ 838 h 256"/>
                            <a:gd name="T108" fmla="+- 0 6658 6260"/>
                            <a:gd name="T109" fmla="*/ T108 w 436"/>
                            <a:gd name="T110" fmla="+- 0 895 677"/>
                            <a:gd name="T111" fmla="*/ 895 h 256"/>
                            <a:gd name="T112" fmla="+- 0 6639 6260"/>
                            <a:gd name="T113" fmla="*/ T112 w 436"/>
                            <a:gd name="T114" fmla="+- 0 911 677"/>
                            <a:gd name="T115" fmla="*/ 911 h 256"/>
                            <a:gd name="T116" fmla="+- 0 6632 6260"/>
                            <a:gd name="T117" fmla="*/ T116 w 436"/>
                            <a:gd name="T118" fmla="+- 0 915 677"/>
                            <a:gd name="T119" fmla="*/ 915 h 256"/>
                            <a:gd name="T120" fmla="+- 0 6624 6260"/>
                            <a:gd name="T121" fmla="*/ T120 w 436"/>
                            <a:gd name="T122" fmla="+- 0 919 677"/>
                            <a:gd name="T123" fmla="*/ 919 h 256"/>
                            <a:gd name="T124" fmla="+- 0 6617 6260"/>
                            <a:gd name="T125" fmla="*/ T124 w 436"/>
                            <a:gd name="T126" fmla="+- 0 923 677"/>
                            <a:gd name="T127" fmla="*/ 923 h 256"/>
                            <a:gd name="T128" fmla="+- 0 6609 6260"/>
                            <a:gd name="T129" fmla="*/ T128 w 436"/>
                            <a:gd name="T130" fmla="+- 0 926 677"/>
                            <a:gd name="T131" fmla="*/ 926 h 256"/>
                            <a:gd name="T132" fmla="+- 0 6601 6260"/>
                            <a:gd name="T133" fmla="*/ T132 w 436"/>
                            <a:gd name="T134" fmla="+- 0 928 677"/>
                            <a:gd name="T135" fmla="*/ 928 h 256"/>
                            <a:gd name="T136" fmla="+- 0 6593 6260"/>
                            <a:gd name="T137" fmla="*/ T136 w 436"/>
                            <a:gd name="T138" fmla="+- 0 930 677"/>
                            <a:gd name="T139" fmla="*/ 930 h 256"/>
                            <a:gd name="T140" fmla="+- 0 6584 6260"/>
                            <a:gd name="T141" fmla="*/ T140 w 436"/>
                            <a:gd name="T142" fmla="+- 0 932 677"/>
                            <a:gd name="T143" fmla="*/ 932 h 256"/>
                            <a:gd name="T144" fmla="+- 0 6576 6260"/>
                            <a:gd name="T145" fmla="*/ T144 w 436"/>
                            <a:gd name="T146" fmla="+- 0 932 677"/>
                            <a:gd name="T147" fmla="*/ 932 h 256"/>
                            <a:gd name="T148" fmla="+- 0 6568 6260"/>
                            <a:gd name="T149" fmla="*/ T148 w 436"/>
                            <a:gd name="T150" fmla="+- 0 932 677"/>
                            <a:gd name="T151" fmla="*/ 932 h 256"/>
                            <a:gd name="T152" fmla="+- 0 6388 6260"/>
                            <a:gd name="T153" fmla="*/ T152 w 436"/>
                            <a:gd name="T154" fmla="+- 0 932 677"/>
                            <a:gd name="T155" fmla="*/ 932 h 256"/>
                            <a:gd name="T156" fmla="+- 0 6379 6260"/>
                            <a:gd name="T157" fmla="*/ T156 w 436"/>
                            <a:gd name="T158" fmla="+- 0 932 677"/>
                            <a:gd name="T159" fmla="*/ 932 h 256"/>
                            <a:gd name="T160" fmla="+- 0 6371 6260"/>
                            <a:gd name="T161" fmla="*/ T160 w 436"/>
                            <a:gd name="T162" fmla="+- 0 932 677"/>
                            <a:gd name="T163" fmla="*/ 932 h 256"/>
                            <a:gd name="T164" fmla="+- 0 6363 6260"/>
                            <a:gd name="T165" fmla="*/ T164 w 436"/>
                            <a:gd name="T166" fmla="+- 0 930 677"/>
                            <a:gd name="T167" fmla="*/ 930 h 256"/>
                            <a:gd name="T168" fmla="+- 0 6355 6260"/>
                            <a:gd name="T169" fmla="*/ T168 w 436"/>
                            <a:gd name="T170" fmla="+- 0 928 677"/>
                            <a:gd name="T171" fmla="*/ 928 h 256"/>
                            <a:gd name="T172" fmla="+- 0 6347 6260"/>
                            <a:gd name="T173" fmla="*/ T172 w 436"/>
                            <a:gd name="T174" fmla="+- 0 926 677"/>
                            <a:gd name="T175" fmla="*/ 926 h 256"/>
                            <a:gd name="T176" fmla="+- 0 6339 6260"/>
                            <a:gd name="T177" fmla="*/ T176 w 436"/>
                            <a:gd name="T178" fmla="+- 0 923 677"/>
                            <a:gd name="T179" fmla="*/ 923 h 256"/>
                            <a:gd name="T180" fmla="+- 0 6331 6260"/>
                            <a:gd name="T181" fmla="*/ T180 w 436"/>
                            <a:gd name="T182" fmla="+- 0 919 677"/>
                            <a:gd name="T183" fmla="*/ 919 h 256"/>
                            <a:gd name="T184" fmla="+- 0 6282 6260"/>
                            <a:gd name="T185" fmla="*/ T184 w 436"/>
                            <a:gd name="T186" fmla="+- 0 876 677"/>
                            <a:gd name="T187" fmla="*/ 876 h 256"/>
                            <a:gd name="T188" fmla="+- 0 6270 6260"/>
                            <a:gd name="T189" fmla="*/ T188 w 436"/>
                            <a:gd name="T190" fmla="+- 0 854 677"/>
                            <a:gd name="T191" fmla="*/ 854 h 256"/>
                            <a:gd name="T192" fmla="+- 0 6267 6260"/>
                            <a:gd name="T193" fmla="*/ T192 w 436"/>
                            <a:gd name="T194" fmla="+- 0 846 677"/>
                            <a:gd name="T195" fmla="*/ 846 h 256"/>
                            <a:gd name="T196" fmla="+- 0 6264 6260"/>
                            <a:gd name="T197" fmla="*/ T196 w 436"/>
                            <a:gd name="T198" fmla="+- 0 838 677"/>
                            <a:gd name="T199" fmla="*/ 838 h 256"/>
                            <a:gd name="T200" fmla="+- 0 6263 6260"/>
                            <a:gd name="T201" fmla="*/ T200 w 436"/>
                            <a:gd name="T202" fmla="+- 0 830 677"/>
                            <a:gd name="T203" fmla="*/ 830 h 256"/>
                            <a:gd name="T204" fmla="+- 0 6261 6260"/>
                            <a:gd name="T205" fmla="*/ T204 w 436"/>
                            <a:gd name="T206" fmla="+- 0 821 677"/>
                            <a:gd name="T207" fmla="*/ 821 h 256"/>
                            <a:gd name="T208" fmla="+- 0 6260 6260"/>
                            <a:gd name="T209" fmla="*/ T208 w 436"/>
                            <a:gd name="T210" fmla="+- 0 813 677"/>
                            <a:gd name="T211" fmla="*/ 813 h 256"/>
                            <a:gd name="T212" fmla="+- 0 6260 6260"/>
                            <a:gd name="T213" fmla="*/ T212 w 436"/>
                            <a:gd name="T214" fmla="+- 0 805 677"/>
                            <a:gd name="T215" fmla="*/ 805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436" h="256">
                              <a:moveTo>
                                <a:pt x="0" y="128"/>
                              </a:moveTo>
                              <a:lnTo>
                                <a:pt x="0" y="119"/>
                              </a:lnTo>
                              <a:lnTo>
                                <a:pt x="1" y="111"/>
                              </a:lnTo>
                              <a:lnTo>
                                <a:pt x="3" y="103"/>
                              </a:lnTo>
                              <a:lnTo>
                                <a:pt x="4" y="95"/>
                              </a:lnTo>
                              <a:lnTo>
                                <a:pt x="37" y="38"/>
                              </a:lnTo>
                              <a:lnTo>
                                <a:pt x="43" y="32"/>
                              </a:lnTo>
                              <a:lnTo>
                                <a:pt x="50" y="26"/>
                              </a:lnTo>
                              <a:lnTo>
                                <a:pt x="57" y="22"/>
                              </a:lnTo>
                              <a:lnTo>
                                <a:pt x="64" y="17"/>
                              </a:lnTo>
                              <a:lnTo>
                                <a:pt x="71" y="13"/>
                              </a:lnTo>
                              <a:lnTo>
                                <a:pt x="79" y="10"/>
                              </a:lnTo>
                              <a:lnTo>
                                <a:pt x="87" y="7"/>
                              </a:lnTo>
                              <a:lnTo>
                                <a:pt x="128" y="0"/>
                              </a:lnTo>
                              <a:lnTo>
                                <a:pt x="308" y="0"/>
                              </a:lnTo>
                              <a:lnTo>
                                <a:pt x="357" y="10"/>
                              </a:lnTo>
                              <a:lnTo>
                                <a:pt x="364" y="13"/>
                              </a:lnTo>
                              <a:lnTo>
                                <a:pt x="398" y="38"/>
                              </a:lnTo>
                              <a:lnTo>
                                <a:pt x="404" y="43"/>
                              </a:lnTo>
                              <a:lnTo>
                                <a:pt x="433" y="103"/>
                              </a:lnTo>
                              <a:lnTo>
                                <a:pt x="435" y="111"/>
                              </a:lnTo>
                              <a:lnTo>
                                <a:pt x="435" y="119"/>
                              </a:lnTo>
                              <a:lnTo>
                                <a:pt x="435" y="128"/>
                              </a:lnTo>
                              <a:lnTo>
                                <a:pt x="435" y="136"/>
                              </a:lnTo>
                              <a:lnTo>
                                <a:pt x="435" y="144"/>
                              </a:lnTo>
                              <a:lnTo>
                                <a:pt x="433" y="153"/>
                              </a:lnTo>
                              <a:lnTo>
                                <a:pt x="431" y="161"/>
                              </a:lnTo>
                              <a:lnTo>
                                <a:pt x="398" y="218"/>
                              </a:lnTo>
                              <a:lnTo>
                                <a:pt x="379" y="234"/>
                              </a:lnTo>
                              <a:lnTo>
                                <a:pt x="372" y="238"/>
                              </a:lnTo>
                              <a:lnTo>
                                <a:pt x="364" y="242"/>
                              </a:lnTo>
                              <a:lnTo>
                                <a:pt x="357" y="246"/>
                              </a:lnTo>
                              <a:lnTo>
                                <a:pt x="349" y="249"/>
                              </a:lnTo>
                              <a:lnTo>
                                <a:pt x="341" y="251"/>
                              </a:lnTo>
                              <a:lnTo>
                                <a:pt x="333" y="253"/>
                              </a:lnTo>
                              <a:lnTo>
                                <a:pt x="324" y="255"/>
                              </a:lnTo>
                              <a:lnTo>
                                <a:pt x="316" y="255"/>
                              </a:lnTo>
                              <a:lnTo>
                                <a:pt x="308" y="255"/>
                              </a:lnTo>
                              <a:lnTo>
                                <a:pt x="128" y="255"/>
                              </a:lnTo>
                              <a:lnTo>
                                <a:pt x="119" y="255"/>
                              </a:lnTo>
                              <a:lnTo>
                                <a:pt x="111" y="255"/>
                              </a:lnTo>
                              <a:lnTo>
                                <a:pt x="103" y="253"/>
                              </a:lnTo>
                              <a:lnTo>
                                <a:pt x="95" y="251"/>
                              </a:lnTo>
                              <a:lnTo>
                                <a:pt x="87" y="249"/>
                              </a:lnTo>
                              <a:lnTo>
                                <a:pt x="79" y="246"/>
                              </a:lnTo>
                              <a:lnTo>
                                <a:pt x="71" y="242"/>
                              </a:lnTo>
                              <a:lnTo>
                                <a:pt x="22" y="199"/>
                              </a:lnTo>
                              <a:lnTo>
                                <a:pt x="10" y="177"/>
                              </a:lnTo>
                              <a:lnTo>
                                <a:pt x="7" y="169"/>
                              </a:lnTo>
                              <a:lnTo>
                                <a:pt x="4" y="161"/>
                              </a:lnTo>
                              <a:lnTo>
                                <a:pt x="3" y="153"/>
                              </a:lnTo>
                              <a:lnTo>
                                <a:pt x="1" y="144"/>
                              </a:lnTo>
                              <a:lnTo>
                                <a:pt x="0" y="136"/>
                              </a:lnTo>
                              <a:lnTo>
                                <a:pt x="0" y="128"/>
                              </a:lnTo>
                              <a:close/>
                            </a:path>
                          </a:pathLst>
                        </a:custGeom>
                        <a:noFill/>
                        <a:ln w="9529">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88F62D" id="Freeform 460" o:spid="_x0000_s1026" style="position:absolute;margin-left:313pt;margin-top:33.85pt;width:21.8pt;height:12.8pt;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" path="m,128r,-9l1,111r2,-8l4,95,37,38r6,-6l50,26r7,-4l64,17r7,-4l79,10,87,7,128,,308,r49,10l364,13r34,25l404,43r29,60l435,111r,8l435,128r,8l435,144r-2,9l431,161r-33,57l379,234r-7,4l364,242r-7,4l349,249r-8,2l333,253r-9,2l316,255r-8,l128,255r-9,l111,255r-8,-2l95,251r-8,-2l79,246r-8,-4l22,199,10,177,7,169,4,161,3,153,1,144,,136r,-8xe" filled="f" strokecolor="#bdc1c6" strokeweight=".26469mm">
                <v:path arrowok="t" o:connecttype="custom" o:connectlocs="0,511175;0,505460;635,500380;1905,495300;2540,490220;23495,454025;27305,450215;31750,446405;36195,443865;40640,440690;45085,438150;50165,436245;55245,434340;81280,429895;195580,429895;226695,436245;231140,438150;252730,454025;256540,457200;274955,495300;276225,500380;276225,505460;276225,511175;276225,516255;276225,521335;274955,527050;273685,532130;252730,568325;240665,578485;236220,581025;231140,583565;226695,586105;221615,588010;216535,589280;211455,590550;205740,591820;200660,591820;195580,591820;81280,591820;75565,591820;70485,591820;65405,590550;60325,589280;55245,588010;50165,586105;45085,583565;13970,556260;6350,542290;4445,537210;2540,532130;1905,527050;635,521335;0,516255;0,511175" o:connectangles="0,0,0,0,0,0,0,0,0,0,0,0,0,0,0,0,0,0,0,0,0,0,0,0,0,0,0,0,0,0,0,0,0,0,0,0,0,0,0,0,0,0,0,0,0,0,0,0,0,0,0,0,0,0"/>
                <w10:wrap anchorx="page"/>
              </v:shape>
            </w:pict>
          </mc:Fallback>
        </mc:AlternateContent>
      </w:r>
      <w:r w:rsidRPr="001D7DFD">
        <w:rPr>
          <w:rFonts w:eastAsia="Roboto"/>
          <w:color w:val="202024"/>
          <w:sz w:val="21"/>
          <w:szCs w:val="22"/>
          <w:lang w:val="pt-PT" w:eastAsia="en-US"/>
        </w:rPr>
        <w:t>1</w:t>
      </w:r>
      <w:r w:rsidRPr="001D7DFD">
        <w:rPr>
          <w:rFonts w:eastAsia="Roboto"/>
          <w:color w:val="202024"/>
          <w:sz w:val="21"/>
          <w:szCs w:val="22"/>
          <w:lang w:val="pt-PT" w:eastAsia="en-US"/>
        </w:rPr>
        <w:tab/>
        <w:t>2</w:t>
      </w:r>
      <w:r w:rsidRPr="001D7DFD">
        <w:rPr>
          <w:rFonts w:eastAsia="Roboto"/>
          <w:color w:val="202024"/>
          <w:sz w:val="21"/>
          <w:szCs w:val="22"/>
          <w:lang w:val="pt-PT" w:eastAsia="en-US"/>
        </w:rPr>
        <w:tab/>
        <w:t>3</w:t>
      </w:r>
      <w:r w:rsidRPr="001D7DFD">
        <w:rPr>
          <w:rFonts w:eastAsia="Roboto"/>
          <w:color w:val="202024"/>
          <w:sz w:val="21"/>
          <w:szCs w:val="22"/>
          <w:lang w:val="pt-PT" w:eastAsia="en-US"/>
        </w:rPr>
        <w:tab/>
        <w:t>4</w:t>
      </w:r>
      <w:r w:rsidRPr="001D7DFD">
        <w:rPr>
          <w:rFonts w:eastAsia="Roboto"/>
          <w:color w:val="202024"/>
          <w:sz w:val="21"/>
          <w:szCs w:val="22"/>
          <w:lang w:val="pt-PT" w:eastAsia="en-US"/>
        </w:rPr>
        <w:tab/>
        <w:t>5</w:t>
      </w:r>
    </w:p>
    <w:p w14:paraId="28367B0A" w14:textId="77777777" w:rsidR="007217E2" w:rsidRPr="001D7DFD" w:rsidRDefault="007217E2" w:rsidP="007217E2">
      <w:pPr>
        <w:widowControl w:val="0"/>
        <w:suppressAutoHyphens w:val="0"/>
        <w:autoSpaceDE w:val="0"/>
        <w:autoSpaceDN w:val="0"/>
        <w:spacing w:before="8" w:after="0"/>
        <w:ind w:firstLine="0"/>
        <w:jc w:val="left"/>
        <w:rPr>
          <w:rFonts w:eastAsia="Roboto"/>
          <w:sz w:val="13"/>
          <w:szCs w:val="24"/>
          <w:lang w:val="pt-PT" w:eastAsia="en-US"/>
        </w:rPr>
      </w:pPr>
      <w:r w:rsidRPr="001D7DFD">
        <w:rPr>
          <w:rFonts w:eastAsia="Roboto"/>
          <w:noProof/>
          <w:szCs w:val="24"/>
          <w:lang w:val="pt-PT" w:eastAsia="en-US"/>
        </w:rPr>
        <mc:AlternateContent>
          <mc:Choice Requires="wps">
            <w:drawing>
              <wp:anchor distT="0" distB="0" distL="0" distR="0" simplePos="0" relativeHeight="251745280" behindDoc="1" locked="0" layoutInCell="1" allowOverlap="1" wp14:anchorId="1B5724D6" wp14:editId="792CDACA">
                <wp:simplePos x="0" y="0"/>
                <wp:positionH relativeFrom="page">
                  <wp:posOffset>1283335</wp:posOffset>
                </wp:positionH>
                <wp:positionV relativeFrom="paragraph">
                  <wp:posOffset>128905</wp:posOffset>
                </wp:positionV>
                <wp:extent cx="3830955" cy="9525"/>
                <wp:effectExtent l="0" t="0" r="635" b="4445"/>
                <wp:wrapTopAndBottom/>
                <wp:docPr id="235" name="Rectangle 4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0955" cy="9525"/>
                        </a:xfrm>
                        <a:prstGeom prst="rect">
                          <a:avLst/>
                        </a:prstGeom>
                        <a:solidFill>
                          <a:srgbClr val="BDC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9E4945" id="Rectangle 481" o:spid="_x0000_s1026" style="position:absolute;margin-left:101.05pt;margin-top:10.15pt;width:301.65pt;height:.75pt;z-index:-251571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" fillcolor="#bdc1c6" stroked="f">
                <w10:wrap type="topAndBottom" anchorx="page"/>
              </v:rect>
            </w:pict>
          </mc:Fallback>
        </mc:AlternateContent>
      </w:r>
    </w:p>
    <w:p w14:paraId="4D1B028D" w14:textId="77777777" w:rsidR="007217E2" w:rsidRPr="001D7DFD" w:rsidRDefault="007217E2" w:rsidP="007217E2">
      <w:pPr>
        <w:widowControl w:val="0"/>
        <w:tabs>
          <w:tab w:val="left" w:pos="5633"/>
        </w:tabs>
        <w:suppressAutoHyphens w:val="0"/>
        <w:autoSpaceDE w:val="0"/>
        <w:autoSpaceDN w:val="0"/>
        <w:spacing w:before="77" w:after="110"/>
        <w:ind w:left="818" w:firstLine="0"/>
        <w:jc w:val="left"/>
        <w:rPr>
          <w:rFonts w:eastAsia="Roboto"/>
          <w:sz w:val="22"/>
          <w:szCs w:val="22"/>
          <w:lang w:val="pt-PT" w:eastAsia="en-US"/>
        </w:rPr>
      </w:pPr>
      <w:r w:rsidRPr="001D7DFD">
        <w:rPr>
          <w:rFonts w:eastAsia="Roboto"/>
          <w:color w:val="202024"/>
          <w:sz w:val="22"/>
          <w:szCs w:val="22"/>
          <w:lang w:val="pt-PT" w:eastAsia="en-US"/>
        </w:rPr>
        <w:t>Muito</w:t>
      </w:r>
      <w:r w:rsidRPr="001D7DFD">
        <w:rPr>
          <w:rFonts w:eastAsia="Roboto"/>
          <w:color w:val="202024"/>
          <w:spacing w:val="-7"/>
          <w:sz w:val="22"/>
          <w:szCs w:val="22"/>
          <w:lang w:val="pt-PT" w:eastAsia="en-US"/>
        </w:rPr>
        <w:t xml:space="preserve"> </w:t>
      </w:r>
      <w:r w:rsidRPr="001D7DFD">
        <w:rPr>
          <w:rFonts w:eastAsia="Roboto"/>
          <w:color w:val="202024"/>
          <w:sz w:val="22"/>
          <w:szCs w:val="22"/>
          <w:lang w:val="pt-PT" w:eastAsia="en-US"/>
        </w:rPr>
        <w:t>ruim</w:t>
      </w:r>
      <w:r w:rsidRPr="001D7DFD">
        <w:rPr>
          <w:rFonts w:eastAsia="Roboto"/>
          <w:color w:val="202024"/>
          <w:sz w:val="22"/>
          <w:szCs w:val="22"/>
          <w:lang w:val="pt-PT" w:eastAsia="en-US"/>
        </w:rPr>
        <w:tab/>
        <w:t>Muito</w:t>
      </w:r>
      <w:r w:rsidRPr="001D7DFD">
        <w:rPr>
          <w:rFonts w:eastAsia="Roboto"/>
          <w:color w:val="202024"/>
          <w:spacing w:val="-5"/>
          <w:sz w:val="22"/>
          <w:szCs w:val="22"/>
          <w:lang w:val="pt-PT" w:eastAsia="en-US"/>
        </w:rPr>
        <w:t xml:space="preserve"> </w:t>
      </w:r>
      <w:r w:rsidRPr="001D7DFD">
        <w:rPr>
          <w:rFonts w:eastAsia="Roboto"/>
          <w:color w:val="202024"/>
          <w:sz w:val="22"/>
          <w:szCs w:val="22"/>
          <w:lang w:val="pt-PT" w:eastAsia="en-US"/>
        </w:rPr>
        <w:t>bom</w:t>
      </w:r>
    </w:p>
    <w:p w14:paraId="203DC5D9" w14:textId="77777777" w:rsidR="007217E2" w:rsidRPr="001D7DFD" w:rsidRDefault="007217E2" w:rsidP="007217E2">
      <w:pPr>
        <w:widowControl w:val="0"/>
        <w:suppressAutoHyphens w:val="0"/>
        <w:autoSpaceDE w:val="0"/>
        <w:autoSpaceDN w:val="0"/>
        <w:spacing w:after="0" w:line="20" w:lineRule="exact"/>
        <w:ind w:left="740" w:firstLine="0"/>
        <w:jc w:val="left"/>
        <w:rPr>
          <w:rFonts w:eastAsia="Roboto"/>
          <w:sz w:val="2"/>
          <w:szCs w:val="24"/>
          <w:lang w:val="pt-PT" w:eastAsia="en-US"/>
        </w:rPr>
      </w:pPr>
      <w:r w:rsidRPr="001D7DFD">
        <w:rPr>
          <w:rFonts w:eastAsia="Roboto"/>
          <w:noProof/>
          <w:sz w:val="2"/>
          <w:szCs w:val="24"/>
          <w:lang w:val="pt-PT" w:eastAsia="en-US"/>
        </w:rPr>
        <mc:AlternateContent>
          <mc:Choice Requires="wpg">
            <w:drawing>
              <wp:inline distT="0" distB="0" distL="0" distR="0" wp14:anchorId="48D2684D" wp14:editId="4AF8219F">
                <wp:extent cx="3830955" cy="9525"/>
                <wp:effectExtent l="0" t="0" r="0" b="0"/>
                <wp:docPr id="233" name="Group 4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30955" cy="9525"/>
                          <a:chOff x="0" y="0"/>
                          <a:chExt cx="6033" cy="15"/>
                        </a:xfrm>
                      </wpg:grpSpPr>
                      <wps:wsp>
                        <wps:cNvPr id="304" name="Rectangle 416"/>
                        <wps:cNvSpPr>
                          <a:spLocks noChangeArrowheads="1"/>
                        </wps:cNvSpPr>
                        <wps:spPr bwMode="auto">
                          <a:xfrm>
                            <a:off x="0" y="0"/>
                            <a:ext cx="6033" cy="16"/>
                          </a:xfrm>
                          <a:prstGeom prst="rect">
                            <a:avLst/>
                          </a:prstGeom>
                          <a:solidFill>
                            <a:srgbClr val="BDC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30194C8" id="Group 415" o:spid="_x0000_s1026" style="width:301.65pt;height:.75pt;mso-position-horizontal-relative:char;mso-position-vertical-relative:line" coordsize="603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">
                <v:rect id="Rectangle 416" o:spid="_x0000_s1027" style="position:absolute;width:6033;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" fillcolor="#bdc1c6" stroked="f"/>
                <w10:anchorlock/>
              </v:group>
            </w:pict>
          </mc:Fallback>
        </mc:AlternateContent>
      </w:r>
    </w:p>
    <w:p w14:paraId="7CDBDB83" w14:textId="77777777" w:rsidR="007217E2" w:rsidRPr="001D7DFD" w:rsidRDefault="007217E2" w:rsidP="007217E2">
      <w:pPr>
        <w:widowControl w:val="0"/>
        <w:suppressAutoHyphens w:val="0"/>
        <w:autoSpaceDE w:val="0"/>
        <w:autoSpaceDN w:val="0"/>
        <w:spacing w:after="0"/>
        <w:ind w:firstLine="0"/>
        <w:jc w:val="left"/>
        <w:rPr>
          <w:rFonts w:eastAsia="Roboto"/>
          <w:sz w:val="20"/>
          <w:szCs w:val="24"/>
          <w:lang w:val="pt-PT" w:eastAsia="en-US"/>
        </w:rPr>
      </w:pPr>
    </w:p>
    <w:p w14:paraId="19812DF3" w14:textId="77777777" w:rsidR="007217E2" w:rsidRPr="001D7DFD" w:rsidRDefault="007217E2" w:rsidP="007217E2">
      <w:pPr>
        <w:widowControl w:val="0"/>
        <w:suppressAutoHyphens w:val="0"/>
        <w:autoSpaceDE w:val="0"/>
        <w:autoSpaceDN w:val="0"/>
        <w:spacing w:after="0"/>
        <w:ind w:firstLine="0"/>
        <w:jc w:val="left"/>
        <w:rPr>
          <w:rFonts w:eastAsia="Roboto"/>
          <w:sz w:val="20"/>
          <w:szCs w:val="24"/>
          <w:lang w:val="pt-PT" w:eastAsia="en-US"/>
        </w:rPr>
      </w:pPr>
    </w:p>
    <w:p w14:paraId="0BCC7269" w14:textId="77777777" w:rsidR="007217E2" w:rsidRPr="001D7DFD" w:rsidRDefault="007217E2" w:rsidP="007217E2">
      <w:pPr>
        <w:widowControl w:val="0"/>
        <w:suppressAutoHyphens w:val="0"/>
        <w:autoSpaceDE w:val="0"/>
        <w:autoSpaceDN w:val="0"/>
        <w:spacing w:after="0"/>
        <w:ind w:firstLine="0"/>
        <w:jc w:val="left"/>
        <w:rPr>
          <w:rFonts w:eastAsia="Roboto"/>
          <w:sz w:val="20"/>
          <w:szCs w:val="24"/>
          <w:lang w:val="pt-PT" w:eastAsia="en-US"/>
        </w:rPr>
      </w:pPr>
    </w:p>
    <w:p w14:paraId="3D4DE349" w14:textId="77777777" w:rsidR="007217E2" w:rsidRPr="001D7DFD" w:rsidRDefault="007217E2" w:rsidP="007217E2">
      <w:pPr>
        <w:widowControl w:val="0"/>
        <w:suppressAutoHyphens w:val="0"/>
        <w:autoSpaceDE w:val="0"/>
        <w:autoSpaceDN w:val="0"/>
        <w:spacing w:before="11" w:after="0"/>
        <w:ind w:firstLine="0"/>
        <w:jc w:val="left"/>
        <w:rPr>
          <w:rFonts w:eastAsia="Roboto"/>
          <w:sz w:val="18"/>
          <w:szCs w:val="24"/>
          <w:lang w:val="pt-PT" w:eastAsia="en-US"/>
        </w:rPr>
      </w:pPr>
    </w:p>
    <w:p w14:paraId="701549BF" w14:textId="77777777" w:rsidR="007217E2" w:rsidRPr="001D7DFD" w:rsidRDefault="007217E2">
      <w:pPr>
        <w:widowControl w:val="0"/>
        <w:numPr>
          <w:ilvl w:val="0"/>
          <w:numId w:val="20"/>
        </w:numPr>
        <w:tabs>
          <w:tab w:val="left" w:pos="744"/>
        </w:tabs>
        <w:suppressAutoHyphens w:val="0"/>
        <w:autoSpaceDE w:val="0"/>
        <w:autoSpaceDN w:val="0"/>
        <w:spacing w:before="95" w:after="0"/>
        <w:ind w:left="743" w:hanging="634"/>
        <w:jc w:val="left"/>
        <w:rPr>
          <w:rFonts w:eastAsia="Roboto"/>
          <w:szCs w:val="22"/>
          <w:lang w:val="pt-PT" w:eastAsia="en-US"/>
        </w:rPr>
      </w:pPr>
      <w:r w:rsidRPr="001D7DFD">
        <w:rPr>
          <w:rFonts w:eastAsia="Roboto"/>
          <w:color w:val="202024"/>
          <w:szCs w:val="22"/>
          <w:lang w:val="pt-PT" w:eastAsia="en-US"/>
        </w:rPr>
        <w:t>Você</w:t>
      </w:r>
      <w:r w:rsidRPr="001D7DFD">
        <w:rPr>
          <w:rFonts w:eastAsia="Roboto"/>
          <w:color w:val="202024"/>
          <w:spacing w:val="-7"/>
          <w:szCs w:val="22"/>
          <w:lang w:val="pt-PT" w:eastAsia="en-US"/>
        </w:rPr>
        <w:t xml:space="preserve"> </w:t>
      </w:r>
      <w:r w:rsidRPr="001D7DFD">
        <w:rPr>
          <w:rFonts w:eastAsia="Roboto"/>
          <w:color w:val="202024"/>
          <w:szCs w:val="22"/>
          <w:lang w:val="pt-PT" w:eastAsia="en-US"/>
        </w:rPr>
        <w:t>acha</w:t>
      </w:r>
      <w:r w:rsidRPr="001D7DFD">
        <w:rPr>
          <w:rFonts w:eastAsia="Roboto"/>
          <w:color w:val="202024"/>
          <w:spacing w:val="-7"/>
          <w:szCs w:val="22"/>
          <w:lang w:val="pt-PT" w:eastAsia="en-US"/>
        </w:rPr>
        <w:t xml:space="preserve"> </w:t>
      </w:r>
      <w:r w:rsidRPr="001D7DFD">
        <w:rPr>
          <w:rFonts w:eastAsia="Roboto"/>
          <w:color w:val="202024"/>
          <w:szCs w:val="22"/>
          <w:lang w:val="pt-PT" w:eastAsia="en-US"/>
        </w:rPr>
        <w:t>que</w:t>
      </w:r>
      <w:r w:rsidRPr="001D7DFD">
        <w:rPr>
          <w:rFonts w:eastAsia="Roboto"/>
          <w:color w:val="202024"/>
          <w:spacing w:val="-7"/>
          <w:szCs w:val="22"/>
          <w:lang w:val="pt-PT" w:eastAsia="en-US"/>
        </w:rPr>
        <w:t xml:space="preserve"> </w:t>
      </w:r>
      <w:r w:rsidRPr="001D7DFD">
        <w:rPr>
          <w:rFonts w:eastAsia="Roboto"/>
          <w:color w:val="202024"/>
          <w:szCs w:val="22"/>
          <w:lang w:val="pt-PT" w:eastAsia="en-US"/>
        </w:rPr>
        <w:t>ele</w:t>
      </w:r>
      <w:r w:rsidRPr="001D7DFD">
        <w:rPr>
          <w:rFonts w:eastAsia="Roboto"/>
          <w:color w:val="202024"/>
          <w:spacing w:val="-7"/>
          <w:szCs w:val="22"/>
          <w:lang w:val="pt-PT" w:eastAsia="en-US"/>
        </w:rPr>
        <w:t xml:space="preserve"> </w:t>
      </w:r>
      <w:r w:rsidRPr="001D7DFD">
        <w:rPr>
          <w:rFonts w:eastAsia="Roboto"/>
          <w:color w:val="202024"/>
          <w:szCs w:val="22"/>
          <w:lang w:val="pt-PT" w:eastAsia="en-US"/>
        </w:rPr>
        <w:t>pode</w:t>
      </w:r>
      <w:r w:rsidRPr="001D7DFD">
        <w:rPr>
          <w:rFonts w:eastAsia="Roboto"/>
          <w:color w:val="202024"/>
          <w:spacing w:val="-7"/>
          <w:szCs w:val="22"/>
          <w:lang w:val="pt-PT" w:eastAsia="en-US"/>
        </w:rPr>
        <w:t xml:space="preserve"> </w:t>
      </w:r>
      <w:r w:rsidRPr="001D7DFD">
        <w:rPr>
          <w:rFonts w:eastAsia="Roboto"/>
          <w:color w:val="202024"/>
          <w:szCs w:val="22"/>
          <w:lang w:val="pt-PT" w:eastAsia="en-US"/>
        </w:rPr>
        <w:t>te</w:t>
      </w:r>
      <w:r w:rsidRPr="001D7DFD">
        <w:rPr>
          <w:rFonts w:eastAsia="Roboto"/>
          <w:color w:val="202024"/>
          <w:spacing w:val="-7"/>
          <w:szCs w:val="22"/>
          <w:lang w:val="pt-PT" w:eastAsia="en-US"/>
        </w:rPr>
        <w:t xml:space="preserve"> </w:t>
      </w:r>
      <w:r w:rsidRPr="001D7DFD">
        <w:rPr>
          <w:rFonts w:eastAsia="Roboto"/>
          <w:color w:val="202024"/>
          <w:szCs w:val="22"/>
          <w:lang w:val="pt-PT" w:eastAsia="en-US"/>
        </w:rPr>
        <w:t>ajudar</w:t>
      </w:r>
      <w:r w:rsidRPr="001D7DFD">
        <w:rPr>
          <w:rFonts w:eastAsia="Roboto"/>
          <w:color w:val="202024"/>
          <w:spacing w:val="-6"/>
          <w:szCs w:val="22"/>
          <w:lang w:val="pt-PT" w:eastAsia="en-US"/>
        </w:rPr>
        <w:t xml:space="preserve"> </w:t>
      </w:r>
      <w:r w:rsidRPr="001D7DFD">
        <w:rPr>
          <w:rFonts w:eastAsia="Roboto"/>
          <w:color w:val="202024"/>
          <w:szCs w:val="22"/>
          <w:lang w:val="pt-PT" w:eastAsia="en-US"/>
        </w:rPr>
        <w:t>a</w:t>
      </w:r>
      <w:r w:rsidRPr="001D7DFD">
        <w:rPr>
          <w:rFonts w:eastAsia="Roboto"/>
          <w:color w:val="202024"/>
          <w:spacing w:val="-7"/>
          <w:szCs w:val="22"/>
          <w:lang w:val="pt-PT" w:eastAsia="en-US"/>
        </w:rPr>
        <w:t xml:space="preserve"> </w:t>
      </w:r>
      <w:r w:rsidRPr="001D7DFD">
        <w:rPr>
          <w:rFonts w:eastAsia="Roboto"/>
          <w:color w:val="202024"/>
          <w:szCs w:val="22"/>
          <w:lang w:val="pt-PT" w:eastAsia="en-US"/>
        </w:rPr>
        <w:t>substituir</w:t>
      </w:r>
      <w:r w:rsidRPr="001D7DFD">
        <w:rPr>
          <w:rFonts w:eastAsia="Roboto"/>
          <w:color w:val="202024"/>
          <w:spacing w:val="-7"/>
          <w:szCs w:val="22"/>
          <w:lang w:val="pt-PT" w:eastAsia="en-US"/>
        </w:rPr>
        <w:t xml:space="preserve"> </w:t>
      </w:r>
      <w:r w:rsidRPr="001D7DFD">
        <w:rPr>
          <w:rFonts w:eastAsia="Roboto"/>
          <w:color w:val="202024"/>
          <w:szCs w:val="22"/>
          <w:lang w:val="pt-PT" w:eastAsia="en-US"/>
        </w:rPr>
        <w:t>a</w:t>
      </w:r>
      <w:r w:rsidRPr="001D7DFD">
        <w:rPr>
          <w:rFonts w:eastAsia="Roboto"/>
          <w:color w:val="202024"/>
          <w:spacing w:val="-7"/>
          <w:szCs w:val="22"/>
          <w:lang w:val="pt-PT" w:eastAsia="en-US"/>
        </w:rPr>
        <w:t xml:space="preserve"> </w:t>
      </w:r>
      <w:r w:rsidRPr="001D7DFD">
        <w:rPr>
          <w:rFonts w:eastAsia="Roboto"/>
          <w:color w:val="202024"/>
          <w:szCs w:val="22"/>
          <w:lang w:val="pt-PT" w:eastAsia="en-US"/>
        </w:rPr>
        <w:t>agenda/</w:t>
      </w:r>
      <w:r w:rsidRPr="001D7DFD">
        <w:rPr>
          <w:rFonts w:eastAsia="Roboto"/>
          <w:color w:val="202024"/>
          <w:spacing w:val="-7"/>
          <w:szCs w:val="22"/>
          <w:lang w:val="pt-PT" w:eastAsia="en-US"/>
        </w:rPr>
        <w:t xml:space="preserve"> </w:t>
      </w:r>
      <w:r w:rsidRPr="001D7DFD">
        <w:rPr>
          <w:rFonts w:eastAsia="Roboto"/>
          <w:color w:val="202024"/>
          <w:szCs w:val="22"/>
          <w:lang w:val="pt-PT" w:eastAsia="en-US"/>
        </w:rPr>
        <w:t>livro</w:t>
      </w:r>
      <w:r w:rsidRPr="001D7DFD">
        <w:rPr>
          <w:rFonts w:eastAsia="Roboto"/>
          <w:color w:val="202024"/>
          <w:spacing w:val="-7"/>
          <w:szCs w:val="22"/>
          <w:lang w:val="pt-PT" w:eastAsia="en-US"/>
        </w:rPr>
        <w:t xml:space="preserve"> </w:t>
      </w:r>
      <w:r w:rsidRPr="001D7DFD">
        <w:rPr>
          <w:rFonts w:eastAsia="Roboto"/>
          <w:color w:val="202024"/>
          <w:szCs w:val="22"/>
          <w:lang w:val="pt-PT" w:eastAsia="en-US"/>
        </w:rPr>
        <w:t>de</w:t>
      </w:r>
      <w:r w:rsidRPr="001D7DFD">
        <w:rPr>
          <w:rFonts w:eastAsia="Roboto"/>
          <w:color w:val="202024"/>
          <w:spacing w:val="-6"/>
          <w:szCs w:val="22"/>
          <w:lang w:val="pt-PT" w:eastAsia="en-US"/>
        </w:rPr>
        <w:t xml:space="preserve"> </w:t>
      </w:r>
      <w:r w:rsidRPr="001D7DFD">
        <w:rPr>
          <w:rFonts w:eastAsia="Roboto"/>
          <w:color w:val="202024"/>
          <w:szCs w:val="22"/>
          <w:lang w:val="pt-PT" w:eastAsia="en-US"/>
        </w:rPr>
        <w:t>anotações?</w:t>
      </w:r>
      <w:r w:rsidRPr="001D7DFD">
        <w:rPr>
          <w:rFonts w:eastAsia="Roboto"/>
          <w:color w:val="202024"/>
          <w:spacing w:val="-6"/>
          <w:szCs w:val="22"/>
          <w:lang w:val="pt-PT" w:eastAsia="en-US"/>
        </w:rPr>
        <w:t xml:space="preserve"> </w:t>
      </w:r>
      <w:r w:rsidRPr="001D7DFD">
        <w:rPr>
          <w:rFonts w:eastAsia="Roboto"/>
          <w:color w:val="D92F25"/>
          <w:szCs w:val="22"/>
          <w:lang w:val="pt-PT" w:eastAsia="en-US"/>
        </w:rPr>
        <w:t>*</w:t>
      </w:r>
    </w:p>
    <w:p w14:paraId="7BBB299B" w14:textId="77777777" w:rsidR="007217E2" w:rsidRPr="001D7DFD" w:rsidRDefault="007217E2" w:rsidP="007217E2">
      <w:pPr>
        <w:widowControl w:val="0"/>
        <w:suppressAutoHyphens w:val="0"/>
        <w:autoSpaceDE w:val="0"/>
        <w:autoSpaceDN w:val="0"/>
        <w:spacing w:before="8" w:after="0"/>
        <w:ind w:firstLine="0"/>
        <w:jc w:val="left"/>
        <w:rPr>
          <w:rFonts w:eastAsia="Roboto"/>
          <w:sz w:val="16"/>
          <w:szCs w:val="24"/>
          <w:lang w:val="pt-PT" w:eastAsia="en-US"/>
        </w:rPr>
      </w:pPr>
    </w:p>
    <w:p w14:paraId="56381E03" w14:textId="77777777" w:rsidR="007217E2" w:rsidRPr="001D7DFD" w:rsidRDefault="007217E2" w:rsidP="007217E2">
      <w:pPr>
        <w:widowControl w:val="0"/>
        <w:suppressAutoHyphens w:val="0"/>
        <w:autoSpaceDE w:val="0"/>
        <w:autoSpaceDN w:val="0"/>
        <w:spacing w:before="96" w:after="0"/>
        <w:ind w:left="743" w:firstLine="0"/>
        <w:jc w:val="left"/>
        <w:rPr>
          <w:rFonts w:eastAsia="Roboto"/>
          <w:i/>
          <w:sz w:val="21"/>
          <w:szCs w:val="22"/>
          <w:lang w:val="pt-PT" w:eastAsia="en-US"/>
        </w:rPr>
      </w:pPr>
      <w:r w:rsidRPr="001D7DFD">
        <w:rPr>
          <w:rFonts w:eastAsia="Roboto"/>
          <w:i/>
          <w:color w:val="6D6F72"/>
          <w:sz w:val="21"/>
          <w:szCs w:val="22"/>
          <w:lang w:val="pt-PT" w:eastAsia="en-US"/>
        </w:rPr>
        <w:t>Marcar</w:t>
      </w:r>
      <w:r w:rsidRPr="001D7DFD">
        <w:rPr>
          <w:rFonts w:eastAsia="Roboto"/>
          <w:i/>
          <w:color w:val="6D6F72"/>
          <w:spacing w:val="-2"/>
          <w:sz w:val="21"/>
          <w:szCs w:val="22"/>
          <w:lang w:val="pt-PT" w:eastAsia="en-US"/>
        </w:rPr>
        <w:t xml:space="preserve"> </w:t>
      </w:r>
      <w:r w:rsidRPr="001D7DFD">
        <w:rPr>
          <w:rFonts w:eastAsia="Roboto"/>
          <w:i/>
          <w:color w:val="6D6F72"/>
          <w:sz w:val="21"/>
          <w:szCs w:val="22"/>
          <w:lang w:val="pt-PT" w:eastAsia="en-US"/>
        </w:rPr>
        <w:t>apenas</w:t>
      </w:r>
      <w:r w:rsidRPr="001D7DFD">
        <w:rPr>
          <w:rFonts w:eastAsia="Roboto"/>
          <w:i/>
          <w:color w:val="6D6F72"/>
          <w:spacing w:val="-2"/>
          <w:sz w:val="21"/>
          <w:szCs w:val="22"/>
          <w:lang w:val="pt-PT" w:eastAsia="en-US"/>
        </w:rPr>
        <w:t xml:space="preserve"> </w:t>
      </w:r>
      <w:r w:rsidRPr="001D7DFD">
        <w:rPr>
          <w:rFonts w:eastAsia="Roboto"/>
          <w:i/>
          <w:color w:val="6D6F72"/>
          <w:sz w:val="21"/>
          <w:szCs w:val="22"/>
          <w:lang w:val="pt-PT" w:eastAsia="en-US"/>
        </w:rPr>
        <w:t>uma</w:t>
      </w:r>
      <w:r w:rsidRPr="001D7DFD">
        <w:rPr>
          <w:rFonts w:eastAsia="Roboto"/>
          <w:i/>
          <w:color w:val="6D6F72"/>
          <w:spacing w:val="-2"/>
          <w:sz w:val="21"/>
          <w:szCs w:val="22"/>
          <w:lang w:val="pt-PT" w:eastAsia="en-US"/>
        </w:rPr>
        <w:t xml:space="preserve"> </w:t>
      </w:r>
      <w:r w:rsidRPr="001D7DFD">
        <w:rPr>
          <w:rFonts w:eastAsia="Roboto"/>
          <w:i/>
          <w:color w:val="6D6F72"/>
          <w:sz w:val="21"/>
          <w:szCs w:val="22"/>
          <w:lang w:val="pt-PT" w:eastAsia="en-US"/>
        </w:rPr>
        <w:t>oval.</w:t>
      </w:r>
    </w:p>
    <w:p w14:paraId="41E438EC" w14:textId="77777777" w:rsidR="007217E2" w:rsidRPr="001D7DFD" w:rsidRDefault="007217E2" w:rsidP="007217E2">
      <w:pPr>
        <w:widowControl w:val="0"/>
        <w:suppressAutoHyphens w:val="0"/>
        <w:autoSpaceDE w:val="0"/>
        <w:autoSpaceDN w:val="0"/>
        <w:spacing w:before="6" w:after="0"/>
        <w:ind w:firstLine="0"/>
        <w:jc w:val="left"/>
        <w:rPr>
          <w:rFonts w:eastAsia="Roboto"/>
          <w:i/>
          <w:sz w:val="28"/>
          <w:szCs w:val="24"/>
          <w:lang w:val="pt-PT" w:eastAsia="en-US"/>
        </w:rPr>
      </w:pPr>
    </w:p>
    <w:p w14:paraId="6B689BC9" w14:textId="77777777" w:rsidR="007217E2" w:rsidRPr="001D7DFD" w:rsidRDefault="007217E2" w:rsidP="007217E2">
      <w:pPr>
        <w:widowControl w:val="0"/>
        <w:tabs>
          <w:tab w:val="left" w:pos="3411"/>
          <w:tab w:val="left" w:pos="4133"/>
          <w:tab w:val="left" w:pos="4854"/>
          <w:tab w:val="left" w:pos="5575"/>
        </w:tabs>
        <w:suppressAutoHyphens w:val="0"/>
        <w:autoSpaceDE w:val="0"/>
        <w:autoSpaceDN w:val="0"/>
        <w:spacing w:after="0"/>
        <w:ind w:left="2690" w:firstLine="0"/>
        <w:jc w:val="left"/>
        <w:rPr>
          <w:rFonts w:eastAsia="Roboto"/>
          <w:sz w:val="21"/>
          <w:szCs w:val="22"/>
          <w:lang w:val="pt-PT" w:eastAsia="en-US"/>
        </w:rPr>
      </w:pPr>
      <w:r w:rsidRPr="001D7DFD">
        <w:rPr>
          <w:rFonts w:eastAsia="Roboto"/>
          <w:noProof/>
          <w:sz w:val="22"/>
          <w:szCs w:val="22"/>
          <w:lang w:val="pt-PT" w:eastAsia="en-US"/>
        </w:rPr>
        <mc:AlternateContent>
          <mc:Choice Requires="wps">
            <w:drawing>
              <wp:anchor distT="0" distB="0" distL="114300" distR="114300" simplePos="0" relativeHeight="251728896" behindDoc="1" locked="0" layoutInCell="1" allowOverlap="1" wp14:anchorId="2C2EADD3" wp14:editId="15CF420F">
                <wp:simplePos x="0" y="0"/>
                <wp:positionH relativeFrom="page">
                  <wp:posOffset>2421890</wp:posOffset>
                </wp:positionH>
                <wp:positionV relativeFrom="paragraph">
                  <wp:posOffset>430530</wp:posOffset>
                </wp:positionV>
                <wp:extent cx="276860" cy="162560"/>
                <wp:effectExtent l="12065" t="11430" r="6350" b="6985"/>
                <wp:wrapNone/>
                <wp:docPr id="232" name="Freeform 4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6860" cy="162560"/>
                        </a:xfrm>
                        <a:custGeom>
                          <a:avLst/>
                          <a:gdLst>
                            <a:gd name="T0" fmla="+- 0 3814 3814"/>
                            <a:gd name="T1" fmla="*/ T0 w 436"/>
                            <a:gd name="T2" fmla="+- 0 806 678"/>
                            <a:gd name="T3" fmla="*/ 806 h 256"/>
                            <a:gd name="T4" fmla="+- 0 3814 3814"/>
                            <a:gd name="T5" fmla="*/ T4 w 436"/>
                            <a:gd name="T6" fmla="+- 0 797 678"/>
                            <a:gd name="T7" fmla="*/ 797 h 256"/>
                            <a:gd name="T8" fmla="+- 0 3815 3814"/>
                            <a:gd name="T9" fmla="*/ T8 w 436"/>
                            <a:gd name="T10" fmla="+- 0 789 678"/>
                            <a:gd name="T11" fmla="*/ 789 h 256"/>
                            <a:gd name="T12" fmla="+- 0 3816 3814"/>
                            <a:gd name="T13" fmla="*/ T12 w 436"/>
                            <a:gd name="T14" fmla="+- 0 781 678"/>
                            <a:gd name="T15" fmla="*/ 781 h 256"/>
                            <a:gd name="T16" fmla="+- 0 3818 3814"/>
                            <a:gd name="T17" fmla="*/ T16 w 436"/>
                            <a:gd name="T18" fmla="+- 0 773 678"/>
                            <a:gd name="T19" fmla="*/ 773 h 256"/>
                            <a:gd name="T20" fmla="+- 0 3835 3814"/>
                            <a:gd name="T21" fmla="*/ T20 w 436"/>
                            <a:gd name="T22" fmla="+- 0 735 678"/>
                            <a:gd name="T23" fmla="*/ 735 h 256"/>
                            <a:gd name="T24" fmla="+- 0 3840 3814"/>
                            <a:gd name="T25" fmla="*/ T24 w 436"/>
                            <a:gd name="T26" fmla="+- 0 728 678"/>
                            <a:gd name="T27" fmla="*/ 728 h 256"/>
                            <a:gd name="T28" fmla="+- 0 3845 3814"/>
                            <a:gd name="T29" fmla="*/ T28 w 436"/>
                            <a:gd name="T30" fmla="+- 0 721 678"/>
                            <a:gd name="T31" fmla="*/ 721 h 256"/>
                            <a:gd name="T32" fmla="+- 0 3851 3814"/>
                            <a:gd name="T33" fmla="*/ T32 w 436"/>
                            <a:gd name="T34" fmla="+- 0 716 678"/>
                            <a:gd name="T35" fmla="*/ 716 h 256"/>
                            <a:gd name="T36" fmla="+- 0 3857 3814"/>
                            <a:gd name="T37" fmla="*/ T36 w 436"/>
                            <a:gd name="T38" fmla="+- 0 710 678"/>
                            <a:gd name="T39" fmla="*/ 710 h 256"/>
                            <a:gd name="T40" fmla="+- 0 3917 3814"/>
                            <a:gd name="T41" fmla="*/ T40 w 436"/>
                            <a:gd name="T42" fmla="+- 0 681 678"/>
                            <a:gd name="T43" fmla="*/ 681 h 256"/>
                            <a:gd name="T44" fmla="+- 0 3942 3814"/>
                            <a:gd name="T45" fmla="*/ T44 w 436"/>
                            <a:gd name="T46" fmla="+- 0 678 678"/>
                            <a:gd name="T47" fmla="*/ 678 h 256"/>
                            <a:gd name="T48" fmla="+- 0 4122 3814"/>
                            <a:gd name="T49" fmla="*/ T48 w 436"/>
                            <a:gd name="T50" fmla="+- 0 678 678"/>
                            <a:gd name="T51" fmla="*/ 678 h 256"/>
                            <a:gd name="T52" fmla="+- 0 4170 3814"/>
                            <a:gd name="T53" fmla="*/ T52 w 436"/>
                            <a:gd name="T54" fmla="+- 0 688 678"/>
                            <a:gd name="T55" fmla="*/ 688 h 256"/>
                            <a:gd name="T56" fmla="+- 0 4178 3814"/>
                            <a:gd name="T57" fmla="*/ T56 w 436"/>
                            <a:gd name="T58" fmla="+- 0 691 678"/>
                            <a:gd name="T59" fmla="*/ 691 h 256"/>
                            <a:gd name="T60" fmla="+- 0 4212 3814"/>
                            <a:gd name="T61" fmla="*/ T60 w 436"/>
                            <a:gd name="T62" fmla="+- 0 716 678"/>
                            <a:gd name="T63" fmla="*/ 716 h 256"/>
                            <a:gd name="T64" fmla="+- 0 4218 3814"/>
                            <a:gd name="T65" fmla="*/ T64 w 436"/>
                            <a:gd name="T66" fmla="+- 0 721 678"/>
                            <a:gd name="T67" fmla="*/ 721 h 256"/>
                            <a:gd name="T68" fmla="+- 0 4239 3814"/>
                            <a:gd name="T69" fmla="*/ T68 w 436"/>
                            <a:gd name="T70" fmla="+- 0 757 678"/>
                            <a:gd name="T71" fmla="*/ 757 h 256"/>
                            <a:gd name="T72" fmla="+- 0 4243 3814"/>
                            <a:gd name="T73" fmla="*/ T72 w 436"/>
                            <a:gd name="T74" fmla="+- 0 765 678"/>
                            <a:gd name="T75" fmla="*/ 765 h 256"/>
                            <a:gd name="T76" fmla="+- 0 4245 3814"/>
                            <a:gd name="T77" fmla="*/ T76 w 436"/>
                            <a:gd name="T78" fmla="+- 0 773 678"/>
                            <a:gd name="T79" fmla="*/ 773 h 256"/>
                            <a:gd name="T80" fmla="+- 0 4247 3814"/>
                            <a:gd name="T81" fmla="*/ T80 w 436"/>
                            <a:gd name="T82" fmla="+- 0 781 678"/>
                            <a:gd name="T83" fmla="*/ 781 h 256"/>
                            <a:gd name="T84" fmla="+- 0 4248 3814"/>
                            <a:gd name="T85" fmla="*/ T84 w 436"/>
                            <a:gd name="T86" fmla="+- 0 789 678"/>
                            <a:gd name="T87" fmla="*/ 789 h 256"/>
                            <a:gd name="T88" fmla="+- 0 4249 3814"/>
                            <a:gd name="T89" fmla="*/ T88 w 436"/>
                            <a:gd name="T90" fmla="+- 0 797 678"/>
                            <a:gd name="T91" fmla="*/ 797 h 256"/>
                            <a:gd name="T92" fmla="+- 0 4249 3814"/>
                            <a:gd name="T93" fmla="*/ T92 w 436"/>
                            <a:gd name="T94" fmla="+- 0 806 678"/>
                            <a:gd name="T95" fmla="*/ 806 h 256"/>
                            <a:gd name="T96" fmla="+- 0 4249 3814"/>
                            <a:gd name="T97" fmla="*/ T96 w 436"/>
                            <a:gd name="T98" fmla="+- 0 814 678"/>
                            <a:gd name="T99" fmla="*/ 814 h 256"/>
                            <a:gd name="T100" fmla="+- 0 4248 3814"/>
                            <a:gd name="T101" fmla="*/ T100 w 436"/>
                            <a:gd name="T102" fmla="+- 0 822 678"/>
                            <a:gd name="T103" fmla="*/ 822 h 256"/>
                            <a:gd name="T104" fmla="+- 0 4247 3814"/>
                            <a:gd name="T105" fmla="*/ T104 w 436"/>
                            <a:gd name="T106" fmla="+- 0 831 678"/>
                            <a:gd name="T107" fmla="*/ 831 h 256"/>
                            <a:gd name="T108" fmla="+- 0 4245 3814"/>
                            <a:gd name="T109" fmla="*/ T108 w 436"/>
                            <a:gd name="T110" fmla="+- 0 839 678"/>
                            <a:gd name="T111" fmla="*/ 839 h 256"/>
                            <a:gd name="T112" fmla="+- 0 4243 3814"/>
                            <a:gd name="T113" fmla="*/ T112 w 436"/>
                            <a:gd name="T114" fmla="+- 0 847 678"/>
                            <a:gd name="T115" fmla="*/ 847 h 256"/>
                            <a:gd name="T116" fmla="+- 0 4239 3814"/>
                            <a:gd name="T117" fmla="*/ T116 w 436"/>
                            <a:gd name="T118" fmla="+- 0 855 678"/>
                            <a:gd name="T119" fmla="*/ 855 h 256"/>
                            <a:gd name="T120" fmla="+- 0 4236 3814"/>
                            <a:gd name="T121" fmla="*/ T120 w 436"/>
                            <a:gd name="T122" fmla="+- 0 862 678"/>
                            <a:gd name="T123" fmla="*/ 862 h 256"/>
                            <a:gd name="T124" fmla="+- 0 4232 3814"/>
                            <a:gd name="T125" fmla="*/ T124 w 436"/>
                            <a:gd name="T126" fmla="+- 0 870 678"/>
                            <a:gd name="T127" fmla="*/ 870 h 256"/>
                            <a:gd name="T128" fmla="+- 0 4228 3814"/>
                            <a:gd name="T129" fmla="*/ T128 w 436"/>
                            <a:gd name="T130" fmla="+- 0 877 678"/>
                            <a:gd name="T131" fmla="*/ 877 h 256"/>
                            <a:gd name="T132" fmla="+- 0 4223 3814"/>
                            <a:gd name="T133" fmla="*/ T132 w 436"/>
                            <a:gd name="T134" fmla="+- 0 884 678"/>
                            <a:gd name="T135" fmla="*/ 884 h 256"/>
                            <a:gd name="T136" fmla="+- 0 4193 3814"/>
                            <a:gd name="T137" fmla="*/ T136 w 436"/>
                            <a:gd name="T138" fmla="+- 0 912 678"/>
                            <a:gd name="T139" fmla="*/ 912 h 256"/>
                            <a:gd name="T140" fmla="+- 0 4186 3814"/>
                            <a:gd name="T141" fmla="*/ T140 w 436"/>
                            <a:gd name="T142" fmla="+- 0 916 678"/>
                            <a:gd name="T143" fmla="*/ 916 h 256"/>
                            <a:gd name="T144" fmla="+- 0 4147 3814"/>
                            <a:gd name="T145" fmla="*/ T144 w 436"/>
                            <a:gd name="T146" fmla="+- 0 931 678"/>
                            <a:gd name="T147" fmla="*/ 931 h 256"/>
                            <a:gd name="T148" fmla="+- 0 4138 3814"/>
                            <a:gd name="T149" fmla="*/ T148 w 436"/>
                            <a:gd name="T150" fmla="+- 0 933 678"/>
                            <a:gd name="T151" fmla="*/ 933 h 256"/>
                            <a:gd name="T152" fmla="+- 0 4130 3814"/>
                            <a:gd name="T153" fmla="*/ T152 w 436"/>
                            <a:gd name="T154" fmla="+- 0 933 678"/>
                            <a:gd name="T155" fmla="*/ 933 h 256"/>
                            <a:gd name="T156" fmla="+- 0 4122 3814"/>
                            <a:gd name="T157" fmla="*/ T156 w 436"/>
                            <a:gd name="T158" fmla="+- 0 933 678"/>
                            <a:gd name="T159" fmla="*/ 933 h 256"/>
                            <a:gd name="T160" fmla="+- 0 3942 3814"/>
                            <a:gd name="T161" fmla="*/ T160 w 436"/>
                            <a:gd name="T162" fmla="+- 0 933 678"/>
                            <a:gd name="T163" fmla="*/ 933 h 256"/>
                            <a:gd name="T164" fmla="+- 0 3933 3814"/>
                            <a:gd name="T165" fmla="*/ T164 w 436"/>
                            <a:gd name="T166" fmla="+- 0 933 678"/>
                            <a:gd name="T167" fmla="*/ 933 h 256"/>
                            <a:gd name="T168" fmla="+- 0 3925 3814"/>
                            <a:gd name="T169" fmla="*/ T168 w 436"/>
                            <a:gd name="T170" fmla="+- 0 933 678"/>
                            <a:gd name="T171" fmla="*/ 933 h 256"/>
                            <a:gd name="T172" fmla="+- 0 3917 3814"/>
                            <a:gd name="T173" fmla="*/ T172 w 436"/>
                            <a:gd name="T174" fmla="+- 0 931 678"/>
                            <a:gd name="T175" fmla="*/ 931 h 256"/>
                            <a:gd name="T176" fmla="+- 0 3908 3814"/>
                            <a:gd name="T177" fmla="*/ T176 w 436"/>
                            <a:gd name="T178" fmla="+- 0 929 678"/>
                            <a:gd name="T179" fmla="*/ 929 h 256"/>
                            <a:gd name="T180" fmla="+- 0 3900 3814"/>
                            <a:gd name="T181" fmla="*/ T180 w 436"/>
                            <a:gd name="T182" fmla="+- 0 927 678"/>
                            <a:gd name="T183" fmla="*/ 927 h 256"/>
                            <a:gd name="T184" fmla="+- 0 3893 3814"/>
                            <a:gd name="T185" fmla="*/ T184 w 436"/>
                            <a:gd name="T186" fmla="+- 0 924 678"/>
                            <a:gd name="T187" fmla="*/ 924 h 256"/>
                            <a:gd name="T188" fmla="+- 0 3885 3814"/>
                            <a:gd name="T189" fmla="*/ T188 w 436"/>
                            <a:gd name="T190" fmla="+- 0 920 678"/>
                            <a:gd name="T191" fmla="*/ 920 h 256"/>
                            <a:gd name="T192" fmla="+- 0 3878 3814"/>
                            <a:gd name="T193" fmla="*/ T192 w 436"/>
                            <a:gd name="T194" fmla="+- 0 916 678"/>
                            <a:gd name="T195" fmla="*/ 916 h 256"/>
                            <a:gd name="T196" fmla="+- 0 3871 3814"/>
                            <a:gd name="T197" fmla="*/ T196 w 436"/>
                            <a:gd name="T198" fmla="+- 0 912 678"/>
                            <a:gd name="T199" fmla="*/ 912 h 256"/>
                            <a:gd name="T200" fmla="+- 0 3864 3814"/>
                            <a:gd name="T201" fmla="*/ T200 w 436"/>
                            <a:gd name="T202" fmla="+- 0 907 678"/>
                            <a:gd name="T203" fmla="*/ 907 h 256"/>
                            <a:gd name="T204" fmla="+- 0 3835 3814"/>
                            <a:gd name="T205" fmla="*/ T204 w 436"/>
                            <a:gd name="T206" fmla="+- 0 877 678"/>
                            <a:gd name="T207" fmla="*/ 877 h 256"/>
                            <a:gd name="T208" fmla="+- 0 3831 3814"/>
                            <a:gd name="T209" fmla="*/ T208 w 436"/>
                            <a:gd name="T210" fmla="+- 0 870 678"/>
                            <a:gd name="T211" fmla="*/ 870 h 256"/>
                            <a:gd name="T212" fmla="+- 0 3827 3814"/>
                            <a:gd name="T213" fmla="*/ T212 w 436"/>
                            <a:gd name="T214" fmla="+- 0 862 678"/>
                            <a:gd name="T215" fmla="*/ 862 h 256"/>
                            <a:gd name="T216" fmla="+- 0 3824 3814"/>
                            <a:gd name="T217" fmla="*/ T216 w 436"/>
                            <a:gd name="T218" fmla="+- 0 855 678"/>
                            <a:gd name="T219" fmla="*/ 855 h 256"/>
                            <a:gd name="T220" fmla="+- 0 3821 3814"/>
                            <a:gd name="T221" fmla="*/ T220 w 436"/>
                            <a:gd name="T222" fmla="+- 0 847 678"/>
                            <a:gd name="T223" fmla="*/ 847 h 256"/>
                            <a:gd name="T224" fmla="+- 0 3818 3814"/>
                            <a:gd name="T225" fmla="*/ T224 w 436"/>
                            <a:gd name="T226" fmla="+- 0 839 678"/>
                            <a:gd name="T227" fmla="*/ 839 h 256"/>
                            <a:gd name="T228" fmla="+- 0 3816 3814"/>
                            <a:gd name="T229" fmla="*/ T228 w 436"/>
                            <a:gd name="T230" fmla="+- 0 831 678"/>
                            <a:gd name="T231" fmla="*/ 831 h 256"/>
                            <a:gd name="T232" fmla="+- 0 3815 3814"/>
                            <a:gd name="T233" fmla="*/ T232 w 436"/>
                            <a:gd name="T234" fmla="+- 0 822 678"/>
                            <a:gd name="T235" fmla="*/ 822 h 256"/>
                            <a:gd name="T236" fmla="+- 0 3814 3814"/>
                            <a:gd name="T237" fmla="*/ T236 w 436"/>
                            <a:gd name="T238" fmla="+- 0 814 678"/>
                            <a:gd name="T239" fmla="*/ 814 h 256"/>
                            <a:gd name="T240" fmla="+- 0 3814 3814"/>
                            <a:gd name="T241" fmla="*/ T240 w 436"/>
                            <a:gd name="T242" fmla="+- 0 806 678"/>
                            <a:gd name="T243" fmla="*/ 806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436" h="256">
                              <a:moveTo>
                                <a:pt x="0" y="128"/>
                              </a:moveTo>
                              <a:lnTo>
                                <a:pt x="0" y="119"/>
                              </a:lnTo>
                              <a:lnTo>
                                <a:pt x="1" y="111"/>
                              </a:lnTo>
                              <a:lnTo>
                                <a:pt x="2" y="103"/>
                              </a:lnTo>
                              <a:lnTo>
                                <a:pt x="4" y="95"/>
                              </a:lnTo>
                              <a:lnTo>
                                <a:pt x="21" y="57"/>
                              </a:lnTo>
                              <a:lnTo>
                                <a:pt x="26" y="50"/>
                              </a:lnTo>
                              <a:lnTo>
                                <a:pt x="31" y="43"/>
                              </a:lnTo>
                              <a:lnTo>
                                <a:pt x="37" y="38"/>
                              </a:lnTo>
                              <a:lnTo>
                                <a:pt x="43" y="32"/>
                              </a:lnTo>
                              <a:lnTo>
                                <a:pt x="103" y="3"/>
                              </a:lnTo>
                              <a:lnTo>
                                <a:pt x="128" y="0"/>
                              </a:lnTo>
                              <a:lnTo>
                                <a:pt x="308" y="0"/>
                              </a:lnTo>
                              <a:lnTo>
                                <a:pt x="356" y="10"/>
                              </a:lnTo>
                              <a:lnTo>
                                <a:pt x="364" y="13"/>
                              </a:lnTo>
                              <a:lnTo>
                                <a:pt x="398" y="38"/>
                              </a:lnTo>
                              <a:lnTo>
                                <a:pt x="404" y="43"/>
                              </a:lnTo>
                              <a:lnTo>
                                <a:pt x="425" y="79"/>
                              </a:lnTo>
                              <a:lnTo>
                                <a:pt x="429" y="87"/>
                              </a:lnTo>
                              <a:lnTo>
                                <a:pt x="431" y="95"/>
                              </a:lnTo>
                              <a:lnTo>
                                <a:pt x="433" y="103"/>
                              </a:lnTo>
                              <a:lnTo>
                                <a:pt x="434" y="111"/>
                              </a:lnTo>
                              <a:lnTo>
                                <a:pt x="435" y="119"/>
                              </a:lnTo>
                              <a:lnTo>
                                <a:pt x="435" y="128"/>
                              </a:lnTo>
                              <a:lnTo>
                                <a:pt x="435" y="136"/>
                              </a:lnTo>
                              <a:lnTo>
                                <a:pt x="434" y="144"/>
                              </a:lnTo>
                              <a:lnTo>
                                <a:pt x="433" y="153"/>
                              </a:lnTo>
                              <a:lnTo>
                                <a:pt x="431" y="161"/>
                              </a:lnTo>
                              <a:lnTo>
                                <a:pt x="429" y="169"/>
                              </a:lnTo>
                              <a:lnTo>
                                <a:pt x="425" y="177"/>
                              </a:lnTo>
                              <a:lnTo>
                                <a:pt x="422" y="184"/>
                              </a:lnTo>
                              <a:lnTo>
                                <a:pt x="418" y="192"/>
                              </a:lnTo>
                              <a:lnTo>
                                <a:pt x="414" y="199"/>
                              </a:lnTo>
                              <a:lnTo>
                                <a:pt x="409" y="206"/>
                              </a:lnTo>
                              <a:lnTo>
                                <a:pt x="379" y="234"/>
                              </a:lnTo>
                              <a:lnTo>
                                <a:pt x="372" y="238"/>
                              </a:lnTo>
                              <a:lnTo>
                                <a:pt x="333" y="253"/>
                              </a:lnTo>
                              <a:lnTo>
                                <a:pt x="324" y="255"/>
                              </a:lnTo>
                              <a:lnTo>
                                <a:pt x="316" y="255"/>
                              </a:lnTo>
                              <a:lnTo>
                                <a:pt x="308" y="255"/>
                              </a:lnTo>
                              <a:lnTo>
                                <a:pt x="128" y="255"/>
                              </a:lnTo>
                              <a:lnTo>
                                <a:pt x="119" y="255"/>
                              </a:lnTo>
                              <a:lnTo>
                                <a:pt x="111" y="255"/>
                              </a:lnTo>
                              <a:lnTo>
                                <a:pt x="103" y="253"/>
                              </a:lnTo>
                              <a:lnTo>
                                <a:pt x="94" y="251"/>
                              </a:lnTo>
                              <a:lnTo>
                                <a:pt x="86" y="249"/>
                              </a:lnTo>
                              <a:lnTo>
                                <a:pt x="79" y="246"/>
                              </a:lnTo>
                              <a:lnTo>
                                <a:pt x="71" y="242"/>
                              </a:lnTo>
                              <a:lnTo>
                                <a:pt x="64" y="238"/>
                              </a:lnTo>
                              <a:lnTo>
                                <a:pt x="57" y="234"/>
                              </a:lnTo>
                              <a:lnTo>
                                <a:pt x="50" y="229"/>
                              </a:lnTo>
                              <a:lnTo>
                                <a:pt x="21" y="199"/>
                              </a:lnTo>
                              <a:lnTo>
                                <a:pt x="17" y="192"/>
                              </a:lnTo>
                              <a:lnTo>
                                <a:pt x="13" y="184"/>
                              </a:lnTo>
                              <a:lnTo>
                                <a:pt x="10" y="177"/>
                              </a:lnTo>
                              <a:lnTo>
                                <a:pt x="7" y="169"/>
                              </a:lnTo>
                              <a:lnTo>
                                <a:pt x="4" y="161"/>
                              </a:lnTo>
                              <a:lnTo>
                                <a:pt x="2" y="153"/>
                              </a:lnTo>
                              <a:lnTo>
                                <a:pt x="1" y="144"/>
                              </a:lnTo>
                              <a:lnTo>
                                <a:pt x="0" y="136"/>
                              </a:lnTo>
                              <a:lnTo>
                                <a:pt x="0" y="128"/>
                              </a:lnTo>
                              <a:close/>
                            </a:path>
                          </a:pathLst>
                        </a:custGeom>
                        <a:noFill/>
                        <a:ln w="9529">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04A741" id="Freeform 461" o:spid="_x0000_s1026" style="position:absolute;margin-left:190.7pt;margin-top:33.9pt;width:21.8pt;height:12.8pt;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" path="m,128r,-9l1,111r1,-8l4,95,21,57r5,-7l31,43r6,-5l43,32,103,3,128,,308,r48,10l364,13r34,25l404,43r21,36l429,87r2,8l433,103r1,8l435,119r,9l435,136r-1,8l433,153r-2,8l429,169r-4,8l422,184r-4,8l414,199r-5,7l379,234r-7,4l333,253r-9,2l316,255r-8,l128,255r-9,l111,255r-8,-2l94,251r-8,-2l79,246r-8,-4l64,238r-7,-4l50,229,21,199r-4,-7l13,184r-3,-7l7,169,4,161,2,153,1,144,,136r,-8xe" filled="f" strokecolor="#bdc1c6" strokeweight=".26469mm">
                <v:path arrowok="t" o:connecttype="custom" o:connectlocs="0,511810;0,506095;635,501015;1270,495935;2540,490855;13335,466725;16510,462280;19685,457835;23495,454660;27305,450850;65405,432435;81280,430530;195580,430530;226060,436880;231140,438785;252730,454660;256540,457835;269875,480695;272415,485775;273685,490855;274955,495935;275590,501015;276225,506095;276225,511810;276225,516890;275590,521970;274955,527685;273685,532765;272415,537845;269875,542925;267970,547370;265430,552450;262890,556895;259715,561340;240665,579120;236220,581660;211455,591185;205740,592455;200660,592455;195580,592455;81280,592455;75565,592455;70485,592455;65405,591185;59690,589915;54610,588645;50165,586740;45085,584200;40640,581660;36195,579120;31750,575945;13335,556895;10795,552450;8255,547370;6350,542925;4445,537845;2540,532765;1270,527685;635,521970;0,516890;0,511810" o:connectangles="0,0,0,0,0,0,0,0,0,0,0,0,0,0,0,0,0,0,0,0,0,0,0,0,0,0,0,0,0,0,0,0,0,0,0,0,0,0,0,0,0,0,0,0,0,0,0,0,0,0,0,0,0,0,0,0,0,0,0,0,0"/>
                <w10:wrap anchorx="page"/>
              </v:shape>
            </w:pict>
          </mc:Fallback>
        </mc:AlternateContent>
      </w:r>
      <w:r w:rsidRPr="001D7DFD">
        <w:rPr>
          <w:rFonts w:eastAsia="Roboto"/>
          <w:noProof/>
          <w:sz w:val="22"/>
          <w:szCs w:val="22"/>
          <w:lang w:val="pt-PT" w:eastAsia="en-US"/>
        </w:rPr>
        <mc:AlternateContent>
          <mc:Choice Requires="wps">
            <w:drawing>
              <wp:anchor distT="0" distB="0" distL="114300" distR="114300" simplePos="0" relativeHeight="251729920" behindDoc="1" locked="0" layoutInCell="1" allowOverlap="1" wp14:anchorId="4B25FB16" wp14:editId="0B1E5955">
                <wp:simplePos x="0" y="0"/>
                <wp:positionH relativeFrom="page">
                  <wp:posOffset>2879090</wp:posOffset>
                </wp:positionH>
                <wp:positionV relativeFrom="paragraph">
                  <wp:posOffset>430530</wp:posOffset>
                </wp:positionV>
                <wp:extent cx="276860" cy="162560"/>
                <wp:effectExtent l="12065" t="11430" r="6350" b="6985"/>
                <wp:wrapNone/>
                <wp:docPr id="231" name="Freeform 4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6860" cy="162560"/>
                        </a:xfrm>
                        <a:custGeom>
                          <a:avLst/>
                          <a:gdLst>
                            <a:gd name="T0" fmla="+- 0 4534 4534"/>
                            <a:gd name="T1" fmla="*/ T0 w 436"/>
                            <a:gd name="T2" fmla="+- 0 806 678"/>
                            <a:gd name="T3" fmla="*/ 806 h 256"/>
                            <a:gd name="T4" fmla="+- 0 4534 4534"/>
                            <a:gd name="T5" fmla="*/ T4 w 436"/>
                            <a:gd name="T6" fmla="+- 0 797 678"/>
                            <a:gd name="T7" fmla="*/ 797 h 256"/>
                            <a:gd name="T8" fmla="+- 0 4535 4534"/>
                            <a:gd name="T9" fmla="*/ T8 w 436"/>
                            <a:gd name="T10" fmla="+- 0 789 678"/>
                            <a:gd name="T11" fmla="*/ 789 h 256"/>
                            <a:gd name="T12" fmla="+- 0 4537 4534"/>
                            <a:gd name="T13" fmla="*/ T12 w 436"/>
                            <a:gd name="T14" fmla="+- 0 781 678"/>
                            <a:gd name="T15" fmla="*/ 781 h 256"/>
                            <a:gd name="T16" fmla="+- 0 4538 4534"/>
                            <a:gd name="T17" fmla="*/ T16 w 436"/>
                            <a:gd name="T18" fmla="+- 0 773 678"/>
                            <a:gd name="T19" fmla="*/ 773 h 256"/>
                            <a:gd name="T20" fmla="+- 0 4572 4534"/>
                            <a:gd name="T21" fmla="*/ T20 w 436"/>
                            <a:gd name="T22" fmla="+- 0 716 678"/>
                            <a:gd name="T23" fmla="*/ 716 h 256"/>
                            <a:gd name="T24" fmla="+- 0 4578 4534"/>
                            <a:gd name="T25" fmla="*/ T24 w 436"/>
                            <a:gd name="T26" fmla="+- 0 710 678"/>
                            <a:gd name="T27" fmla="*/ 710 h 256"/>
                            <a:gd name="T28" fmla="+- 0 4637 4534"/>
                            <a:gd name="T29" fmla="*/ T28 w 436"/>
                            <a:gd name="T30" fmla="+- 0 681 678"/>
                            <a:gd name="T31" fmla="*/ 681 h 256"/>
                            <a:gd name="T32" fmla="+- 0 4662 4534"/>
                            <a:gd name="T33" fmla="*/ T32 w 436"/>
                            <a:gd name="T34" fmla="+- 0 678 678"/>
                            <a:gd name="T35" fmla="*/ 678 h 256"/>
                            <a:gd name="T36" fmla="+- 0 4842 4534"/>
                            <a:gd name="T37" fmla="*/ T36 w 436"/>
                            <a:gd name="T38" fmla="+- 0 678 678"/>
                            <a:gd name="T39" fmla="*/ 678 h 256"/>
                            <a:gd name="T40" fmla="+- 0 4891 4534"/>
                            <a:gd name="T41" fmla="*/ T40 w 436"/>
                            <a:gd name="T42" fmla="+- 0 688 678"/>
                            <a:gd name="T43" fmla="*/ 688 h 256"/>
                            <a:gd name="T44" fmla="+- 0 4899 4534"/>
                            <a:gd name="T45" fmla="*/ T44 w 436"/>
                            <a:gd name="T46" fmla="+- 0 691 678"/>
                            <a:gd name="T47" fmla="*/ 691 h 256"/>
                            <a:gd name="T48" fmla="+- 0 4932 4534"/>
                            <a:gd name="T49" fmla="*/ T48 w 436"/>
                            <a:gd name="T50" fmla="+- 0 716 678"/>
                            <a:gd name="T51" fmla="*/ 716 h 256"/>
                            <a:gd name="T52" fmla="+- 0 4938 4534"/>
                            <a:gd name="T53" fmla="*/ T52 w 436"/>
                            <a:gd name="T54" fmla="+- 0 721 678"/>
                            <a:gd name="T55" fmla="*/ 721 h 256"/>
                            <a:gd name="T56" fmla="+- 0 4960 4534"/>
                            <a:gd name="T57" fmla="*/ T56 w 436"/>
                            <a:gd name="T58" fmla="+- 0 757 678"/>
                            <a:gd name="T59" fmla="*/ 757 h 256"/>
                            <a:gd name="T60" fmla="+- 0 4963 4534"/>
                            <a:gd name="T61" fmla="*/ T60 w 436"/>
                            <a:gd name="T62" fmla="+- 0 765 678"/>
                            <a:gd name="T63" fmla="*/ 765 h 256"/>
                            <a:gd name="T64" fmla="+- 0 4965 4534"/>
                            <a:gd name="T65" fmla="*/ T64 w 436"/>
                            <a:gd name="T66" fmla="+- 0 773 678"/>
                            <a:gd name="T67" fmla="*/ 773 h 256"/>
                            <a:gd name="T68" fmla="+- 0 4967 4534"/>
                            <a:gd name="T69" fmla="*/ T68 w 436"/>
                            <a:gd name="T70" fmla="+- 0 781 678"/>
                            <a:gd name="T71" fmla="*/ 781 h 256"/>
                            <a:gd name="T72" fmla="+- 0 4969 4534"/>
                            <a:gd name="T73" fmla="*/ T72 w 436"/>
                            <a:gd name="T74" fmla="+- 0 789 678"/>
                            <a:gd name="T75" fmla="*/ 789 h 256"/>
                            <a:gd name="T76" fmla="+- 0 4970 4534"/>
                            <a:gd name="T77" fmla="*/ T76 w 436"/>
                            <a:gd name="T78" fmla="+- 0 797 678"/>
                            <a:gd name="T79" fmla="*/ 797 h 256"/>
                            <a:gd name="T80" fmla="+- 0 4970 4534"/>
                            <a:gd name="T81" fmla="*/ T80 w 436"/>
                            <a:gd name="T82" fmla="+- 0 806 678"/>
                            <a:gd name="T83" fmla="*/ 806 h 256"/>
                            <a:gd name="T84" fmla="+- 0 4970 4534"/>
                            <a:gd name="T85" fmla="*/ T84 w 436"/>
                            <a:gd name="T86" fmla="+- 0 814 678"/>
                            <a:gd name="T87" fmla="*/ 814 h 256"/>
                            <a:gd name="T88" fmla="+- 0 4969 4534"/>
                            <a:gd name="T89" fmla="*/ T88 w 436"/>
                            <a:gd name="T90" fmla="+- 0 822 678"/>
                            <a:gd name="T91" fmla="*/ 822 h 256"/>
                            <a:gd name="T92" fmla="+- 0 4967 4534"/>
                            <a:gd name="T93" fmla="*/ T92 w 436"/>
                            <a:gd name="T94" fmla="+- 0 831 678"/>
                            <a:gd name="T95" fmla="*/ 831 h 256"/>
                            <a:gd name="T96" fmla="+- 0 4965 4534"/>
                            <a:gd name="T97" fmla="*/ T96 w 436"/>
                            <a:gd name="T98" fmla="+- 0 839 678"/>
                            <a:gd name="T99" fmla="*/ 839 h 256"/>
                            <a:gd name="T100" fmla="+- 0 4963 4534"/>
                            <a:gd name="T101" fmla="*/ T100 w 436"/>
                            <a:gd name="T102" fmla="+- 0 847 678"/>
                            <a:gd name="T103" fmla="*/ 847 h 256"/>
                            <a:gd name="T104" fmla="+- 0 4960 4534"/>
                            <a:gd name="T105" fmla="*/ T104 w 436"/>
                            <a:gd name="T106" fmla="+- 0 855 678"/>
                            <a:gd name="T107" fmla="*/ 855 h 256"/>
                            <a:gd name="T108" fmla="+- 0 4957 4534"/>
                            <a:gd name="T109" fmla="*/ T108 w 436"/>
                            <a:gd name="T110" fmla="+- 0 862 678"/>
                            <a:gd name="T111" fmla="*/ 862 h 256"/>
                            <a:gd name="T112" fmla="+- 0 4913 4534"/>
                            <a:gd name="T113" fmla="*/ T112 w 436"/>
                            <a:gd name="T114" fmla="+- 0 912 678"/>
                            <a:gd name="T115" fmla="*/ 912 h 256"/>
                            <a:gd name="T116" fmla="+- 0 4906 4534"/>
                            <a:gd name="T117" fmla="*/ T116 w 436"/>
                            <a:gd name="T118" fmla="+- 0 916 678"/>
                            <a:gd name="T119" fmla="*/ 916 h 256"/>
                            <a:gd name="T120" fmla="+- 0 4899 4534"/>
                            <a:gd name="T121" fmla="*/ T120 w 436"/>
                            <a:gd name="T122" fmla="+- 0 920 678"/>
                            <a:gd name="T123" fmla="*/ 920 h 256"/>
                            <a:gd name="T124" fmla="+- 0 4891 4534"/>
                            <a:gd name="T125" fmla="*/ T124 w 436"/>
                            <a:gd name="T126" fmla="+- 0 924 678"/>
                            <a:gd name="T127" fmla="*/ 924 h 256"/>
                            <a:gd name="T128" fmla="+- 0 4883 4534"/>
                            <a:gd name="T129" fmla="*/ T128 w 436"/>
                            <a:gd name="T130" fmla="+- 0 927 678"/>
                            <a:gd name="T131" fmla="*/ 927 h 256"/>
                            <a:gd name="T132" fmla="+- 0 4875 4534"/>
                            <a:gd name="T133" fmla="*/ T132 w 436"/>
                            <a:gd name="T134" fmla="+- 0 929 678"/>
                            <a:gd name="T135" fmla="*/ 929 h 256"/>
                            <a:gd name="T136" fmla="+- 0 4867 4534"/>
                            <a:gd name="T137" fmla="*/ T136 w 436"/>
                            <a:gd name="T138" fmla="+- 0 931 678"/>
                            <a:gd name="T139" fmla="*/ 931 h 256"/>
                            <a:gd name="T140" fmla="+- 0 4859 4534"/>
                            <a:gd name="T141" fmla="*/ T140 w 436"/>
                            <a:gd name="T142" fmla="+- 0 933 678"/>
                            <a:gd name="T143" fmla="*/ 933 h 256"/>
                            <a:gd name="T144" fmla="+- 0 4850 4534"/>
                            <a:gd name="T145" fmla="*/ T144 w 436"/>
                            <a:gd name="T146" fmla="+- 0 933 678"/>
                            <a:gd name="T147" fmla="*/ 933 h 256"/>
                            <a:gd name="T148" fmla="+- 0 4842 4534"/>
                            <a:gd name="T149" fmla="*/ T148 w 436"/>
                            <a:gd name="T150" fmla="+- 0 933 678"/>
                            <a:gd name="T151" fmla="*/ 933 h 256"/>
                            <a:gd name="T152" fmla="+- 0 4662 4534"/>
                            <a:gd name="T153" fmla="*/ T152 w 436"/>
                            <a:gd name="T154" fmla="+- 0 933 678"/>
                            <a:gd name="T155" fmla="*/ 933 h 256"/>
                            <a:gd name="T156" fmla="+- 0 4654 4534"/>
                            <a:gd name="T157" fmla="*/ T156 w 436"/>
                            <a:gd name="T158" fmla="+- 0 933 678"/>
                            <a:gd name="T159" fmla="*/ 933 h 256"/>
                            <a:gd name="T160" fmla="+- 0 4645 4534"/>
                            <a:gd name="T161" fmla="*/ T160 w 436"/>
                            <a:gd name="T162" fmla="+- 0 933 678"/>
                            <a:gd name="T163" fmla="*/ 933 h 256"/>
                            <a:gd name="T164" fmla="+- 0 4637 4534"/>
                            <a:gd name="T165" fmla="*/ T164 w 436"/>
                            <a:gd name="T166" fmla="+- 0 931 678"/>
                            <a:gd name="T167" fmla="*/ 931 h 256"/>
                            <a:gd name="T168" fmla="+- 0 4629 4534"/>
                            <a:gd name="T169" fmla="*/ T168 w 436"/>
                            <a:gd name="T170" fmla="+- 0 929 678"/>
                            <a:gd name="T171" fmla="*/ 929 h 256"/>
                            <a:gd name="T172" fmla="+- 0 4621 4534"/>
                            <a:gd name="T173" fmla="*/ T172 w 436"/>
                            <a:gd name="T174" fmla="+- 0 927 678"/>
                            <a:gd name="T175" fmla="*/ 927 h 256"/>
                            <a:gd name="T176" fmla="+- 0 4613 4534"/>
                            <a:gd name="T177" fmla="*/ T176 w 436"/>
                            <a:gd name="T178" fmla="+- 0 924 678"/>
                            <a:gd name="T179" fmla="*/ 924 h 256"/>
                            <a:gd name="T180" fmla="+- 0 4605 4534"/>
                            <a:gd name="T181" fmla="*/ T180 w 436"/>
                            <a:gd name="T182" fmla="+- 0 920 678"/>
                            <a:gd name="T183" fmla="*/ 920 h 256"/>
                            <a:gd name="T184" fmla="+- 0 4598 4534"/>
                            <a:gd name="T185" fmla="*/ T184 w 436"/>
                            <a:gd name="T186" fmla="+- 0 916 678"/>
                            <a:gd name="T187" fmla="*/ 916 h 256"/>
                            <a:gd name="T188" fmla="+- 0 4591 4534"/>
                            <a:gd name="T189" fmla="*/ T188 w 436"/>
                            <a:gd name="T190" fmla="+- 0 912 678"/>
                            <a:gd name="T191" fmla="*/ 912 h 256"/>
                            <a:gd name="T192" fmla="+- 0 4584 4534"/>
                            <a:gd name="T193" fmla="*/ T192 w 436"/>
                            <a:gd name="T194" fmla="+- 0 907 678"/>
                            <a:gd name="T195" fmla="*/ 907 h 256"/>
                            <a:gd name="T196" fmla="+- 0 4544 4534"/>
                            <a:gd name="T197" fmla="*/ T196 w 436"/>
                            <a:gd name="T198" fmla="+- 0 855 678"/>
                            <a:gd name="T199" fmla="*/ 855 h 256"/>
                            <a:gd name="T200" fmla="+- 0 4541 4534"/>
                            <a:gd name="T201" fmla="*/ T200 w 436"/>
                            <a:gd name="T202" fmla="+- 0 847 678"/>
                            <a:gd name="T203" fmla="*/ 847 h 256"/>
                            <a:gd name="T204" fmla="+- 0 4538 4534"/>
                            <a:gd name="T205" fmla="*/ T204 w 436"/>
                            <a:gd name="T206" fmla="+- 0 839 678"/>
                            <a:gd name="T207" fmla="*/ 839 h 256"/>
                            <a:gd name="T208" fmla="+- 0 4537 4534"/>
                            <a:gd name="T209" fmla="*/ T208 w 436"/>
                            <a:gd name="T210" fmla="+- 0 831 678"/>
                            <a:gd name="T211" fmla="*/ 831 h 256"/>
                            <a:gd name="T212" fmla="+- 0 4535 4534"/>
                            <a:gd name="T213" fmla="*/ T212 w 436"/>
                            <a:gd name="T214" fmla="+- 0 822 678"/>
                            <a:gd name="T215" fmla="*/ 822 h 256"/>
                            <a:gd name="T216" fmla="+- 0 4534 4534"/>
                            <a:gd name="T217" fmla="*/ T216 w 436"/>
                            <a:gd name="T218" fmla="+- 0 814 678"/>
                            <a:gd name="T219" fmla="*/ 814 h 256"/>
                            <a:gd name="T220" fmla="+- 0 4534 4534"/>
                            <a:gd name="T221" fmla="*/ T220 w 436"/>
                            <a:gd name="T222" fmla="+- 0 806 678"/>
                            <a:gd name="T223" fmla="*/ 806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436" h="256">
                              <a:moveTo>
                                <a:pt x="0" y="128"/>
                              </a:moveTo>
                              <a:lnTo>
                                <a:pt x="0" y="119"/>
                              </a:lnTo>
                              <a:lnTo>
                                <a:pt x="1" y="111"/>
                              </a:lnTo>
                              <a:lnTo>
                                <a:pt x="3" y="103"/>
                              </a:lnTo>
                              <a:lnTo>
                                <a:pt x="4" y="95"/>
                              </a:lnTo>
                              <a:lnTo>
                                <a:pt x="38" y="38"/>
                              </a:lnTo>
                              <a:lnTo>
                                <a:pt x="44" y="32"/>
                              </a:lnTo>
                              <a:lnTo>
                                <a:pt x="103" y="3"/>
                              </a:lnTo>
                              <a:lnTo>
                                <a:pt x="128" y="0"/>
                              </a:lnTo>
                              <a:lnTo>
                                <a:pt x="308" y="0"/>
                              </a:lnTo>
                              <a:lnTo>
                                <a:pt x="357" y="10"/>
                              </a:lnTo>
                              <a:lnTo>
                                <a:pt x="365" y="13"/>
                              </a:lnTo>
                              <a:lnTo>
                                <a:pt x="398" y="38"/>
                              </a:lnTo>
                              <a:lnTo>
                                <a:pt x="404" y="43"/>
                              </a:lnTo>
                              <a:lnTo>
                                <a:pt x="426" y="79"/>
                              </a:lnTo>
                              <a:lnTo>
                                <a:pt x="429" y="87"/>
                              </a:lnTo>
                              <a:lnTo>
                                <a:pt x="431" y="95"/>
                              </a:lnTo>
                              <a:lnTo>
                                <a:pt x="433" y="103"/>
                              </a:lnTo>
                              <a:lnTo>
                                <a:pt x="435" y="111"/>
                              </a:lnTo>
                              <a:lnTo>
                                <a:pt x="436" y="119"/>
                              </a:lnTo>
                              <a:lnTo>
                                <a:pt x="436" y="128"/>
                              </a:lnTo>
                              <a:lnTo>
                                <a:pt x="436" y="136"/>
                              </a:lnTo>
                              <a:lnTo>
                                <a:pt x="435" y="144"/>
                              </a:lnTo>
                              <a:lnTo>
                                <a:pt x="433" y="153"/>
                              </a:lnTo>
                              <a:lnTo>
                                <a:pt x="431" y="161"/>
                              </a:lnTo>
                              <a:lnTo>
                                <a:pt x="429" y="169"/>
                              </a:lnTo>
                              <a:lnTo>
                                <a:pt x="426" y="177"/>
                              </a:lnTo>
                              <a:lnTo>
                                <a:pt x="423" y="184"/>
                              </a:lnTo>
                              <a:lnTo>
                                <a:pt x="379" y="234"/>
                              </a:lnTo>
                              <a:lnTo>
                                <a:pt x="372" y="238"/>
                              </a:lnTo>
                              <a:lnTo>
                                <a:pt x="365" y="242"/>
                              </a:lnTo>
                              <a:lnTo>
                                <a:pt x="357" y="246"/>
                              </a:lnTo>
                              <a:lnTo>
                                <a:pt x="349" y="249"/>
                              </a:lnTo>
                              <a:lnTo>
                                <a:pt x="341" y="251"/>
                              </a:lnTo>
                              <a:lnTo>
                                <a:pt x="333" y="253"/>
                              </a:lnTo>
                              <a:lnTo>
                                <a:pt x="325" y="255"/>
                              </a:lnTo>
                              <a:lnTo>
                                <a:pt x="316" y="255"/>
                              </a:lnTo>
                              <a:lnTo>
                                <a:pt x="308" y="255"/>
                              </a:lnTo>
                              <a:lnTo>
                                <a:pt x="128" y="255"/>
                              </a:lnTo>
                              <a:lnTo>
                                <a:pt x="120" y="255"/>
                              </a:lnTo>
                              <a:lnTo>
                                <a:pt x="111" y="255"/>
                              </a:lnTo>
                              <a:lnTo>
                                <a:pt x="103" y="253"/>
                              </a:lnTo>
                              <a:lnTo>
                                <a:pt x="95" y="251"/>
                              </a:lnTo>
                              <a:lnTo>
                                <a:pt x="87" y="249"/>
                              </a:lnTo>
                              <a:lnTo>
                                <a:pt x="79" y="246"/>
                              </a:lnTo>
                              <a:lnTo>
                                <a:pt x="71" y="242"/>
                              </a:lnTo>
                              <a:lnTo>
                                <a:pt x="64" y="238"/>
                              </a:lnTo>
                              <a:lnTo>
                                <a:pt x="57" y="234"/>
                              </a:lnTo>
                              <a:lnTo>
                                <a:pt x="50" y="229"/>
                              </a:lnTo>
                              <a:lnTo>
                                <a:pt x="10" y="177"/>
                              </a:lnTo>
                              <a:lnTo>
                                <a:pt x="7" y="169"/>
                              </a:lnTo>
                              <a:lnTo>
                                <a:pt x="4" y="161"/>
                              </a:lnTo>
                              <a:lnTo>
                                <a:pt x="3" y="153"/>
                              </a:lnTo>
                              <a:lnTo>
                                <a:pt x="1" y="144"/>
                              </a:lnTo>
                              <a:lnTo>
                                <a:pt x="0" y="136"/>
                              </a:lnTo>
                              <a:lnTo>
                                <a:pt x="0" y="128"/>
                              </a:lnTo>
                              <a:close/>
                            </a:path>
                          </a:pathLst>
                        </a:custGeom>
                        <a:noFill/>
                        <a:ln w="9529">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ACC7AE" id="Freeform 462" o:spid="_x0000_s1026" style="position:absolute;margin-left:226.7pt;margin-top:33.9pt;width:21.8pt;height:12.8p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" path="m,128r,-9l1,111r2,-8l4,95,38,38r6,-6l103,3,128,,308,r49,10l365,13r33,25l404,43r22,36l429,87r2,8l433,103r2,8l436,119r,9l436,136r-1,8l433,153r-2,8l429,169r-3,8l423,184r-44,50l372,238r-7,4l357,246r-8,3l341,251r-8,2l325,255r-9,l308,255r-180,l120,255r-9,l103,253r-8,-2l87,249r-8,-3l71,242r-7,-4l57,234r-7,-5l10,177,7,169,4,161,3,153,1,144,,136r,-8xe" filled="f" strokecolor="#bdc1c6" strokeweight=".26469mm">
                <v:path arrowok="t" o:connecttype="custom" o:connectlocs="0,511810;0,506095;635,501015;1905,495935;2540,490855;24130,454660;27940,450850;65405,432435;81280,430530;195580,430530;226695,436880;231775,438785;252730,454660;256540,457835;270510,480695;272415,485775;273685,490855;274955,495935;276225,501015;276860,506095;276860,511810;276860,516890;276225,521970;274955,527685;273685,532765;272415,537845;270510,542925;268605,547370;240665,579120;236220,581660;231775,584200;226695,586740;221615,588645;216535,589915;211455,591185;206375,592455;200660,592455;195580,592455;81280,592455;76200,592455;70485,592455;65405,591185;60325,589915;55245,588645;50165,586740;45085,584200;40640,581660;36195,579120;31750,575945;6350,542925;4445,537845;2540,532765;1905,527685;635,521970;0,516890;0,511810" o:connectangles="0,0,0,0,0,0,0,0,0,0,0,0,0,0,0,0,0,0,0,0,0,0,0,0,0,0,0,0,0,0,0,0,0,0,0,0,0,0,0,0,0,0,0,0,0,0,0,0,0,0,0,0,0,0,0,0"/>
                <w10:wrap anchorx="page"/>
              </v:shape>
            </w:pict>
          </mc:Fallback>
        </mc:AlternateContent>
      </w:r>
      <w:r w:rsidRPr="001D7DFD">
        <w:rPr>
          <w:rFonts w:eastAsia="Roboto"/>
          <w:noProof/>
          <w:sz w:val="22"/>
          <w:szCs w:val="22"/>
          <w:lang w:val="pt-PT" w:eastAsia="en-US"/>
        </w:rPr>
        <mc:AlternateContent>
          <mc:Choice Requires="wps">
            <w:drawing>
              <wp:anchor distT="0" distB="0" distL="114300" distR="114300" simplePos="0" relativeHeight="251730944" behindDoc="1" locked="0" layoutInCell="1" allowOverlap="1" wp14:anchorId="2655B94B" wp14:editId="41B23A8D">
                <wp:simplePos x="0" y="0"/>
                <wp:positionH relativeFrom="page">
                  <wp:posOffset>3336925</wp:posOffset>
                </wp:positionH>
                <wp:positionV relativeFrom="paragraph">
                  <wp:posOffset>430530</wp:posOffset>
                </wp:positionV>
                <wp:extent cx="276860" cy="162560"/>
                <wp:effectExtent l="12700" t="11430" r="5715" b="6985"/>
                <wp:wrapNone/>
                <wp:docPr id="230" name="Freeform 4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6860" cy="162560"/>
                        </a:xfrm>
                        <a:custGeom>
                          <a:avLst/>
                          <a:gdLst>
                            <a:gd name="T0" fmla="+- 0 5255 5255"/>
                            <a:gd name="T1" fmla="*/ T0 w 436"/>
                            <a:gd name="T2" fmla="+- 0 806 678"/>
                            <a:gd name="T3" fmla="*/ 806 h 256"/>
                            <a:gd name="T4" fmla="+- 0 5255 5255"/>
                            <a:gd name="T5" fmla="*/ T4 w 436"/>
                            <a:gd name="T6" fmla="+- 0 797 678"/>
                            <a:gd name="T7" fmla="*/ 797 h 256"/>
                            <a:gd name="T8" fmla="+- 0 5255 5255"/>
                            <a:gd name="T9" fmla="*/ T8 w 436"/>
                            <a:gd name="T10" fmla="+- 0 789 678"/>
                            <a:gd name="T11" fmla="*/ 789 h 256"/>
                            <a:gd name="T12" fmla="+- 0 5257 5255"/>
                            <a:gd name="T13" fmla="*/ T12 w 436"/>
                            <a:gd name="T14" fmla="+- 0 781 678"/>
                            <a:gd name="T15" fmla="*/ 781 h 256"/>
                            <a:gd name="T16" fmla="+- 0 5259 5255"/>
                            <a:gd name="T17" fmla="*/ T16 w 436"/>
                            <a:gd name="T18" fmla="+- 0 773 678"/>
                            <a:gd name="T19" fmla="*/ 773 h 256"/>
                            <a:gd name="T20" fmla="+- 0 5276 5255"/>
                            <a:gd name="T21" fmla="*/ T20 w 436"/>
                            <a:gd name="T22" fmla="+- 0 735 678"/>
                            <a:gd name="T23" fmla="*/ 735 h 256"/>
                            <a:gd name="T24" fmla="+- 0 5281 5255"/>
                            <a:gd name="T25" fmla="*/ T24 w 436"/>
                            <a:gd name="T26" fmla="+- 0 728 678"/>
                            <a:gd name="T27" fmla="*/ 728 h 256"/>
                            <a:gd name="T28" fmla="+- 0 5286 5255"/>
                            <a:gd name="T29" fmla="*/ T28 w 436"/>
                            <a:gd name="T30" fmla="+- 0 721 678"/>
                            <a:gd name="T31" fmla="*/ 721 h 256"/>
                            <a:gd name="T32" fmla="+- 0 5292 5255"/>
                            <a:gd name="T33" fmla="*/ T32 w 436"/>
                            <a:gd name="T34" fmla="+- 0 716 678"/>
                            <a:gd name="T35" fmla="*/ 716 h 256"/>
                            <a:gd name="T36" fmla="+- 0 5298 5255"/>
                            <a:gd name="T37" fmla="*/ T36 w 436"/>
                            <a:gd name="T38" fmla="+- 0 710 678"/>
                            <a:gd name="T39" fmla="*/ 710 h 256"/>
                            <a:gd name="T40" fmla="+- 0 5357 5255"/>
                            <a:gd name="T41" fmla="*/ T40 w 436"/>
                            <a:gd name="T42" fmla="+- 0 681 678"/>
                            <a:gd name="T43" fmla="*/ 681 h 256"/>
                            <a:gd name="T44" fmla="+- 0 5382 5255"/>
                            <a:gd name="T45" fmla="*/ T44 w 436"/>
                            <a:gd name="T46" fmla="+- 0 678 678"/>
                            <a:gd name="T47" fmla="*/ 678 h 256"/>
                            <a:gd name="T48" fmla="+- 0 5562 5255"/>
                            <a:gd name="T49" fmla="*/ T48 w 436"/>
                            <a:gd name="T50" fmla="+- 0 678 678"/>
                            <a:gd name="T51" fmla="*/ 678 h 256"/>
                            <a:gd name="T52" fmla="+- 0 5611 5255"/>
                            <a:gd name="T53" fmla="*/ T52 w 436"/>
                            <a:gd name="T54" fmla="+- 0 688 678"/>
                            <a:gd name="T55" fmla="*/ 688 h 256"/>
                            <a:gd name="T56" fmla="+- 0 5619 5255"/>
                            <a:gd name="T57" fmla="*/ T56 w 436"/>
                            <a:gd name="T58" fmla="+- 0 691 678"/>
                            <a:gd name="T59" fmla="*/ 691 h 256"/>
                            <a:gd name="T60" fmla="+- 0 5653 5255"/>
                            <a:gd name="T61" fmla="*/ T60 w 436"/>
                            <a:gd name="T62" fmla="+- 0 716 678"/>
                            <a:gd name="T63" fmla="*/ 716 h 256"/>
                            <a:gd name="T64" fmla="+- 0 5658 5255"/>
                            <a:gd name="T65" fmla="*/ T64 w 436"/>
                            <a:gd name="T66" fmla="+- 0 721 678"/>
                            <a:gd name="T67" fmla="*/ 721 h 256"/>
                            <a:gd name="T68" fmla="+- 0 5680 5255"/>
                            <a:gd name="T69" fmla="*/ T68 w 436"/>
                            <a:gd name="T70" fmla="+- 0 757 678"/>
                            <a:gd name="T71" fmla="*/ 757 h 256"/>
                            <a:gd name="T72" fmla="+- 0 5683 5255"/>
                            <a:gd name="T73" fmla="*/ T72 w 436"/>
                            <a:gd name="T74" fmla="+- 0 765 678"/>
                            <a:gd name="T75" fmla="*/ 765 h 256"/>
                            <a:gd name="T76" fmla="+- 0 5686 5255"/>
                            <a:gd name="T77" fmla="*/ T76 w 436"/>
                            <a:gd name="T78" fmla="+- 0 773 678"/>
                            <a:gd name="T79" fmla="*/ 773 h 256"/>
                            <a:gd name="T80" fmla="+- 0 5687 5255"/>
                            <a:gd name="T81" fmla="*/ T80 w 436"/>
                            <a:gd name="T82" fmla="+- 0 781 678"/>
                            <a:gd name="T83" fmla="*/ 781 h 256"/>
                            <a:gd name="T84" fmla="+- 0 5689 5255"/>
                            <a:gd name="T85" fmla="*/ T84 w 436"/>
                            <a:gd name="T86" fmla="+- 0 789 678"/>
                            <a:gd name="T87" fmla="*/ 789 h 256"/>
                            <a:gd name="T88" fmla="+- 0 5690 5255"/>
                            <a:gd name="T89" fmla="*/ T88 w 436"/>
                            <a:gd name="T90" fmla="+- 0 797 678"/>
                            <a:gd name="T91" fmla="*/ 797 h 256"/>
                            <a:gd name="T92" fmla="+- 0 5690 5255"/>
                            <a:gd name="T93" fmla="*/ T92 w 436"/>
                            <a:gd name="T94" fmla="+- 0 806 678"/>
                            <a:gd name="T95" fmla="*/ 806 h 256"/>
                            <a:gd name="T96" fmla="+- 0 5690 5255"/>
                            <a:gd name="T97" fmla="*/ T96 w 436"/>
                            <a:gd name="T98" fmla="+- 0 814 678"/>
                            <a:gd name="T99" fmla="*/ 814 h 256"/>
                            <a:gd name="T100" fmla="+- 0 5689 5255"/>
                            <a:gd name="T101" fmla="*/ T100 w 436"/>
                            <a:gd name="T102" fmla="+- 0 822 678"/>
                            <a:gd name="T103" fmla="*/ 822 h 256"/>
                            <a:gd name="T104" fmla="+- 0 5687 5255"/>
                            <a:gd name="T105" fmla="*/ T104 w 436"/>
                            <a:gd name="T106" fmla="+- 0 831 678"/>
                            <a:gd name="T107" fmla="*/ 831 h 256"/>
                            <a:gd name="T108" fmla="+- 0 5686 5255"/>
                            <a:gd name="T109" fmla="*/ T108 w 436"/>
                            <a:gd name="T110" fmla="+- 0 839 678"/>
                            <a:gd name="T111" fmla="*/ 839 h 256"/>
                            <a:gd name="T112" fmla="+- 0 5683 5255"/>
                            <a:gd name="T113" fmla="*/ T112 w 436"/>
                            <a:gd name="T114" fmla="+- 0 847 678"/>
                            <a:gd name="T115" fmla="*/ 847 h 256"/>
                            <a:gd name="T116" fmla="+- 0 5680 5255"/>
                            <a:gd name="T117" fmla="*/ T116 w 436"/>
                            <a:gd name="T118" fmla="+- 0 855 678"/>
                            <a:gd name="T119" fmla="*/ 855 h 256"/>
                            <a:gd name="T120" fmla="+- 0 5677 5255"/>
                            <a:gd name="T121" fmla="*/ T120 w 436"/>
                            <a:gd name="T122" fmla="+- 0 862 678"/>
                            <a:gd name="T123" fmla="*/ 862 h 256"/>
                            <a:gd name="T124" fmla="+- 0 5633 5255"/>
                            <a:gd name="T125" fmla="*/ T124 w 436"/>
                            <a:gd name="T126" fmla="+- 0 912 678"/>
                            <a:gd name="T127" fmla="*/ 912 h 256"/>
                            <a:gd name="T128" fmla="+- 0 5626 5255"/>
                            <a:gd name="T129" fmla="*/ T128 w 436"/>
                            <a:gd name="T130" fmla="+- 0 916 678"/>
                            <a:gd name="T131" fmla="*/ 916 h 256"/>
                            <a:gd name="T132" fmla="+- 0 5619 5255"/>
                            <a:gd name="T133" fmla="*/ T132 w 436"/>
                            <a:gd name="T134" fmla="+- 0 920 678"/>
                            <a:gd name="T135" fmla="*/ 920 h 256"/>
                            <a:gd name="T136" fmla="+- 0 5611 5255"/>
                            <a:gd name="T137" fmla="*/ T136 w 436"/>
                            <a:gd name="T138" fmla="+- 0 924 678"/>
                            <a:gd name="T139" fmla="*/ 924 h 256"/>
                            <a:gd name="T140" fmla="+- 0 5603 5255"/>
                            <a:gd name="T141" fmla="*/ T140 w 436"/>
                            <a:gd name="T142" fmla="+- 0 927 678"/>
                            <a:gd name="T143" fmla="*/ 927 h 256"/>
                            <a:gd name="T144" fmla="+- 0 5595 5255"/>
                            <a:gd name="T145" fmla="*/ T144 w 436"/>
                            <a:gd name="T146" fmla="+- 0 929 678"/>
                            <a:gd name="T147" fmla="*/ 929 h 256"/>
                            <a:gd name="T148" fmla="+- 0 5587 5255"/>
                            <a:gd name="T149" fmla="*/ T148 w 436"/>
                            <a:gd name="T150" fmla="+- 0 931 678"/>
                            <a:gd name="T151" fmla="*/ 931 h 256"/>
                            <a:gd name="T152" fmla="+- 0 5579 5255"/>
                            <a:gd name="T153" fmla="*/ T152 w 436"/>
                            <a:gd name="T154" fmla="+- 0 933 678"/>
                            <a:gd name="T155" fmla="*/ 933 h 256"/>
                            <a:gd name="T156" fmla="+- 0 5571 5255"/>
                            <a:gd name="T157" fmla="*/ T156 w 436"/>
                            <a:gd name="T158" fmla="+- 0 933 678"/>
                            <a:gd name="T159" fmla="*/ 933 h 256"/>
                            <a:gd name="T160" fmla="+- 0 5562 5255"/>
                            <a:gd name="T161" fmla="*/ T160 w 436"/>
                            <a:gd name="T162" fmla="+- 0 933 678"/>
                            <a:gd name="T163" fmla="*/ 933 h 256"/>
                            <a:gd name="T164" fmla="+- 0 5382 5255"/>
                            <a:gd name="T165" fmla="*/ T164 w 436"/>
                            <a:gd name="T166" fmla="+- 0 933 678"/>
                            <a:gd name="T167" fmla="*/ 933 h 256"/>
                            <a:gd name="T168" fmla="+- 0 5374 5255"/>
                            <a:gd name="T169" fmla="*/ T168 w 436"/>
                            <a:gd name="T170" fmla="+- 0 933 678"/>
                            <a:gd name="T171" fmla="*/ 933 h 256"/>
                            <a:gd name="T172" fmla="+- 0 5366 5255"/>
                            <a:gd name="T173" fmla="*/ T172 w 436"/>
                            <a:gd name="T174" fmla="+- 0 933 678"/>
                            <a:gd name="T175" fmla="*/ 933 h 256"/>
                            <a:gd name="T176" fmla="+- 0 5357 5255"/>
                            <a:gd name="T177" fmla="*/ T176 w 436"/>
                            <a:gd name="T178" fmla="+- 0 931 678"/>
                            <a:gd name="T179" fmla="*/ 931 h 256"/>
                            <a:gd name="T180" fmla="+- 0 5349 5255"/>
                            <a:gd name="T181" fmla="*/ T180 w 436"/>
                            <a:gd name="T182" fmla="+- 0 929 678"/>
                            <a:gd name="T183" fmla="*/ 929 h 256"/>
                            <a:gd name="T184" fmla="+- 0 5311 5255"/>
                            <a:gd name="T185" fmla="*/ T184 w 436"/>
                            <a:gd name="T186" fmla="+- 0 912 678"/>
                            <a:gd name="T187" fmla="*/ 912 h 256"/>
                            <a:gd name="T188" fmla="+- 0 5304 5255"/>
                            <a:gd name="T189" fmla="*/ T188 w 436"/>
                            <a:gd name="T190" fmla="+- 0 907 678"/>
                            <a:gd name="T191" fmla="*/ 907 h 256"/>
                            <a:gd name="T192" fmla="+- 0 5264 5255"/>
                            <a:gd name="T193" fmla="*/ T192 w 436"/>
                            <a:gd name="T194" fmla="+- 0 855 678"/>
                            <a:gd name="T195" fmla="*/ 855 h 256"/>
                            <a:gd name="T196" fmla="+- 0 5261 5255"/>
                            <a:gd name="T197" fmla="*/ T196 w 436"/>
                            <a:gd name="T198" fmla="+- 0 847 678"/>
                            <a:gd name="T199" fmla="*/ 847 h 256"/>
                            <a:gd name="T200" fmla="+- 0 5259 5255"/>
                            <a:gd name="T201" fmla="*/ T200 w 436"/>
                            <a:gd name="T202" fmla="+- 0 839 678"/>
                            <a:gd name="T203" fmla="*/ 839 h 256"/>
                            <a:gd name="T204" fmla="+- 0 5257 5255"/>
                            <a:gd name="T205" fmla="*/ T204 w 436"/>
                            <a:gd name="T206" fmla="+- 0 831 678"/>
                            <a:gd name="T207" fmla="*/ 831 h 256"/>
                            <a:gd name="T208" fmla="+- 0 5255 5255"/>
                            <a:gd name="T209" fmla="*/ T208 w 436"/>
                            <a:gd name="T210" fmla="+- 0 822 678"/>
                            <a:gd name="T211" fmla="*/ 822 h 256"/>
                            <a:gd name="T212" fmla="+- 0 5255 5255"/>
                            <a:gd name="T213" fmla="*/ T212 w 436"/>
                            <a:gd name="T214" fmla="+- 0 814 678"/>
                            <a:gd name="T215" fmla="*/ 814 h 256"/>
                            <a:gd name="T216" fmla="+- 0 5255 5255"/>
                            <a:gd name="T217" fmla="*/ T216 w 436"/>
                            <a:gd name="T218" fmla="+- 0 806 678"/>
                            <a:gd name="T219" fmla="*/ 806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36" h="256">
                              <a:moveTo>
                                <a:pt x="0" y="128"/>
                              </a:moveTo>
                              <a:lnTo>
                                <a:pt x="0" y="119"/>
                              </a:lnTo>
                              <a:lnTo>
                                <a:pt x="0" y="111"/>
                              </a:lnTo>
                              <a:lnTo>
                                <a:pt x="2" y="103"/>
                              </a:lnTo>
                              <a:lnTo>
                                <a:pt x="4" y="95"/>
                              </a:lnTo>
                              <a:lnTo>
                                <a:pt x="21" y="57"/>
                              </a:lnTo>
                              <a:lnTo>
                                <a:pt x="26" y="50"/>
                              </a:lnTo>
                              <a:lnTo>
                                <a:pt x="31" y="43"/>
                              </a:lnTo>
                              <a:lnTo>
                                <a:pt x="37" y="38"/>
                              </a:lnTo>
                              <a:lnTo>
                                <a:pt x="43" y="32"/>
                              </a:lnTo>
                              <a:lnTo>
                                <a:pt x="102" y="3"/>
                              </a:lnTo>
                              <a:lnTo>
                                <a:pt x="127" y="0"/>
                              </a:lnTo>
                              <a:lnTo>
                                <a:pt x="307" y="0"/>
                              </a:lnTo>
                              <a:lnTo>
                                <a:pt x="356" y="10"/>
                              </a:lnTo>
                              <a:lnTo>
                                <a:pt x="364" y="13"/>
                              </a:lnTo>
                              <a:lnTo>
                                <a:pt x="398" y="38"/>
                              </a:lnTo>
                              <a:lnTo>
                                <a:pt x="403" y="43"/>
                              </a:lnTo>
                              <a:lnTo>
                                <a:pt x="425" y="79"/>
                              </a:lnTo>
                              <a:lnTo>
                                <a:pt x="428" y="87"/>
                              </a:lnTo>
                              <a:lnTo>
                                <a:pt x="431" y="95"/>
                              </a:lnTo>
                              <a:lnTo>
                                <a:pt x="432" y="103"/>
                              </a:lnTo>
                              <a:lnTo>
                                <a:pt x="434" y="111"/>
                              </a:lnTo>
                              <a:lnTo>
                                <a:pt x="435" y="119"/>
                              </a:lnTo>
                              <a:lnTo>
                                <a:pt x="435" y="128"/>
                              </a:lnTo>
                              <a:lnTo>
                                <a:pt x="435" y="136"/>
                              </a:lnTo>
                              <a:lnTo>
                                <a:pt x="434" y="144"/>
                              </a:lnTo>
                              <a:lnTo>
                                <a:pt x="432" y="153"/>
                              </a:lnTo>
                              <a:lnTo>
                                <a:pt x="431" y="161"/>
                              </a:lnTo>
                              <a:lnTo>
                                <a:pt x="428" y="169"/>
                              </a:lnTo>
                              <a:lnTo>
                                <a:pt x="425" y="177"/>
                              </a:lnTo>
                              <a:lnTo>
                                <a:pt x="422" y="184"/>
                              </a:lnTo>
                              <a:lnTo>
                                <a:pt x="378" y="234"/>
                              </a:lnTo>
                              <a:lnTo>
                                <a:pt x="371" y="238"/>
                              </a:lnTo>
                              <a:lnTo>
                                <a:pt x="364" y="242"/>
                              </a:lnTo>
                              <a:lnTo>
                                <a:pt x="356" y="246"/>
                              </a:lnTo>
                              <a:lnTo>
                                <a:pt x="348" y="249"/>
                              </a:lnTo>
                              <a:lnTo>
                                <a:pt x="340" y="251"/>
                              </a:lnTo>
                              <a:lnTo>
                                <a:pt x="332" y="253"/>
                              </a:lnTo>
                              <a:lnTo>
                                <a:pt x="324" y="255"/>
                              </a:lnTo>
                              <a:lnTo>
                                <a:pt x="316" y="255"/>
                              </a:lnTo>
                              <a:lnTo>
                                <a:pt x="307" y="255"/>
                              </a:lnTo>
                              <a:lnTo>
                                <a:pt x="127" y="255"/>
                              </a:lnTo>
                              <a:lnTo>
                                <a:pt x="119" y="255"/>
                              </a:lnTo>
                              <a:lnTo>
                                <a:pt x="111" y="255"/>
                              </a:lnTo>
                              <a:lnTo>
                                <a:pt x="102" y="253"/>
                              </a:lnTo>
                              <a:lnTo>
                                <a:pt x="94" y="251"/>
                              </a:lnTo>
                              <a:lnTo>
                                <a:pt x="56" y="234"/>
                              </a:lnTo>
                              <a:lnTo>
                                <a:pt x="49" y="229"/>
                              </a:lnTo>
                              <a:lnTo>
                                <a:pt x="9" y="177"/>
                              </a:lnTo>
                              <a:lnTo>
                                <a:pt x="6" y="169"/>
                              </a:lnTo>
                              <a:lnTo>
                                <a:pt x="4" y="161"/>
                              </a:lnTo>
                              <a:lnTo>
                                <a:pt x="2" y="153"/>
                              </a:lnTo>
                              <a:lnTo>
                                <a:pt x="0" y="144"/>
                              </a:lnTo>
                              <a:lnTo>
                                <a:pt x="0" y="136"/>
                              </a:lnTo>
                              <a:lnTo>
                                <a:pt x="0" y="128"/>
                              </a:lnTo>
                              <a:close/>
                            </a:path>
                          </a:pathLst>
                        </a:custGeom>
                        <a:noFill/>
                        <a:ln w="9529">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1A92BC" id="Freeform 463" o:spid="_x0000_s1026" style="position:absolute;margin-left:262.75pt;margin-top:33.9pt;width:21.8pt;height:12.8pt;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" path="m,128r,-9l,111r2,-8l4,95,21,57r5,-7l31,43r6,-5l43,32,102,3,127,,307,r49,10l364,13r34,25l403,43r22,36l428,87r3,8l432,103r2,8l435,119r,9l435,136r-1,8l432,153r-1,8l428,169r-3,8l422,184r-44,50l371,238r-7,4l356,246r-8,3l340,251r-8,2l324,255r-8,l307,255r-180,l119,255r-8,l102,253r-8,-2l56,234r-7,-5l9,177,6,169,4,161,2,153,,144r,-8l,128xe" filled="f" strokecolor="#bdc1c6" strokeweight=".26469mm">
                <v:path arrowok="t" o:connecttype="custom" o:connectlocs="0,511810;0,506095;0,501015;1270,495935;2540,490855;13335,466725;16510,462280;19685,457835;23495,454660;27305,450850;64770,432435;80645,430530;194945,430530;226060,436880;231140,438785;252730,454660;255905,457835;269875,480695;271780,485775;273685,490855;274320,495935;275590,501015;276225,506095;276225,511810;276225,516890;275590,521970;274320,527685;273685,532765;271780,537845;269875,542925;267970,547370;240030,579120;235585,581660;231140,584200;226060,586740;220980,588645;215900,589915;210820,591185;205740,592455;200660,592455;194945,592455;80645,592455;75565,592455;70485,592455;64770,591185;59690,589915;35560,579120;31115,575945;5715,542925;3810,537845;2540,532765;1270,527685;0,521970;0,516890;0,511810" o:connectangles="0,0,0,0,0,0,0,0,0,0,0,0,0,0,0,0,0,0,0,0,0,0,0,0,0,0,0,0,0,0,0,0,0,0,0,0,0,0,0,0,0,0,0,0,0,0,0,0,0,0,0,0,0,0,0"/>
                <w10:wrap anchorx="page"/>
              </v:shape>
            </w:pict>
          </mc:Fallback>
        </mc:AlternateContent>
      </w:r>
      <w:r w:rsidRPr="001D7DFD">
        <w:rPr>
          <w:rFonts w:eastAsia="Roboto"/>
          <w:noProof/>
          <w:sz w:val="22"/>
          <w:szCs w:val="22"/>
          <w:lang w:val="pt-PT" w:eastAsia="en-US"/>
        </w:rPr>
        <mc:AlternateContent>
          <mc:Choice Requires="wps">
            <w:drawing>
              <wp:anchor distT="0" distB="0" distL="114300" distR="114300" simplePos="0" relativeHeight="251731968" behindDoc="1" locked="0" layoutInCell="1" allowOverlap="1" wp14:anchorId="6D7D17ED" wp14:editId="730BBDBB">
                <wp:simplePos x="0" y="0"/>
                <wp:positionH relativeFrom="page">
                  <wp:posOffset>3794125</wp:posOffset>
                </wp:positionH>
                <wp:positionV relativeFrom="paragraph">
                  <wp:posOffset>430530</wp:posOffset>
                </wp:positionV>
                <wp:extent cx="276860" cy="162560"/>
                <wp:effectExtent l="12700" t="11430" r="5715" b="6985"/>
                <wp:wrapNone/>
                <wp:docPr id="229" name="Freeform 4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6860" cy="162560"/>
                        </a:xfrm>
                        <a:custGeom>
                          <a:avLst/>
                          <a:gdLst>
                            <a:gd name="T0" fmla="+- 0 5975 5975"/>
                            <a:gd name="T1" fmla="*/ T0 w 436"/>
                            <a:gd name="T2" fmla="+- 0 806 678"/>
                            <a:gd name="T3" fmla="*/ 806 h 256"/>
                            <a:gd name="T4" fmla="+- 0 5975 5975"/>
                            <a:gd name="T5" fmla="*/ T4 w 436"/>
                            <a:gd name="T6" fmla="+- 0 797 678"/>
                            <a:gd name="T7" fmla="*/ 797 h 256"/>
                            <a:gd name="T8" fmla="+- 0 5976 5975"/>
                            <a:gd name="T9" fmla="*/ T8 w 436"/>
                            <a:gd name="T10" fmla="+- 0 789 678"/>
                            <a:gd name="T11" fmla="*/ 789 h 256"/>
                            <a:gd name="T12" fmla="+- 0 5977 5975"/>
                            <a:gd name="T13" fmla="*/ T12 w 436"/>
                            <a:gd name="T14" fmla="+- 0 781 678"/>
                            <a:gd name="T15" fmla="*/ 781 h 256"/>
                            <a:gd name="T16" fmla="+- 0 5979 5975"/>
                            <a:gd name="T17" fmla="*/ T16 w 436"/>
                            <a:gd name="T18" fmla="+- 0 773 678"/>
                            <a:gd name="T19" fmla="*/ 773 h 256"/>
                            <a:gd name="T20" fmla="+- 0 6012 5975"/>
                            <a:gd name="T21" fmla="*/ T20 w 436"/>
                            <a:gd name="T22" fmla="+- 0 716 678"/>
                            <a:gd name="T23" fmla="*/ 716 h 256"/>
                            <a:gd name="T24" fmla="+- 0 6018 5975"/>
                            <a:gd name="T25" fmla="*/ T24 w 436"/>
                            <a:gd name="T26" fmla="+- 0 710 678"/>
                            <a:gd name="T27" fmla="*/ 710 h 256"/>
                            <a:gd name="T28" fmla="+- 0 6078 5975"/>
                            <a:gd name="T29" fmla="*/ T28 w 436"/>
                            <a:gd name="T30" fmla="+- 0 681 678"/>
                            <a:gd name="T31" fmla="*/ 681 h 256"/>
                            <a:gd name="T32" fmla="+- 0 6103 5975"/>
                            <a:gd name="T33" fmla="*/ T32 w 436"/>
                            <a:gd name="T34" fmla="+- 0 678 678"/>
                            <a:gd name="T35" fmla="*/ 678 h 256"/>
                            <a:gd name="T36" fmla="+- 0 6283 5975"/>
                            <a:gd name="T37" fmla="*/ T36 w 436"/>
                            <a:gd name="T38" fmla="+- 0 678 678"/>
                            <a:gd name="T39" fmla="*/ 678 h 256"/>
                            <a:gd name="T40" fmla="+- 0 6331 5975"/>
                            <a:gd name="T41" fmla="*/ T40 w 436"/>
                            <a:gd name="T42" fmla="+- 0 688 678"/>
                            <a:gd name="T43" fmla="*/ 688 h 256"/>
                            <a:gd name="T44" fmla="+- 0 6339 5975"/>
                            <a:gd name="T45" fmla="*/ T44 w 436"/>
                            <a:gd name="T46" fmla="+- 0 691 678"/>
                            <a:gd name="T47" fmla="*/ 691 h 256"/>
                            <a:gd name="T48" fmla="+- 0 6373 5975"/>
                            <a:gd name="T49" fmla="*/ T48 w 436"/>
                            <a:gd name="T50" fmla="+- 0 716 678"/>
                            <a:gd name="T51" fmla="*/ 716 h 256"/>
                            <a:gd name="T52" fmla="+- 0 6379 5975"/>
                            <a:gd name="T53" fmla="*/ T52 w 436"/>
                            <a:gd name="T54" fmla="+- 0 721 678"/>
                            <a:gd name="T55" fmla="*/ 721 h 256"/>
                            <a:gd name="T56" fmla="+- 0 6400 5975"/>
                            <a:gd name="T57" fmla="*/ T56 w 436"/>
                            <a:gd name="T58" fmla="+- 0 757 678"/>
                            <a:gd name="T59" fmla="*/ 757 h 256"/>
                            <a:gd name="T60" fmla="+- 0 6404 5975"/>
                            <a:gd name="T61" fmla="*/ T60 w 436"/>
                            <a:gd name="T62" fmla="+- 0 765 678"/>
                            <a:gd name="T63" fmla="*/ 765 h 256"/>
                            <a:gd name="T64" fmla="+- 0 6406 5975"/>
                            <a:gd name="T65" fmla="*/ T64 w 436"/>
                            <a:gd name="T66" fmla="+- 0 773 678"/>
                            <a:gd name="T67" fmla="*/ 773 h 256"/>
                            <a:gd name="T68" fmla="+- 0 6408 5975"/>
                            <a:gd name="T69" fmla="*/ T68 w 436"/>
                            <a:gd name="T70" fmla="+- 0 781 678"/>
                            <a:gd name="T71" fmla="*/ 781 h 256"/>
                            <a:gd name="T72" fmla="+- 0 6409 5975"/>
                            <a:gd name="T73" fmla="*/ T72 w 436"/>
                            <a:gd name="T74" fmla="+- 0 789 678"/>
                            <a:gd name="T75" fmla="*/ 789 h 256"/>
                            <a:gd name="T76" fmla="+- 0 6410 5975"/>
                            <a:gd name="T77" fmla="*/ T76 w 436"/>
                            <a:gd name="T78" fmla="+- 0 797 678"/>
                            <a:gd name="T79" fmla="*/ 797 h 256"/>
                            <a:gd name="T80" fmla="+- 0 6410 5975"/>
                            <a:gd name="T81" fmla="*/ T80 w 436"/>
                            <a:gd name="T82" fmla="+- 0 806 678"/>
                            <a:gd name="T83" fmla="*/ 806 h 256"/>
                            <a:gd name="T84" fmla="+- 0 6410 5975"/>
                            <a:gd name="T85" fmla="*/ T84 w 436"/>
                            <a:gd name="T86" fmla="+- 0 814 678"/>
                            <a:gd name="T87" fmla="*/ 814 h 256"/>
                            <a:gd name="T88" fmla="+- 0 6409 5975"/>
                            <a:gd name="T89" fmla="*/ T88 w 436"/>
                            <a:gd name="T90" fmla="+- 0 822 678"/>
                            <a:gd name="T91" fmla="*/ 822 h 256"/>
                            <a:gd name="T92" fmla="+- 0 6408 5975"/>
                            <a:gd name="T93" fmla="*/ T92 w 436"/>
                            <a:gd name="T94" fmla="+- 0 831 678"/>
                            <a:gd name="T95" fmla="*/ 831 h 256"/>
                            <a:gd name="T96" fmla="+- 0 6406 5975"/>
                            <a:gd name="T97" fmla="*/ T96 w 436"/>
                            <a:gd name="T98" fmla="+- 0 839 678"/>
                            <a:gd name="T99" fmla="*/ 839 h 256"/>
                            <a:gd name="T100" fmla="+- 0 6404 5975"/>
                            <a:gd name="T101" fmla="*/ T100 w 436"/>
                            <a:gd name="T102" fmla="+- 0 847 678"/>
                            <a:gd name="T103" fmla="*/ 847 h 256"/>
                            <a:gd name="T104" fmla="+- 0 6400 5975"/>
                            <a:gd name="T105" fmla="*/ T104 w 436"/>
                            <a:gd name="T106" fmla="+- 0 855 678"/>
                            <a:gd name="T107" fmla="*/ 855 h 256"/>
                            <a:gd name="T108" fmla="+- 0 6397 5975"/>
                            <a:gd name="T109" fmla="*/ T108 w 436"/>
                            <a:gd name="T110" fmla="+- 0 862 678"/>
                            <a:gd name="T111" fmla="*/ 862 h 256"/>
                            <a:gd name="T112" fmla="+- 0 6393 5975"/>
                            <a:gd name="T113" fmla="*/ T112 w 436"/>
                            <a:gd name="T114" fmla="+- 0 870 678"/>
                            <a:gd name="T115" fmla="*/ 870 h 256"/>
                            <a:gd name="T116" fmla="+- 0 6389 5975"/>
                            <a:gd name="T117" fmla="*/ T116 w 436"/>
                            <a:gd name="T118" fmla="+- 0 877 678"/>
                            <a:gd name="T119" fmla="*/ 877 h 256"/>
                            <a:gd name="T120" fmla="+- 0 6384 5975"/>
                            <a:gd name="T121" fmla="*/ T120 w 436"/>
                            <a:gd name="T122" fmla="+- 0 884 678"/>
                            <a:gd name="T123" fmla="*/ 884 h 256"/>
                            <a:gd name="T124" fmla="+- 0 6354 5975"/>
                            <a:gd name="T125" fmla="*/ T124 w 436"/>
                            <a:gd name="T126" fmla="+- 0 912 678"/>
                            <a:gd name="T127" fmla="*/ 912 h 256"/>
                            <a:gd name="T128" fmla="+- 0 6347 5975"/>
                            <a:gd name="T129" fmla="*/ T128 w 436"/>
                            <a:gd name="T130" fmla="+- 0 916 678"/>
                            <a:gd name="T131" fmla="*/ 916 h 256"/>
                            <a:gd name="T132" fmla="+- 0 6339 5975"/>
                            <a:gd name="T133" fmla="*/ T132 w 436"/>
                            <a:gd name="T134" fmla="+- 0 920 678"/>
                            <a:gd name="T135" fmla="*/ 920 h 256"/>
                            <a:gd name="T136" fmla="+- 0 6331 5975"/>
                            <a:gd name="T137" fmla="*/ T136 w 436"/>
                            <a:gd name="T138" fmla="+- 0 924 678"/>
                            <a:gd name="T139" fmla="*/ 924 h 256"/>
                            <a:gd name="T140" fmla="+- 0 6324 5975"/>
                            <a:gd name="T141" fmla="*/ T140 w 436"/>
                            <a:gd name="T142" fmla="+- 0 927 678"/>
                            <a:gd name="T143" fmla="*/ 927 h 256"/>
                            <a:gd name="T144" fmla="+- 0 6316 5975"/>
                            <a:gd name="T145" fmla="*/ T144 w 436"/>
                            <a:gd name="T146" fmla="+- 0 929 678"/>
                            <a:gd name="T147" fmla="*/ 929 h 256"/>
                            <a:gd name="T148" fmla="+- 0 6308 5975"/>
                            <a:gd name="T149" fmla="*/ T148 w 436"/>
                            <a:gd name="T150" fmla="+- 0 931 678"/>
                            <a:gd name="T151" fmla="*/ 931 h 256"/>
                            <a:gd name="T152" fmla="+- 0 6299 5975"/>
                            <a:gd name="T153" fmla="*/ T152 w 436"/>
                            <a:gd name="T154" fmla="+- 0 933 678"/>
                            <a:gd name="T155" fmla="*/ 933 h 256"/>
                            <a:gd name="T156" fmla="+- 0 6291 5975"/>
                            <a:gd name="T157" fmla="*/ T156 w 436"/>
                            <a:gd name="T158" fmla="+- 0 933 678"/>
                            <a:gd name="T159" fmla="*/ 933 h 256"/>
                            <a:gd name="T160" fmla="+- 0 6283 5975"/>
                            <a:gd name="T161" fmla="*/ T160 w 436"/>
                            <a:gd name="T162" fmla="+- 0 933 678"/>
                            <a:gd name="T163" fmla="*/ 933 h 256"/>
                            <a:gd name="T164" fmla="+- 0 6103 5975"/>
                            <a:gd name="T165" fmla="*/ T164 w 436"/>
                            <a:gd name="T166" fmla="+- 0 933 678"/>
                            <a:gd name="T167" fmla="*/ 933 h 256"/>
                            <a:gd name="T168" fmla="+- 0 6094 5975"/>
                            <a:gd name="T169" fmla="*/ T168 w 436"/>
                            <a:gd name="T170" fmla="+- 0 933 678"/>
                            <a:gd name="T171" fmla="*/ 933 h 256"/>
                            <a:gd name="T172" fmla="+- 0 6086 5975"/>
                            <a:gd name="T173" fmla="*/ T172 w 436"/>
                            <a:gd name="T174" fmla="+- 0 933 678"/>
                            <a:gd name="T175" fmla="*/ 933 h 256"/>
                            <a:gd name="T176" fmla="+- 0 6078 5975"/>
                            <a:gd name="T177" fmla="*/ T176 w 436"/>
                            <a:gd name="T178" fmla="+- 0 931 678"/>
                            <a:gd name="T179" fmla="*/ 931 h 256"/>
                            <a:gd name="T180" fmla="+- 0 6069 5975"/>
                            <a:gd name="T181" fmla="*/ T180 w 436"/>
                            <a:gd name="T182" fmla="+- 0 929 678"/>
                            <a:gd name="T183" fmla="*/ 929 h 256"/>
                            <a:gd name="T184" fmla="+- 0 6032 5975"/>
                            <a:gd name="T185" fmla="*/ T184 w 436"/>
                            <a:gd name="T186" fmla="+- 0 912 678"/>
                            <a:gd name="T187" fmla="*/ 912 h 256"/>
                            <a:gd name="T188" fmla="+- 0 6025 5975"/>
                            <a:gd name="T189" fmla="*/ T188 w 436"/>
                            <a:gd name="T190" fmla="+- 0 907 678"/>
                            <a:gd name="T191" fmla="*/ 907 h 256"/>
                            <a:gd name="T192" fmla="+- 0 5985 5975"/>
                            <a:gd name="T193" fmla="*/ T192 w 436"/>
                            <a:gd name="T194" fmla="+- 0 855 678"/>
                            <a:gd name="T195" fmla="*/ 855 h 256"/>
                            <a:gd name="T196" fmla="+- 0 5982 5975"/>
                            <a:gd name="T197" fmla="*/ T196 w 436"/>
                            <a:gd name="T198" fmla="+- 0 847 678"/>
                            <a:gd name="T199" fmla="*/ 847 h 256"/>
                            <a:gd name="T200" fmla="+- 0 5979 5975"/>
                            <a:gd name="T201" fmla="*/ T200 w 436"/>
                            <a:gd name="T202" fmla="+- 0 839 678"/>
                            <a:gd name="T203" fmla="*/ 839 h 256"/>
                            <a:gd name="T204" fmla="+- 0 5977 5975"/>
                            <a:gd name="T205" fmla="*/ T204 w 436"/>
                            <a:gd name="T206" fmla="+- 0 831 678"/>
                            <a:gd name="T207" fmla="*/ 831 h 256"/>
                            <a:gd name="T208" fmla="+- 0 5976 5975"/>
                            <a:gd name="T209" fmla="*/ T208 w 436"/>
                            <a:gd name="T210" fmla="+- 0 822 678"/>
                            <a:gd name="T211" fmla="*/ 822 h 256"/>
                            <a:gd name="T212" fmla="+- 0 5975 5975"/>
                            <a:gd name="T213" fmla="*/ T212 w 436"/>
                            <a:gd name="T214" fmla="+- 0 814 678"/>
                            <a:gd name="T215" fmla="*/ 814 h 256"/>
                            <a:gd name="T216" fmla="+- 0 5975 5975"/>
                            <a:gd name="T217" fmla="*/ T216 w 436"/>
                            <a:gd name="T218" fmla="+- 0 806 678"/>
                            <a:gd name="T219" fmla="*/ 806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36" h="256">
                              <a:moveTo>
                                <a:pt x="0" y="128"/>
                              </a:moveTo>
                              <a:lnTo>
                                <a:pt x="0" y="119"/>
                              </a:lnTo>
                              <a:lnTo>
                                <a:pt x="1" y="111"/>
                              </a:lnTo>
                              <a:lnTo>
                                <a:pt x="2" y="103"/>
                              </a:lnTo>
                              <a:lnTo>
                                <a:pt x="4" y="95"/>
                              </a:lnTo>
                              <a:lnTo>
                                <a:pt x="37" y="38"/>
                              </a:lnTo>
                              <a:lnTo>
                                <a:pt x="43" y="32"/>
                              </a:lnTo>
                              <a:lnTo>
                                <a:pt x="103" y="3"/>
                              </a:lnTo>
                              <a:lnTo>
                                <a:pt x="128" y="0"/>
                              </a:lnTo>
                              <a:lnTo>
                                <a:pt x="308" y="0"/>
                              </a:lnTo>
                              <a:lnTo>
                                <a:pt x="356" y="10"/>
                              </a:lnTo>
                              <a:lnTo>
                                <a:pt x="364" y="13"/>
                              </a:lnTo>
                              <a:lnTo>
                                <a:pt x="398" y="38"/>
                              </a:lnTo>
                              <a:lnTo>
                                <a:pt x="404" y="43"/>
                              </a:lnTo>
                              <a:lnTo>
                                <a:pt x="425" y="79"/>
                              </a:lnTo>
                              <a:lnTo>
                                <a:pt x="429" y="87"/>
                              </a:lnTo>
                              <a:lnTo>
                                <a:pt x="431" y="95"/>
                              </a:lnTo>
                              <a:lnTo>
                                <a:pt x="433" y="103"/>
                              </a:lnTo>
                              <a:lnTo>
                                <a:pt x="434" y="111"/>
                              </a:lnTo>
                              <a:lnTo>
                                <a:pt x="435" y="119"/>
                              </a:lnTo>
                              <a:lnTo>
                                <a:pt x="435" y="128"/>
                              </a:lnTo>
                              <a:lnTo>
                                <a:pt x="435" y="136"/>
                              </a:lnTo>
                              <a:lnTo>
                                <a:pt x="434" y="144"/>
                              </a:lnTo>
                              <a:lnTo>
                                <a:pt x="433" y="153"/>
                              </a:lnTo>
                              <a:lnTo>
                                <a:pt x="431" y="161"/>
                              </a:lnTo>
                              <a:lnTo>
                                <a:pt x="429" y="169"/>
                              </a:lnTo>
                              <a:lnTo>
                                <a:pt x="425" y="177"/>
                              </a:lnTo>
                              <a:lnTo>
                                <a:pt x="422" y="184"/>
                              </a:lnTo>
                              <a:lnTo>
                                <a:pt x="418" y="192"/>
                              </a:lnTo>
                              <a:lnTo>
                                <a:pt x="414" y="199"/>
                              </a:lnTo>
                              <a:lnTo>
                                <a:pt x="409" y="206"/>
                              </a:lnTo>
                              <a:lnTo>
                                <a:pt x="379" y="234"/>
                              </a:lnTo>
                              <a:lnTo>
                                <a:pt x="372" y="238"/>
                              </a:lnTo>
                              <a:lnTo>
                                <a:pt x="364" y="242"/>
                              </a:lnTo>
                              <a:lnTo>
                                <a:pt x="356" y="246"/>
                              </a:lnTo>
                              <a:lnTo>
                                <a:pt x="349" y="249"/>
                              </a:lnTo>
                              <a:lnTo>
                                <a:pt x="341" y="251"/>
                              </a:lnTo>
                              <a:lnTo>
                                <a:pt x="333" y="253"/>
                              </a:lnTo>
                              <a:lnTo>
                                <a:pt x="324" y="255"/>
                              </a:lnTo>
                              <a:lnTo>
                                <a:pt x="316" y="255"/>
                              </a:lnTo>
                              <a:lnTo>
                                <a:pt x="308" y="255"/>
                              </a:lnTo>
                              <a:lnTo>
                                <a:pt x="128" y="255"/>
                              </a:lnTo>
                              <a:lnTo>
                                <a:pt x="119" y="255"/>
                              </a:lnTo>
                              <a:lnTo>
                                <a:pt x="111" y="255"/>
                              </a:lnTo>
                              <a:lnTo>
                                <a:pt x="103" y="253"/>
                              </a:lnTo>
                              <a:lnTo>
                                <a:pt x="94" y="251"/>
                              </a:lnTo>
                              <a:lnTo>
                                <a:pt x="57" y="234"/>
                              </a:lnTo>
                              <a:lnTo>
                                <a:pt x="50" y="229"/>
                              </a:lnTo>
                              <a:lnTo>
                                <a:pt x="10" y="177"/>
                              </a:lnTo>
                              <a:lnTo>
                                <a:pt x="7" y="169"/>
                              </a:lnTo>
                              <a:lnTo>
                                <a:pt x="4" y="161"/>
                              </a:lnTo>
                              <a:lnTo>
                                <a:pt x="2" y="153"/>
                              </a:lnTo>
                              <a:lnTo>
                                <a:pt x="1" y="144"/>
                              </a:lnTo>
                              <a:lnTo>
                                <a:pt x="0" y="136"/>
                              </a:lnTo>
                              <a:lnTo>
                                <a:pt x="0" y="128"/>
                              </a:lnTo>
                              <a:close/>
                            </a:path>
                          </a:pathLst>
                        </a:custGeom>
                        <a:noFill/>
                        <a:ln w="9529">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D7D51A" id="Freeform 464" o:spid="_x0000_s1026" style="position:absolute;margin-left:298.75pt;margin-top:33.9pt;width:21.8pt;height:12.8pt;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" path="m,128r,-9l1,111r1,-8l4,95,37,38r6,-6l103,3,128,,308,r48,10l364,13r34,25l404,43r21,36l429,87r2,8l433,103r1,8l435,119r,9l435,136r-1,8l433,153r-2,8l429,169r-4,8l422,184r-4,8l414,199r-5,7l379,234r-7,4l364,242r-8,4l349,249r-8,2l333,253r-9,2l316,255r-8,l128,255r-9,l111,255r-8,-2l94,251,57,234r-7,-5l10,177,7,169,4,161,2,153,1,144,,136r,-8xe" filled="f" strokecolor="#bdc1c6" strokeweight=".26469mm">
                <v:path arrowok="t" o:connecttype="custom" o:connectlocs="0,511810;0,506095;635,501015;1270,495935;2540,490855;23495,454660;27305,450850;65405,432435;81280,430530;195580,430530;226060,436880;231140,438785;252730,454660;256540,457835;269875,480695;272415,485775;273685,490855;274955,495935;275590,501015;276225,506095;276225,511810;276225,516890;275590,521970;274955,527685;273685,532765;272415,537845;269875,542925;267970,547370;265430,552450;262890,556895;259715,561340;240665,579120;236220,581660;231140,584200;226060,586740;221615,588645;216535,589915;211455,591185;205740,592455;200660,592455;195580,592455;81280,592455;75565,592455;70485,592455;65405,591185;59690,589915;36195,579120;31750,575945;6350,542925;4445,537845;2540,532765;1270,527685;635,521970;0,516890;0,511810" o:connectangles="0,0,0,0,0,0,0,0,0,0,0,0,0,0,0,0,0,0,0,0,0,0,0,0,0,0,0,0,0,0,0,0,0,0,0,0,0,0,0,0,0,0,0,0,0,0,0,0,0,0,0,0,0,0,0"/>
                <w10:wrap anchorx="page"/>
              </v:shape>
            </w:pict>
          </mc:Fallback>
        </mc:AlternateContent>
      </w:r>
      <w:r w:rsidRPr="001D7DFD">
        <w:rPr>
          <w:rFonts w:eastAsia="Roboto"/>
          <w:noProof/>
          <w:sz w:val="22"/>
          <w:szCs w:val="22"/>
          <w:lang w:val="pt-PT" w:eastAsia="en-US"/>
        </w:rPr>
        <mc:AlternateContent>
          <mc:Choice Requires="wps">
            <w:drawing>
              <wp:anchor distT="0" distB="0" distL="114300" distR="114300" simplePos="0" relativeHeight="251732992" behindDoc="1" locked="0" layoutInCell="1" allowOverlap="1" wp14:anchorId="247A98A9" wp14:editId="0E3F4A43">
                <wp:simplePos x="0" y="0"/>
                <wp:positionH relativeFrom="page">
                  <wp:posOffset>4251325</wp:posOffset>
                </wp:positionH>
                <wp:positionV relativeFrom="paragraph">
                  <wp:posOffset>430530</wp:posOffset>
                </wp:positionV>
                <wp:extent cx="276860" cy="162560"/>
                <wp:effectExtent l="12700" t="11430" r="5715" b="6985"/>
                <wp:wrapNone/>
                <wp:docPr id="228" name="Freeform 4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6860" cy="162560"/>
                        </a:xfrm>
                        <a:custGeom>
                          <a:avLst/>
                          <a:gdLst>
                            <a:gd name="T0" fmla="+- 0 6695 6695"/>
                            <a:gd name="T1" fmla="*/ T0 w 436"/>
                            <a:gd name="T2" fmla="+- 0 806 678"/>
                            <a:gd name="T3" fmla="*/ 806 h 256"/>
                            <a:gd name="T4" fmla="+- 0 6695 6695"/>
                            <a:gd name="T5" fmla="*/ T4 w 436"/>
                            <a:gd name="T6" fmla="+- 0 797 678"/>
                            <a:gd name="T7" fmla="*/ 797 h 256"/>
                            <a:gd name="T8" fmla="+- 0 6696 6695"/>
                            <a:gd name="T9" fmla="*/ T8 w 436"/>
                            <a:gd name="T10" fmla="+- 0 789 678"/>
                            <a:gd name="T11" fmla="*/ 789 h 256"/>
                            <a:gd name="T12" fmla="+- 0 6698 6695"/>
                            <a:gd name="T13" fmla="*/ T12 w 436"/>
                            <a:gd name="T14" fmla="+- 0 781 678"/>
                            <a:gd name="T15" fmla="*/ 781 h 256"/>
                            <a:gd name="T16" fmla="+- 0 6699 6695"/>
                            <a:gd name="T17" fmla="*/ T16 w 436"/>
                            <a:gd name="T18" fmla="+- 0 773 678"/>
                            <a:gd name="T19" fmla="*/ 773 h 256"/>
                            <a:gd name="T20" fmla="+- 0 6733 6695"/>
                            <a:gd name="T21" fmla="*/ T20 w 436"/>
                            <a:gd name="T22" fmla="+- 0 716 678"/>
                            <a:gd name="T23" fmla="*/ 716 h 256"/>
                            <a:gd name="T24" fmla="+- 0 6739 6695"/>
                            <a:gd name="T25" fmla="*/ T24 w 436"/>
                            <a:gd name="T26" fmla="+- 0 710 678"/>
                            <a:gd name="T27" fmla="*/ 710 h 256"/>
                            <a:gd name="T28" fmla="+- 0 6798 6695"/>
                            <a:gd name="T29" fmla="*/ T28 w 436"/>
                            <a:gd name="T30" fmla="+- 0 681 678"/>
                            <a:gd name="T31" fmla="*/ 681 h 256"/>
                            <a:gd name="T32" fmla="+- 0 6823 6695"/>
                            <a:gd name="T33" fmla="*/ T32 w 436"/>
                            <a:gd name="T34" fmla="+- 0 678 678"/>
                            <a:gd name="T35" fmla="*/ 678 h 256"/>
                            <a:gd name="T36" fmla="+- 0 7003 6695"/>
                            <a:gd name="T37" fmla="*/ T36 w 436"/>
                            <a:gd name="T38" fmla="+- 0 678 678"/>
                            <a:gd name="T39" fmla="*/ 678 h 256"/>
                            <a:gd name="T40" fmla="+- 0 7052 6695"/>
                            <a:gd name="T41" fmla="*/ T40 w 436"/>
                            <a:gd name="T42" fmla="+- 0 688 678"/>
                            <a:gd name="T43" fmla="*/ 688 h 256"/>
                            <a:gd name="T44" fmla="+- 0 7060 6695"/>
                            <a:gd name="T45" fmla="*/ T44 w 436"/>
                            <a:gd name="T46" fmla="+- 0 691 678"/>
                            <a:gd name="T47" fmla="*/ 691 h 256"/>
                            <a:gd name="T48" fmla="+- 0 7093 6695"/>
                            <a:gd name="T49" fmla="*/ T48 w 436"/>
                            <a:gd name="T50" fmla="+- 0 716 678"/>
                            <a:gd name="T51" fmla="*/ 716 h 256"/>
                            <a:gd name="T52" fmla="+- 0 7099 6695"/>
                            <a:gd name="T53" fmla="*/ T52 w 436"/>
                            <a:gd name="T54" fmla="+- 0 721 678"/>
                            <a:gd name="T55" fmla="*/ 721 h 256"/>
                            <a:gd name="T56" fmla="+- 0 7121 6695"/>
                            <a:gd name="T57" fmla="*/ T56 w 436"/>
                            <a:gd name="T58" fmla="+- 0 757 678"/>
                            <a:gd name="T59" fmla="*/ 757 h 256"/>
                            <a:gd name="T60" fmla="+- 0 7124 6695"/>
                            <a:gd name="T61" fmla="*/ T60 w 436"/>
                            <a:gd name="T62" fmla="+- 0 765 678"/>
                            <a:gd name="T63" fmla="*/ 765 h 256"/>
                            <a:gd name="T64" fmla="+- 0 7126 6695"/>
                            <a:gd name="T65" fmla="*/ T64 w 436"/>
                            <a:gd name="T66" fmla="+- 0 773 678"/>
                            <a:gd name="T67" fmla="*/ 773 h 256"/>
                            <a:gd name="T68" fmla="+- 0 7128 6695"/>
                            <a:gd name="T69" fmla="*/ T68 w 436"/>
                            <a:gd name="T70" fmla="+- 0 781 678"/>
                            <a:gd name="T71" fmla="*/ 781 h 256"/>
                            <a:gd name="T72" fmla="+- 0 7130 6695"/>
                            <a:gd name="T73" fmla="*/ T72 w 436"/>
                            <a:gd name="T74" fmla="+- 0 789 678"/>
                            <a:gd name="T75" fmla="*/ 789 h 256"/>
                            <a:gd name="T76" fmla="+- 0 7131 6695"/>
                            <a:gd name="T77" fmla="*/ T76 w 436"/>
                            <a:gd name="T78" fmla="+- 0 797 678"/>
                            <a:gd name="T79" fmla="*/ 797 h 256"/>
                            <a:gd name="T80" fmla="+- 0 7131 6695"/>
                            <a:gd name="T81" fmla="*/ T80 w 436"/>
                            <a:gd name="T82" fmla="+- 0 806 678"/>
                            <a:gd name="T83" fmla="*/ 806 h 256"/>
                            <a:gd name="T84" fmla="+- 0 7131 6695"/>
                            <a:gd name="T85" fmla="*/ T84 w 436"/>
                            <a:gd name="T86" fmla="+- 0 814 678"/>
                            <a:gd name="T87" fmla="*/ 814 h 256"/>
                            <a:gd name="T88" fmla="+- 0 7130 6695"/>
                            <a:gd name="T89" fmla="*/ T88 w 436"/>
                            <a:gd name="T90" fmla="+- 0 822 678"/>
                            <a:gd name="T91" fmla="*/ 822 h 256"/>
                            <a:gd name="T92" fmla="+- 0 7128 6695"/>
                            <a:gd name="T93" fmla="*/ T92 w 436"/>
                            <a:gd name="T94" fmla="+- 0 831 678"/>
                            <a:gd name="T95" fmla="*/ 831 h 256"/>
                            <a:gd name="T96" fmla="+- 0 7126 6695"/>
                            <a:gd name="T97" fmla="*/ T96 w 436"/>
                            <a:gd name="T98" fmla="+- 0 839 678"/>
                            <a:gd name="T99" fmla="*/ 839 h 256"/>
                            <a:gd name="T100" fmla="+- 0 7124 6695"/>
                            <a:gd name="T101" fmla="*/ T100 w 436"/>
                            <a:gd name="T102" fmla="+- 0 847 678"/>
                            <a:gd name="T103" fmla="*/ 847 h 256"/>
                            <a:gd name="T104" fmla="+- 0 7121 6695"/>
                            <a:gd name="T105" fmla="*/ T104 w 436"/>
                            <a:gd name="T106" fmla="+- 0 855 678"/>
                            <a:gd name="T107" fmla="*/ 855 h 256"/>
                            <a:gd name="T108" fmla="+- 0 7118 6695"/>
                            <a:gd name="T109" fmla="*/ T108 w 436"/>
                            <a:gd name="T110" fmla="+- 0 862 678"/>
                            <a:gd name="T111" fmla="*/ 862 h 256"/>
                            <a:gd name="T112" fmla="+- 0 7114 6695"/>
                            <a:gd name="T113" fmla="*/ T112 w 436"/>
                            <a:gd name="T114" fmla="+- 0 870 678"/>
                            <a:gd name="T115" fmla="*/ 870 h 256"/>
                            <a:gd name="T116" fmla="+- 0 7109 6695"/>
                            <a:gd name="T117" fmla="*/ T116 w 436"/>
                            <a:gd name="T118" fmla="+- 0 877 678"/>
                            <a:gd name="T119" fmla="*/ 877 h 256"/>
                            <a:gd name="T120" fmla="+- 0 7104 6695"/>
                            <a:gd name="T121" fmla="*/ T120 w 436"/>
                            <a:gd name="T122" fmla="+- 0 884 678"/>
                            <a:gd name="T123" fmla="*/ 884 h 256"/>
                            <a:gd name="T124" fmla="+- 0 7074 6695"/>
                            <a:gd name="T125" fmla="*/ T124 w 436"/>
                            <a:gd name="T126" fmla="+- 0 912 678"/>
                            <a:gd name="T127" fmla="*/ 912 h 256"/>
                            <a:gd name="T128" fmla="+- 0 7067 6695"/>
                            <a:gd name="T129" fmla="*/ T128 w 436"/>
                            <a:gd name="T130" fmla="+- 0 916 678"/>
                            <a:gd name="T131" fmla="*/ 916 h 256"/>
                            <a:gd name="T132" fmla="+- 0 7028 6695"/>
                            <a:gd name="T133" fmla="*/ T132 w 436"/>
                            <a:gd name="T134" fmla="+- 0 931 678"/>
                            <a:gd name="T135" fmla="*/ 931 h 256"/>
                            <a:gd name="T136" fmla="+- 0 7020 6695"/>
                            <a:gd name="T137" fmla="*/ T136 w 436"/>
                            <a:gd name="T138" fmla="+- 0 933 678"/>
                            <a:gd name="T139" fmla="*/ 933 h 256"/>
                            <a:gd name="T140" fmla="+- 0 7011 6695"/>
                            <a:gd name="T141" fmla="*/ T140 w 436"/>
                            <a:gd name="T142" fmla="+- 0 933 678"/>
                            <a:gd name="T143" fmla="*/ 933 h 256"/>
                            <a:gd name="T144" fmla="+- 0 7003 6695"/>
                            <a:gd name="T145" fmla="*/ T144 w 436"/>
                            <a:gd name="T146" fmla="+- 0 933 678"/>
                            <a:gd name="T147" fmla="*/ 933 h 256"/>
                            <a:gd name="T148" fmla="+- 0 6823 6695"/>
                            <a:gd name="T149" fmla="*/ T148 w 436"/>
                            <a:gd name="T150" fmla="+- 0 933 678"/>
                            <a:gd name="T151" fmla="*/ 933 h 256"/>
                            <a:gd name="T152" fmla="+- 0 6815 6695"/>
                            <a:gd name="T153" fmla="*/ T152 w 436"/>
                            <a:gd name="T154" fmla="+- 0 933 678"/>
                            <a:gd name="T155" fmla="*/ 933 h 256"/>
                            <a:gd name="T156" fmla="+- 0 6806 6695"/>
                            <a:gd name="T157" fmla="*/ T156 w 436"/>
                            <a:gd name="T158" fmla="+- 0 933 678"/>
                            <a:gd name="T159" fmla="*/ 933 h 256"/>
                            <a:gd name="T160" fmla="+- 0 6798 6695"/>
                            <a:gd name="T161" fmla="*/ T160 w 436"/>
                            <a:gd name="T162" fmla="+- 0 931 678"/>
                            <a:gd name="T163" fmla="*/ 931 h 256"/>
                            <a:gd name="T164" fmla="+- 0 6790 6695"/>
                            <a:gd name="T165" fmla="*/ T164 w 436"/>
                            <a:gd name="T166" fmla="+- 0 929 678"/>
                            <a:gd name="T167" fmla="*/ 929 h 256"/>
                            <a:gd name="T168" fmla="+- 0 6752 6695"/>
                            <a:gd name="T169" fmla="*/ T168 w 436"/>
                            <a:gd name="T170" fmla="+- 0 912 678"/>
                            <a:gd name="T171" fmla="*/ 912 h 256"/>
                            <a:gd name="T172" fmla="+- 0 6745 6695"/>
                            <a:gd name="T173" fmla="*/ T172 w 436"/>
                            <a:gd name="T174" fmla="+- 0 907 678"/>
                            <a:gd name="T175" fmla="*/ 907 h 256"/>
                            <a:gd name="T176" fmla="+- 0 6705 6695"/>
                            <a:gd name="T177" fmla="*/ T176 w 436"/>
                            <a:gd name="T178" fmla="+- 0 855 678"/>
                            <a:gd name="T179" fmla="*/ 855 h 256"/>
                            <a:gd name="T180" fmla="+- 0 6702 6695"/>
                            <a:gd name="T181" fmla="*/ T180 w 436"/>
                            <a:gd name="T182" fmla="+- 0 847 678"/>
                            <a:gd name="T183" fmla="*/ 847 h 256"/>
                            <a:gd name="T184" fmla="+- 0 6699 6695"/>
                            <a:gd name="T185" fmla="*/ T184 w 436"/>
                            <a:gd name="T186" fmla="+- 0 839 678"/>
                            <a:gd name="T187" fmla="*/ 839 h 256"/>
                            <a:gd name="T188" fmla="+- 0 6698 6695"/>
                            <a:gd name="T189" fmla="*/ T188 w 436"/>
                            <a:gd name="T190" fmla="+- 0 831 678"/>
                            <a:gd name="T191" fmla="*/ 831 h 256"/>
                            <a:gd name="T192" fmla="+- 0 6696 6695"/>
                            <a:gd name="T193" fmla="*/ T192 w 436"/>
                            <a:gd name="T194" fmla="+- 0 822 678"/>
                            <a:gd name="T195" fmla="*/ 822 h 256"/>
                            <a:gd name="T196" fmla="+- 0 6695 6695"/>
                            <a:gd name="T197" fmla="*/ T196 w 436"/>
                            <a:gd name="T198" fmla="+- 0 814 678"/>
                            <a:gd name="T199" fmla="*/ 814 h 256"/>
                            <a:gd name="T200" fmla="+- 0 6695 6695"/>
                            <a:gd name="T201" fmla="*/ T200 w 436"/>
                            <a:gd name="T202" fmla="+- 0 806 678"/>
                            <a:gd name="T203" fmla="*/ 806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436" h="256">
                              <a:moveTo>
                                <a:pt x="0" y="128"/>
                              </a:moveTo>
                              <a:lnTo>
                                <a:pt x="0" y="119"/>
                              </a:lnTo>
                              <a:lnTo>
                                <a:pt x="1" y="111"/>
                              </a:lnTo>
                              <a:lnTo>
                                <a:pt x="3" y="103"/>
                              </a:lnTo>
                              <a:lnTo>
                                <a:pt x="4" y="95"/>
                              </a:lnTo>
                              <a:lnTo>
                                <a:pt x="38" y="38"/>
                              </a:lnTo>
                              <a:lnTo>
                                <a:pt x="44" y="32"/>
                              </a:lnTo>
                              <a:lnTo>
                                <a:pt x="103" y="3"/>
                              </a:lnTo>
                              <a:lnTo>
                                <a:pt x="128" y="0"/>
                              </a:lnTo>
                              <a:lnTo>
                                <a:pt x="308" y="0"/>
                              </a:lnTo>
                              <a:lnTo>
                                <a:pt x="357" y="10"/>
                              </a:lnTo>
                              <a:lnTo>
                                <a:pt x="365" y="13"/>
                              </a:lnTo>
                              <a:lnTo>
                                <a:pt x="398" y="38"/>
                              </a:lnTo>
                              <a:lnTo>
                                <a:pt x="404" y="43"/>
                              </a:lnTo>
                              <a:lnTo>
                                <a:pt x="426" y="79"/>
                              </a:lnTo>
                              <a:lnTo>
                                <a:pt x="429" y="87"/>
                              </a:lnTo>
                              <a:lnTo>
                                <a:pt x="431" y="95"/>
                              </a:lnTo>
                              <a:lnTo>
                                <a:pt x="433" y="103"/>
                              </a:lnTo>
                              <a:lnTo>
                                <a:pt x="435" y="111"/>
                              </a:lnTo>
                              <a:lnTo>
                                <a:pt x="436" y="119"/>
                              </a:lnTo>
                              <a:lnTo>
                                <a:pt x="436" y="128"/>
                              </a:lnTo>
                              <a:lnTo>
                                <a:pt x="436" y="136"/>
                              </a:lnTo>
                              <a:lnTo>
                                <a:pt x="435" y="144"/>
                              </a:lnTo>
                              <a:lnTo>
                                <a:pt x="433" y="153"/>
                              </a:lnTo>
                              <a:lnTo>
                                <a:pt x="431" y="161"/>
                              </a:lnTo>
                              <a:lnTo>
                                <a:pt x="429" y="169"/>
                              </a:lnTo>
                              <a:lnTo>
                                <a:pt x="426" y="177"/>
                              </a:lnTo>
                              <a:lnTo>
                                <a:pt x="423" y="184"/>
                              </a:lnTo>
                              <a:lnTo>
                                <a:pt x="419" y="192"/>
                              </a:lnTo>
                              <a:lnTo>
                                <a:pt x="414" y="199"/>
                              </a:lnTo>
                              <a:lnTo>
                                <a:pt x="409" y="206"/>
                              </a:lnTo>
                              <a:lnTo>
                                <a:pt x="379" y="234"/>
                              </a:lnTo>
                              <a:lnTo>
                                <a:pt x="372" y="238"/>
                              </a:lnTo>
                              <a:lnTo>
                                <a:pt x="333" y="253"/>
                              </a:lnTo>
                              <a:lnTo>
                                <a:pt x="325" y="255"/>
                              </a:lnTo>
                              <a:lnTo>
                                <a:pt x="316" y="255"/>
                              </a:lnTo>
                              <a:lnTo>
                                <a:pt x="308" y="255"/>
                              </a:lnTo>
                              <a:lnTo>
                                <a:pt x="128" y="255"/>
                              </a:lnTo>
                              <a:lnTo>
                                <a:pt x="120" y="255"/>
                              </a:lnTo>
                              <a:lnTo>
                                <a:pt x="111" y="255"/>
                              </a:lnTo>
                              <a:lnTo>
                                <a:pt x="103" y="253"/>
                              </a:lnTo>
                              <a:lnTo>
                                <a:pt x="95" y="251"/>
                              </a:lnTo>
                              <a:lnTo>
                                <a:pt x="57" y="234"/>
                              </a:lnTo>
                              <a:lnTo>
                                <a:pt x="50" y="229"/>
                              </a:lnTo>
                              <a:lnTo>
                                <a:pt x="10" y="177"/>
                              </a:lnTo>
                              <a:lnTo>
                                <a:pt x="7" y="169"/>
                              </a:lnTo>
                              <a:lnTo>
                                <a:pt x="4" y="161"/>
                              </a:lnTo>
                              <a:lnTo>
                                <a:pt x="3" y="153"/>
                              </a:lnTo>
                              <a:lnTo>
                                <a:pt x="1" y="144"/>
                              </a:lnTo>
                              <a:lnTo>
                                <a:pt x="0" y="136"/>
                              </a:lnTo>
                              <a:lnTo>
                                <a:pt x="0" y="128"/>
                              </a:lnTo>
                              <a:close/>
                            </a:path>
                          </a:pathLst>
                        </a:custGeom>
                        <a:noFill/>
                        <a:ln w="9529">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1FD560" id="Freeform 465" o:spid="_x0000_s1026" style="position:absolute;margin-left:334.75pt;margin-top:33.9pt;width:21.8pt;height:12.8pt;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" path="m,128r,-9l1,111r2,-8l4,95,38,38r6,-6l103,3,128,,308,r49,10l365,13r33,25l404,43r22,36l429,87r2,8l433,103r2,8l436,119r,9l436,136r-1,8l433,153r-2,8l429,169r-3,8l423,184r-4,8l414,199r-5,7l379,234r-7,4l333,253r-8,2l316,255r-8,l128,255r-8,l111,255r-8,-2l95,251,57,234r-7,-5l10,177,7,169,4,161,3,153,1,144,,136r,-8xe" filled="f" strokecolor="#bdc1c6" strokeweight=".26469mm">
                <v:path arrowok="t" o:connecttype="custom" o:connectlocs="0,511810;0,506095;635,501015;1905,495935;2540,490855;24130,454660;27940,450850;65405,432435;81280,430530;195580,430530;226695,436880;231775,438785;252730,454660;256540,457835;270510,480695;272415,485775;273685,490855;274955,495935;276225,501015;276860,506095;276860,511810;276860,516890;276225,521970;274955,527685;273685,532765;272415,537845;270510,542925;268605,547370;266065,552450;262890,556895;259715,561340;240665,579120;236220,581660;211455,591185;206375,592455;200660,592455;195580,592455;81280,592455;76200,592455;70485,592455;65405,591185;60325,589915;36195,579120;31750,575945;6350,542925;4445,537845;2540,532765;1905,527685;635,521970;0,516890;0,511810" o:connectangles="0,0,0,0,0,0,0,0,0,0,0,0,0,0,0,0,0,0,0,0,0,0,0,0,0,0,0,0,0,0,0,0,0,0,0,0,0,0,0,0,0,0,0,0,0,0,0,0,0,0,0"/>
                <w10:wrap anchorx="page"/>
              </v:shape>
            </w:pict>
          </mc:Fallback>
        </mc:AlternateContent>
      </w:r>
      <w:r w:rsidRPr="001D7DFD">
        <w:rPr>
          <w:rFonts w:eastAsia="Roboto"/>
          <w:color w:val="202024"/>
          <w:sz w:val="21"/>
          <w:szCs w:val="22"/>
          <w:lang w:val="pt-PT" w:eastAsia="en-US"/>
        </w:rPr>
        <w:t>1</w:t>
      </w:r>
      <w:r w:rsidRPr="001D7DFD">
        <w:rPr>
          <w:rFonts w:eastAsia="Roboto"/>
          <w:color w:val="202024"/>
          <w:sz w:val="21"/>
          <w:szCs w:val="22"/>
          <w:lang w:val="pt-PT" w:eastAsia="en-US"/>
        </w:rPr>
        <w:tab/>
        <w:t>2</w:t>
      </w:r>
      <w:r w:rsidRPr="001D7DFD">
        <w:rPr>
          <w:rFonts w:eastAsia="Roboto"/>
          <w:color w:val="202024"/>
          <w:sz w:val="21"/>
          <w:szCs w:val="22"/>
          <w:lang w:val="pt-PT" w:eastAsia="en-US"/>
        </w:rPr>
        <w:tab/>
        <w:t>3</w:t>
      </w:r>
      <w:r w:rsidRPr="001D7DFD">
        <w:rPr>
          <w:rFonts w:eastAsia="Roboto"/>
          <w:color w:val="202024"/>
          <w:sz w:val="21"/>
          <w:szCs w:val="22"/>
          <w:lang w:val="pt-PT" w:eastAsia="en-US"/>
        </w:rPr>
        <w:tab/>
        <w:t>4</w:t>
      </w:r>
      <w:r w:rsidRPr="001D7DFD">
        <w:rPr>
          <w:rFonts w:eastAsia="Roboto"/>
          <w:color w:val="202024"/>
          <w:sz w:val="21"/>
          <w:szCs w:val="22"/>
          <w:lang w:val="pt-PT" w:eastAsia="en-US"/>
        </w:rPr>
        <w:tab/>
        <w:t>5</w:t>
      </w:r>
    </w:p>
    <w:p w14:paraId="272D56FF" w14:textId="77777777" w:rsidR="007217E2" w:rsidRPr="001D7DFD" w:rsidRDefault="007217E2" w:rsidP="007217E2">
      <w:pPr>
        <w:widowControl w:val="0"/>
        <w:suppressAutoHyphens w:val="0"/>
        <w:autoSpaceDE w:val="0"/>
        <w:autoSpaceDN w:val="0"/>
        <w:spacing w:before="7" w:after="0"/>
        <w:ind w:firstLine="0"/>
        <w:jc w:val="left"/>
        <w:rPr>
          <w:rFonts w:eastAsia="Roboto"/>
          <w:sz w:val="13"/>
          <w:szCs w:val="24"/>
          <w:lang w:val="pt-PT" w:eastAsia="en-US"/>
        </w:rPr>
      </w:pPr>
      <w:r w:rsidRPr="001D7DFD">
        <w:rPr>
          <w:rFonts w:eastAsia="Roboto"/>
          <w:noProof/>
          <w:szCs w:val="24"/>
          <w:lang w:val="pt-PT" w:eastAsia="en-US"/>
        </w:rPr>
        <mc:AlternateContent>
          <mc:Choice Requires="wps">
            <w:drawing>
              <wp:anchor distT="0" distB="0" distL="0" distR="0" simplePos="0" relativeHeight="251746304" behindDoc="1" locked="0" layoutInCell="1" allowOverlap="1" wp14:anchorId="2D10AF07" wp14:editId="74176C57">
                <wp:simplePos x="0" y="0"/>
                <wp:positionH relativeFrom="page">
                  <wp:posOffset>1283335</wp:posOffset>
                </wp:positionH>
                <wp:positionV relativeFrom="paragraph">
                  <wp:posOffset>128905</wp:posOffset>
                </wp:positionV>
                <wp:extent cx="4345305" cy="9525"/>
                <wp:effectExtent l="0" t="0" r="635" b="4445"/>
                <wp:wrapTopAndBottom/>
                <wp:docPr id="227" name="Rectangle 4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5305" cy="9525"/>
                        </a:xfrm>
                        <a:prstGeom prst="rect">
                          <a:avLst/>
                        </a:prstGeom>
                        <a:solidFill>
                          <a:srgbClr val="BDC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1CB8D" id="Rectangle 482" o:spid="_x0000_s1026" style="position:absolute;margin-left:101.05pt;margin-top:10.15pt;width:342.15pt;height:.75pt;z-index:-251570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" fillcolor="#bdc1c6" stroked="f">
                <w10:wrap type="topAndBottom" anchorx="page"/>
              </v:rect>
            </w:pict>
          </mc:Fallback>
        </mc:AlternateContent>
      </w:r>
    </w:p>
    <w:p w14:paraId="116F3A8C" w14:textId="77777777" w:rsidR="007217E2" w:rsidRPr="001D7DFD" w:rsidRDefault="007217E2" w:rsidP="007217E2">
      <w:pPr>
        <w:widowControl w:val="0"/>
        <w:tabs>
          <w:tab w:val="left" w:pos="6071"/>
        </w:tabs>
        <w:suppressAutoHyphens w:val="0"/>
        <w:autoSpaceDE w:val="0"/>
        <w:autoSpaceDN w:val="0"/>
        <w:spacing w:before="77" w:after="110"/>
        <w:ind w:left="818" w:firstLine="0"/>
        <w:jc w:val="left"/>
        <w:rPr>
          <w:rFonts w:eastAsia="Roboto"/>
          <w:sz w:val="22"/>
          <w:szCs w:val="22"/>
          <w:lang w:val="pt-PT" w:eastAsia="en-US"/>
        </w:rPr>
      </w:pPr>
      <w:r w:rsidRPr="001D7DFD">
        <w:rPr>
          <w:rFonts w:eastAsia="Roboto"/>
          <w:color w:val="202024"/>
          <w:sz w:val="22"/>
          <w:szCs w:val="22"/>
          <w:lang w:val="pt-PT" w:eastAsia="en-US"/>
        </w:rPr>
        <w:t>Pouco</w:t>
      </w:r>
      <w:r w:rsidRPr="001D7DFD">
        <w:rPr>
          <w:rFonts w:eastAsia="Roboto"/>
          <w:color w:val="202024"/>
          <w:spacing w:val="-10"/>
          <w:sz w:val="22"/>
          <w:szCs w:val="22"/>
          <w:lang w:val="pt-PT" w:eastAsia="en-US"/>
        </w:rPr>
        <w:t xml:space="preserve"> </w:t>
      </w:r>
      <w:r w:rsidRPr="001D7DFD">
        <w:rPr>
          <w:rFonts w:eastAsia="Roboto"/>
          <w:color w:val="202024"/>
          <w:sz w:val="22"/>
          <w:szCs w:val="22"/>
          <w:lang w:val="pt-PT" w:eastAsia="en-US"/>
        </w:rPr>
        <w:t>provável</w:t>
      </w:r>
      <w:r w:rsidRPr="001D7DFD">
        <w:rPr>
          <w:rFonts w:eastAsia="Roboto"/>
          <w:color w:val="202024"/>
          <w:sz w:val="22"/>
          <w:szCs w:val="22"/>
          <w:lang w:val="pt-PT" w:eastAsia="en-US"/>
        </w:rPr>
        <w:tab/>
      </w:r>
      <w:r w:rsidRPr="001D7DFD">
        <w:rPr>
          <w:rFonts w:eastAsia="Roboto"/>
          <w:color w:val="202024"/>
          <w:spacing w:val="-1"/>
          <w:sz w:val="22"/>
          <w:szCs w:val="22"/>
          <w:lang w:val="pt-PT" w:eastAsia="en-US"/>
        </w:rPr>
        <w:t>Muito</w:t>
      </w:r>
      <w:r w:rsidRPr="001D7DFD">
        <w:rPr>
          <w:rFonts w:eastAsia="Roboto"/>
          <w:color w:val="202024"/>
          <w:spacing w:val="-10"/>
          <w:sz w:val="22"/>
          <w:szCs w:val="22"/>
          <w:lang w:val="pt-PT" w:eastAsia="en-US"/>
        </w:rPr>
        <w:t xml:space="preserve"> </w:t>
      </w:r>
      <w:r w:rsidRPr="001D7DFD">
        <w:rPr>
          <w:rFonts w:eastAsia="Roboto"/>
          <w:color w:val="202024"/>
          <w:spacing w:val="-1"/>
          <w:sz w:val="22"/>
          <w:szCs w:val="22"/>
          <w:lang w:val="pt-PT" w:eastAsia="en-US"/>
        </w:rPr>
        <w:t>provável</w:t>
      </w:r>
    </w:p>
    <w:p w14:paraId="7325D264" w14:textId="77777777" w:rsidR="007217E2" w:rsidRPr="001D7DFD" w:rsidRDefault="007217E2" w:rsidP="007217E2">
      <w:pPr>
        <w:widowControl w:val="0"/>
        <w:suppressAutoHyphens w:val="0"/>
        <w:autoSpaceDE w:val="0"/>
        <w:autoSpaceDN w:val="0"/>
        <w:spacing w:after="0" w:line="20" w:lineRule="exact"/>
        <w:ind w:left="740" w:firstLine="0"/>
        <w:jc w:val="left"/>
        <w:rPr>
          <w:rFonts w:eastAsia="Roboto"/>
          <w:sz w:val="2"/>
          <w:szCs w:val="24"/>
          <w:lang w:val="pt-PT" w:eastAsia="en-US"/>
        </w:rPr>
      </w:pPr>
      <w:r w:rsidRPr="001D7DFD">
        <w:rPr>
          <w:rFonts w:eastAsia="Roboto"/>
          <w:noProof/>
          <w:sz w:val="2"/>
          <w:szCs w:val="24"/>
          <w:lang w:val="pt-PT" w:eastAsia="en-US"/>
        </w:rPr>
        <mc:AlternateContent>
          <mc:Choice Requires="wpg">
            <w:drawing>
              <wp:inline distT="0" distB="0" distL="0" distR="0" wp14:anchorId="41A44CC7" wp14:editId="57223BD8">
                <wp:extent cx="4345940" cy="9525"/>
                <wp:effectExtent l="0" t="0" r="0" b="0"/>
                <wp:docPr id="225"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45940" cy="9525"/>
                          <a:chOff x="0" y="0"/>
                          <a:chExt cx="6844" cy="15"/>
                        </a:xfrm>
                      </wpg:grpSpPr>
                      <wps:wsp>
                        <wps:cNvPr id="312" name="Rectangle 414"/>
                        <wps:cNvSpPr>
                          <a:spLocks noChangeArrowheads="1"/>
                        </wps:cNvSpPr>
                        <wps:spPr bwMode="auto">
                          <a:xfrm>
                            <a:off x="0" y="0"/>
                            <a:ext cx="6844" cy="15"/>
                          </a:xfrm>
                          <a:prstGeom prst="rect">
                            <a:avLst/>
                          </a:prstGeom>
                          <a:solidFill>
                            <a:srgbClr val="BDC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BF2D11E" id="Group 413" o:spid="_x0000_s1026" style="width:342.2pt;height:.75pt;mso-position-horizontal-relative:char;mso-position-vertical-relative:line" coordsize="684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">
                <v:rect id="Rectangle 414" o:spid="_x0000_s1027" style="position:absolute;width:6844;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" fillcolor="#bdc1c6" stroked="f"/>
                <w10:anchorlock/>
              </v:group>
            </w:pict>
          </mc:Fallback>
        </mc:AlternateContent>
      </w:r>
    </w:p>
    <w:p w14:paraId="0D0535C0" w14:textId="77777777" w:rsidR="007217E2" w:rsidRPr="001D7DFD" w:rsidRDefault="007217E2" w:rsidP="007217E2">
      <w:pPr>
        <w:suppressAutoHyphens w:val="0"/>
        <w:spacing w:after="0"/>
        <w:ind w:firstLine="0"/>
        <w:jc w:val="left"/>
        <w:rPr>
          <w:rFonts w:eastAsia="Roboto"/>
          <w:sz w:val="2"/>
          <w:szCs w:val="22"/>
          <w:lang w:val="pt-PT" w:eastAsia="en-US"/>
        </w:rPr>
        <w:sectPr w:rsidR="007217E2" w:rsidRPr="001D7DFD">
          <w:pgSz w:w="11900" w:h="16840"/>
          <w:pgMar w:top="760" w:right="1200" w:bottom="480" w:left="1280" w:header="274" w:footer="283" w:gutter="0"/>
          <w:cols w:space="720"/>
        </w:sectPr>
      </w:pPr>
    </w:p>
    <w:p w14:paraId="1BEBBE20" w14:textId="2F5DD166" w:rsidR="007217E2" w:rsidRPr="001D7DFD" w:rsidRDefault="007217E2">
      <w:pPr>
        <w:widowControl w:val="0"/>
        <w:numPr>
          <w:ilvl w:val="0"/>
          <w:numId w:val="20"/>
        </w:numPr>
        <w:tabs>
          <w:tab w:val="left" w:pos="744"/>
        </w:tabs>
        <w:suppressAutoHyphens w:val="0"/>
        <w:autoSpaceDE w:val="0"/>
        <w:autoSpaceDN w:val="0"/>
        <w:spacing w:after="0"/>
        <w:ind w:left="743" w:hanging="634"/>
        <w:jc w:val="left"/>
        <w:rPr>
          <w:rFonts w:eastAsia="Roboto"/>
          <w:szCs w:val="22"/>
          <w:lang w:val="pt-PT" w:eastAsia="en-US"/>
        </w:rPr>
      </w:pPr>
      <w:r w:rsidRPr="001D7DFD">
        <w:rPr>
          <w:rFonts w:eastAsia="Roboto"/>
          <w:color w:val="202024"/>
          <w:szCs w:val="22"/>
          <w:lang w:val="pt-PT" w:eastAsia="en-US"/>
        </w:rPr>
        <w:lastRenderedPageBreak/>
        <w:t>Você</w:t>
      </w:r>
      <w:r w:rsidRPr="001D7DFD">
        <w:rPr>
          <w:rFonts w:eastAsia="Roboto"/>
          <w:color w:val="202024"/>
          <w:spacing w:val="-10"/>
          <w:szCs w:val="22"/>
          <w:lang w:val="pt-PT" w:eastAsia="en-US"/>
        </w:rPr>
        <w:t xml:space="preserve"> </w:t>
      </w:r>
      <w:r w:rsidRPr="001D7DFD">
        <w:rPr>
          <w:rFonts w:eastAsia="Roboto"/>
          <w:color w:val="202024"/>
          <w:szCs w:val="22"/>
          <w:lang w:val="pt-PT" w:eastAsia="en-US"/>
        </w:rPr>
        <w:t>recomendaria</w:t>
      </w:r>
      <w:r w:rsidRPr="001D7DFD">
        <w:rPr>
          <w:rFonts w:eastAsia="Roboto"/>
          <w:color w:val="202024"/>
          <w:spacing w:val="-9"/>
          <w:szCs w:val="22"/>
          <w:lang w:val="pt-PT" w:eastAsia="en-US"/>
        </w:rPr>
        <w:t xml:space="preserve"> </w:t>
      </w:r>
      <w:r w:rsidRPr="001D7DFD">
        <w:rPr>
          <w:rFonts w:eastAsia="Roboto"/>
          <w:color w:val="202024"/>
          <w:szCs w:val="22"/>
          <w:lang w:val="pt-PT" w:eastAsia="en-US"/>
        </w:rPr>
        <w:t>esse</w:t>
      </w:r>
      <w:r w:rsidRPr="001D7DFD">
        <w:rPr>
          <w:rFonts w:eastAsia="Roboto"/>
          <w:color w:val="202024"/>
          <w:spacing w:val="-10"/>
          <w:szCs w:val="22"/>
          <w:lang w:val="pt-PT" w:eastAsia="en-US"/>
        </w:rPr>
        <w:t xml:space="preserve"> </w:t>
      </w:r>
      <w:r w:rsidRPr="001D7DFD">
        <w:rPr>
          <w:rFonts w:eastAsia="Roboto"/>
          <w:color w:val="202024"/>
          <w:szCs w:val="22"/>
          <w:lang w:val="pt-PT" w:eastAsia="en-US"/>
        </w:rPr>
        <w:t>aplicativo</w:t>
      </w:r>
      <w:r w:rsidRPr="001D7DFD">
        <w:rPr>
          <w:rFonts w:eastAsia="Roboto"/>
          <w:color w:val="202024"/>
          <w:spacing w:val="-10"/>
          <w:szCs w:val="22"/>
          <w:lang w:val="pt-PT" w:eastAsia="en-US"/>
        </w:rPr>
        <w:t xml:space="preserve"> </w:t>
      </w:r>
      <w:r w:rsidRPr="001D7DFD">
        <w:rPr>
          <w:rFonts w:eastAsia="Roboto"/>
          <w:color w:val="202024"/>
          <w:szCs w:val="22"/>
          <w:lang w:val="pt-PT" w:eastAsia="en-US"/>
        </w:rPr>
        <w:t>para</w:t>
      </w:r>
      <w:r w:rsidRPr="001D7DFD">
        <w:rPr>
          <w:rFonts w:eastAsia="Roboto"/>
          <w:color w:val="202024"/>
          <w:spacing w:val="-9"/>
          <w:szCs w:val="22"/>
          <w:lang w:val="pt-PT" w:eastAsia="en-US"/>
        </w:rPr>
        <w:t xml:space="preserve"> </w:t>
      </w:r>
      <w:r w:rsidRPr="001D7DFD">
        <w:rPr>
          <w:rFonts w:eastAsia="Roboto"/>
          <w:color w:val="202024"/>
          <w:szCs w:val="22"/>
          <w:lang w:val="pt-PT" w:eastAsia="en-US"/>
        </w:rPr>
        <w:t>outra</w:t>
      </w:r>
      <w:r w:rsidRPr="001D7DFD">
        <w:rPr>
          <w:rFonts w:eastAsia="Roboto"/>
          <w:color w:val="202024"/>
          <w:spacing w:val="-10"/>
          <w:szCs w:val="22"/>
          <w:lang w:val="pt-PT" w:eastAsia="en-US"/>
        </w:rPr>
        <w:t xml:space="preserve"> </w:t>
      </w:r>
      <w:r w:rsidRPr="001D7DFD">
        <w:rPr>
          <w:rFonts w:eastAsia="Roboto"/>
          <w:color w:val="202024"/>
          <w:szCs w:val="22"/>
          <w:lang w:val="pt-PT" w:eastAsia="en-US"/>
        </w:rPr>
        <w:t>pessoa?</w:t>
      </w:r>
      <w:r w:rsidRPr="001D7DFD">
        <w:rPr>
          <w:rFonts w:eastAsia="Roboto"/>
          <w:color w:val="202024"/>
          <w:spacing w:val="-8"/>
          <w:szCs w:val="22"/>
          <w:lang w:val="pt-PT" w:eastAsia="en-US"/>
        </w:rPr>
        <w:t xml:space="preserve"> </w:t>
      </w:r>
      <w:r w:rsidRPr="001D7DFD">
        <w:rPr>
          <w:rFonts w:eastAsia="Roboto"/>
          <w:color w:val="D92F25"/>
          <w:szCs w:val="22"/>
          <w:lang w:val="pt-PT" w:eastAsia="en-US"/>
        </w:rPr>
        <w:t>*</w:t>
      </w:r>
    </w:p>
    <w:p w14:paraId="3DE98E05" w14:textId="77777777" w:rsidR="007217E2" w:rsidRPr="001D7DFD" w:rsidRDefault="007217E2" w:rsidP="007217E2">
      <w:pPr>
        <w:widowControl w:val="0"/>
        <w:suppressAutoHyphens w:val="0"/>
        <w:autoSpaceDE w:val="0"/>
        <w:autoSpaceDN w:val="0"/>
        <w:spacing w:before="9" w:after="0"/>
        <w:ind w:firstLine="0"/>
        <w:jc w:val="left"/>
        <w:rPr>
          <w:rFonts w:eastAsia="Roboto"/>
          <w:sz w:val="16"/>
          <w:szCs w:val="24"/>
          <w:lang w:val="pt-PT" w:eastAsia="en-US"/>
        </w:rPr>
      </w:pPr>
    </w:p>
    <w:p w14:paraId="43FA18BA" w14:textId="77777777" w:rsidR="007217E2" w:rsidRPr="001D7DFD" w:rsidRDefault="007217E2" w:rsidP="007217E2">
      <w:pPr>
        <w:widowControl w:val="0"/>
        <w:suppressAutoHyphens w:val="0"/>
        <w:autoSpaceDE w:val="0"/>
        <w:autoSpaceDN w:val="0"/>
        <w:spacing w:before="95" w:after="0"/>
        <w:ind w:left="743" w:firstLine="0"/>
        <w:jc w:val="left"/>
        <w:rPr>
          <w:rFonts w:eastAsia="Roboto"/>
          <w:i/>
          <w:sz w:val="21"/>
          <w:szCs w:val="22"/>
          <w:lang w:val="pt-PT" w:eastAsia="en-US"/>
        </w:rPr>
      </w:pPr>
      <w:r w:rsidRPr="001D7DFD">
        <w:rPr>
          <w:rFonts w:eastAsia="Roboto"/>
          <w:i/>
          <w:color w:val="6D6F72"/>
          <w:sz w:val="21"/>
          <w:szCs w:val="22"/>
          <w:lang w:val="pt-PT" w:eastAsia="en-US"/>
        </w:rPr>
        <w:t>Marcar</w:t>
      </w:r>
      <w:r w:rsidRPr="001D7DFD">
        <w:rPr>
          <w:rFonts w:eastAsia="Roboto"/>
          <w:i/>
          <w:color w:val="6D6F72"/>
          <w:spacing w:val="-2"/>
          <w:sz w:val="21"/>
          <w:szCs w:val="22"/>
          <w:lang w:val="pt-PT" w:eastAsia="en-US"/>
        </w:rPr>
        <w:t xml:space="preserve"> </w:t>
      </w:r>
      <w:r w:rsidRPr="001D7DFD">
        <w:rPr>
          <w:rFonts w:eastAsia="Roboto"/>
          <w:i/>
          <w:color w:val="6D6F72"/>
          <w:sz w:val="21"/>
          <w:szCs w:val="22"/>
          <w:lang w:val="pt-PT" w:eastAsia="en-US"/>
        </w:rPr>
        <w:t>apenas</w:t>
      </w:r>
      <w:r w:rsidRPr="001D7DFD">
        <w:rPr>
          <w:rFonts w:eastAsia="Roboto"/>
          <w:i/>
          <w:color w:val="6D6F72"/>
          <w:spacing w:val="-2"/>
          <w:sz w:val="21"/>
          <w:szCs w:val="22"/>
          <w:lang w:val="pt-PT" w:eastAsia="en-US"/>
        </w:rPr>
        <w:t xml:space="preserve"> </w:t>
      </w:r>
      <w:r w:rsidRPr="001D7DFD">
        <w:rPr>
          <w:rFonts w:eastAsia="Roboto"/>
          <w:i/>
          <w:color w:val="6D6F72"/>
          <w:sz w:val="21"/>
          <w:szCs w:val="22"/>
          <w:lang w:val="pt-PT" w:eastAsia="en-US"/>
        </w:rPr>
        <w:t>uma</w:t>
      </w:r>
      <w:r w:rsidRPr="001D7DFD">
        <w:rPr>
          <w:rFonts w:eastAsia="Roboto"/>
          <w:i/>
          <w:color w:val="6D6F72"/>
          <w:spacing w:val="-2"/>
          <w:sz w:val="21"/>
          <w:szCs w:val="22"/>
          <w:lang w:val="pt-PT" w:eastAsia="en-US"/>
        </w:rPr>
        <w:t xml:space="preserve"> </w:t>
      </w:r>
      <w:r w:rsidRPr="001D7DFD">
        <w:rPr>
          <w:rFonts w:eastAsia="Roboto"/>
          <w:i/>
          <w:color w:val="6D6F72"/>
          <w:sz w:val="21"/>
          <w:szCs w:val="22"/>
          <w:lang w:val="pt-PT" w:eastAsia="en-US"/>
        </w:rPr>
        <w:t>oval.</w:t>
      </w:r>
    </w:p>
    <w:p w14:paraId="6C937946" w14:textId="77777777" w:rsidR="007217E2" w:rsidRPr="001D7DFD" w:rsidRDefault="007217E2" w:rsidP="007217E2">
      <w:pPr>
        <w:widowControl w:val="0"/>
        <w:suppressAutoHyphens w:val="0"/>
        <w:autoSpaceDE w:val="0"/>
        <w:autoSpaceDN w:val="0"/>
        <w:spacing w:after="0"/>
        <w:ind w:firstLine="0"/>
        <w:jc w:val="left"/>
        <w:rPr>
          <w:rFonts w:eastAsia="Roboto"/>
          <w:i/>
          <w:sz w:val="20"/>
          <w:szCs w:val="24"/>
          <w:lang w:val="pt-PT" w:eastAsia="en-US"/>
        </w:rPr>
      </w:pPr>
    </w:p>
    <w:p w14:paraId="70A06D3C" w14:textId="77777777" w:rsidR="007217E2" w:rsidRPr="001D7DFD" w:rsidRDefault="007217E2" w:rsidP="007217E2">
      <w:pPr>
        <w:widowControl w:val="0"/>
        <w:suppressAutoHyphens w:val="0"/>
        <w:autoSpaceDE w:val="0"/>
        <w:autoSpaceDN w:val="0"/>
        <w:spacing w:after="0"/>
        <w:ind w:firstLine="0"/>
        <w:jc w:val="left"/>
        <w:rPr>
          <w:rFonts w:eastAsia="Roboto"/>
          <w:i/>
          <w:sz w:val="20"/>
          <w:szCs w:val="24"/>
          <w:lang w:val="pt-PT" w:eastAsia="en-US"/>
        </w:rPr>
      </w:pPr>
    </w:p>
    <w:p w14:paraId="558B8BE9" w14:textId="77777777" w:rsidR="007217E2" w:rsidRPr="001D7DFD" w:rsidRDefault="007217E2" w:rsidP="007217E2">
      <w:pPr>
        <w:widowControl w:val="0"/>
        <w:suppressAutoHyphens w:val="0"/>
        <w:autoSpaceDE w:val="0"/>
        <w:autoSpaceDN w:val="0"/>
        <w:spacing w:before="3" w:after="0"/>
        <w:ind w:firstLine="0"/>
        <w:jc w:val="left"/>
        <w:rPr>
          <w:rFonts w:eastAsia="Roboto"/>
          <w:i/>
          <w:sz w:val="20"/>
          <w:szCs w:val="24"/>
          <w:lang w:val="pt-PT" w:eastAsia="en-US"/>
        </w:rPr>
      </w:pPr>
    </w:p>
    <w:p w14:paraId="65833FE3" w14:textId="77777777" w:rsidR="007217E2" w:rsidRPr="001D7DFD" w:rsidRDefault="007217E2" w:rsidP="007217E2">
      <w:pPr>
        <w:widowControl w:val="0"/>
        <w:tabs>
          <w:tab w:val="left" w:pos="2549"/>
          <w:tab w:val="left" w:pos="3270"/>
          <w:tab w:val="left" w:pos="3991"/>
          <w:tab w:val="left" w:pos="4713"/>
        </w:tabs>
        <w:suppressAutoHyphens w:val="0"/>
        <w:autoSpaceDE w:val="0"/>
        <w:autoSpaceDN w:val="0"/>
        <w:spacing w:after="0"/>
        <w:ind w:left="1828" w:firstLine="0"/>
        <w:jc w:val="left"/>
        <w:rPr>
          <w:rFonts w:eastAsia="Roboto"/>
          <w:sz w:val="21"/>
          <w:szCs w:val="22"/>
          <w:lang w:val="pt-PT" w:eastAsia="en-US"/>
        </w:rPr>
      </w:pPr>
      <w:r w:rsidRPr="001D7DFD">
        <w:rPr>
          <w:rFonts w:eastAsia="Roboto"/>
          <w:noProof/>
          <w:sz w:val="22"/>
          <w:szCs w:val="22"/>
          <w:lang w:val="pt-PT" w:eastAsia="en-US"/>
        </w:rPr>
        <mc:AlternateContent>
          <mc:Choice Requires="wps">
            <w:drawing>
              <wp:anchor distT="0" distB="0" distL="114300" distR="114300" simplePos="0" relativeHeight="251735040" behindDoc="1" locked="0" layoutInCell="1" allowOverlap="1" wp14:anchorId="4155D303" wp14:editId="148CE7F1">
                <wp:simplePos x="0" y="0"/>
                <wp:positionH relativeFrom="page">
                  <wp:posOffset>1878965</wp:posOffset>
                </wp:positionH>
                <wp:positionV relativeFrom="paragraph">
                  <wp:posOffset>369570</wp:posOffset>
                </wp:positionV>
                <wp:extent cx="267335" cy="162560"/>
                <wp:effectExtent l="12065" t="7620" r="6350" b="10795"/>
                <wp:wrapNone/>
                <wp:docPr id="223" name="Freeform 4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7335" cy="162560"/>
                        </a:xfrm>
                        <a:custGeom>
                          <a:avLst/>
                          <a:gdLst>
                            <a:gd name="T0" fmla="+- 0 2959 2959"/>
                            <a:gd name="T1" fmla="*/ T0 w 421"/>
                            <a:gd name="T2" fmla="+- 0 710 582"/>
                            <a:gd name="T3" fmla="*/ 710 h 256"/>
                            <a:gd name="T4" fmla="+- 0 2959 2959"/>
                            <a:gd name="T5" fmla="*/ T4 w 421"/>
                            <a:gd name="T6" fmla="+- 0 701 582"/>
                            <a:gd name="T7" fmla="*/ 701 h 256"/>
                            <a:gd name="T8" fmla="+- 0 2959 2959"/>
                            <a:gd name="T9" fmla="*/ T8 w 421"/>
                            <a:gd name="T10" fmla="+- 0 693 582"/>
                            <a:gd name="T11" fmla="*/ 693 h 256"/>
                            <a:gd name="T12" fmla="+- 0 2961 2959"/>
                            <a:gd name="T13" fmla="*/ T12 w 421"/>
                            <a:gd name="T14" fmla="+- 0 685 582"/>
                            <a:gd name="T15" fmla="*/ 685 h 256"/>
                            <a:gd name="T16" fmla="+- 0 2963 2959"/>
                            <a:gd name="T17" fmla="*/ T16 w 421"/>
                            <a:gd name="T18" fmla="+- 0 677 582"/>
                            <a:gd name="T19" fmla="*/ 677 h 256"/>
                            <a:gd name="T20" fmla="+- 0 2965 2959"/>
                            <a:gd name="T21" fmla="*/ T20 w 421"/>
                            <a:gd name="T22" fmla="+- 0 669 582"/>
                            <a:gd name="T23" fmla="*/ 669 h 256"/>
                            <a:gd name="T24" fmla="+- 0 2968 2959"/>
                            <a:gd name="T25" fmla="*/ T24 w 421"/>
                            <a:gd name="T26" fmla="+- 0 661 582"/>
                            <a:gd name="T27" fmla="*/ 661 h 256"/>
                            <a:gd name="T28" fmla="+- 0 2972 2959"/>
                            <a:gd name="T29" fmla="*/ T28 w 421"/>
                            <a:gd name="T30" fmla="+- 0 653 582"/>
                            <a:gd name="T31" fmla="*/ 653 h 256"/>
                            <a:gd name="T32" fmla="+- 0 2996 2959"/>
                            <a:gd name="T33" fmla="*/ T32 w 421"/>
                            <a:gd name="T34" fmla="+- 0 620 582"/>
                            <a:gd name="T35" fmla="*/ 620 h 256"/>
                            <a:gd name="T36" fmla="+- 0 3002 2959"/>
                            <a:gd name="T37" fmla="*/ T36 w 421"/>
                            <a:gd name="T38" fmla="+- 0 614 582"/>
                            <a:gd name="T39" fmla="*/ 614 h 256"/>
                            <a:gd name="T40" fmla="+- 0 3061 2959"/>
                            <a:gd name="T41" fmla="*/ T40 w 421"/>
                            <a:gd name="T42" fmla="+- 0 585 582"/>
                            <a:gd name="T43" fmla="*/ 585 h 256"/>
                            <a:gd name="T44" fmla="+- 0 3069 2959"/>
                            <a:gd name="T45" fmla="*/ T44 w 421"/>
                            <a:gd name="T46" fmla="+- 0 583 582"/>
                            <a:gd name="T47" fmla="*/ 583 h 256"/>
                            <a:gd name="T48" fmla="+- 0 3078 2959"/>
                            <a:gd name="T49" fmla="*/ T48 w 421"/>
                            <a:gd name="T50" fmla="+- 0 582 582"/>
                            <a:gd name="T51" fmla="*/ 582 h 256"/>
                            <a:gd name="T52" fmla="+- 0 3086 2959"/>
                            <a:gd name="T53" fmla="*/ T52 w 421"/>
                            <a:gd name="T54" fmla="+- 0 582 582"/>
                            <a:gd name="T55" fmla="*/ 582 h 256"/>
                            <a:gd name="T56" fmla="+- 0 3251 2959"/>
                            <a:gd name="T57" fmla="*/ T56 w 421"/>
                            <a:gd name="T58" fmla="+- 0 582 582"/>
                            <a:gd name="T59" fmla="*/ 582 h 256"/>
                            <a:gd name="T60" fmla="+- 0 3260 2959"/>
                            <a:gd name="T61" fmla="*/ T60 w 421"/>
                            <a:gd name="T62" fmla="+- 0 582 582"/>
                            <a:gd name="T63" fmla="*/ 582 h 256"/>
                            <a:gd name="T64" fmla="+- 0 3268 2959"/>
                            <a:gd name="T65" fmla="*/ T64 w 421"/>
                            <a:gd name="T66" fmla="+- 0 583 582"/>
                            <a:gd name="T67" fmla="*/ 583 h 256"/>
                            <a:gd name="T68" fmla="+- 0 3329 2959"/>
                            <a:gd name="T69" fmla="*/ T68 w 421"/>
                            <a:gd name="T70" fmla="+- 0 608 582"/>
                            <a:gd name="T71" fmla="*/ 608 h 256"/>
                            <a:gd name="T72" fmla="+- 0 3341 2959"/>
                            <a:gd name="T73" fmla="*/ T72 w 421"/>
                            <a:gd name="T74" fmla="+- 0 620 582"/>
                            <a:gd name="T75" fmla="*/ 620 h 256"/>
                            <a:gd name="T76" fmla="+- 0 3347 2959"/>
                            <a:gd name="T77" fmla="*/ T76 w 421"/>
                            <a:gd name="T78" fmla="+- 0 625 582"/>
                            <a:gd name="T79" fmla="*/ 625 h 256"/>
                            <a:gd name="T80" fmla="+- 0 3369 2959"/>
                            <a:gd name="T81" fmla="*/ T80 w 421"/>
                            <a:gd name="T82" fmla="+- 0 661 582"/>
                            <a:gd name="T83" fmla="*/ 661 h 256"/>
                            <a:gd name="T84" fmla="+- 0 3372 2959"/>
                            <a:gd name="T85" fmla="*/ T84 w 421"/>
                            <a:gd name="T86" fmla="+- 0 669 582"/>
                            <a:gd name="T87" fmla="*/ 669 h 256"/>
                            <a:gd name="T88" fmla="+- 0 3375 2959"/>
                            <a:gd name="T89" fmla="*/ T88 w 421"/>
                            <a:gd name="T90" fmla="+- 0 677 582"/>
                            <a:gd name="T91" fmla="*/ 677 h 256"/>
                            <a:gd name="T92" fmla="+- 0 3376 2959"/>
                            <a:gd name="T93" fmla="*/ T92 w 421"/>
                            <a:gd name="T94" fmla="+- 0 685 582"/>
                            <a:gd name="T95" fmla="*/ 685 h 256"/>
                            <a:gd name="T96" fmla="+- 0 3378 2959"/>
                            <a:gd name="T97" fmla="*/ T96 w 421"/>
                            <a:gd name="T98" fmla="+- 0 693 582"/>
                            <a:gd name="T99" fmla="*/ 693 h 256"/>
                            <a:gd name="T100" fmla="+- 0 3379 2959"/>
                            <a:gd name="T101" fmla="*/ T100 w 421"/>
                            <a:gd name="T102" fmla="+- 0 701 582"/>
                            <a:gd name="T103" fmla="*/ 701 h 256"/>
                            <a:gd name="T104" fmla="+- 0 3379 2959"/>
                            <a:gd name="T105" fmla="*/ T104 w 421"/>
                            <a:gd name="T106" fmla="+- 0 710 582"/>
                            <a:gd name="T107" fmla="*/ 710 h 256"/>
                            <a:gd name="T108" fmla="+- 0 3379 2959"/>
                            <a:gd name="T109" fmla="*/ T108 w 421"/>
                            <a:gd name="T110" fmla="+- 0 718 582"/>
                            <a:gd name="T111" fmla="*/ 718 h 256"/>
                            <a:gd name="T112" fmla="+- 0 3369 2959"/>
                            <a:gd name="T113" fmla="*/ T112 w 421"/>
                            <a:gd name="T114" fmla="+- 0 759 582"/>
                            <a:gd name="T115" fmla="*/ 759 h 256"/>
                            <a:gd name="T116" fmla="+- 0 3366 2959"/>
                            <a:gd name="T117" fmla="*/ T116 w 421"/>
                            <a:gd name="T118" fmla="+- 0 766 582"/>
                            <a:gd name="T119" fmla="*/ 766 h 256"/>
                            <a:gd name="T120" fmla="+- 0 3362 2959"/>
                            <a:gd name="T121" fmla="*/ T120 w 421"/>
                            <a:gd name="T122" fmla="+- 0 774 582"/>
                            <a:gd name="T123" fmla="*/ 774 h 256"/>
                            <a:gd name="T124" fmla="+- 0 3357 2959"/>
                            <a:gd name="T125" fmla="*/ T124 w 421"/>
                            <a:gd name="T126" fmla="+- 0 781 582"/>
                            <a:gd name="T127" fmla="*/ 781 h 256"/>
                            <a:gd name="T128" fmla="+- 0 3353 2959"/>
                            <a:gd name="T129" fmla="*/ T128 w 421"/>
                            <a:gd name="T130" fmla="+- 0 788 582"/>
                            <a:gd name="T131" fmla="*/ 788 h 256"/>
                            <a:gd name="T132" fmla="+- 0 3322 2959"/>
                            <a:gd name="T133" fmla="*/ T132 w 421"/>
                            <a:gd name="T134" fmla="+- 0 816 582"/>
                            <a:gd name="T135" fmla="*/ 816 h 256"/>
                            <a:gd name="T136" fmla="+- 0 3315 2959"/>
                            <a:gd name="T137" fmla="*/ T136 w 421"/>
                            <a:gd name="T138" fmla="+- 0 820 582"/>
                            <a:gd name="T139" fmla="*/ 820 h 256"/>
                            <a:gd name="T140" fmla="+- 0 3308 2959"/>
                            <a:gd name="T141" fmla="*/ T140 w 421"/>
                            <a:gd name="T142" fmla="+- 0 824 582"/>
                            <a:gd name="T143" fmla="*/ 824 h 256"/>
                            <a:gd name="T144" fmla="+- 0 3300 2959"/>
                            <a:gd name="T145" fmla="*/ T144 w 421"/>
                            <a:gd name="T146" fmla="+- 0 828 582"/>
                            <a:gd name="T147" fmla="*/ 828 h 256"/>
                            <a:gd name="T148" fmla="+- 0 3292 2959"/>
                            <a:gd name="T149" fmla="*/ T148 w 421"/>
                            <a:gd name="T150" fmla="+- 0 831 582"/>
                            <a:gd name="T151" fmla="*/ 831 h 256"/>
                            <a:gd name="T152" fmla="+- 0 3284 2959"/>
                            <a:gd name="T153" fmla="*/ T152 w 421"/>
                            <a:gd name="T154" fmla="+- 0 833 582"/>
                            <a:gd name="T155" fmla="*/ 833 h 256"/>
                            <a:gd name="T156" fmla="+- 0 3276 2959"/>
                            <a:gd name="T157" fmla="*/ T156 w 421"/>
                            <a:gd name="T158" fmla="+- 0 835 582"/>
                            <a:gd name="T159" fmla="*/ 835 h 256"/>
                            <a:gd name="T160" fmla="+- 0 3268 2959"/>
                            <a:gd name="T161" fmla="*/ T160 w 421"/>
                            <a:gd name="T162" fmla="+- 0 837 582"/>
                            <a:gd name="T163" fmla="*/ 837 h 256"/>
                            <a:gd name="T164" fmla="+- 0 3260 2959"/>
                            <a:gd name="T165" fmla="*/ T164 w 421"/>
                            <a:gd name="T166" fmla="+- 0 837 582"/>
                            <a:gd name="T167" fmla="*/ 837 h 256"/>
                            <a:gd name="T168" fmla="+- 0 3251 2959"/>
                            <a:gd name="T169" fmla="*/ T168 w 421"/>
                            <a:gd name="T170" fmla="+- 0 837 582"/>
                            <a:gd name="T171" fmla="*/ 837 h 256"/>
                            <a:gd name="T172" fmla="+- 0 3086 2959"/>
                            <a:gd name="T173" fmla="*/ T172 w 421"/>
                            <a:gd name="T174" fmla="+- 0 837 582"/>
                            <a:gd name="T175" fmla="*/ 837 h 256"/>
                            <a:gd name="T176" fmla="+- 0 3078 2959"/>
                            <a:gd name="T177" fmla="*/ T176 w 421"/>
                            <a:gd name="T178" fmla="+- 0 837 582"/>
                            <a:gd name="T179" fmla="*/ 837 h 256"/>
                            <a:gd name="T180" fmla="+- 0 3069 2959"/>
                            <a:gd name="T181" fmla="*/ T180 w 421"/>
                            <a:gd name="T182" fmla="+- 0 837 582"/>
                            <a:gd name="T183" fmla="*/ 837 h 256"/>
                            <a:gd name="T184" fmla="+- 0 3061 2959"/>
                            <a:gd name="T185" fmla="*/ T184 w 421"/>
                            <a:gd name="T186" fmla="+- 0 835 582"/>
                            <a:gd name="T187" fmla="*/ 835 h 256"/>
                            <a:gd name="T188" fmla="+- 0 3053 2959"/>
                            <a:gd name="T189" fmla="*/ T188 w 421"/>
                            <a:gd name="T190" fmla="+- 0 833 582"/>
                            <a:gd name="T191" fmla="*/ 833 h 256"/>
                            <a:gd name="T192" fmla="+- 0 2996 2959"/>
                            <a:gd name="T193" fmla="*/ T192 w 421"/>
                            <a:gd name="T194" fmla="+- 0 800 582"/>
                            <a:gd name="T195" fmla="*/ 800 h 256"/>
                            <a:gd name="T196" fmla="+- 0 2980 2959"/>
                            <a:gd name="T197" fmla="*/ T196 w 421"/>
                            <a:gd name="T198" fmla="+- 0 781 582"/>
                            <a:gd name="T199" fmla="*/ 781 h 256"/>
                            <a:gd name="T200" fmla="+- 0 2975 2959"/>
                            <a:gd name="T201" fmla="*/ T200 w 421"/>
                            <a:gd name="T202" fmla="+- 0 774 582"/>
                            <a:gd name="T203" fmla="*/ 774 h 256"/>
                            <a:gd name="T204" fmla="+- 0 2972 2959"/>
                            <a:gd name="T205" fmla="*/ T204 w 421"/>
                            <a:gd name="T206" fmla="+- 0 766 582"/>
                            <a:gd name="T207" fmla="*/ 766 h 256"/>
                            <a:gd name="T208" fmla="+- 0 2968 2959"/>
                            <a:gd name="T209" fmla="*/ T208 w 421"/>
                            <a:gd name="T210" fmla="+- 0 759 582"/>
                            <a:gd name="T211" fmla="*/ 759 h 256"/>
                            <a:gd name="T212" fmla="+- 0 2965 2959"/>
                            <a:gd name="T213" fmla="*/ T212 w 421"/>
                            <a:gd name="T214" fmla="+- 0 751 582"/>
                            <a:gd name="T215" fmla="*/ 751 h 256"/>
                            <a:gd name="T216" fmla="+- 0 2963 2959"/>
                            <a:gd name="T217" fmla="*/ T216 w 421"/>
                            <a:gd name="T218" fmla="+- 0 743 582"/>
                            <a:gd name="T219" fmla="*/ 743 h 256"/>
                            <a:gd name="T220" fmla="+- 0 2961 2959"/>
                            <a:gd name="T221" fmla="*/ T220 w 421"/>
                            <a:gd name="T222" fmla="+- 0 735 582"/>
                            <a:gd name="T223" fmla="*/ 735 h 256"/>
                            <a:gd name="T224" fmla="+- 0 2959 2959"/>
                            <a:gd name="T225" fmla="*/ T224 w 421"/>
                            <a:gd name="T226" fmla="+- 0 726 582"/>
                            <a:gd name="T227" fmla="*/ 726 h 256"/>
                            <a:gd name="T228" fmla="+- 0 2959 2959"/>
                            <a:gd name="T229" fmla="*/ T228 w 421"/>
                            <a:gd name="T230" fmla="+- 0 718 582"/>
                            <a:gd name="T231" fmla="*/ 718 h 256"/>
                            <a:gd name="T232" fmla="+- 0 2959 2959"/>
                            <a:gd name="T233" fmla="*/ T232 w 421"/>
                            <a:gd name="T234" fmla="+- 0 710 582"/>
                            <a:gd name="T235" fmla="*/ 710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21" h="256">
                              <a:moveTo>
                                <a:pt x="0" y="128"/>
                              </a:moveTo>
                              <a:lnTo>
                                <a:pt x="0" y="119"/>
                              </a:lnTo>
                              <a:lnTo>
                                <a:pt x="0" y="111"/>
                              </a:lnTo>
                              <a:lnTo>
                                <a:pt x="2" y="103"/>
                              </a:lnTo>
                              <a:lnTo>
                                <a:pt x="4" y="95"/>
                              </a:lnTo>
                              <a:lnTo>
                                <a:pt x="6" y="87"/>
                              </a:lnTo>
                              <a:lnTo>
                                <a:pt x="9" y="79"/>
                              </a:lnTo>
                              <a:lnTo>
                                <a:pt x="13" y="71"/>
                              </a:lnTo>
                              <a:lnTo>
                                <a:pt x="37" y="38"/>
                              </a:lnTo>
                              <a:lnTo>
                                <a:pt x="43" y="32"/>
                              </a:lnTo>
                              <a:lnTo>
                                <a:pt x="102" y="3"/>
                              </a:lnTo>
                              <a:lnTo>
                                <a:pt x="110" y="1"/>
                              </a:lnTo>
                              <a:lnTo>
                                <a:pt x="119" y="0"/>
                              </a:lnTo>
                              <a:lnTo>
                                <a:pt x="127" y="0"/>
                              </a:lnTo>
                              <a:lnTo>
                                <a:pt x="292" y="0"/>
                              </a:lnTo>
                              <a:lnTo>
                                <a:pt x="301" y="0"/>
                              </a:lnTo>
                              <a:lnTo>
                                <a:pt x="309" y="1"/>
                              </a:lnTo>
                              <a:lnTo>
                                <a:pt x="370" y="26"/>
                              </a:lnTo>
                              <a:lnTo>
                                <a:pt x="382" y="38"/>
                              </a:lnTo>
                              <a:lnTo>
                                <a:pt x="388" y="43"/>
                              </a:lnTo>
                              <a:lnTo>
                                <a:pt x="410" y="79"/>
                              </a:lnTo>
                              <a:lnTo>
                                <a:pt x="413" y="87"/>
                              </a:lnTo>
                              <a:lnTo>
                                <a:pt x="416" y="95"/>
                              </a:lnTo>
                              <a:lnTo>
                                <a:pt x="417" y="103"/>
                              </a:lnTo>
                              <a:lnTo>
                                <a:pt x="419" y="111"/>
                              </a:lnTo>
                              <a:lnTo>
                                <a:pt x="420" y="119"/>
                              </a:lnTo>
                              <a:lnTo>
                                <a:pt x="420" y="128"/>
                              </a:lnTo>
                              <a:lnTo>
                                <a:pt x="420" y="136"/>
                              </a:lnTo>
                              <a:lnTo>
                                <a:pt x="410" y="177"/>
                              </a:lnTo>
                              <a:lnTo>
                                <a:pt x="407" y="184"/>
                              </a:lnTo>
                              <a:lnTo>
                                <a:pt x="403" y="192"/>
                              </a:lnTo>
                              <a:lnTo>
                                <a:pt x="398" y="199"/>
                              </a:lnTo>
                              <a:lnTo>
                                <a:pt x="394" y="206"/>
                              </a:lnTo>
                              <a:lnTo>
                                <a:pt x="363" y="234"/>
                              </a:lnTo>
                              <a:lnTo>
                                <a:pt x="356" y="238"/>
                              </a:lnTo>
                              <a:lnTo>
                                <a:pt x="349" y="242"/>
                              </a:lnTo>
                              <a:lnTo>
                                <a:pt x="341" y="246"/>
                              </a:lnTo>
                              <a:lnTo>
                                <a:pt x="333" y="249"/>
                              </a:lnTo>
                              <a:lnTo>
                                <a:pt x="325" y="251"/>
                              </a:lnTo>
                              <a:lnTo>
                                <a:pt x="317" y="253"/>
                              </a:lnTo>
                              <a:lnTo>
                                <a:pt x="309" y="255"/>
                              </a:lnTo>
                              <a:lnTo>
                                <a:pt x="301" y="255"/>
                              </a:lnTo>
                              <a:lnTo>
                                <a:pt x="292" y="255"/>
                              </a:lnTo>
                              <a:lnTo>
                                <a:pt x="127" y="255"/>
                              </a:lnTo>
                              <a:lnTo>
                                <a:pt x="119" y="255"/>
                              </a:lnTo>
                              <a:lnTo>
                                <a:pt x="110" y="255"/>
                              </a:lnTo>
                              <a:lnTo>
                                <a:pt x="102" y="253"/>
                              </a:lnTo>
                              <a:lnTo>
                                <a:pt x="94" y="251"/>
                              </a:lnTo>
                              <a:lnTo>
                                <a:pt x="37" y="218"/>
                              </a:lnTo>
                              <a:lnTo>
                                <a:pt x="21" y="199"/>
                              </a:lnTo>
                              <a:lnTo>
                                <a:pt x="16" y="192"/>
                              </a:lnTo>
                              <a:lnTo>
                                <a:pt x="13" y="184"/>
                              </a:lnTo>
                              <a:lnTo>
                                <a:pt x="9" y="177"/>
                              </a:lnTo>
                              <a:lnTo>
                                <a:pt x="6" y="169"/>
                              </a:lnTo>
                              <a:lnTo>
                                <a:pt x="4" y="161"/>
                              </a:lnTo>
                              <a:lnTo>
                                <a:pt x="2" y="153"/>
                              </a:lnTo>
                              <a:lnTo>
                                <a:pt x="0" y="144"/>
                              </a:lnTo>
                              <a:lnTo>
                                <a:pt x="0" y="136"/>
                              </a:lnTo>
                              <a:lnTo>
                                <a:pt x="0" y="128"/>
                              </a:lnTo>
                              <a:close/>
                            </a:path>
                          </a:pathLst>
                        </a:custGeom>
                        <a:noFill/>
                        <a:ln w="9529">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B8D0CC" id="Freeform 467" o:spid="_x0000_s1026" style="position:absolute;margin-left:147.95pt;margin-top:29.1pt;width:21.05pt;height:12.8pt;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21,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" path="m,128r,-9l,111r2,-8l4,95,6,87,9,79r4,-8l37,38r6,-6l102,3r8,-2l119,r8,l292,r9,l309,1r61,25l382,38r6,5l410,79r3,8l416,95r1,8l419,111r1,8l420,128r,8l410,177r-3,7l403,192r-5,7l394,206r-31,28l356,238r-7,4l341,246r-8,3l325,251r-8,2l309,255r-8,l292,255r-165,l119,255r-9,l102,253r-8,-2l37,218,21,199r-5,-7l13,184,9,177,6,169,4,161,2,153,,144r,-8l,128xe" filled="f" strokecolor="#bdc1c6" strokeweight=".26469mm">
                <v:path arrowok="t" o:connecttype="custom" o:connectlocs="0,450850;0,445135;0,440055;1270,434975;2540,429895;3810,424815;5715,419735;8255,414655;23495,393700;27305,389890;64770,371475;69850,370205;75565,369570;80645,369570;185420,369570;191135,369570;196215,370205;234950,386080;242570,393700;246380,396875;260350,419735;262255,424815;264160,429895;264795,434975;266065,440055;266700,445135;266700,450850;266700,455930;260350,481965;258445,486410;255905,491490;252730,495935;250190,500380;230505,518160;226060,520700;221615,523240;216535,525780;211455,527685;206375,528955;201295,530225;196215,531495;191135,531495;185420,531495;80645,531495;75565,531495;69850,531495;64770,530225;59690,528955;23495,508000;13335,495935;10160,491490;8255,486410;5715,481965;3810,476885;2540,471805;1270,466725;0,461010;0,455930;0,450850" o:connectangles="0,0,0,0,0,0,0,0,0,0,0,0,0,0,0,0,0,0,0,0,0,0,0,0,0,0,0,0,0,0,0,0,0,0,0,0,0,0,0,0,0,0,0,0,0,0,0,0,0,0,0,0,0,0,0,0,0,0,0"/>
                <w10:wrap anchorx="page"/>
              </v:shape>
            </w:pict>
          </mc:Fallback>
        </mc:AlternateContent>
      </w:r>
      <w:r w:rsidRPr="001D7DFD">
        <w:rPr>
          <w:rFonts w:eastAsia="Roboto"/>
          <w:noProof/>
          <w:sz w:val="22"/>
          <w:szCs w:val="22"/>
          <w:lang w:val="pt-PT" w:eastAsia="en-US"/>
        </w:rPr>
        <mc:AlternateContent>
          <mc:Choice Requires="wps">
            <w:drawing>
              <wp:anchor distT="0" distB="0" distL="114300" distR="114300" simplePos="0" relativeHeight="251736064" behindDoc="1" locked="0" layoutInCell="1" allowOverlap="1" wp14:anchorId="7CAAD7D2" wp14:editId="41269A3C">
                <wp:simplePos x="0" y="0"/>
                <wp:positionH relativeFrom="page">
                  <wp:posOffset>2336165</wp:posOffset>
                </wp:positionH>
                <wp:positionV relativeFrom="paragraph">
                  <wp:posOffset>369570</wp:posOffset>
                </wp:positionV>
                <wp:extent cx="267335" cy="162560"/>
                <wp:effectExtent l="12065" t="7620" r="6350" b="10795"/>
                <wp:wrapNone/>
                <wp:docPr id="222" name="Freeform 4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7335" cy="162560"/>
                        </a:xfrm>
                        <a:custGeom>
                          <a:avLst/>
                          <a:gdLst>
                            <a:gd name="T0" fmla="+- 0 3679 3679"/>
                            <a:gd name="T1" fmla="*/ T0 w 421"/>
                            <a:gd name="T2" fmla="+- 0 701 582"/>
                            <a:gd name="T3" fmla="*/ 701 h 256"/>
                            <a:gd name="T4" fmla="+- 0 3681 3679"/>
                            <a:gd name="T5" fmla="*/ T4 w 421"/>
                            <a:gd name="T6" fmla="+- 0 685 582"/>
                            <a:gd name="T7" fmla="*/ 685 h 256"/>
                            <a:gd name="T8" fmla="+- 0 3685 3679"/>
                            <a:gd name="T9" fmla="*/ T8 w 421"/>
                            <a:gd name="T10" fmla="+- 0 669 582"/>
                            <a:gd name="T11" fmla="*/ 669 h 256"/>
                            <a:gd name="T12" fmla="+- 0 3692 3679"/>
                            <a:gd name="T13" fmla="*/ T12 w 421"/>
                            <a:gd name="T14" fmla="+- 0 653 582"/>
                            <a:gd name="T15" fmla="*/ 653 h 256"/>
                            <a:gd name="T16" fmla="+- 0 3722 3679"/>
                            <a:gd name="T17" fmla="*/ T16 w 421"/>
                            <a:gd name="T18" fmla="+- 0 614 582"/>
                            <a:gd name="T19" fmla="*/ 614 h 256"/>
                            <a:gd name="T20" fmla="+- 0 3765 3679"/>
                            <a:gd name="T21" fmla="*/ T20 w 421"/>
                            <a:gd name="T22" fmla="+- 0 589 582"/>
                            <a:gd name="T23" fmla="*/ 589 h 256"/>
                            <a:gd name="T24" fmla="+- 0 3782 3679"/>
                            <a:gd name="T25" fmla="*/ T24 w 421"/>
                            <a:gd name="T26" fmla="+- 0 585 582"/>
                            <a:gd name="T27" fmla="*/ 585 h 256"/>
                            <a:gd name="T28" fmla="+- 0 3798 3679"/>
                            <a:gd name="T29" fmla="*/ T28 w 421"/>
                            <a:gd name="T30" fmla="+- 0 582 582"/>
                            <a:gd name="T31" fmla="*/ 582 h 256"/>
                            <a:gd name="T32" fmla="+- 0 3972 3679"/>
                            <a:gd name="T33" fmla="*/ T32 w 421"/>
                            <a:gd name="T34" fmla="+- 0 582 582"/>
                            <a:gd name="T35" fmla="*/ 582 h 256"/>
                            <a:gd name="T36" fmla="+- 0 3988 3679"/>
                            <a:gd name="T37" fmla="*/ T36 w 421"/>
                            <a:gd name="T38" fmla="+- 0 583 582"/>
                            <a:gd name="T39" fmla="*/ 583 h 256"/>
                            <a:gd name="T40" fmla="+- 0 4062 3679"/>
                            <a:gd name="T41" fmla="*/ T40 w 421"/>
                            <a:gd name="T42" fmla="+- 0 620 582"/>
                            <a:gd name="T43" fmla="*/ 620 h 256"/>
                            <a:gd name="T44" fmla="+- 0 4089 3679"/>
                            <a:gd name="T45" fmla="*/ T44 w 421"/>
                            <a:gd name="T46" fmla="+- 0 661 582"/>
                            <a:gd name="T47" fmla="*/ 661 h 256"/>
                            <a:gd name="T48" fmla="+- 0 4095 3679"/>
                            <a:gd name="T49" fmla="*/ T48 w 421"/>
                            <a:gd name="T50" fmla="+- 0 677 582"/>
                            <a:gd name="T51" fmla="*/ 677 h 256"/>
                            <a:gd name="T52" fmla="+- 0 4098 3679"/>
                            <a:gd name="T53" fmla="*/ T52 w 421"/>
                            <a:gd name="T54" fmla="+- 0 693 582"/>
                            <a:gd name="T55" fmla="*/ 693 h 256"/>
                            <a:gd name="T56" fmla="+- 0 4099 3679"/>
                            <a:gd name="T57" fmla="*/ T56 w 421"/>
                            <a:gd name="T58" fmla="+- 0 710 582"/>
                            <a:gd name="T59" fmla="*/ 710 h 256"/>
                            <a:gd name="T60" fmla="+- 0 4089 3679"/>
                            <a:gd name="T61" fmla="*/ T60 w 421"/>
                            <a:gd name="T62" fmla="+- 0 759 582"/>
                            <a:gd name="T63" fmla="*/ 759 h 256"/>
                            <a:gd name="T64" fmla="+- 0 4082 3679"/>
                            <a:gd name="T65" fmla="*/ T64 w 421"/>
                            <a:gd name="T66" fmla="+- 0 774 582"/>
                            <a:gd name="T67" fmla="*/ 774 h 256"/>
                            <a:gd name="T68" fmla="+- 0 4073 3679"/>
                            <a:gd name="T69" fmla="*/ T68 w 421"/>
                            <a:gd name="T70" fmla="+- 0 788 582"/>
                            <a:gd name="T71" fmla="*/ 788 h 256"/>
                            <a:gd name="T72" fmla="+- 0 4035 3679"/>
                            <a:gd name="T73" fmla="*/ T72 w 421"/>
                            <a:gd name="T74" fmla="+- 0 820 582"/>
                            <a:gd name="T75" fmla="*/ 820 h 256"/>
                            <a:gd name="T76" fmla="+- 0 4020 3679"/>
                            <a:gd name="T77" fmla="*/ T76 w 421"/>
                            <a:gd name="T78" fmla="+- 0 828 582"/>
                            <a:gd name="T79" fmla="*/ 828 h 256"/>
                            <a:gd name="T80" fmla="+- 0 4005 3679"/>
                            <a:gd name="T81" fmla="*/ T80 w 421"/>
                            <a:gd name="T82" fmla="+- 0 833 582"/>
                            <a:gd name="T83" fmla="*/ 833 h 256"/>
                            <a:gd name="T84" fmla="+- 0 3988 3679"/>
                            <a:gd name="T85" fmla="*/ T84 w 421"/>
                            <a:gd name="T86" fmla="+- 0 837 582"/>
                            <a:gd name="T87" fmla="*/ 837 h 256"/>
                            <a:gd name="T88" fmla="+- 0 3972 3679"/>
                            <a:gd name="T89" fmla="*/ T88 w 421"/>
                            <a:gd name="T90" fmla="+- 0 837 582"/>
                            <a:gd name="T91" fmla="*/ 837 h 256"/>
                            <a:gd name="T92" fmla="+- 0 3798 3679"/>
                            <a:gd name="T93" fmla="*/ T92 w 421"/>
                            <a:gd name="T94" fmla="+- 0 837 582"/>
                            <a:gd name="T95" fmla="*/ 837 h 256"/>
                            <a:gd name="T96" fmla="+- 0 3782 3679"/>
                            <a:gd name="T97" fmla="*/ T96 w 421"/>
                            <a:gd name="T98" fmla="+- 0 835 582"/>
                            <a:gd name="T99" fmla="*/ 835 h 256"/>
                            <a:gd name="T100" fmla="+- 0 3765 3679"/>
                            <a:gd name="T101" fmla="*/ T100 w 421"/>
                            <a:gd name="T102" fmla="+- 0 831 582"/>
                            <a:gd name="T103" fmla="*/ 831 h 256"/>
                            <a:gd name="T104" fmla="+- 0 3750 3679"/>
                            <a:gd name="T105" fmla="*/ T104 w 421"/>
                            <a:gd name="T106" fmla="+- 0 824 582"/>
                            <a:gd name="T107" fmla="*/ 824 h 256"/>
                            <a:gd name="T108" fmla="+- 0 3696 3679"/>
                            <a:gd name="T109" fmla="*/ T108 w 421"/>
                            <a:gd name="T110" fmla="+- 0 774 582"/>
                            <a:gd name="T111" fmla="*/ 774 h 256"/>
                            <a:gd name="T112" fmla="+- 0 3689 3679"/>
                            <a:gd name="T113" fmla="*/ T112 w 421"/>
                            <a:gd name="T114" fmla="+- 0 759 582"/>
                            <a:gd name="T115" fmla="*/ 759 h 256"/>
                            <a:gd name="T116" fmla="+- 0 3683 3679"/>
                            <a:gd name="T117" fmla="*/ T116 w 421"/>
                            <a:gd name="T118" fmla="+- 0 743 582"/>
                            <a:gd name="T119" fmla="*/ 743 h 256"/>
                            <a:gd name="T120" fmla="+- 0 3680 3679"/>
                            <a:gd name="T121" fmla="*/ T120 w 421"/>
                            <a:gd name="T122" fmla="+- 0 726 582"/>
                            <a:gd name="T123" fmla="*/ 726 h 256"/>
                            <a:gd name="T124" fmla="+- 0 3679 3679"/>
                            <a:gd name="T125" fmla="*/ T124 w 421"/>
                            <a:gd name="T126" fmla="+- 0 710 582"/>
                            <a:gd name="T127" fmla="*/ 710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421" h="256">
                              <a:moveTo>
                                <a:pt x="0" y="128"/>
                              </a:moveTo>
                              <a:lnTo>
                                <a:pt x="0" y="119"/>
                              </a:lnTo>
                              <a:lnTo>
                                <a:pt x="1" y="111"/>
                              </a:lnTo>
                              <a:lnTo>
                                <a:pt x="2" y="103"/>
                              </a:lnTo>
                              <a:lnTo>
                                <a:pt x="4" y="95"/>
                              </a:lnTo>
                              <a:lnTo>
                                <a:pt x="6" y="87"/>
                              </a:lnTo>
                              <a:lnTo>
                                <a:pt x="10" y="79"/>
                              </a:lnTo>
                              <a:lnTo>
                                <a:pt x="13" y="71"/>
                              </a:lnTo>
                              <a:lnTo>
                                <a:pt x="37" y="38"/>
                              </a:lnTo>
                              <a:lnTo>
                                <a:pt x="43" y="32"/>
                              </a:lnTo>
                              <a:lnTo>
                                <a:pt x="79" y="10"/>
                              </a:lnTo>
                              <a:lnTo>
                                <a:pt x="86" y="7"/>
                              </a:lnTo>
                              <a:lnTo>
                                <a:pt x="94" y="4"/>
                              </a:lnTo>
                              <a:lnTo>
                                <a:pt x="103" y="3"/>
                              </a:lnTo>
                              <a:lnTo>
                                <a:pt x="111" y="1"/>
                              </a:lnTo>
                              <a:lnTo>
                                <a:pt x="119" y="0"/>
                              </a:lnTo>
                              <a:lnTo>
                                <a:pt x="127" y="0"/>
                              </a:lnTo>
                              <a:lnTo>
                                <a:pt x="293" y="0"/>
                              </a:lnTo>
                              <a:lnTo>
                                <a:pt x="301" y="0"/>
                              </a:lnTo>
                              <a:lnTo>
                                <a:pt x="309" y="1"/>
                              </a:lnTo>
                              <a:lnTo>
                                <a:pt x="370" y="26"/>
                              </a:lnTo>
                              <a:lnTo>
                                <a:pt x="383" y="38"/>
                              </a:lnTo>
                              <a:lnTo>
                                <a:pt x="389" y="43"/>
                              </a:lnTo>
                              <a:lnTo>
                                <a:pt x="410" y="79"/>
                              </a:lnTo>
                              <a:lnTo>
                                <a:pt x="414" y="87"/>
                              </a:lnTo>
                              <a:lnTo>
                                <a:pt x="416" y="95"/>
                              </a:lnTo>
                              <a:lnTo>
                                <a:pt x="418" y="103"/>
                              </a:lnTo>
                              <a:lnTo>
                                <a:pt x="419" y="111"/>
                              </a:lnTo>
                              <a:lnTo>
                                <a:pt x="420" y="119"/>
                              </a:lnTo>
                              <a:lnTo>
                                <a:pt x="420" y="128"/>
                              </a:lnTo>
                              <a:lnTo>
                                <a:pt x="420" y="136"/>
                              </a:lnTo>
                              <a:lnTo>
                                <a:pt x="410" y="177"/>
                              </a:lnTo>
                              <a:lnTo>
                                <a:pt x="407" y="184"/>
                              </a:lnTo>
                              <a:lnTo>
                                <a:pt x="403" y="192"/>
                              </a:lnTo>
                              <a:lnTo>
                                <a:pt x="399" y="199"/>
                              </a:lnTo>
                              <a:lnTo>
                                <a:pt x="394" y="206"/>
                              </a:lnTo>
                              <a:lnTo>
                                <a:pt x="363" y="234"/>
                              </a:lnTo>
                              <a:lnTo>
                                <a:pt x="356" y="238"/>
                              </a:lnTo>
                              <a:lnTo>
                                <a:pt x="349" y="242"/>
                              </a:lnTo>
                              <a:lnTo>
                                <a:pt x="341" y="246"/>
                              </a:lnTo>
                              <a:lnTo>
                                <a:pt x="334" y="249"/>
                              </a:lnTo>
                              <a:lnTo>
                                <a:pt x="326" y="251"/>
                              </a:lnTo>
                              <a:lnTo>
                                <a:pt x="317" y="253"/>
                              </a:lnTo>
                              <a:lnTo>
                                <a:pt x="309" y="255"/>
                              </a:lnTo>
                              <a:lnTo>
                                <a:pt x="301" y="255"/>
                              </a:lnTo>
                              <a:lnTo>
                                <a:pt x="293" y="255"/>
                              </a:lnTo>
                              <a:lnTo>
                                <a:pt x="127" y="255"/>
                              </a:lnTo>
                              <a:lnTo>
                                <a:pt x="119" y="255"/>
                              </a:lnTo>
                              <a:lnTo>
                                <a:pt x="111" y="255"/>
                              </a:lnTo>
                              <a:lnTo>
                                <a:pt x="103" y="253"/>
                              </a:lnTo>
                              <a:lnTo>
                                <a:pt x="94" y="251"/>
                              </a:lnTo>
                              <a:lnTo>
                                <a:pt x="86" y="249"/>
                              </a:lnTo>
                              <a:lnTo>
                                <a:pt x="79" y="246"/>
                              </a:lnTo>
                              <a:lnTo>
                                <a:pt x="71" y="242"/>
                              </a:lnTo>
                              <a:lnTo>
                                <a:pt x="21" y="199"/>
                              </a:lnTo>
                              <a:lnTo>
                                <a:pt x="17" y="192"/>
                              </a:lnTo>
                              <a:lnTo>
                                <a:pt x="13" y="184"/>
                              </a:lnTo>
                              <a:lnTo>
                                <a:pt x="10" y="177"/>
                              </a:lnTo>
                              <a:lnTo>
                                <a:pt x="6" y="169"/>
                              </a:lnTo>
                              <a:lnTo>
                                <a:pt x="4" y="161"/>
                              </a:lnTo>
                              <a:lnTo>
                                <a:pt x="2" y="153"/>
                              </a:lnTo>
                              <a:lnTo>
                                <a:pt x="1" y="144"/>
                              </a:lnTo>
                              <a:lnTo>
                                <a:pt x="0" y="136"/>
                              </a:lnTo>
                              <a:lnTo>
                                <a:pt x="0" y="128"/>
                              </a:lnTo>
                              <a:close/>
                            </a:path>
                          </a:pathLst>
                        </a:custGeom>
                        <a:noFill/>
                        <a:ln w="9529">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601F9D" id="Freeform 468" o:spid="_x0000_s1026" style="position:absolute;margin-left:183.95pt;margin-top:29.1pt;width:21.05pt;height:12.8pt;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21,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" path="m,128r,-9l1,111r1,-8l4,95,6,87r4,-8l13,71,37,38r6,-6l79,10,86,7,94,4r9,-1l111,1,119,r8,l293,r8,l309,1r61,25l383,38r6,5l410,79r4,8l416,95r2,8l419,111r1,8l420,128r,8l410,177r-3,7l403,192r-4,7l394,206r-31,28l356,238r-7,4l341,246r-7,3l326,251r-9,2l309,255r-8,l293,255r-166,l119,255r-8,l103,253r-9,-2l86,249r-7,-3l71,242,21,199r-4,-7l13,184r-3,-7l6,169,4,161,2,153,1,144,,136r,-8xe" filled="f" strokecolor="#bdc1c6" strokeweight=".26469mm">
                <v:path arrowok="t" o:connecttype="custom" o:connectlocs="0,445135;1270,434975;3810,424815;8255,414655;27305,389890;54610,374015;65405,371475;75565,369570;186055,369570;196215,370205;243205,393700;260350,419735;264160,429895;266065,440055;266700,450850;260350,481965;255905,491490;250190,500380;226060,520700;216535,525780;207010,528955;196215,531495;186055,531495;75565,531495;65405,530225;54610,527685;45085,523240;10795,491490;6350,481965;2540,471805;635,461010;0,450850" o:connectangles="0,0,0,0,0,0,0,0,0,0,0,0,0,0,0,0,0,0,0,0,0,0,0,0,0,0,0,0,0,0,0,0"/>
                <w10:wrap anchorx="page"/>
              </v:shape>
            </w:pict>
          </mc:Fallback>
        </mc:AlternateContent>
      </w:r>
      <w:r w:rsidRPr="001D7DFD">
        <w:rPr>
          <w:rFonts w:eastAsia="Roboto"/>
          <w:noProof/>
          <w:sz w:val="22"/>
          <w:szCs w:val="22"/>
          <w:lang w:val="pt-PT" w:eastAsia="en-US"/>
        </w:rPr>
        <mc:AlternateContent>
          <mc:Choice Requires="wps">
            <w:drawing>
              <wp:anchor distT="0" distB="0" distL="114300" distR="114300" simplePos="0" relativeHeight="251737088" behindDoc="1" locked="0" layoutInCell="1" allowOverlap="1" wp14:anchorId="00F7CEE3" wp14:editId="3DC87AD6">
                <wp:simplePos x="0" y="0"/>
                <wp:positionH relativeFrom="page">
                  <wp:posOffset>2793365</wp:posOffset>
                </wp:positionH>
                <wp:positionV relativeFrom="paragraph">
                  <wp:posOffset>369570</wp:posOffset>
                </wp:positionV>
                <wp:extent cx="276860" cy="162560"/>
                <wp:effectExtent l="12065" t="7620" r="6350" b="10795"/>
                <wp:wrapNone/>
                <wp:docPr id="221" name="Freeform 4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6860" cy="162560"/>
                        </a:xfrm>
                        <a:custGeom>
                          <a:avLst/>
                          <a:gdLst>
                            <a:gd name="T0" fmla="+- 0 4399 4399"/>
                            <a:gd name="T1" fmla="*/ T0 w 436"/>
                            <a:gd name="T2" fmla="+- 0 710 582"/>
                            <a:gd name="T3" fmla="*/ 710 h 256"/>
                            <a:gd name="T4" fmla="+- 0 4399 4399"/>
                            <a:gd name="T5" fmla="*/ T4 w 436"/>
                            <a:gd name="T6" fmla="+- 0 701 582"/>
                            <a:gd name="T7" fmla="*/ 701 h 256"/>
                            <a:gd name="T8" fmla="+- 0 4400 4399"/>
                            <a:gd name="T9" fmla="*/ T8 w 436"/>
                            <a:gd name="T10" fmla="+- 0 693 582"/>
                            <a:gd name="T11" fmla="*/ 693 h 256"/>
                            <a:gd name="T12" fmla="+- 0 4402 4399"/>
                            <a:gd name="T13" fmla="*/ T12 w 436"/>
                            <a:gd name="T14" fmla="+- 0 685 582"/>
                            <a:gd name="T15" fmla="*/ 685 h 256"/>
                            <a:gd name="T16" fmla="+- 0 4403 4399"/>
                            <a:gd name="T17" fmla="*/ T16 w 436"/>
                            <a:gd name="T18" fmla="+- 0 677 582"/>
                            <a:gd name="T19" fmla="*/ 677 h 256"/>
                            <a:gd name="T20" fmla="+- 0 4406 4399"/>
                            <a:gd name="T21" fmla="*/ T20 w 436"/>
                            <a:gd name="T22" fmla="+- 0 669 582"/>
                            <a:gd name="T23" fmla="*/ 669 h 256"/>
                            <a:gd name="T24" fmla="+- 0 4409 4399"/>
                            <a:gd name="T25" fmla="*/ T24 w 436"/>
                            <a:gd name="T26" fmla="+- 0 661 582"/>
                            <a:gd name="T27" fmla="*/ 661 h 256"/>
                            <a:gd name="T28" fmla="+- 0 4412 4399"/>
                            <a:gd name="T29" fmla="*/ T28 w 436"/>
                            <a:gd name="T30" fmla="+- 0 653 582"/>
                            <a:gd name="T31" fmla="*/ 653 h 256"/>
                            <a:gd name="T32" fmla="+- 0 4437 4399"/>
                            <a:gd name="T33" fmla="*/ T32 w 436"/>
                            <a:gd name="T34" fmla="+- 0 620 582"/>
                            <a:gd name="T35" fmla="*/ 620 h 256"/>
                            <a:gd name="T36" fmla="+- 0 4443 4399"/>
                            <a:gd name="T37" fmla="*/ T36 w 436"/>
                            <a:gd name="T38" fmla="+- 0 614 582"/>
                            <a:gd name="T39" fmla="*/ 614 h 256"/>
                            <a:gd name="T40" fmla="+- 0 4478 4399"/>
                            <a:gd name="T41" fmla="*/ T40 w 436"/>
                            <a:gd name="T42" fmla="+- 0 592 582"/>
                            <a:gd name="T43" fmla="*/ 592 h 256"/>
                            <a:gd name="T44" fmla="+- 0 4486 4399"/>
                            <a:gd name="T45" fmla="*/ T44 w 436"/>
                            <a:gd name="T46" fmla="+- 0 589 582"/>
                            <a:gd name="T47" fmla="*/ 589 h 256"/>
                            <a:gd name="T48" fmla="+- 0 4494 4399"/>
                            <a:gd name="T49" fmla="*/ T48 w 436"/>
                            <a:gd name="T50" fmla="+- 0 586 582"/>
                            <a:gd name="T51" fmla="*/ 586 h 256"/>
                            <a:gd name="T52" fmla="+- 0 4502 4399"/>
                            <a:gd name="T53" fmla="*/ T52 w 436"/>
                            <a:gd name="T54" fmla="+- 0 585 582"/>
                            <a:gd name="T55" fmla="*/ 585 h 256"/>
                            <a:gd name="T56" fmla="+- 0 4510 4399"/>
                            <a:gd name="T57" fmla="*/ T56 w 436"/>
                            <a:gd name="T58" fmla="+- 0 583 582"/>
                            <a:gd name="T59" fmla="*/ 583 h 256"/>
                            <a:gd name="T60" fmla="+- 0 4518 4399"/>
                            <a:gd name="T61" fmla="*/ T60 w 436"/>
                            <a:gd name="T62" fmla="+- 0 582 582"/>
                            <a:gd name="T63" fmla="*/ 582 h 256"/>
                            <a:gd name="T64" fmla="+- 0 4527 4399"/>
                            <a:gd name="T65" fmla="*/ T64 w 436"/>
                            <a:gd name="T66" fmla="+- 0 582 582"/>
                            <a:gd name="T67" fmla="*/ 582 h 256"/>
                            <a:gd name="T68" fmla="+- 0 4707 4399"/>
                            <a:gd name="T69" fmla="*/ T68 w 436"/>
                            <a:gd name="T70" fmla="+- 0 582 582"/>
                            <a:gd name="T71" fmla="*/ 582 h 256"/>
                            <a:gd name="T72" fmla="+- 0 4715 4399"/>
                            <a:gd name="T73" fmla="*/ T72 w 436"/>
                            <a:gd name="T74" fmla="+- 0 582 582"/>
                            <a:gd name="T75" fmla="*/ 582 h 256"/>
                            <a:gd name="T76" fmla="+- 0 4724 4399"/>
                            <a:gd name="T77" fmla="*/ T76 w 436"/>
                            <a:gd name="T78" fmla="+- 0 583 582"/>
                            <a:gd name="T79" fmla="*/ 583 h 256"/>
                            <a:gd name="T80" fmla="+- 0 4785 4399"/>
                            <a:gd name="T81" fmla="*/ T80 w 436"/>
                            <a:gd name="T82" fmla="+- 0 608 582"/>
                            <a:gd name="T83" fmla="*/ 608 h 256"/>
                            <a:gd name="T84" fmla="+- 0 4797 4399"/>
                            <a:gd name="T85" fmla="*/ T84 w 436"/>
                            <a:gd name="T86" fmla="+- 0 620 582"/>
                            <a:gd name="T87" fmla="*/ 620 h 256"/>
                            <a:gd name="T88" fmla="+- 0 4803 4399"/>
                            <a:gd name="T89" fmla="*/ T88 w 436"/>
                            <a:gd name="T90" fmla="+- 0 625 582"/>
                            <a:gd name="T91" fmla="*/ 625 h 256"/>
                            <a:gd name="T92" fmla="+- 0 4825 4399"/>
                            <a:gd name="T93" fmla="*/ T92 w 436"/>
                            <a:gd name="T94" fmla="+- 0 661 582"/>
                            <a:gd name="T95" fmla="*/ 661 h 256"/>
                            <a:gd name="T96" fmla="+- 0 4828 4399"/>
                            <a:gd name="T97" fmla="*/ T96 w 436"/>
                            <a:gd name="T98" fmla="+- 0 669 582"/>
                            <a:gd name="T99" fmla="*/ 669 h 256"/>
                            <a:gd name="T100" fmla="+- 0 4830 4399"/>
                            <a:gd name="T101" fmla="*/ T100 w 436"/>
                            <a:gd name="T102" fmla="+- 0 677 582"/>
                            <a:gd name="T103" fmla="*/ 677 h 256"/>
                            <a:gd name="T104" fmla="+- 0 4832 4399"/>
                            <a:gd name="T105" fmla="*/ T104 w 436"/>
                            <a:gd name="T106" fmla="+- 0 685 582"/>
                            <a:gd name="T107" fmla="*/ 685 h 256"/>
                            <a:gd name="T108" fmla="+- 0 4834 4399"/>
                            <a:gd name="T109" fmla="*/ T108 w 436"/>
                            <a:gd name="T110" fmla="+- 0 693 582"/>
                            <a:gd name="T111" fmla="*/ 693 h 256"/>
                            <a:gd name="T112" fmla="+- 0 4834 4399"/>
                            <a:gd name="T113" fmla="*/ T112 w 436"/>
                            <a:gd name="T114" fmla="+- 0 701 582"/>
                            <a:gd name="T115" fmla="*/ 701 h 256"/>
                            <a:gd name="T116" fmla="+- 0 4834 4399"/>
                            <a:gd name="T117" fmla="*/ T116 w 436"/>
                            <a:gd name="T118" fmla="+- 0 710 582"/>
                            <a:gd name="T119" fmla="*/ 710 h 256"/>
                            <a:gd name="T120" fmla="+- 0 4834 4399"/>
                            <a:gd name="T121" fmla="*/ T120 w 436"/>
                            <a:gd name="T122" fmla="+- 0 718 582"/>
                            <a:gd name="T123" fmla="*/ 718 h 256"/>
                            <a:gd name="T124" fmla="+- 0 4834 4399"/>
                            <a:gd name="T125" fmla="*/ T124 w 436"/>
                            <a:gd name="T126" fmla="+- 0 726 582"/>
                            <a:gd name="T127" fmla="*/ 726 h 256"/>
                            <a:gd name="T128" fmla="+- 0 4832 4399"/>
                            <a:gd name="T129" fmla="*/ T128 w 436"/>
                            <a:gd name="T130" fmla="+- 0 735 582"/>
                            <a:gd name="T131" fmla="*/ 735 h 256"/>
                            <a:gd name="T132" fmla="+- 0 4830 4399"/>
                            <a:gd name="T133" fmla="*/ T132 w 436"/>
                            <a:gd name="T134" fmla="+- 0 743 582"/>
                            <a:gd name="T135" fmla="*/ 743 h 256"/>
                            <a:gd name="T136" fmla="+- 0 4828 4399"/>
                            <a:gd name="T137" fmla="*/ T136 w 436"/>
                            <a:gd name="T138" fmla="+- 0 751 582"/>
                            <a:gd name="T139" fmla="*/ 751 h 256"/>
                            <a:gd name="T140" fmla="+- 0 4825 4399"/>
                            <a:gd name="T141" fmla="*/ T140 w 436"/>
                            <a:gd name="T142" fmla="+- 0 759 582"/>
                            <a:gd name="T143" fmla="*/ 759 h 256"/>
                            <a:gd name="T144" fmla="+- 0 4822 4399"/>
                            <a:gd name="T145" fmla="*/ T144 w 436"/>
                            <a:gd name="T146" fmla="+- 0 766 582"/>
                            <a:gd name="T147" fmla="*/ 766 h 256"/>
                            <a:gd name="T148" fmla="+- 0 4778 4399"/>
                            <a:gd name="T149" fmla="*/ T148 w 436"/>
                            <a:gd name="T150" fmla="+- 0 816 582"/>
                            <a:gd name="T151" fmla="*/ 816 h 256"/>
                            <a:gd name="T152" fmla="+- 0 4771 4399"/>
                            <a:gd name="T153" fmla="*/ T152 w 436"/>
                            <a:gd name="T154" fmla="+- 0 820 582"/>
                            <a:gd name="T155" fmla="*/ 820 h 256"/>
                            <a:gd name="T156" fmla="+- 0 4732 4399"/>
                            <a:gd name="T157" fmla="*/ T156 w 436"/>
                            <a:gd name="T158" fmla="+- 0 835 582"/>
                            <a:gd name="T159" fmla="*/ 835 h 256"/>
                            <a:gd name="T160" fmla="+- 0 4724 4399"/>
                            <a:gd name="T161" fmla="*/ T160 w 436"/>
                            <a:gd name="T162" fmla="+- 0 837 582"/>
                            <a:gd name="T163" fmla="*/ 837 h 256"/>
                            <a:gd name="T164" fmla="+- 0 4715 4399"/>
                            <a:gd name="T165" fmla="*/ T164 w 436"/>
                            <a:gd name="T166" fmla="+- 0 837 582"/>
                            <a:gd name="T167" fmla="*/ 837 h 256"/>
                            <a:gd name="T168" fmla="+- 0 4707 4399"/>
                            <a:gd name="T169" fmla="*/ T168 w 436"/>
                            <a:gd name="T170" fmla="+- 0 837 582"/>
                            <a:gd name="T171" fmla="*/ 837 h 256"/>
                            <a:gd name="T172" fmla="+- 0 4527 4399"/>
                            <a:gd name="T173" fmla="*/ T172 w 436"/>
                            <a:gd name="T174" fmla="+- 0 837 582"/>
                            <a:gd name="T175" fmla="*/ 837 h 256"/>
                            <a:gd name="T176" fmla="+- 0 4518 4399"/>
                            <a:gd name="T177" fmla="*/ T176 w 436"/>
                            <a:gd name="T178" fmla="+- 0 837 582"/>
                            <a:gd name="T179" fmla="*/ 837 h 256"/>
                            <a:gd name="T180" fmla="+- 0 4510 4399"/>
                            <a:gd name="T181" fmla="*/ T180 w 436"/>
                            <a:gd name="T182" fmla="+- 0 837 582"/>
                            <a:gd name="T183" fmla="*/ 837 h 256"/>
                            <a:gd name="T184" fmla="+- 0 4502 4399"/>
                            <a:gd name="T185" fmla="*/ T184 w 436"/>
                            <a:gd name="T186" fmla="+- 0 835 582"/>
                            <a:gd name="T187" fmla="*/ 835 h 256"/>
                            <a:gd name="T188" fmla="+- 0 4494 4399"/>
                            <a:gd name="T189" fmla="*/ T188 w 436"/>
                            <a:gd name="T190" fmla="+- 0 833 582"/>
                            <a:gd name="T191" fmla="*/ 833 h 256"/>
                            <a:gd name="T192" fmla="+- 0 4486 4399"/>
                            <a:gd name="T193" fmla="*/ T192 w 436"/>
                            <a:gd name="T194" fmla="+- 0 831 582"/>
                            <a:gd name="T195" fmla="*/ 831 h 256"/>
                            <a:gd name="T196" fmla="+- 0 4478 4399"/>
                            <a:gd name="T197" fmla="*/ T196 w 436"/>
                            <a:gd name="T198" fmla="+- 0 828 582"/>
                            <a:gd name="T199" fmla="*/ 828 h 256"/>
                            <a:gd name="T200" fmla="+- 0 4470 4399"/>
                            <a:gd name="T201" fmla="*/ T200 w 436"/>
                            <a:gd name="T202" fmla="+- 0 824 582"/>
                            <a:gd name="T203" fmla="*/ 824 h 256"/>
                            <a:gd name="T204" fmla="+- 0 4421 4399"/>
                            <a:gd name="T205" fmla="*/ T204 w 436"/>
                            <a:gd name="T206" fmla="+- 0 781 582"/>
                            <a:gd name="T207" fmla="*/ 781 h 256"/>
                            <a:gd name="T208" fmla="+- 0 4416 4399"/>
                            <a:gd name="T209" fmla="*/ T208 w 436"/>
                            <a:gd name="T210" fmla="+- 0 774 582"/>
                            <a:gd name="T211" fmla="*/ 774 h 256"/>
                            <a:gd name="T212" fmla="+- 0 4412 4399"/>
                            <a:gd name="T213" fmla="*/ T212 w 436"/>
                            <a:gd name="T214" fmla="+- 0 766 582"/>
                            <a:gd name="T215" fmla="*/ 766 h 256"/>
                            <a:gd name="T216" fmla="+- 0 4409 4399"/>
                            <a:gd name="T217" fmla="*/ T216 w 436"/>
                            <a:gd name="T218" fmla="+- 0 759 582"/>
                            <a:gd name="T219" fmla="*/ 759 h 256"/>
                            <a:gd name="T220" fmla="+- 0 4406 4399"/>
                            <a:gd name="T221" fmla="*/ T220 w 436"/>
                            <a:gd name="T222" fmla="+- 0 751 582"/>
                            <a:gd name="T223" fmla="*/ 751 h 256"/>
                            <a:gd name="T224" fmla="+- 0 4403 4399"/>
                            <a:gd name="T225" fmla="*/ T224 w 436"/>
                            <a:gd name="T226" fmla="+- 0 743 582"/>
                            <a:gd name="T227" fmla="*/ 743 h 256"/>
                            <a:gd name="T228" fmla="+- 0 4402 4399"/>
                            <a:gd name="T229" fmla="*/ T228 w 436"/>
                            <a:gd name="T230" fmla="+- 0 735 582"/>
                            <a:gd name="T231" fmla="*/ 735 h 256"/>
                            <a:gd name="T232" fmla="+- 0 4400 4399"/>
                            <a:gd name="T233" fmla="*/ T232 w 436"/>
                            <a:gd name="T234" fmla="+- 0 726 582"/>
                            <a:gd name="T235" fmla="*/ 726 h 256"/>
                            <a:gd name="T236" fmla="+- 0 4399 4399"/>
                            <a:gd name="T237" fmla="*/ T236 w 436"/>
                            <a:gd name="T238" fmla="+- 0 718 582"/>
                            <a:gd name="T239" fmla="*/ 718 h 256"/>
                            <a:gd name="T240" fmla="+- 0 4399 4399"/>
                            <a:gd name="T241" fmla="*/ T240 w 436"/>
                            <a:gd name="T242" fmla="+- 0 710 582"/>
                            <a:gd name="T243" fmla="*/ 710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436" h="256">
                              <a:moveTo>
                                <a:pt x="0" y="128"/>
                              </a:moveTo>
                              <a:lnTo>
                                <a:pt x="0" y="119"/>
                              </a:lnTo>
                              <a:lnTo>
                                <a:pt x="1" y="111"/>
                              </a:lnTo>
                              <a:lnTo>
                                <a:pt x="3" y="103"/>
                              </a:lnTo>
                              <a:lnTo>
                                <a:pt x="4" y="95"/>
                              </a:lnTo>
                              <a:lnTo>
                                <a:pt x="7" y="87"/>
                              </a:lnTo>
                              <a:lnTo>
                                <a:pt x="10" y="79"/>
                              </a:lnTo>
                              <a:lnTo>
                                <a:pt x="13" y="71"/>
                              </a:lnTo>
                              <a:lnTo>
                                <a:pt x="38" y="38"/>
                              </a:lnTo>
                              <a:lnTo>
                                <a:pt x="44" y="32"/>
                              </a:lnTo>
                              <a:lnTo>
                                <a:pt x="79" y="10"/>
                              </a:lnTo>
                              <a:lnTo>
                                <a:pt x="87" y="7"/>
                              </a:lnTo>
                              <a:lnTo>
                                <a:pt x="95" y="4"/>
                              </a:lnTo>
                              <a:lnTo>
                                <a:pt x="103" y="3"/>
                              </a:lnTo>
                              <a:lnTo>
                                <a:pt x="111" y="1"/>
                              </a:lnTo>
                              <a:lnTo>
                                <a:pt x="119" y="0"/>
                              </a:lnTo>
                              <a:lnTo>
                                <a:pt x="128" y="0"/>
                              </a:lnTo>
                              <a:lnTo>
                                <a:pt x="308" y="0"/>
                              </a:lnTo>
                              <a:lnTo>
                                <a:pt x="316" y="0"/>
                              </a:lnTo>
                              <a:lnTo>
                                <a:pt x="325" y="1"/>
                              </a:lnTo>
                              <a:lnTo>
                                <a:pt x="386" y="26"/>
                              </a:lnTo>
                              <a:lnTo>
                                <a:pt x="398" y="38"/>
                              </a:lnTo>
                              <a:lnTo>
                                <a:pt x="404" y="43"/>
                              </a:lnTo>
                              <a:lnTo>
                                <a:pt x="426" y="79"/>
                              </a:lnTo>
                              <a:lnTo>
                                <a:pt x="429" y="87"/>
                              </a:lnTo>
                              <a:lnTo>
                                <a:pt x="431" y="95"/>
                              </a:lnTo>
                              <a:lnTo>
                                <a:pt x="433" y="103"/>
                              </a:lnTo>
                              <a:lnTo>
                                <a:pt x="435" y="111"/>
                              </a:lnTo>
                              <a:lnTo>
                                <a:pt x="435" y="119"/>
                              </a:lnTo>
                              <a:lnTo>
                                <a:pt x="435" y="128"/>
                              </a:lnTo>
                              <a:lnTo>
                                <a:pt x="435" y="136"/>
                              </a:lnTo>
                              <a:lnTo>
                                <a:pt x="435" y="144"/>
                              </a:lnTo>
                              <a:lnTo>
                                <a:pt x="433" y="153"/>
                              </a:lnTo>
                              <a:lnTo>
                                <a:pt x="431" y="161"/>
                              </a:lnTo>
                              <a:lnTo>
                                <a:pt x="429" y="169"/>
                              </a:lnTo>
                              <a:lnTo>
                                <a:pt x="426" y="177"/>
                              </a:lnTo>
                              <a:lnTo>
                                <a:pt x="423" y="184"/>
                              </a:lnTo>
                              <a:lnTo>
                                <a:pt x="379" y="234"/>
                              </a:lnTo>
                              <a:lnTo>
                                <a:pt x="372" y="238"/>
                              </a:lnTo>
                              <a:lnTo>
                                <a:pt x="333" y="253"/>
                              </a:lnTo>
                              <a:lnTo>
                                <a:pt x="325" y="255"/>
                              </a:lnTo>
                              <a:lnTo>
                                <a:pt x="316" y="255"/>
                              </a:lnTo>
                              <a:lnTo>
                                <a:pt x="308" y="255"/>
                              </a:lnTo>
                              <a:lnTo>
                                <a:pt x="128" y="255"/>
                              </a:lnTo>
                              <a:lnTo>
                                <a:pt x="119" y="255"/>
                              </a:lnTo>
                              <a:lnTo>
                                <a:pt x="111" y="255"/>
                              </a:lnTo>
                              <a:lnTo>
                                <a:pt x="103" y="253"/>
                              </a:lnTo>
                              <a:lnTo>
                                <a:pt x="95" y="251"/>
                              </a:lnTo>
                              <a:lnTo>
                                <a:pt x="87" y="249"/>
                              </a:lnTo>
                              <a:lnTo>
                                <a:pt x="79" y="246"/>
                              </a:lnTo>
                              <a:lnTo>
                                <a:pt x="71" y="242"/>
                              </a:lnTo>
                              <a:lnTo>
                                <a:pt x="22" y="199"/>
                              </a:lnTo>
                              <a:lnTo>
                                <a:pt x="17" y="192"/>
                              </a:lnTo>
                              <a:lnTo>
                                <a:pt x="13" y="184"/>
                              </a:lnTo>
                              <a:lnTo>
                                <a:pt x="10" y="177"/>
                              </a:lnTo>
                              <a:lnTo>
                                <a:pt x="7" y="169"/>
                              </a:lnTo>
                              <a:lnTo>
                                <a:pt x="4" y="161"/>
                              </a:lnTo>
                              <a:lnTo>
                                <a:pt x="3" y="153"/>
                              </a:lnTo>
                              <a:lnTo>
                                <a:pt x="1" y="144"/>
                              </a:lnTo>
                              <a:lnTo>
                                <a:pt x="0" y="136"/>
                              </a:lnTo>
                              <a:lnTo>
                                <a:pt x="0" y="128"/>
                              </a:lnTo>
                              <a:close/>
                            </a:path>
                          </a:pathLst>
                        </a:custGeom>
                        <a:noFill/>
                        <a:ln w="9529">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8AE6E1" id="Freeform 469" o:spid="_x0000_s1026" style="position:absolute;margin-left:219.95pt;margin-top:29.1pt;width:21.8pt;height:12.8pt;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" path="m,128r,-9l1,111r2,-8l4,95,7,87r3,-8l13,71,38,38r6,-6l79,10,87,7,95,4r8,-1l111,1,119,r9,l308,r8,l325,1r61,25l398,38r6,5l426,79r3,8l431,95r2,8l435,111r,8l435,128r,8l435,144r-2,9l431,161r-2,8l426,177r-3,7l379,234r-7,4l333,253r-8,2l316,255r-8,l128,255r-9,l111,255r-8,-2l95,251r-8,-2l79,246r-8,-4l22,199r-5,-7l13,184r-3,-7l7,169,4,161,3,153,1,144,,136r,-8xe" filled="f" strokecolor="#bdc1c6" strokeweight=".26469mm">
                <v:path arrowok="t" o:connecttype="custom" o:connectlocs="0,450850;0,445135;635,440055;1905,434975;2540,429895;4445,424815;6350,419735;8255,414655;24130,393700;27940,389890;50165,375920;55245,374015;60325,372110;65405,371475;70485,370205;75565,369570;81280,369570;195580,369570;200660,369570;206375,370205;245110,386080;252730,393700;256540,396875;270510,419735;272415,424815;273685,429895;274955,434975;276225,440055;276225,445135;276225,450850;276225,455930;276225,461010;274955,466725;273685,471805;272415,476885;270510,481965;268605,486410;240665,518160;236220,520700;211455,530225;206375,531495;200660,531495;195580,531495;81280,531495;75565,531495;70485,531495;65405,530225;60325,528955;55245,527685;50165,525780;45085,523240;13970,495935;10795,491490;8255,486410;6350,481965;4445,476885;2540,471805;1905,466725;635,461010;0,455930;0,450850" o:connectangles="0,0,0,0,0,0,0,0,0,0,0,0,0,0,0,0,0,0,0,0,0,0,0,0,0,0,0,0,0,0,0,0,0,0,0,0,0,0,0,0,0,0,0,0,0,0,0,0,0,0,0,0,0,0,0,0,0,0,0,0,0"/>
                <w10:wrap anchorx="page"/>
              </v:shape>
            </w:pict>
          </mc:Fallback>
        </mc:AlternateContent>
      </w:r>
      <w:r w:rsidRPr="001D7DFD">
        <w:rPr>
          <w:rFonts w:eastAsia="Roboto"/>
          <w:noProof/>
          <w:sz w:val="22"/>
          <w:szCs w:val="22"/>
          <w:lang w:val="pt-PT" w:eastAsia="en-US"/>
        </w:rPr>
        <mc:AlternateContent>
          <mc:Choice Requires="wps">
            <w:drawing>
              <wp:anchor distT="0" distB="0" distL="114300" distR="114300" simplePos="0" relativeHeight="251738112" behindDoc="1" locked="0" layoutInCell="1" allowOverlap="1" wp14:anchorId="4F1D2934" wp14:editId="2CC27D71">
                <wp:simplePos x="0" y="0"/>
                <wp:positionH relativeFrom="page">
                  <wp:posOffset>3251200</wp:posOffset>
                </wp:positionH>
                <wp:positionV relativeFrom="paragraph">
                  <wp:posOffset>369570</wp:posOffset>
                </wp:positionV>
                <wp:extent cx="276860" cy="162560"/>
                <wp:effectExtent l="12700" t="7620" r="5715" b="10795"/>
                <wp:wrapNone/>
                <wp:docPr id="220" name="Freeform 4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6860" cy="162560"/>
                        </a:xfrm>
                        <a:custGeom>
                          <a:avLst/>
                          <a:gdLst>
                            <a:gd name="T0" fmla="+- 0 5120 5120"/>
                            <a:gd name="T1" fmla="*/ T0 w 436"/>
                            <a:gd name="T2" fmla="+- 0 710 582"/>
                            <a:gd name="T3" fmla="*/ 710 h 256"/>
                            <a:gd name="T4" fmla="+- 0 5120 5120"/>
                            <a:gd name="T5" fmla="*/ T4 w 436"/>
                            <a:gd name="T6" fmla="+- 0 701 582"/>
                            <a:gd name="T7" fmla="*/ 701 h 256"/>
                            <a:gd name="T8" fmla="+- 0 5120 5120"/>
                            <a:gd name="T9" fmla="*/ T8 w 436"/>
                            <a:gd name="T10" fmla="+- 0 693 582"/>
                            <a:gd name="T11" fmla="*/ 693 h 256"/>
                            <a:gd name="T12" fmla="+- 0 5122 5120"/>
                            <a:gd name="T13" fmla="*/ T12 w 436"/>
                            <a:gd name="T14" fmla="+- 0 685 582"/>
                            <a:gd name="T15" fmla="*/ 685 h 256"/>
                            <a:gd name="T16" fmla="+- 0 5124 5120"/>
                            <a:gd name="T17" fmla="*/ T16 w 436"/>
                            <a:gd name="T18" fmla="+- 0 677 582"/>
                            <a:gd name="T19" fmla="*/ 677 h 256"/>
                            <a:gd name="T20" fmla="+- 0 5126 5120"/>
                            <a:gd name="T21" fmla="*/ T20 w 436"/>
                            <a:gd name="T22" fmla="+- 0 669 582"/>
                            <a:gd name="T23" fmla="*/ 669 h 256"/>
                            <a:gd name="T24" fmla="+- 0 5129 5120"/>
                            <a:gd name="T25" fmla="*/ T24 w 436"/>
                            <a:gd name="T26" fmla="+- 0 661 582"/>
                            <a:gd name="T27" fmla="*/ 661 h 256"/>
                            <a:gd name="T28" fmla="+- 0 5133 5120"/>
                            <a:gd name="T29" fmla="*/ T28 w 436"/>
                            <a:gd name="T30" fmla="+- 0 653 582"/>
                            <a:gd name="T31" fmla="*/ 653 h 256"/>
                            <a:gd name="T32" fmla="+- 0 5157 5120"/>
                            <a:gd name="T33" fmla="*/ T32 w 436"/>
                            <a:gd name="T34" fmla="+- 0 620 582"/>
                            <a:gd name="T35" fmla="*/ 620 h 256"/>
                            <a:gd name="T36" fmla="+- 0 5163 5120"/>
                            <a:gd name="T37" fmla="*/ T36 w 436"/>
                            <a:gd name="T38" fmla="+- 0 614 582"/>
                            <a:gd name="T39" fmla="*/ 614 h 256"/>
                            <a:gd name="T40" fmla="+- 0 5222 5120"/>
                            <a:gd name="T41" fmla="*/ T40 w 436"/>
                            <a:gd name="T42" fmla="+- 0 585 582"/>
                            <a:gd name="T43" fmla="*/ 585 h 256"/>
                            <a:gd name="T44" fmla="+- 0 5230 5120"/>
                            <a:gd name="T45" fmla="*/ T44 w 436"/>
                            <a:gd name="T46" fmla="+- 0 583 582"/>
                            <a:gd name="T47" fmla="*/ 583 h 256"/>
                            <a:gd name="T48" fmla="+- 0 5239 5120"/>
                            <a:gd name="T49" fmla="*/ T48 w 436"/>
                            <a:gd name="T50" fmla="+- 0 582 582"/>
                            <a:gd name="T51" fmla="*/ 582 h 256"/>
                            <a:gd name="T52" fmla="+- 0 5247 5120"/>
                            <a:gd name="T53" fmla="*/ T52 w 436"/>
                            <a:gd name="T54" fmla="+- 0 582 582"/>
                            <a:gd name="T55" fmla="*/ 582 h 256"/>
                            <a:gd name="T56" fmla="+- 0 5427 5120"/>
                            <a:gd name="T57" fmla="*/ T56 w 436"/>
                            <a:gd name="T58" fmla="+- 0 582 582"/>
                            <a:gd name="T59" fmla="*/ 582 h 256"/>
                            <a:gd name="T60" fmla="+- 0 5436 5120"/>
                            <a:gd name="T61" fmla="*/ T60 w 436"/>
                            <a:gd name="T62" fmla="+- 0 582 582"/>
                            <a:gd name="T63" fmla="*/ 582 h 256"/>
                            <a:gd name="T64" fmla="+- 0 5444 5120"/>
                            <a:gd name="T65" fmla="*/ T64 w 436"/>
                            <a:gd name="T66" fmla="+- 0 583 582"/>
                            <a:gd name="T67" fmla="*/ 583 h 256"/>
                            <a:gd name="T68" fmla="+- 0 5505 5120"/>
                            <a:gd name="T69" fmla="*/ T68 w 436"/>
                            <a:gd name="T70" fmla="+- 0 608 582"/>
                            <a:gd name="T71" fmla="*/ 608 h 256"/>
                            <a:gd name="T72" fmla="+- 0 5517 5120"/>
                            <a:gd name="T73" fmla="*/ T72 w 436"/>
                            <a:gd name="T74" fmla="+- 0 620 582"/>
                            <a:gd name="T75" fmla="*/ 620 h 256"/>
                            <a:gd name="T76" fmla="+- 0 5523 5120"/>
                            <a:gd name="T77" fmla="*/ T76 w 436"/>
                            <a:gd name="T78" fmla="+- 0 625 582"/>
                            <a:gd name="T79" fmla="*/ 625 h 256"/>
                            <a:gd name="T80" fmla="+- 0 5545 5120"/>
                            <a:gd name="T81" fmla="*/ T80 w 436"/>
                            <a:gd name="T82" fmla="+- 0 661 582"/>
                            <a:gd name="T83" fmla="*/ 661 h 256"/>
                            <a:gd name="T84" fmla="+- 0 5548 5120"/>
                            <a:gd name="T85" fmla="*/ T84 w 436"/>
                            <a:gd name="T86" fmla="+- 0 669 582"/>
                            <a:gd name="T87" fmla="*/ 669 h 256"/>
                            <a:gd name="T88" fmla="+- 0 5551 5120"/>
                            <a:gd name="T89" fmla="*/ T88 w 436"/>
                            <a:gd name="T90" fmla="+- 0 677 582"/>
                            <a:gd name="T91" fmla="*/ 677 h 256"/>
                            <a:gd name="T92" fmla="+- 0 5552 5120"/>
                            <a:gd name="T93" fmla="*/ T92 w 436"/>
                            <a:gd name="T94" fmla="+- 0 685 582"/>
                            <a:gd name="T95" fmla="*/ 685 h 256"/>
                            <a:gd name="T96" fmla="+- 0 5554 5120"/>
                            <a:gd name="T97" fmla="*/ T96 w 436"/>
                            <a:gd name="T98" fmla="+- 0 693 582"/>
                            <a:gd name="T99" fmla="*/ 693 h 256"/>
                            <a:gd name="T100" fmla="+- 0 5555 5120"/>
                            <a:gd name="T101" fmla="*/ T100 w 436"/>
                            <a:gd name="T102" fmla="+- 0 701 582"/>
                            <a:gd name="T103" fmla="*/ 701 h 256"/>
                            <a:gd name="T104" fmla="+- 0 5555 5120"/>
                            <a:gd name="T105" fmla="*/ T104 w 436"/>
                            <a:gd name="T106" fmla="+- 0 710 582"/>
                            <a:gd name="T107" fmla="*/ 710 h 256"/>
                            <a:gd name="T108" fmla="+- 0 5555 5120"/>
                            <a:gd name="T109" fmla="*/ T108 w 436"/>
                            <a:gd name="T110" fmla="+- 0 718 582"/>
                            <a:gd name="T111" fmla="*/ 718 h 256"/>
                            <a:gd name="T112" fmla="+- 0 5554 5120"/>
                            <a:gd name="T113" fmla="*/ T112 w 436"/>
                            <a:gd name="T114" fmla="+- 0 726 582"/>
                            <a:gd name="T115" fmla="*/ 726 h 256"/>
                            <a:gd name="T116" fmla="+- 0 5552 5120"/>
                            <a:gd name="T117" fmla="*/ T116 w 436"/>
                            <a:gd name="T118" fmla="+- 0 735 582"/>
                            <a:gd name="T119" fmla="*/ 735 h 256"/>
                            <a:gd name="T120" fmla="+- 0 5551 5120"/>
                            <a:gd name="T121" fmla="*/ T120 w 436"/>
                            <a:gd name="T122" fmla="+- 0 743 582"/>
                            <a:gd name="T123" fmla="*/ 743 h 256"/>
                            <a:gd name="T124" fmla="+- 0 5548 5120"/>
                            <a:gd name="T125" fmla="*/ T124 w 436"/>
                            <a:gd name="T126" fmla="+- 0 751 582"/>
                            <a:gd name="T127" fmla="*/ 751 h 256"/>
                            <a:gd name="T128" fmla="+- 0 5545 5120"/>
                            <a:gd name="T129" fmla="*/ T128 w 436"/>
                            <a:gd name="T130" fmla="+- 0 759 582"/>
                            <a:gd name="T131" fmla="*/ 759 h 256"/>
                            <a:gd name="T132" fmla="+- 0 5542 5120"/>
                            <a:gd name="T133" fmla="*/ T132 w 436"/>
                            <a:gd name="T134" fmla="+- 0 766 582"/>
                            <a:gd name="T135" fmla="*/ 766 h 256"/>
                            <a:gd name="T136" fmla="+- 0 5498 5120"/>
                            <a:gd name="T137" fmla="*/ T136 w 436"/>
                            <a:gd name="T138" fmla="+- 0 816 582"/>
                            <a:gd name="T139" fmla="*/ 816 h 256"/>
                            <a:gd name="T140" fmla="+- 0 5491 5120"/>
                            <a:gd name="T141" fmla="*/ T140 w 436"/>
                            <a:gd name="T142" fmla="+- 0 820 582"/>
                            <a:gd name="T143" fmla="*/ 820 h 256"/>
                            <a:gd name="T144" fmla="+- 0 5452 5120"/>
                            <a:gd name="T145" fmla="*/ T144 w 436"/>
                            <a:gd name="T146" fmla="+- 0 835 582"/>
                            <a:gd name="T147" fmla="*/ 835 h 256"/>
                            <a:gd name="T148" fmla="+- 0 5444 5120"/>
                            <a:gd name="T149" fmla="*/ T148 w 436"/>
                            <a:gd name="T150" fmla="+- 0 837 582"/>
                            <a:gd name="T151" fmla="*/ 837 h 256"/>
                            <a:gd name="T152" fmla="+- 0 5436 5120"/>
                            <a:gd name="T153" fmla="*/ T152 w 436"/>
                            <a:gd name="T154" fmla="+- 0 837 582"/>
                            <a:gd name="T155" fmla="*/ 837 h 256"/>
                            <a:gd name="T156" fmla="+- 0 5427 5120"/>
                            <a:gd name="T157" fmla="*/ T156 w 436"/>
                            <a:gd name="T158" fmla="+- 0 837 582"/>
                            <a:gd name="T159" fmla="*/ 837 h 256"/>
                            <a:gd name="T160" fmla="+- 0 5247 5120"/>
                            <a:gd name="T161" fmla="*/ T160 w 436"/>
                            <a:gd name="T162" fmla="+- 0 837 582"/>
                            <a:gd name="T163" fmla="*/ 837 h 256"/>
                            <a:gd name="T164" fmla="+- 0 5239 5120"/>
                            <a:gd name="T165" fmla="*/ T164 w 436"/>
                            <a:gd name="T166" fmla="+- 0 837 582"/>
                            <a:gd name="T167" fmla="*/ 837 h 256"/>
                            <a:gd name="T168" fmla="+- 0 5230 5120"/>
                            <a:gd name="T169" fmla="*/ T168 w 436"/>
                            <a:gd name="T170" fmla="+- 0 837 582"/>
                            <a:gd name="T171" fmla="*/ 837 h 256"/>
                            <a:gd name="T172" fmla="+- 0 5222 5120"/>
                            <a:gd name="T173" fmla="*/ T172 w 436"/>
                            <a:gd name="T174" fmla="+- 0 835 582"/>
                            <a:gd name="T175" fmla="*/ 835 h 256"/>
                            <a:gd name="T176" fmla="+- 0 5214 5120"/>
                            <a:gd name="T177" fmla="*/ T176 w 436"/>
                            <a:gd name="T178" fmla="+- 0 833 582"/>
                            <a:gd name="T179" fmla="*/ 833 h 256"/>
                            <a:gd name="T180" fmla="+- 0 5157 5120"/>
                            <a:gd name="T181" fmla="*/ T180 w 436"/>
                            <a:gd name="T182" fmla="+- 0 800 582"/>
                            <a:gd name="T183" fmla="*/ 800 h 256"/>
                            <a:gd name="T184" fmla="+- 0 5129 5120"/>
                            <a:gd name="T185" fmla="*/ T184 w 436"/>
                            <a:gd name="T186" fmla="+- 0 759 582"/>
                            <a:gd name="T187" fmla="*/ 759 h 256"/>
                            <a:gd name="T188" fmla="+- 0 5126 5120"/>
                            <a:gd name="T189" fmla="*/ T188 w 436"/>
                            <a:gd name="T190" fmla="+- 0 751 582"/>
                            <a:gd name="T191" fmla="*/ 751 h 256"/>
                            <a:gd name="T192" fmla="+- 0 5124 5120"/>
                            <a:gd name="T193" fmla="*/ T192 w 436"/>
                            <a:gd name="T194" fmla="+- 0 743 582"/>
                            <a:gd name="T195" fmla="*/ 743 h 256"/>
                            <a:gd name="T196" fmla="+- 0 5122 5120"/>
                            <a:gd name="T197" fmla="*/ T196 w 436"/>
                            <a:gd name="T198" fmla="+- 0 735 582"/>
                            <a:gd name="T199" fmla="*/ 735 h 256"/>
                            <a:gd name="T200" fmla="+- 0 5120 5120"/>
                            <a:gd name="T201" fmla="*/ T200 w 436"/>
                            <a:gd name="T202" fmla="+- 0 726 582"/>
                            <a:gd name="T203" fmla="*/ 726 h 256"/>
                            <a:gd name="T204" fmla="+- 0 5120 5120"/>
                            <a:gd name="T205" fmla="*/ T204 w 436"/>
                            <a:gd name="T206" fmla="+- 0 718 582"/>
                            <a:gd name="T207" fmla="*/ 718 h 256"/>
                            <a:gd name="T208" fmla="+- 0 5120 5120"/>
                            <a:gd name="T209" fmla="*/ T208 w 436"/>
                            <a:gd name="T210" fmla="+- 0 710 582"/>
                            <a:gd name="T211" fmla="*/ 710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436" h="256">
                              <a:moveTo>
                                <a:pt x="0" y="128"/>
                              </a:moveTo>
                              <a:lnTo>
                                <a:pt x="0" y="119"/>
                              </a:lnTo>
                              <a:lnTo>
                                <a:pt x="0" y="111"/>
                              </a:lnTo>
                              <a:lnTo>
                                <a:pt x="2" y="103"/>
                              </a:lnTo>
                              <a:lnTo>
                                <a:pt x="4" y="95"/>
                              </a:lnTo>
                              <a:lnTo>
                                <a:pt x="6" y="87"/>
                              </a:lnTo>
                              <a:lnTo>
                                <a:pt x="9" y="79"/>
                              </a:lnTo>
                              <a:lnTo>
                                <a:pt x="13" y="71"/>
                              </a:lnTo>
                              <a:lnTo>
                                <a:pt x="37" y="38"/>
                              </a:lnTo>
                              <a:lnTo>
                                <a:pt x="43" y="32"/>
                              </a:lnTo>
                              <a:lnTo>
                                <a:pt x="102" y="3"/>
                              </a:lnTo>
                              <a:lnTo>
                                <a:pt x="110" y="1"/>
                              </a:lnTo>
                              <a:lnTo>
                                <a:pt x="119" y="0"/>
                              </a:lnTo>
                              <a:lnTo>
                                <a:pt x="127" y="0"/>
                              </a:lnTo>
                              <a:lnTo>
                                <a:pt x="307" y="0"/>
                              </a:lnTo>
                              <a:lnTo>
                                <a:pt x="316" y="0"/>
                              </a:lnTo>
                              <a:lnTo>
                                <a:pt x="324" y="1"/>
                              </a:lnTo>
                              <a:lnTo>
                                <a:pt x="385" y="26"/>
                              </a:lnTo>
                              <a:lnTo>
                                <a:pt x="397" y="38"/>
                              </a:lnTo>
                              <a:lnTo>
                                <a:pt x="403" y="43"/>
                              </a:lnTo>
                              <a:lnTo>
                                <a:pt x="425" y="79"/>
                              </a:lnTo>
                              <a:lnTo>
                                <a:pt x="428" y="87"/>
                              </a:lnTo>
                              <a:lnTo>
                                <a:pt x="431" y="95"/>
                              </a:lnTo>
                              <a:lnTo>
                                <a:pt x="432" y="103"/>
                              </a:lnTo>
                              <a:lnTo>
                                <a:pt x="434" y="111"/>
                              </a:lnTo>
                              <a:lnTo>
                                <a:pt x="435" y="119"/>
                              </a:lnTo>
                              <a:lnTo>
                                <a:pt x="435" y="128"/>
                              </a:lnTo>
                              <a:lnTo>
                                <a:pt x="435" y="136"/>
                              </a:lnTo>
                              <a:lnTo>
                                <a:pt x="434" y="144"/>
                              </a:lnTo>
                              <a:lnTo>
                                <a:pt x="432" y="153"/>
                              </a:lnTo>
                              <a:lnTo>
                                <a:pt x="431" y="161"/>
                              </a:lnTo>
                              <a:lnTo>
                                <a:pt x="428" y="169"/>
                              </a:lnTo>
                              <a:lnTo>
                                <a:pt x="425" y="177"/>
                              </a:lnTo>
                              <a:lnTo>
                                <a:pt x="422" y="184"/>
                              </a:lnTo>
                              <a:lnTo>
                                <a:pt x="378" y="234"/>
                              </a:lnTo>
                              <a:lnTo>
                                <a:pt x="371" y="238"/>
                              </a:lnTo>
                              <a:lnTo>
                                <a:pt x="332" y="253"/>
                              </a:lnTo>
                              <a:lnTo>
                                <a:pt x="324" y="255"/>
                              </a:lnTo>
                              <a:lnTo>
                                <a:pt x="316" y="255"/>
                              </a:lnTo>
                              <a:lnTo>
                                <a:pt x="307" y="255"/>
                              </a:lnTo>
                              <a:lnTo>
                                <a:pt x="127" y="255"/>
                              </a:lnTo>
                              <a:lnTo>
                                <a:pt x="119" y="255"/>
                              </a:lnTo>
                              <a:lnTo>
                                <a:pt x="110" y="255"/>
                              </a:lnTo>
                              <a:lnTo>
                                <a:pt x="102" y="253"/>
                              </a:lnTo>
                              <a:lnTo>
                                <a:pt x="94" y="251"/>
                              </a:lnTo>
                              <a:lnTo>
                                <a:pt x="37" y="218"/>
                              </a:lnTo>
                              <a:lnTo>
                                <a:pt x="9" y="177"/>
                              </a:lnTo>
                              <a:lnTo>
                                <a:pt x="6" y="169"/>
                              </a:lnTo>
                              <a:lnTo>
                                <a:pt x="4" y="161"/>
                              </a:lnTo>
                              <a:lnTo>
                                <a:pt x="2" y="153"/>
                              </a:lnTo>
                              <a:lnTo>
                                <a:pt x="0" y="144"/>
                              </a:lnTo>
                              <a:lnTo>
                                <a:pt x="0" y="136"/>
                              </a:lnTo>
                              <a:lnTo>
                                <a:pt x="0" y="128"/>
                              </a:lnTo>
                              <a:close/>
                            </a:path>
                          </a:pathLst>
                        </a:custGeom>
                        <a:noFill/>
                        <a:ln w="9529">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26442F" id="Freeform 470" o:spid="_x0000_s1026" style="position:absolute;margin-left:256pt;margin-top:29.1pt;width:21.8pt;height:12.8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" path="m,128r,-9l,111r2,-8l4,95,6,87,9,79r4,-8l37,38r6,-6l102,3r8,-2l119,r8,l307,r9,l324,1r61,25l397,38r6,5l425,79r3,8l431,95r1,8l434,111r1,8l435,128r,8l434,144r-2,9l431,161r-3,8l425,177r-3,7l378,234r-7,4l332,253r-8,2l316,255r-9,l127,255r-8,l110,255r-8,-2l94,251,37,218,9,177,6,169,4,161,2,153,,144r,-8l,128xe" filled="f" strokecolor="#bdc1c6" strokeweight=".26469mm">
                <v:path arrowok="t" o:connecttype="custom" o:connectlocs="0,450850;0,445135;0,440055;1270,434975;2540,429895;3810,424815;5715,419735;8255,414655;23495,393700;27305,389890;64770,371475;69850,370205;75565,369570;80645,369570;194945,369570;200660,369570;205740,370205;244475,386080;252095,393700;255905,396875;269875,419735;271780,424815;273685,429895;274320,434975;275590,440055;276225,445135;276225,450850;276225,455930;275590,461010;274320,466725;273685,471805;271780,476885;269875,481965;267970,486410;240030,518160;235585,520700;210820,530225;205740,531495;200660,531495;194945,531495;80645,531495;75565,531495;69850,531495;64770,530225;59690,528955;23495,508000;5715,481965;3810,476885;2540,471805;1270,466725;0,461010;0,455930;0,450850" o:connectangles="0,0,0,0,0,0,0,0,0,0,0,0,0,0,0,0,0,0,0,0,0,0,0,0,0,0,0,0,0,0,0,0,0,0,0,0,0,0,0,0,0,0,0,0,0,0,0,0,0,0,0,0,0"/>
                <w10:wrap anchorx="page"/>
              </v:shape>
            </w:pict>
          </mc:Fallback>
        </mc:AlternateContent>
      </w:r>
      <w:r w:rsidRPr="001D7DFD">
        <w:rPr>
          <w:rFonts w:eastAsia="Roboto"/>
          <w:noProof/>
          <w:sz w:val="22"/>
          <w:szCs w:val="22"/>
          <w:lang w:val="pt-PT" w:eastAsia="en-US"/>
        </w:rPr>
        <mc:AlternateContent>
          <mc:Choice Requires="wps">
            <w:drawing>
              <wp:anchor distT="0" distB="0" distL="114300" distR="114300" simplePos="0" relativeHeight="251739136" behindDoc="1" locked="0" layoutInCell="1" allowOverlap="1" wp14:anchorId="3C5331D1" wp14:editId="5EAAE9A1">
                <wp:simplePos x="0" y="0"/>
                <wp:positionH relativeFrom="page">
                  <wp:posOffset>3708400</wp:posOffset>
                </wp:positionH>
                <wp:positionV relativeFrom="paragraph">
                  <wp:posOffset>369570</wp:posOffset>
                </wp:positionV>
                <wp:extent cx="276860" cy="162560"/>
                <wp:effectExtent l="12700" t="7620" r="5715" b="10795"/>
                <wp:wrapNone/>
                <wp:docPr id="219" name="Freeform 4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6860" cy="162560"/>
                        </a:xfrm>
                        <a:custGeom>
                          <a:avLst/>
                          <a:gdLst>
                            <a:gd name="T0" fmla="+- 0 5840 5840"/>
                            <a:gd name="T1" fmla="*/ T0 w 436"/>
                            <a:gd name="T2" fmla="+- 0 701 582"/>
                            <a:gd name="T3" fmla="*/ 701 h 256"/>
                            <a:gd name="T4" fmla="+- 0 5842 5840"/>
                            <a:gd name="T5" fmla="*/ T4 w 436"/>
                            <a:gd name="T6" fmla="+- 0 685 582"/>
                            <a:gd name="T7" fmla="*/ 685 h 256"/>
                            <a:gd name="T8" fmla="+- 0 5846 5840"/>
                            <a:gd name="T9" fmla="*/ T8 w 436"/>
                            <a:gd name="T10" fmla="+- 0 669 582"/>
                            <a:gd name="T11" fmla="*/ 669 h 256"/>
                            <a:gd name="T12" fmla="+- 0 5853 5840"/>
                            <a:gd name="T13" fmla="*/ T12 w 436"/>
                            <a:gd name="T14" fmla="+- 0 653 582"/>
                            <a:gd name="T15" fmla="*/ 653 h 256"/>
                            <a:gd name="T16" fmla="+- 0 5883 5840"/>
                            <a:gd name="T17" fmla="*/ T16 w 436"/>
                            <a:gd name="T18" fmla="+- 0 614 582"/>
                            <a:gd name="T19" fmla="*/ 614 h 256"/>
                            <a:gd name="T20" fmla="+- 0 5926 5840"/>
                            <a:gd name="T21" fmla="*/ T20 w 436"/>
                            <a:gd name="T22" fmla="+- 0 589 582"/>
                            <a:gd name="T23" fmla="*/ 589 h 256"/>
                            <a:gd name="T24" fmla="+- 0 5943 5840"/>
                            <a:gd name="T25" fmla="*/ T24 w 436"/>
                            <a:gd name="T26" fmla="+- 0 585 582"/>
                            <a:gd name="T27" fmla="*/ 585 h 256"/>
                            <a:gd name="T28" fmla="+- 0 5959 5840"/>
                            <a:gd name="T29" fmla="*/ T28 w 436"/>
                            <a:gd name="T30" fmla="+- 0 582 582"/>
                            <a:gd name="T31" fmla="*/ 582 h 256"/>
                            <a:gd name="T32" fmla="+- 0 6148 5840"/>
                            <a:gd name="T33" fmla="*/ T32 w 436"/>
                            <a:gd name="T34" fmla="+- 0 582 582"/>
                            <a:gd name="T35" fmla="*/ 582 h 256"/>
                            <a:gd name="T36" fmla="+- 0 6164 5840"/>
                            <a:gd name="T37" fmla="*/ T36 w 436"/>
                            <a:gd name="T38" fmla="+- 0 583 582"/>
                            <a:gd name="T39" fmla="*/ 583 h 256"/>
                            <a:gd name="T40" fmla="+- 0 6238 5840"/>
                            <a:gd name="T41" fmla="*/ T40 w 436"/>
                            <a:gd name="T42" fmla="+- 0 620 582"/>
                            <a:gd name="T43" fmla="*/ 620 h 256"/>
                            <a:gd name="T44" fmla="+- 0 6265 5840"/>
                            <a:gd name="T45" fmla="*/ T44 w 436"/>
                            <a:gd name="T46" fmla="+- 0 661 582"/>
                            <a:gd name="T47" fmla="*/ 661 h 256"/>
                            <a:gd name="T48" fmla="+- 0 6271 5840"/>
                            <a:gd name="T49" fmla="*/ T48 w 436"/>
                            <a:gd name="T50" fmla="+- 0 677 582"/>
                            <a:gd name="T51" fmla="*/ 677 h 256"/>
                            <a:gd name="T52" fmla="+- 0 6274 5840"/>
                            <a:gd name="T53" fmla="*/ T52 w 436"/>
                            <a:gd name="T54" fmla="+- 0 693 582"/>
                            <a:gd name="T55" fmla="*/ 693 h 256"/>
                            <a:gd name="T56" fmla="+- 0 6275 5840"/>
                            <a:gd name="T57" fmla="*/ T56 w 436"/>
                            <a:gd name="T58" fmla="+- 0 710 582"/>
                            <a:gd name="T59" fmla="*/ 710 h 256"/>
                            <a:gd name="T60" fmla="+- 0 6274 5840"/>
                            <a:gd name="T61" fmla="*/ T60 w 436"/>
                            <a:gd name="T62" fmla="+- 0 726 582"/>
                            <a:gd name="T63" fmla="*/ 726 h 256"/>
                            <a:gd name="T64" fmla="+- 0 6271 5840"/>
                            <a:gd name="T65" fmla="*/ T64 w 436"/>
                            <a:gd name="T66" fmla="+- 0 743 582"/>
                            <a:gd name="T67" fmla="*/ 743 h 256"/>
                            <a:gd name="T68" fmla="+- 0 6265 5840"/>
                            <a:gd name="T69" fmla="*/ T68 w 436"/>
                            <a:gd name="T70" fmla="+- 0 759 582"/>
                            <a:gd name="T71" fmla="*/ 759 h 256"/>
                            <a:gd name="T72" fmla="+- 0 6258 5840"/>
                            <a:gd name="T73" fmla="*/ T72 w 436"/>
                            <a:gd name="T74" fmla="+- 0 774 582"/>
                            <a:gd name="T75" fmla="*/ 774 h 256"/>
                            <a:gd name="T76" fmla="+- 0 6249 5840"/>
                            <a:gd name="T77" fmla="*/ T76 w 436"/>
                            <a:gd name="T78" fmla="+- 0 788 582"/>
                            <a:gd name="T79" fmla="*/ 788 h 256"/>
                            <a:gd name="T80" fmla="+- 0 6211 5840"/>
                            <a:gd name="T81" fmla="*/ T80 w 436"/>
                            <a:gd name="T82" fmla="+- 0 820 582"/>
                            <a:gd name="T83" fmla="*/ 820 h 256"/>
                            <a:gd name="T84" fmla="+- 0 6164 5840"/>
                            <a:gd name="T85" fmla="*/ T84 w 436"/>
                            <a:gd name="T86" fmla="+- 0 837 582"/>
                            <a:gd name="T87" fmla="*/ 837 h 256"/>
                            <a:gd name="T88" fmla="+- 0 6148 5840"/>
                            <a:gd name="T89" fmla="*/ T88 w 436"/>
                            <a:gd name="T90" fmla="+- 0 837 582"/>
                            <a:gd name="T91" fmla="*/ 837 h 256"/>
                            <a:gd name="T92" fmla="+- 0 5959 5840"/>
                            <a:gd name="T93" fmla="*/ T92 w 436"/>
                            <a:gd name="T94" fmla="+- 0 837 582"/>
                            <a:gd name="T95" fmla="*/ 837 h 256"/>
                            <a:gd name="T96" fmla="+- 0 5943 5840"/>
                            <a:gd name="T97" fmla="*/ T96 w 436"/>
                            <a:gd name="T98" fmla="+- 0 835 582"/>
                            <a:gd name="T99" fmla="*/ 835 h 256"/>
                            <a:gd name="T100" fmla="+- 0 5926 5840"/>
                            <a:gd name="T101" fmla="*/ T100 w 436"/>
                            <a:gd name="T102" fmla="+- 0 831 582"/>
                            <a:gd name="T103" fmla="*/ 831 h 256"/>
                            <a:gd name="T104" fmla="+- 0 5911 5840"/>
                            <a:gd name="T105" fmla="*/ T104 w 436"/>
                            <a:gd name="T106" fmla="+- 0 824 582"/>
                            <a:gd name="T107" fmla="*/ 824 h 256"/>
                            <a:gd name="T108" fmla="+- 0 5857 5840"/>
                            <a:gd name="T109" fmla="*/ T108 w 436"/>
                            <a:gd name="T110" fmla="+- 0 774 582"/>
                            <a:gd name="T111" fmla="*/ 774 h 256"/>
                            <a:gd name="T112" fmla="+- 0 5850 5840"/>
                            <a:gd name="T113" fmla="*/ T112 w 436"/>
                            <a:gd name="T114" fmla="+- 0 759 582"/>
                            <a:gd name="T115" fmla="*/ 759 h 256"/>
                            <a:gd name="T116" fmla="+- 0 5844 5840"/>
                            <a:gd name="T117" fmla="*/ T116 w 436"/>
                            <a:gd name="T118" fmla="+- 0 743 582"/>
                            <a:gd name="T119" fmla="*/ 743 h 256"/>
                            <a:gd name="T120" fmla="+- 0 5841 5840"/>
                            <a:gd name="T121" fmla="*/ T120 w 436"/>
                            <a:gd name="T122" fmla="+- 0 726 582"/>
                            <a:gd name="T123" fmla="*/ 726 h 256"/>
                            <a:gd name="T124" fmla="+- 0 5840 5840"/>
                            <a:gd name="T125" fmla="*/ T124 w 436"/>
                            <a:gd name="T126" fmla="+- 0 710 582"/>
                            <a:gd name="T127" fmla="*/ 710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436" h="256">
                              <a:moveTo>
                                <a:pt x="0" y="128"/>
                              </a:moveTo>
                              <a:lnTo>
                                <a:pt x="0" y="119"/>
                              </a:lnTo>
                              <a:lnTo>
                                <a:pt x="1" y="111"/>
                              </a:lnTo>
                              <a:lnTo>
                                <a:pt x="2" y="103"/>
                              </a:lnTo>
                              <a:lnTo>
                                <a:pt x="4" y="95"/>
                              </a:lnTo>
                              <a:lnTo>
                                <a:pt x="6" y="87"/>
                              </a:lnTo>
                              <a:lnTo>
                                <a:pt x="10" y="79"/>
                              </a:lnTo>
                              <a:lnTo>
                                <a:pt x="13" y="71"/>
                              </a:lnTo>
                              <a:lnTo>
                                <a:pt x="37" y="38"/>
                              </a:lnTo>
                              <a:lnTo>
                                <a:pt x="43" y="32"/>
                              </a:lnTo>
                              <a:lnTo>
                                <a:pt x="79" y="10"/>
                              </a:lnTo>
                              <a:lnTo>
                                <a:pt x="86" y="7"/>
                              </a:lnTo>
                              <a:lnTo>
                                <a:pt x="94" y="4"/>
                              </a:lnTo>
                              <a:lnTo>
                                <a:pt x="103" y="3"/>
                              </a:lnTo>
                              <a:lnTo>
                                <a:pt x="111" y="1"/>
                              </a:lnTo>
                              <a:lnTo>
                                <a:pt x="119" y="0"/>
                              </a:lnTo>
                              <a:lnTo>
                                <a:pt x="128" y="0"/>
                              </a:lnTo>
                              <a:lnTo>
                                <a:pt x="308" y="0"/>
                              </a:lnTo>
                              <a:lnTo>
                                <a:pt x="316" y="0"/>
                              </a:lnTo>
                              <a:lnTo>
                                <a:pt x="324" y="1"/>
                              </a:lnTo>
                              <a:lnTo>
                                <a:pt x="385" y="26"/>
                              </a:lnTo>
                              <a:lnTo>
                                <a:pt x="398" y="38"/>
                              </a:lnTo>
                              <a:lnTo>
                                <a:pt x="404" y="43"/>
                              </a:lnTo>
                              <a:lnTo>
                                <a:pt x="425" y="79"/>
                              </a:lnTo>
                              <a:lnTo>
                                <a:pt x="429" y="87"/>
                              </a:lnTo>
                              <a:lnTo>
                                <a:pt x="431" y="95"/>
                              </a:lnTo>
                              <a:lnTo>
                                <a:pt x="433" y="103"/>
                              </a:lnTo>
                              <a:lnTo>
                                <a:pt x="434" y="111"/>
                              </a:lnTo>
                              <a:lnTo>
                                <a:pt x="435" y="119"/>
                              </a:lnTo>
                              <a:lnTo>
                                <a:pt x="435" y="128"/>
                              </a:lnTo>
                              <a:lnTo>
                                <a:pt x="435" y="136"/>
                              </a:lnTo>
                              <a:lnTo>
                                <a:pt x="434" y="144"/>
                              </a:lnTo>
                              <a:lnTo>
                                <a:pt x="433" y="153"/>
                              </a:lnTo>
                              <a:lnTo>
                                <a:pt x="431" y="161"/>
                              </a:lnTo>
                              <a:lnTo>
                                <a:pt x="429" y="169"/>
                              </a:lnTo>
                              <a:lnTo>
                                <a:pt x="425" y="177"/>
                              </a:lnTo>
                              <a:lnTo>
                                <a:pt x="422" y="184"/>
                              </a:lnTo>
                              <a:lnTo>
                                <a:pt x="418" y="192"/>
                              </a:lnTo>
                              <a:lnTo>
                                <a:pt x="414" y="199"/>
                              </a:lnTo>
                              <a:lnTo>
                                <a:pt x="409" y="206"/>
                              </a:lnTo>
                              <a:lnTo>
                                <a:pt x="378" y="234"/>
                              </a:lnTo>
                              <a:lnTo>
                                <a:pt x="371" y="238"/>
                              </a:lnTo>
                              <a:lnTo>
                                <a:pt x="332" y="253"/>
                              </a:lnTo>
                              <a:lnTo>
                                <a:pt x="324" y="255"/>
                              </a:lnTo>
                              <a:lnTo>
                                <a:pt x="316" y="255"/>
                              </a:lnTo>
                              <a:lnTo>
                                <a:pt x="308" y="255"/>
                              </a:lnTo>
                              <a:lnTo>
                                <a:pt x="128" y="255"/>
                              </a:lnTo>
                              <a:lnTo>
                                <a:pt x="119" y="255"/>
                              </a:lnTo>
                              <a:lnTo>
                                <a:pt x="111" y="255"/>
                              </a:lnTo>
                              <a:lnTo>
                                <a:pt x="103" y="253"/>
                              </a:lnTo>
                              <a:lnTo>
                                <a:pt x="94" y="251"/>
                              </a:lnTo>
                              <a:lnTo>
                                <a:pt x="86" y="249"/>
                              </a:lnTo>
                              <a:lnTo>
                                <a:pt x="79" y="246"/>
                              </a:lnTo>
                              <a:lnTo>
                                <a:pt x="71" y="242"/>
                              </a:lnTo>
                              <a:lnTo>
                                <a:pt x="21" y="199"/>
                              </a:lnTo>
                              <a:lnTo>
                                <a:pt x="17" y="192"/>
                              </a:lnTo>
                              <a:lnTo>
                                <a:pt x="13" y="184"/>
                              </a:lnTo>
                              <a:lnTo>
                                <a:pt x="10" y="177"/>
                              </a:lnTo>
                              <a:lnTo>
                                <a:pt x="6" y="169"/>
                              </a:lnTo>
                              <a:lnTo>
                                <a:pt x="4" y="161"/>
                              </a:lnTo>
                              <a:lnTo>
                                <a:pt x="2" y="153"/>
                              </a:lnTo>
                              <a:lnTo>
                                <a:pt x="1" y="144"/>
                              </a:lnTo>
                              <a:lnTo>
                                <a:pt x="0" y="136"/>
                              </a:lnTo>
                              <a:lnTo>
                                <a:pt x="0" y="128"/>
                              </a:lnTo>
                              <a:close/>
                            </a:path>
                          </a:pathLst>
                        </a:custGeom>
                        <a:noFill/>
                        <a:ln w="9529">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5825BC" id="Freeform 471" o:spid="_x0000_s1026" style="position:absolute;margin-left:292pt;margin-top:29.1pt;width:21.8pt;height:12.8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" path="m,128r,-9l1,111r1,-8l4,95,6,87r4,-8l13,71,37,38r6,-6l79,10,86,7,94,4r9,-1l111,1,119,r9,l308,r8,l324,1r61,25l398,38r6,5l425,79r4,8l431,95r2,8l434,111r1,8l435,128r,8l434,144r-1,9l431,161r-2,8l425,177r-3,7l418,192r-4,7l409,206r-31,28l371,238r-39,15l324,255r-8,l308,255r-180,l119,255r-8,l103,253r-9,-2l86,249r-7,-3l71,242,21,199r-4,-7l13,184r-3,-7l6,169,4,161,2,153,1,144,,136r,-8xe" filled="f" strokecolor="#bdc1c6" strokeweight=".26469mm">
                <v:path arrowok="t" o:connecttype="custom" o:connectlocs="0,445135;1270,434975;3810,424815;8255,414655;27305,389890;54610,374015;65405,371475;75565,369570;195580,369570;205740,370205;252730,393700;269875,419735;273685,429895;275590,440055;276225,450850;275590,461010;273685,471805;269875,481965;265430,491490;259715,500380;235585,520700;205740,531495;195580,531495;75565,531495;65405,530225;54610,527685;45085,523240;10795,491490;6350,481965;2540,471805;635,461010;0,450850" o:connectangles="0,0,0,0,0,0,0,0,0,0,0,0,0,0,0,0,0,0,0,0,0,0,0,0,0,0,0,0,0,0,0,0"/>
                <w10:wrap anchorx="page"/>
              </v:shape>
            </w:pict>
          </mc:Fallback>
        </mc:AlternateContent>
      </w:r>
      <w:r w:rsidRPr="001D7DFD">
        <w:rPr>
          <w:rFonts w:eastAsia="Roboto"/>
          <w:color w:val="202024"/>
          <w:sz w:val="21"/>
          <w:szCs w:val="22"/>
          <w:lang w:val="pt-PT" w:eastAsia="en-US"/>
        </w:rPr>
        <w:t>1</w:t>
      </w:r>
      <w:r w:rsidRPr="001D7DFD">
        <w:rPr>
          <w:rFonts w:eastAsia="Roboto"/>
          <w:color w:val="202024"/>
          <w:sz w:val="21"/>
          <w:szCs w:val="22"/>
          <w:lang w:val="pt-PT" w:eastAsia="en-US"/>
        </w:rPr>
        <w:tab/>
        <w:t>2</w:t>
      </w:r>
      <w:r w:rsidRPr="001D7DFD">
        <w:rPr>
          <w:rFonts w:eastAsia="Roboto"/>
          <w:color w:val="202024"/>
          <w:sz w:val="21"/>
          <w:szCs w:val="22"/>
          <w:lang w:val="pt-PT" w:eastAsia="en-US"/>
        </w:rPr>
        <w:tab/>
        <w:t>3</w:t>
      </w:r>
      <w:r w:rsidRPr="001D7DFD">
        <w:rPr>
          <w:rFonts w:eastAsia="Roboto"/>
          <w:color w:val="202024"/>
          <w:sz w:val="21"/>
          <w:szCs w:val="22"/>
          <w:lang w:val="pt-PT" w:eastAsia="en-US"/>
        </w:rPr>
        <w:tab/>
        <w:t>4</w:t>
      </w:r>
      <w:r w:rsidRPr="001D7DFD">
        <w:rPr>
          <w:rFonts w:eastAsia="Roboto"/>
          <w:color w:val="202024"/>
          <w:sz w:val="21"/>
          <w:szCs w:val="22"/>
          <w:lang w:val="pt-PT" w:eastAsia="en-US"/>
        </w:rPr>
        <w:tab/>
        <w:t>5</w:t>
      </w:r>
    </w:p>
    <w:p w14:paraId="7736C3EC" w14:textId="77777777" w:rsidR="007217E2" w:rsidRPr="001D7DFD" w:rsidRDefault="007217E2" w:rsidP="007217E2">
      <w:pPr>
        <w:widowControl w:val="0"/>
        <w:suppressAutoHyphens w:val="0"/>
        <w:autoSpaceDE w:val="0"/>
        <w:autoSpaceDN w:val="0"/>
        <w:spacing w:before="8" w:after="0"/>
        <w:ind w:firstLine="0"/>
        <w:jc w:val="left"/>
        <w:rPr>
          <w:rFonts w:eastAsia="Roboto"/>
          <w:sz w:val="13"/>
          <w:szCs w:val="24"/>
          <w:lang w:val="pt-PT" w:eastAsia="en-US"/>
        </w:rPr>
      </w:pPr>
      <w:r w:rsidRPr="001D7DFD">
        <w:rPr>
          <w:rFonts w:eastAsia="Roboto"/>
          <w:noProof/>
          <w:szCs w:val="24"/>
          <w:lang w:val="pt-PT" w:eastAsia="en-US"/>
        </w:rPr>
        <mc:AlternateContent>
          <mc:Choice Requires="wpg">
            <w:drawing>
              <wp:anchor distT="0" distB="0" distL="0" distR="0" simplePos="0" relativeHeight="251747328" behindDoc="1" locked="0" layoutInCell="1" allowOverlap="1" wp14:anchorId="5DD1A2FF" wp14:editId="4E6704DA">
                <wp:simplePos x="0" y="0"/>
                <wp:positionH relativeFrom="page">
                  <wp:posOffset>1283335</wp:posOffset>
                </wp:positionH>
                <wp:positionV relativeFrom="paragraph">
                  <wp:posOffset>128905</wp:posOffset>
                </wp:positionV>
                <wp:extent cx="3678555" cy="9525"/>
                <wp:effectExtent l="0" t="0" r="635" b="4445"/>
                <wp:wrapTopAndBottom/>
                <wp:docPr id="216" name="Group 4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78555" cy="9525"/>
                          <a:chOff x="2021" y="203"/>
                          <a:chExt cx="5793" cy="15"/>
                        </a:xfrm>
                      </wpg:grpSpPr>
                      <wps:wsp>
                        <wps:cNvPr id="217" name="Freeform 484"/>
                        <wps:cNvSpPr>
                          <a:spLocks/>
                        </wps:cNvSpPr>
                        <wps:spPr bwMode="auto">
                          <a:xfrm>
                            <a:off x="2020" y="203"/>
                            <a:ext cx="1516" cy="16"/>
                          </a:xfrm>
                          <a:custGeom>
                            <a:avLst/>
                            <a:gdLst>
                              <a:gd name="T0" fmla="+- 0 3536 2021"/>
                              <a:gd name="T1" fmla="*/ T0 w 1516"/>
                              <a:gd name="T2" fmla="+- 0 203 203"/>
                              <a:gd name="T3" fmla="*/ 203 h 16"/>
                              <a:gd name="T4" fmla="+- 0 2801 2021"/>
                              <a:gd name="T5" fmla="*/ T4 w 1516"/>
                              <a:gd name="T6" fmla="+- 0 203 203"/>
                              <a:gd name="T7" fmla="*/ 203 h 16"/>
                              <a:gd name="T8" fmla="+- 0 2021 2021"/>
                              <a:gd name="T9" fmla="*/ T8 w 1516"/>
                              <a:gd name="T10" fmla="+- 0 203 203"/>
                              <a:gd name="T11" fmla="*/ 203 h 16"/>
                              <a:gd name="T12" fmla="+- 0 2021 2021"/>
                              <a:gd name="T13" fmla="*/ T12 w 1516"/>
                              <a:gd name="T14" fmla="+- 0 218 203"/>
                              <a:gd name="T15" fmla="*/ 218 h 16"/>
                              <a:gd name="T16" fmla="+- 0 2801 2021"/>
                              <a:gd name="T17" fmla="*/ T16 w 1516"/>
                              <a:gd name="T18" fmla="+- 0 218 203"/>
                              <a:gd name="T19" fmla="*/ 218 h 16"/>
                              <a:gd name="T20" fmla="+- 0 3536 2021"/>
                              <a:gd name="T21" fmla="*/ T20 w 1516"/>
                              <a:gd name="T22" fmla="+- 0 218 203"/>
                              <a:gd name="T23" fmla="*/ 218 h 16"/>
                              <a:gd name="T24" fmla="+- 0 3536 2021"/>
                              <a:gd name="T25" fmla="*/ T24 w 1516"/>
                              <a:gd name="T26" fmla="+- 0 203 203"/>
                              <a:gd name="T27" fmla="*/ 203 h 16"/>
                            </a:gdLst>
                            <a:ahLst/>
                            <a:cxnLst>
                              <a:cxn ang="0">
                                <a:pos x="T1" y="T3"/>
                              </a:cxn>
                              <a:cxn ang="0">
                                <a:pos x="T5" y="T7"/>
                              </a:cxn>
                              <a:cxn ang="0">
                                <a:pos x="T9" y="T11"/>
                              </a:cxn>
                              <a:cxn ang="0">
                                <a:pos x="T13" y="T15"/>
                              </a:cxn>
                              <a:cxn ang="0">
                                <a:pos x="T17" y="T19"/>
                              </a:cxn>
                              <a:cxn ang="0">
                                <a:pos x="T21" y="T23"/>
                              </a:cxn>
                              <a:cxn ang="0">
                                <a:pos x="T25" y="T27"/>
                              </a:cxn>
                            </a:cxnLst>
                            <a:rect l="0" t="0" r="r" b="b"/>
                            <a:pathLst>
                              <a:path w="1516" h="16">
                                <a:moveTo>
                                  <a:pt x="1515" y="0"/>
                                </a:moveTo>
                                <a:lnTo>
                                  <a:pt x="780" y="0"/>
                                </a:lnTo>
                                <a:lnTo>
                                  <a:pt x="0" y="0"/>
                                </a:lnTo>
                                <a:lnTo>
                                  <a:pt x="0" y="15"/>
                                </a:lnTo>
                                <a:lnTo>
                                  <a:pt x="780" y="15"/>
                                </a:lnTo>
                                <a:lnTo>
                                  <a:pt x="1515" y="15"/>
                                </a:lnTo>
                                <a:lnTo>
                                  <a:pt x="1515" y="0"/>
                                </a:lnTo>
                                <a:close/>
                              </a:path>
                            </a:pathLst>
                          </a:custGeom>
                          <a:solidFill>
                            <a:srgbClr val="BD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Rectangle 485"/>
                        <wps:cNvSpPr>
                          <a:spLocks noChangeArrowheads="1"/>
                        </wps:cNvSpPr>
                        <wps:spPr bwMode="auto">
                          <a:xfrm>
                            <a:off x="3536" y="203"/>
                            <a:ext cx="4277" cy="16"/>
                          </a:xfrm>
                          <a:prstGeom prst="rect">
                            <a:avLst/>
                          </a:prstGeom>
                          <a:solidFill>
                            <a:srgbClr val="BDC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C8CEFB" id="Group 483" o:spid="_x0000_s1026" style="position:absolute;margin-left:101.05pt;margin-top:10.15pt;width:289.65pt;height:.75pt;z-index:-251569152;mso-wrap-distance-left:0;mso-wrap-distance-right:0;mso-position-horizontal-relative:page" coordorigin="2021,203" coordsize="579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">
                <v:shape id="Freeform 484" o:spid="_x0000_s1027" style="position:absolute;left:2020;top:203;width:1516;height:16;visibility:visible;mso-wrap-style:square;v-text-anchor:top" coordsize="151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" path="m1515,l780,,,,,15r780,l1515,15r,-15xe" fillcolor="#bdc1c6" stroked="f">
                  <v:path arrowok="t" o:connecttype="custom" o:connectlocs="1515,203;780,203;0,203;0,218;780,218;1515,218;1515,203" o:connectangles="0,0,0,0,0,0,0"/>
                </v:shape>
                <v:rect id="Rectangle 485" o:spid="_x0000_s1028" style="position:absolute;left:3536;top:203;width:4277;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" fillcolor="#bdc1c6" stroked="f"/>
                <w10:wrap type="topAndBottom" anchorx="page"/>
              </v:group>
            </w:pict>
          </mc:Fallback>
        </mc:AlternateContent>
      </w:r>
    </w:p>
    <w:p w14:paraId="0B073A7C" w14:textId="77777777" w:rsidR="007217E2" w:rsidRPr="001D7DFD" w:rsidRDefault="007217E2" w:rsidP="007217E2">
      <w:pPr>
        <w:widowControl w:val="0"/>
        <w:tabs>
          <w:tab w:val="left" w:pos="5209"/>
        </w:tabs>
        <w:suppressAutoHyphens w:val="0"/>
        <w:autoSpaceDE w:val="0"/>
        <w:autoSpaceDN w:val="0"/>
        <w:spacing w:before="122" w:after="65"/>
        <w:ind w:left="818" w:firstLine="0"/>
        <w:jc w:val="left"/>
        <w:rPr>
          <w:rFonts w:eastAsia="Roboto"/>
          <w:sz w:val="22"/>
          <w:szCs w:val="22"/>
          <w:lang w:val="pt-PT" w:eastAsia="en-US"/>
        </w:rPr>
      </w:pPr>
      <w:r w:rsidRPr="001D7DFD">
        <w:rPr>
          <w:rFonts w:eastAsia="Roboto"/>
          <w:color w:val="202024"/>
          <w:sz w:val="22"/>
          <w:szCs w:val="22"/>
          <w:lang w:val="pt-PT" w:eastAsia="en-US"/>
        </w:rPr>
        <w:t>Nunca</w:t>
      </w:r>
      <w:r w:rsidRPr="001D7DFD">
        <w:rPr>
          <w:rFonts w:eastAsia="Roboto"/>
          <w:color w:val="202024"/>
          <w:sz w:val="22"/>
          <w:szCs w:val="22"/>
          <w:lang w:val="pt-PT" w:eastAsia="en-US"/>
        </w:rPr>
        <w:tab/>
        <w:t>Com</w:t>
      </w:r>
      <w:r w:rsidRPr="001D7DFD">
        <w:rPr>
          <w:rFonts w:eastAsia="Roboto"/>
          <w:color w:val="202024"/>
          <w:spacing w:val="1"/>
          <w:sz w:val="22"/>
          <w:szCs w:val="22"/>
          <w:lang w:val="pt-PT" w:eastAsia="en-US"/>
        </w:rPr>
        <w:t xml:space="preserve"> </w:t>
      </w:r>
      <w:r w:rsidRPr="001D7DFD">
        <w:rPr>
          <w:rFonts w:eastAsia="Roboto"/>
          <w:color w:val="202024"/>
          <w:sz w:val="22"/>
          <w:szCs w:val="22"/>
          <w:lang w:val="pt-PT" w:eastAsia="en-US"/>
        </w:rPr>
        <w:t>certeza</w:t>
      </w:r>
    </w:p>
    <w:p w14:paraId="2F5B635E" w14:textId="77777777" w:rsidR="007217E2" w:rsidRPr="001D7DFD" w:rsidRDefault="007217E2" w:rsidP="007217E2">
      <w:pPr>
        <w:widowControl w:val="0"/>
        <w:suppressAutoHyphens w:val="0"/>
        <w:autoSpaceDE w:val="0"/>
        <w:autoSpaceDN w:val="0"/>
        <w:spacing w:after="0" w:line="20" w:lineRule="exact"/>
        <w:ind w:left="1521" w:firstLine="0"/>
        <w:jc w:val="left"/>
        <w:rPr>
          <w:rFonts w:eastAsia="Roboto"/>
          <w:sz w:val="2"/>
          <w:szCs w:val="24"/>
          <w:lang w:val="pt-PT" w:eastAsia="en-US"/>
        </w:rPr>
      </w:pPr>
      <w:r w:rsidRPr="001D7DFD">
        <w:rPr>
          <w:rFonts w:eastAsia="Roboto"/>
          <w:noProof/>
          <w:sz w:val="2"/>
          <w:szCs w:val="24"/>
          <w:lang w:val="pt-PT" w:eastAsia="en-US"/>
        </w:rPr>
        <mc:AlternateContent>
          <mc:Choice Requires="wpg">
            <w:drawing>
              <wp:inline distT="0" distB="0" distL="0" distR="0" wp14:anchorId="6131EE78" wp14:editId="5396522D">
                <wp:extent cx="2296795" cy="9525"/>
                <wp:effectExtent l="0" t="0" r="0" b="0"/>
                <wp:docPr id="213" name="Group 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6795" cy="9525"/>
                          <a:chOff x="0" y="0"/>
                          <a:chExt cx="3617" cy="15"/>
                        </a:xfrm>
                      </wpg:grpSpPr>
                      <wps:wsp>
                        <wps:cNvPr id="214" name="Rectangle 411"/>
                        <wps:cNvSpPr>
                          <a:spLocks noChangeArrowheads="1"/>
                        </wps:cNvSpPr>
                        <wps:spPr bwMode="auto">
                          <a:xfrm>
                            <a:off x="0" y="0"/>
                            <a:ext cx="736" cy="15"/>
                          </a:xfrm>
                          <a:prstGeom prst="rect">
                            <a:avLst/>
                          </a:prstGeom>
                          <a:solidFill>
                            <a:srgbClr val="BDC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412"/>
                        <wps:cNvSpPr>
                          <a:spLocks/>
                        </wps:cNvSpPr>
                        <wps:spPr bwMode="auto">
                          <a:xfrm>
                            <a:off x="735" y="0"/>
                            <a:ext cx="2882" cy="15"/>
                          </a:xfrm>
                          <a:custGeom>
                            <a:avLst/>
                            <a:gdLst>
                              <a:gd name="T0" fmla="+- 0 3617 735"/>
                              <a:gd name="T1" fmla="*/ T0 w 2882"/>
                              <a:gd name="T2" fmla="*/ 0 h 15"/>
                              <a:gd name="T3" fmla="+- 0 2896 735"/>
                              <a:gd name="T4" fmla="*/ T3 w 2882"/>
                              <a:gd name="T5" fmla="*/ 0 h 15"/>
                              <a:gd name="T6" fmla="+- 0 2176 735"/>
                              <a:gd name="T7" fmla="*/ T6 w 2882"/>
                              <a:gd name="T8" fmla="*/ 0 h 15"/>
                              <a:gd name="T9" fmla="+- 0 1456 735"/>
                              <a:gd name="T10" fmla="*/ T9 w 2882"/>
                              <a:gd name="T11" fmla="*/ 0 h 15"/>
                              <a:gd name="T12" fmla="+- 0 735 735"/>
                              <a:gd name="T13" fmla="*/ T12 w 2882"/>
                              <a:gd name="T14" fmla="*/ 0 h 15"/>
                              <a:gd name="T15" fmla="+- 0 735 735"/>
                              <a:gd name="T16" fmla="*/ T15 w 2882"/>
                              <a:gd name="T17" fmla="*/ 15 h 15"/>
                              <a:gd name="T18" fmla="+- 0 1456 735"/>
                              <a:gd name="T19" fmla="*/ T18 w 2882"/>
                              <a:gd name="T20" fmla="*/ 15 h 15"/>
                              <a:gd name="T21" fmla="+- 0 2176 735"/>
                              <a:gd name="T22" fmla="*/ T21 w 2882"/>
                              <a:gd name="T23" fmla="*/ 15 h 15"/>
                              <a:gd name="T24" fmla="+- 0 2896 735"/>
                              <a:gd name="T25" fmla="*/ T24 w 2882"/>
                              <a:gd name="T26" fmla="*/ 15 h 15"/>
                              <a:gd name="T27" fmla="+- 0 3617 735"/>
                              <a:gd name="T28" fmla="*/ T27 w 2882"/>
                              <a:gd name="T29" fmla="*/ 15 h 15"/>
                              <a:gd name="T30" fmla="+- 0 3617 735"/>
                              <a:gd name="T31" fmla="*/ T30 w 2882"/>
                              <a:gd name="T32" fmla="*/ 0 h 15"/>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Lst>
                            <a:rect l="0" t="0" r="r" b="b"/>
                            <a:pathLst>
                              <a:path w="2882" h="15">
                                <a:moveTo>
                                  <a:pt x="2882" y="0"/>
                                </a:moveTo>
                                <a:lnTo>
                                  <a:pt x="2161" y="0"/>
                                </a:lnTo>
                                <a:lnTo>
                                  <a:pt x="1441" y="0"/>
                                </a:lnTo>
                                <a:lnTo>
                                  <a:pt x="721" y="0"/>
                                </a:lnTo>
                                <a:lnTo>
                                  <a:pt x="0" y="0"/>
                                </a:lnTo>
                                <a:lnTo>
                                  <a:pt x="0" y="15"/>
                                </a:lnTo>
                                <a:lnTo>
                                  <a:pt x="721" y="15"/>
                                </a:lnTo>
                                <a:lnTo>
                                  <a:pt x="1441" y="15"/>
                                </a:lnTo>
                                <a:lnTo>
                                  <a:pt x="2161" y="15"/>
                                </a:lnTo>
                                <a:lnTo>
                                  <a:pt x="2882" y="15"/>
                                </a:lnTo>
                                <a:lnTo>
                                  <a:pt x="2882" y="0"/>
                                </a:lnTo>
                                <a:close/>
                              </a:path>
                            </a:pathLst>
                          </a:custGeom>
                          <a:solidFill>
                            <a:srgbClr val="BDC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FFDD4D1" id="Group 410" o:spid="_x0000_s1026" style="width:180.85pt;height:.75pt;mso-position-horizontal-relative:char;mso-position-vertical-relative:line" coordsize="361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">
                <v:rect id="Rectangle 411" o:spid="_x0000_s1027" style="position:absolute;width:73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" fillcolor="#bdc1c6" stroked="f"/>
                <v:shape id="Freeform 412" o:spid="_x0000_s1028" style="position:absolute;left:735;width:2882;height:15;visibility:visible;mso-wrap-style:square;v-text-anchor:top" coordsize="288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" path="m2882,l2161,,1441,,721,,,,,15r721,l1441,15r720,l2882,15r,-15xe" fillcolor="#bdc1c6" stroked="f">
                  <v:path arrowok="t" o:connecttype="custom" o:connectlocs="2882,0;2161,0;1441,0;721,0;0,0;0,15;721,15;1441,15;2161,15;2882,15;2882,0" o:connectangles="0,0,0,0,0,0,0,0,0,0,0"/>
                </v:shape>
                <w10:anchorlock/>
              </v:group>
            </w:pict>
          </mc:Fallback>
        </mc:AlternateContent>
      </w:r>
    </w:p>
    <w:p w14:paraId="5FFFC917" w14:textId="77777777" w:rsidR="007217E2" w:rsidRPr="001D7DFD" w:rsidRDefault="007217E2" w:rsidP="007217E2">
      <w:pPr>
        <w:widowControl w:val="0"/>
        <w:suppressAutoHyphens w:val="0"/>
        <w:autoSpaceDE w:val="0"/>
        <w:autoSpaceDN w:val="0"/>
        <w:spacing w:before="10" w:after="0"/>
        <w:ind w:firstLine="0"/>
        <w:jc w:val="left"/>
        <w:rPr>
          <w:rFonts w:eastAsia="Roboto"/>
          <w:sz w:val="5"/>
          <w:szCs w:val="24"/>
          <w:lang w:val="pt-PT" w:eastAsia="en-US"/>
        </w:rPr>
      </w:pPr>
    </w:p>
    <w:p w14:paraId="72D25D2E" w14:textId="77777777" w:rsidR="007217E2" w:rsidRPr="001D7DFD" w:rsidRDefault="007217E2" w:rsidP="007217E2">
      <w:pPr>
        <w:widowControl w:val="0"/>
        <w:tabs>
          <w:tab w:val="left" w:pos="5137"/>
        </w:tabs>
        <w:suppressAutoHyphens w:val="0"/>
        <w:autoSpaceDE w:val="0"/>
        <w:autoSpaceDN w:val="0"/>
        <w:spacing w:after="0" w:line="20" w:lineRule="exact"/>
        <w:ind w:left="740" w:firstLine="0"/>
        <w:jc w:val="left"/>
        <w:rPr>
          <w:rFonts w:eastAsia="Roboto"/>
          <w:sz w:val="2"/>
          <w:szCs w:val="22"/>
          <w:lang w:val="pt-PT" w:eastAsia="en-US"/>
        </w:rPr>
      </w:pPr>
      <w:r w:rsidRPr="001D7DFD">
        <w:rPr>
          <w:rFonts w:eastAsia="Roboto"/>
          <w:noProof/>
          <w:sz w:val="2"/>
          <w:szCs w:val="22"/>
          <w:lang w:val="pt-PT" w:eastAsia="en-US"/>
        </w:rPr>
        <mc:AlternateContent>
          <mc:Choice Requires="wpg">
            <w:drawing>
              <wp:inline distT="0" distB="0" distL="0" distR="0" wp14:anchorId="48DB675B" wp14:editId="2418F430">
                <wp:extent cx="495935" cy="9525"/>
                <wp:effectExtent l="0" t="0" r="0" b="0"/>
                <wp:docPr id="211" name="Group 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935" cy="9525"/>
                          <a:chOff x="0" y="0"/>
                          <a:chExt cx="781" cy="15"/>
                        </a:xfrm>
                      </wpg:grpSpPr>
                      <wps:wsp>
                        <wps:cNvPr id="212" name="Rectangle 409"/>
                        <wps:cNvSpPr>
                          <a:spLocks noChangeArrowheads="1"/>
                        </wps:cNvSpPr>
                        <wps:spPr bwMode="auto">
                          <a:xfrm>
                            <a:off x="0" y="0"/>
                            <a:ext cx="781" cy="15"/>
                          </a:xfrm>
                          <a:prstGeom prst="rect">
                            <a:avLst/>
                          </a:prstGeom>
                          <a:solidFill>
                            <a:srgbClr val="BDC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D29B449" id="Group 408" o:spid="_x0000_s1026" style="width:39.05pt;height:.75pt;mso-position-horizontal-relative:char;mso-position-vertical-relative:line" coordsize="7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">
                <v:rect id="Rectangle 409" o:spid="_x0000_s1027" style="position:absolute;width:78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" fillcolor="#bdc1c6" stroked="f"/>
                <w10:anchorlock/>
              </v:group>
            </w:pict>
          </mc:Fallback>
        </mc:AlternateContent>
      </w:r>
      <w:r w:rsidRPr="001D7DFD">
        <w:rPr>
          <w:rFonts w:eastAsia="Roboto"/>
          <w:sz w:val="2"/>
          <w:szCs w:val="22"/>
          <w:lang w:val="pt-PT" w:eastAsia="en-US"/>
        </w:rPr>
        <w:tab/>
      </w:r>
      <w:r w:rsidRPr="001D7DFD">
        <w:rPr>
          <w:rFonts w:eastAsia="Roboto"/>
          <w:noProof/>
          <w:sz w:val="2"/>
          <w:szCs w:val="22"/>
          <w:lang w:val="pt-PT" w:eastAsia="en-US"/>
        </w:rPr>
        <mc:AlternateContent>
          <mc:Choice Requires="wpg">
            <w:drawing>
              <wp:inline distT="0" distB="0" distL="0" distR="0" wp14:anchorId="6C5C9F04" wp14:editId="384D4488">
                <wp:extent cx="886460" cy="9525"/>
                <wp:effectExtent l="0" t="0" r="0" b="0"/>
                <wp:docPr id="209" name="Group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6460" cy="9525"/>
                          <a:chOff x="0" y="0"/>
                          <a:chExt cx="1396" cy="15"/>
                        </a:xfrm>
                      </wpg:grpSpPr>
                      <wps:wsp>
                        <wps:cNvPr id="210" name="Rectangle 407"/>
                        <wps:cNvSpPr>
                          <a:spLocks noChangeArrowheads="1"/>
                        </wps:cNvSpPr>
                        <wps:spPr bwMode="auto">
                          <a:xfrm>
                            <a:off x="0" y="0"/>
                            <a:ext cx="1396" cy="15"/>
                          </a:xfrm>
                          <a:prstGeom prst="rect">
                            <a:avLst/>
                          </a:prstGeom>
                          <a:solidFill>
                            <a:srgbClr val="BDC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E5B8A99" id="Group 406" o:spid="_x0000_s1026" style="width:69.8pt;height:.75pt;mso-position-horizontal-relative:char;mso-position-vertical-relative:line" coordsize="139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">
                <v:rect id="Rectangle 407" o:spid="_x0000_s1027" style="position:absolute;width:139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" fillcolor="#bdc1c6" stroked="f"/>
                <w10:anchorlock/>
              </v:group>
            </w:pict>
          </mc:Fallback>
        </mc:AlternateContent>
      </w:r>
    </w:p>
    <w:p w14:paraId="0B4DA826" w14:textId="77777777" w:rsidR="007217E2" w:rsidRPr="001D7DFD" w:rsidRDefault="007217E2" w:rsidP="007217E2">
      <w:pPr>
        <w:widowControl w:val="0"/>
        <w:suppressAutoHyphens w:val="0"/>
        <w:autoSpaceDE w:val="0"/>
        <w:autoSpaceDN w:val="0"/>
        <w:spacing w:after="0"/>
        <w:ind w:firstLine="0"/>
        <w:jc w:val="left"/>
        <w:rPr>
          <w:rFonts w:eastAsia="Roboto"/>
          <w:sz w:val="20"/>
          <w:szCs w:val="24"/>
          <w:lang w:val="pt-PT" w:eastAsia="en-US"/>
        </w:rPr>
      </w:pPr>
    </w:p>
    <w:p w14:paraId="3D3865CA" w14:textId="77777777" w:rsidR="007217E2" w:rsidRPr="001D7DFD" w:rsidRDefault="007217E2" w:rsidP="007217E2">
      <w:pPr>
        <w:widowControl w:val="0"/>
        <w:suppressAutoHyphens w:val="0"/>
        <w:autoSpaceDE w:val="0"/>
        <w:autoSpaceDN w:val="0"/>
        <w:spacing w:after="0"/>
        <w:ind w:firstLine="0"/>
        <w:jc w:val="left"/>
        <w:rPr>
          <w:rFonts w:eastAsia="Roboto"/>
          <w:sz w:val="20"/>
          <w:szCs w:val="24"/>
          <w:lang w:val="pt-PT" w:eastAsia="en-US"/>
        </w:rPr>
      </w:pPr>
    </w:p>
    <w:p w14:paraId="37A5C1C3" w14:textId="77777777" w:rsidR="007217E2" w:rsidRPr="001D7DFD" w:rsidRDefault="007217E2" w:rsidP="007217E2">
      <w:pPr>
        <w:widowControl w:val="0"/>
        <w:suppressAutoHyphens w:val="0"/>
        <w:autoSpaceDE w:val="0"/>
        <w:autoSpaceDN w:val="0"/>
        <w:spacing w:after="0"/>
        <w:ind w:firstLine="0"/>
        <w:jc w:val="left"/>
        <w:rPr>
          <w:rFonts w:eastAsia="Roboto"/>
          <w:sz w:val="20"/>
          <w:szCs w:val="24"/>
          <w:lang w:val="pt-PT" w:eastAsia="en-US"/>
        </w:rPr>
      </w:pPr>
    </w:p>
    <w:p w14:paraId="6D072556" w14:textId="77777777" w:rsidR="007217E2" w:rsidRPr="001D7DFD" w:rsidRDefault="007217E2" w:rsidP="007217E2">
      <w:pPr>
        <w:widowControl w:val="0"/>
        <w:suppressAutoHyphens w:val="0"/>
        <w:autoSpaceDE w:val="0"/>
        <w:autoSpaceDN w:val="0"/>
        <w:spacing w:before="11" w:after="0"/>
        <w:ind w:firstLine="0"/>
        <w:jc w:val="left"/>
        <w:rPr>
          <w:rFonts w:eastAsia="Roboto"/>
          <w:sz w:val="18"/>
          <w:szCs w:val="24"/>
          <w:lang w:val="pt-PT" w:eastAsia="en-US"/>
        </w:rPr>
      </w:pPr>
    </w:p>
    <w:p w14:paraId="463049BB" w14:textId="77777777" w:rsidR="007217E2" w:rsidRPr="001D7DFD" w:rsidRDefault="007217E2">
      <w:pPr>
        <w:widowControl w:val="0"/>
        <w:numPr>
          <w:ilvl w:val="0"/>
          <w:numId w:val="20"/>
        </w:numPr>
        <w:tabs>
          <w:tab w:val="left" w:pos="744"/>
        </w:tabs>
        <w:suppressAutoHyphens w:val="0"/>
        <w:autoSpaceDE w:val="0"/>
        <w:autoSpaceDN w:val="0"/>
        <w:spacing w:before="95" w:after="0"/>
        <w:ind w:left="743" w:hanging="634"/>
        <w:jc w:val="left"/>
        <w:rPr>
          <w:rFonts w:eastAsia="Roboto"/>
          <w:szCs w:val="22"/>
          <w:lang w:val="pt-PT" w:eastAsia="en-US"/>
        </w:rPr>
      </w:pPr>
      <w:r w:rsidRPr="001D7DFD">
        <w:rPr>
          <w:rFonts w:eastAsia="Roboto"/>
          <w:color w:val="202024"/>
          <w:szCs w:val="22"/>
          <w:lang w:val="pt-PT" w:eastAsia="en-US"/>
        </w:rPr>
        <w:t>Coloque</w:t>
      </w:r>
      <w:r w:rsidRPr="001D7DFD">
        <w:rPr>
          <w:rFonts w:eastAsia="Roboto"/>
          <w:color w:val="202024"/>
          <w:spacing w:val="-9"/>
          <w:szCs w:val="22"/>
          <w:lang w:val="pt-PT" w:eastAsia="en-US"/>
        </w:rPr>
        <w:t xml:space="preserve"> </w:t>
      </w:r>
      <w:r w:rsidRPr="001D7DFD">
        <w:rPr>
          <w:rFonts w:eastAsia="Roboto"/>
          <w:color w:val="202024"/>
          <w:szCs w:val="22"/>
          <w:lang w:val="pt-PT" w:eastAsia="en-US"/>
        </w:rPr>
        <w:t>aqui</w:t>
      </w:r>
      <w:r w:rsidRPr="001D7DFD">
        <w:rPr>
          <w:rFonts w:eastAsia="Roboto"/>
          <w:color w:val="202024"/>
          <w:spacing w:val="-9"/>
          <w:szCs w:val="22"/>
          <w:lang w:val="pt-PT" w:eastAsia="en-US"/>
        </w:rPr>
        <w:t xml:space="preserve"> </w:t>
      </w:r>
      <w:r w:rsidRPr="001D7DFD">
        <w:rPr>
          <w:rFonts w:eastAsia="Roboto"/>
          <w:color w:val="202024"/>
          <w:szCs w:val="22"/>
          <w:lang w:val="pt-PT" w:eastAsia="en-US"/>
        </w:rPr>
        <w:t>comentários</w:t>
      </w:r>
      <w:r w:rsidRPr="001D7DFD">
        <w:rPr>
          <w:rFonts w:eastAsia="Roboto"/>
          <w:color w:val="202024"/>
          <w:spacing w:val="-8"/>
          <w:szCs w:val="22"/>
          <w:lang w:val="pt-PT" w:eastAsia="en-US"/>
        </w:rPr>
        <w:t xml:space="preserve"> </w:t>
      </w:r>
      <w:r w:rsidRPr="001D7DFD">
        <w:rPr>
          <w:rFonts w:eastAsia="Roboto"/>
          <w:color w:val="202024"/>
          <w:szCs w:val="22"/>
          <w:lang w:val="pt-PT" w:eastAsia="en-US"/>
        </w:rPr>
        <w:t>e</w:t>
      </w:r>
      <w:r w:rsidRPr="001D7DFD">
        <w:rPr>
          <w:rFonts w:eastAsia="Roboto"/>
          <w:color w:val="202024"/>
          <w:spacing w:val="-9"/>
          <w:szCs w:val="22"/>
          <w:lang w:val="pt-PT" w:eastAsia="en-US"/>
        </w:rPr>
        <w:t xml:space="preserve"> </w:t>
      </w:r>
      <w:r w:rsidRPr="001D7DFD">
        <w:rPr>
          <w:rFonts w:eastAsia="Roboto"/>
          <w:color w:val="202024"/>
          <w:szCs w:val="22"/>
          <w:lang w:val="pt-PT" w:eastAsia="en-US"/>
        </w:rPr>
        <w:t>sugestões</w:t>
      </w:r>
      <w:r w:rsidRPr="001D7DFD">
        <w:rPr>
          <w:rFonts w:eastAsia="Roboto"/>
          <w:color w:val="202024"/>
          <w:spacing w:val="-8"/>
          <w:szCs w:val="22"/>
          <w:lang w:val="pt-PT" w:eastAsia="en-US"/>
        </w:rPr>
        <w:t xml:space="preserve"> </w:t>
      </w:r>
      <w:r w:rsidRPr="001D7DFD">
        <w:rPr>
          <w:rFonts w:eastAsia="Roboto"/>
          <w:color w:val="202024"/>
          <w:szCs w:val="22"/>
          <w:lang w:val="pt-PT" w:eastAsia="en-US"/>
        </w:rPr>
        <w:t>para</w:t>
      </w:r>
      <w:r w:rsidRPr="001D7DFD">
        <w:rPr>
          <w:rFonts w:eastAsia="Roboto"/>
          <w:color w:val="202024"/>
          <w:spacing w:val="-9"/>
          <w:szCs w:val="22"/>
          <w:lang w:val="pt-PT" w:eastAsia="en-US"/>
        </w:rPr>
        <w:t xml:space="preserve"> </w:t>
      </w:r>
      <w:r w:rsidRPr="001D7DFD">
        <w:rPr>
          <w:rFonts w:eastAsia="Roboto"/>
          <w:color w:val="202024"/>
          <w:szCs w:val="22"/>
          <w:lang w:val="pt-PT" w:eastAsia="en-US"/>
        </w:rPr>
        <w:t>o</w:t>
      </w:r>
      <w:r w:rsidRPr="001D7DFD">
        <w:rPr>
          <w:rFonts w:eastAsia="Roboto"/>
          <w:color w:val="202024"/>
          <w:spacing w:val="-8"/>
          <w:szCs w:val="22"/>
          <w:lang w:val="pt-PT" w:eastAsia="en-US"/>
        </w:rPr>
        <w:t xml:space="preserve"> </w:t>
      </w:r>
      <w:r w:rsidRPr="001D7DFD">
        <w:rPr>
          <w:rFonts w:eastAsia="Roboto"/>
          <w:color w:val="202024"/>
          <w:szCs w:val="22"/>
          <w:lang w:val="pt-PT" w:eastAsia="en-US"/>
        </w:rPr>
        <w:t>aplicativo.</w:t>
      </w:r>
    </w:p>
    <w:p w14:paraId="45895D94" w14:textId="77777777" w:rsidR="007217E2" w:rsidRPr="001D7DFD" w:rsidRDefault="007217E2" w:rsidP="007217E2">
      <w:pPr>
        <w:widowControl w:val="0"/>
        <w:suppressAutoHyphens w:val="0"/>
        <w:autoSpaceDE w:val="0"/>
        <w:autoSpaceDN w:val="0"/>
        <w:spacing w:after="0"/>
        <w:ind w:firstLine="0"/>
        <w:jc w:val="left"/>
        <w:rPr>
          <w:rFonts w:eastAsia="Roboto"/>
          <w:sz w:val="20"/>
          <w:szCs w:val="24"/>
          <w:lang w:val="pt-PT" w:eastAsia="en-US"/>
        </w:rPr>
      </w:pPr>
    </w:p>
    <w:p w14:paraId="41D7DE04" w14:textId="77777777" w:rsidR="007217E2" w:rsidRPr="001D7DFD" w:rsidRDefault="007217E2" w:rsidP="007217E2">
      <w:pPr>
        <w:widowControl w:val="0"/>
        <w:suppressAutoHyphens w:val="0"/>
        <w:autoSpaceDE w:val="0"/>
        <w:autoSpaceDN w:val="0"/>
        <w:spacing w:after="0"/>
        <w:ind w:firstLine="0"/>
        <w:jc w:val="left"/>
        <w:rPr>
          <w:rFonts w:eastAsia="Roboto"/>
          <w:sz w:val="20"/>
          <w:szCs w:val="24"/>
          <w:lang w:val="pt-PT" w:eastAsia="en-US"/>
        </w:rPr>
      </w:pPr>
    </w:p>
    <w:p w14:paraId="116D24D6" w14:textId="77777777" w:rsidR="007217E2" w:rsidRPr="001D7DFD" w:rsidRDefault="007217E2" w:rsidP="007217E2">
      <w:pPr>
        <w:widowControl w:val="0"/>
        <w:suppressAutoHyphens w:val="0"/>
        <w:autoSpaceDE w:val="0"/>
        <w:autoSpaceDN w:val="0"/>
        <w:spacing w:before="6" w:after="0"/>
        <w:ind w:firstLine="0"/>
        <w:jc w:val="left"/>
        <w:rPr>
          <w:rFonts w:eastAsia="Roboto"/>
          <w:sz w:val="15"/>
          <w:szCs w:val="24"/>
          <w:lang w:val="pt-PT" w:eastAsia="en-US"/>
        </w:rPr>
      </w:pPr>
      <w:r w:rsidRPr="001D7DFD">
        <w:rPr>
          <w:rFonts w:eastAsia="Roboto"/>
          <w:noProof/>
          <w:szCs w:val="24"/>
          <w:lang w:val="pt-PT" w:eastAsia="en-US"/>
        </w:rPr>
        <mc:AlternateContent>
          <mc:Choice Requires="wps">
            <w:drawing>
              <wp:anchor distT="0" distB="0" distL="0" distR="0" simplePos="0" relativeHeight="251748352" behindDoc="1" locked="0" layoutInCell="1" allowOverlap="1" wp14:anchorId="074AD46D" wp14:editId="5CC403DB">
                <wp:simplePos x="0" y="0"/>
                <wp:positionH relativeFrom="page">
                  <wp:posOffset>1283335</wp:posOffset>
                </wp:positionH>
                <wp:positionV relativeFrom="paragraph">
                  <wp:posOffset>143510</wp:posOffset>
                </wp:positionV>
                <wp:extent cx="5441315" cy="9525"/>
                <wp:effectExtent l="0" t="635" r="0" b="0"/>
                <wp:wrapTopAndBottom/>
                <wp:docPr id="208" name="Rectangle 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1315" cy="9525"/>
                        </a:xfrm>
                        <a:prstGeom prst="rect">
                          <a:avLst/>
                        </a:prstGeom>
                        <a:solidFill>
                          <a:srgbClr val="BDC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D20ACF" id="Rectangle 486" o:spid="_x0000_s1026" style="position:absolute;margin-left:101.05pt;margin-top:11.3pt;width:428.45pt;height:.75pt;z-index:-25156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" fillcolor="#bdc1c6" stroked="f">
                <w10:wrap type="topAndBottom" anchorx="page"/>
              </v:rect>
            </w:pict>
          </mc:Fallback>
        </mc:AlternateContent>
      </w:r>
      <w:r w:rsidRPr="001D7DFD">
        <w:rPr>
          <w:rFonts w:eastAsia="Roboto"/>
          <w:noProof/>
          <w:szCs w:val="24"/>
          <w:lang w:val="pt-PT" w:eastAsia="en-US"/>
        </w:rPr>
        <mc:AlternateContent>
          <mc:Choice Requires="wps">
            <w:drawing>
              <wp:anchor distT="0" distB="0" distL="0" distR="0" simplePos="0" relativeHeight="251749376" behindDoc="1" locked="0" layoutInCell="1" allowOverlap="1" wp14:anchorId="66D4D37B" wp14:editId="0DC1F73E">
                <wp:simplePos x="0" y="0"/>
                <wp:positionH relativeFrom="page">
                  <wp:posOffset>1283335</wp:posOffset>
                </wp:positionH>
                <wp:positionV relativeFrom="paragraph">
                  <wp:posOffset>419735</wp:posOffset>
                </wp:positionV>
                <wp:extent cx="5441315" cy="9525"/>
                <wp:effectExtent l="0" t="635" r="0" b="0"/>
                <wp:wrapTopAndBottom/>
                <wp:docPr id="207" name="Rectangle 4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1315" cy="9525"/>
                        </a:xfrm>
                        <a:prstGeom prst="rect">
                          <a:avLst/>
                        </a:prstGeom>
                        <a:solidFill>
                          <a:srgbClr val="BDC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6BFE9C" id="Rectangle 487" o:spid="_x0000_s1026" style="position:absolute;margin-left:101.05pt;margin-top:33.05pt;width:428.45pt;height:.75pt;z-index:-25156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" fillcolor="#bdc1c6" stroked="f">
                <w10:wrap type="topAndBottom" anchorx="page"/>
              </v:rect>
            </w:pict>
          </mc:Fallback>
        </mc:AlternateContent>
      </w:r>
      <w:r w:rsidRPr="001D7DFD">
        <w:rPr>
          <w:rFonts w:eastAsia="Roboto"/>
          <w:noProof/>
          <w:szCs w:val="24"/>
          <w:lang w:val="pt-PT" w:eastAsia="en-US"/>
        </w:rPr>
        <mc:AlternateContent>
          <mc:Choice Requires="wps">
            <w:drawing>
              <wp:anchor distT="0" distB="0" distL="0" distR="0" simplePos="0" relativeHeight="251750400" behindDoc="1" locked="0" layoutInCell="1" allowOverlap="1" wp14:anchorId="6536CC07" wp14:editId="023E25D4">
                <wp:simplePos x="0" y="0"/>
                <wp:positionH relativeFrom="page">
                  <wp:posOffset>1283335</wp:posOffset>
                </wp:positionH>
                <wp:positionV relativeFrom="paragraph">
                  <wp:posOffset>695960</wp:posOffset>
                </wp:positionV>
                <wp:extent cx="5441315" cy="9525"/>
                <wp:effectExtent l="0" t="635" r="0" b="0"/>
                <wp:wrapTopAndBottom/>
                <wp:docPr id="206" name="Rectangle 4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1315" cy="9525"/>
                        </a:xfrm>
                        <a:prstGeom prst="rect">
                          <a:avLst/>
                        </a:prstGeom>
                        <a:solidFill>
                          <a:srgbClr val="BDC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8C6BD4" id="Rectangle 488" o:spid="_x0000_s1026" style="position:absolute;margin-left:101.05pt;margin-top:54.8pt;width:428.45pt;height:.75pt;z-index:-25156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" fillcolor="#bdc1c6" stroked="f">
                <w10:wrap type="topAndBottom" anchorx="page"/>
              </v:rect>
            </w:pict>
          </mc:Fallback>
        </mc:AlternateContent>
      </w:r>
      <w:r w:rsidRPr="001D7DFD">
        <w:rPr>
          <w:rFonts w:eastAsia="Roboto"/>
          <w:noProof/>
          <w:szCs w:val="24"/>
          <w:lang w:val="pt-PT" w:eastAsia="en-US"/>
        </w:rPr>
        <mc:AlternateContent>
          <mc:Choice Requires="wps">
            <w:drawing>
              <wp:anchor distT="0" distB="0" distL="0" distR="0" simplePos="0" relativeHeight="251751424" behindDoc="1" locked="0" layoutInCell="1" allowOverlap="1" wp14:anchorId="253DDE1B" wp14:editId="517E6C1B">
                <wp:simplePos x="0" y="0"/>
                <wp:positionH relativeFrom="page">
                  <wp:posOffset>1283335</wp:posOffset>
                </wp:positionH>
                <wp:positionV relativeFrom="paragraph">
                  <wp:posOffset>972185</wp:posOffset>
                </wp:positionV>
                <wp:extent cx="5441315" cy="9525"/>
                <wp:effectExtent l="0" t="635" r="0" b="0"/>
                <wp:wrapTopAndBottom/>
                <wp:docPr id="205" name="Rectangle 4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1315" cy="9525"/>
                        </a:xfrm>
                        <a:prstGeom prst="rect">
                          <a:avLst/>
                        </a:prstGeom>
                        <a:solidFill>
                          <a:srgbClr val="BDC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4CB319" id="Rectangle 489" o:spid="_x0000_s1026" style="position:absolute;margin-left:101.05pt;margin-top:76.55pt;width:428.45pt;height:.75pt;z-index:-25156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" fillcolor="#bdc1c6" stroked="f">
                <w10:wrap type="topAndBottom" anchorx="page"/>
              </v:rect>
            </w:pict>
          </mc:Fallback>
        </mc:AlternateContent>
      </w:r>
      <w:r w:rsidRPr="001D7DFD">
        <w:rPr>
          <w:rFonts w:eastAsia="Roboto"/>
          <w:noProof/>
          <w:szCs w:val="24"/>
          <w:lang w:val="pt-PT" w:eastAsia="en-US"/>
        </w:rPr>
        <mc:AlternateContent>
          <mc:Choice Requires="wps">
            <w:drawing>
              <wp:anchor distT="0" distB="0" distL="0" distR="0" simplePos="0" relativeHeight="251752448" behindDoc="1" locked="0" layoutInCell="1" allowOverlap="1" wp14:anchorId="7A061E6C" wp14:editId="57CA1489">
                <wp:simplePos x="0" y="0"/>
                <wp:positionH relativeFrom="page">
                  <wp:posOffset>1283335</wp:posOffset>
                </wp:positionH>
                <wp:positionV relativeFrom="paragraph">
                  <wp:posOffset>1249045</wp:posOffset>
                </wp:positionV>
                <wp:extent cx="5441315" cy="9525"/>
                <wp:effectExtent l="0" t="1270" r="0" b="0"/>
                <wp:wrapTopAndBottom/>
                <wp:docPr id="204" name="Rectangle 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1315" cy="9525"/>
                        </a:xfrm>
                        <a:prstGeom prst="rect">
                          <a:avLst/>
                        </a:prstGeom>
                        <a:solidFill>
                          <a:srgbClr val="BDC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1DCB6D" id="Rectangle 490" o:spid="_x0000_s1026" style="position:absolute;margin-left:101.05pt;margin-top:98.35pt;width:428.45pt;height:.75pt;z-index:-25156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" fillcolor="#bdc1c6" stroked="f">
                <w10:wrap type="topAndBottom" anchorx="page"/>
              </v:rect>
            </w:pict>
          </mc:Fallback>
        </mc:AlternateContent>
      </w:r>
    </w:p>
    <w:p w14:paraId="232AD001" w14:textId="77777777" w:rsidR="007217E2" w:rsidRPr="001D7DFD" w:rsidRDefault="007217E2" w:rsidP="007217E2">
      <w:pPr>
        <w:widowControl w:val="0"/>
        <w:suppressAutoHyphens w:val="0"/>
        <w:autoSpaceDE w:val="0"/>
        <w:autoSpaceDN w:val="0"/>
        <w:spacing w:before="4" w:after="0"/>
        <w:ind w:firstLine="0"/>
        <w:jc w:val="left"/>
        <w:rPr>
          <w:rFonts w:eastAsia="Roboto"/>
          <w:sz w:val="29"/>
          <w:szCs w:val="24"/>
          <w:lang w:val="pt-PT" w:eastAsia="en-US"/>
        </w:rPr>
      </w:pPr>
    </w:p>
    <w:p w14:paraId="3C7A7AEC" w14:textId="77777777" w:rsidR="007217E2" w:rsidRPr="001D7DFD" w:rsidRDefault="007217E2" w:rsidP="007217E2">
      <w:pPr>
        <w:widowControl w:val="0"/>
        <w:suppressAutoHyphens w:val="0"/>
        <w:autoSpaceDE w:val="0"/>
        <w:autoSpaceDN w:val="0"/>
        <w:spacing w:before="4" w:after="0"/>
        <w:ind w:firstLine="0"/>
        <w:jc w:val="left"/>
        <w:rPr>
          <w:rFonts w:eastAsia="Roboto"/>
          <w:sz w:val="29"/>
          <w:szCs w:val="24"/>
          <w:lang w:val="pt-PT" w:eastAsia="en-US"/>
        </w:rPr>
      </w:pPr>
    </w:p>
    <w:p w14:paraId="41CA914B" w14:textId="77777777" w:rsidR="007217E2" w:rsidRPr="001D7DFD" w:rsidRDefault="007217E2" w:rsidP="007217E2">
      <w:pPr>
        <w:widowControl w:val="0"/>
        <w:suppressAutoHyphens w:val="0"/>
        <w:autoSpaceDE w:val="0"/>
        <w:autoSpaceDN w:val="0"/>
        <w:spacing w:before="4" w:after="0"/>
        <w:ind w:firstLine="0"/>
        <w:jc w:val="left"/>
        <w:rPr>
          <w:rFonts w:eastAsia="Roboto"/>
          <w:sz w:val="29"/>
          <w:szCs w:val="24"/>
          <w:lang w:val="pt-PT" w:eastAsia="en-US"/>
        </w:rPr>
      </w:pPr>
    </w:p>
    <w:p w14:paraId="1334B0C2" w14:textId="77777777" w:rsidR="007217E2" w:rsidRPr="001D7DFD" w:rsidRDefault="007217E2" w:rsidP="007217E2">
      <w:pPr>
        <w:widowControl w:val="0"/>
        <w:suppressAutoHyphens w:val="0"/>
        <w:autoSpaceDE w:val="0"/>
        <w:autoSpaceDN w:val="0"/>
        <w:spacing w:before="4" w:after="0"/>
        <w:ind w:firstLine="0"/>
        <w:jc w:val="left"/>
        <w:rPr>
          <w:rFonts w:eastAsia="Roboto"/>
          <w:sz w:val="29"/>
          <w:szCs w:val="24"/>
          <w:lang w:val="pt-PT" w:eastAsia="en-US"/>
        </w:rPr>
      </w:pPr>
    </w:p>
    <w:p w14:paraId="74732FFD" w14:textId="0204E6F0" w:rsidR="007B06E1" w:rsidRPr="001D7DFD" w:rsidRDefault="007B06E1">
      <w:pPr>
        <w:suppressAutoHyphens w:val="0"/>
        <w:spacing w:after="0"/>
        <w:ind w:firstLine="0"/>
        <w:jc w:val="left"/>
        <w:rPr>
          <w:b/>
          <w:bCs/>
        </w:rPr>
      </w:pPr>
      <w:r w:rsidRPr="001D7DFD">
        <w:rPr>
          <w:b/>
          <w:bCs/>
        </w:rPr>
        <w:br w:type="page"/>
      </w:r>
    </w:p>
    <w:p w14:paraId="41808992" w14:textId="38CF3B96" w:rsidR="00F52D27" w:rsidRPr="001D7DFD" w:rsidRDefault="00021A29" w:rsidP="00021A29">
      <w:pPr>
        <w:pStyle w:val="Ttulo1"/>
        <w:numPr>
          <w:ilvl w:val="0"/>
          <w:numId w:val="0"/>
        </w:numPr>
        <w:ind w:left="295" w:hanging="295"/>
        <w:jc w:val="center"/>
      </w:pPr>
      <w:bookmarkStart w:id="118" w:name="_Toc109639259"/>
      <w:r w:rsidRPr="001D7DFD">
        <w:lastRenderedPageBreak/>
        <w:t>APENDICE F – ReSULTADOS D</w:t>
      </w:r>
      <w:r w:rsidR="001A06BC" w:rsidRPr="001D7DFD">
        <w:t>O QUESTIONARIO DE LEVANTAMENTO</w:t>
      </w:r>
      <w:bookmarkEnd w:id="118"/>
    </w:p>
    <w:p w14:paraId="2A86B4BF" w14:textId="3FECB7F9" w:rsidR="00F52D27" w:rsidRPr="001D7DFD" w:rsidRDefault="00F52D27" w:rsidP="007B06E1">
      <w:pPr>
        <w:suppressAutoHyphens w:val="0"/>
        <w:spacing w:after="0"/>
        <w:ind w:firstLine="0"/>
        <w:jc w:val="center"/>
        <w:rPr>
          <w:b/>
          <w:bCs/>
        </w:rPr>
      </w:pPr>
      <w:r w:rsidRPr="001D7DFD">
        <w:rPr>
          <w:b/>
          <w:bCs/>
        </w:rPr>
        <w:tab/>
      </w:r>
    </w:p>
    <w:p w14:paraId="775A9ACE" w14:textId="69F1B862" w:rsidR="00F52D27" w:rsidRPr="001D7DFD" w:rsidRDefault="00F52D27" w:rsidP="007B06E1">
      <w:pPr>
        <w:suppressAutoHyphens w:val="0"/>
        <w:spacing w:after="0"/>
        <w:ind w:firstLine="0"/>
        <w:jc w:val="center"/>
        <w:rPr>
          <w:b/>
          <w:bCs/>
        </w:rPr>
      </w:pPr>
    </w:p>
    <w:p w14:paraId="3929D37C" w14:textId="77777777" w:rsidR="005D428E" w:rsidRPr="001D7DFD" w:rsidRDefault="00F52D27" w:rsidP="005D428E">
      <w:pPr>
        <w:suppressAutoHyphens w:val="0"/>
        <w:spacing w:line="405" w:lineRule="atLeast"/>
        <w:ind w:firstLine="0"/>
        <w:jc w:val="left"/>
        <w:rPr>
          <w:color w:val="202124"/>
          <w:spacing w:val="3"/>
          <w:szCs w:val="24"/>
        </w:rPr>
      </w:pPr>
      <w:r w:rsidRPr="001D7DFD">
        <w:rPr>
          <w:b/>
          <w:bCs/>
          <w:noProof/>
        </w:rPr>
        <w:drawing>
          <wp:inline distT="0" distB="0" distL="0" distR="0" wp14:anchorId="4D1F7BF1" wp14:editId="2EAE572B">
            <wp:extent cx="5399405" cy="2272030"/>
            <wp:effectExtent l="0" t="0" r="0" b="0"/>
            <wp:docPr id="135" name="Imagem 135"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m 135" descr="Gráfico, Gráfico de pizza&#10;&#10;Descrição gerada automaticament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99405" cy="2272030"/>
                    </a:xfrm>
                    <a:prstGeom prst="rect">
                      <a:avLst/>
                    </a:prstGeom>
                    <a:noFill/>
                    <a:ln>
                      <a:noFill/>
                    </a:ln>
                  </pic:spPr>
                </pic:pic>
              </a:graphicData>
            </a:graphic>
          </wp:inline>
        </w:drawing>
      </w:r>
    </w:p>
    <w:p w14:paraId="44AF7105" w14:textId="198FB545" w:rsidR="005D428E" w:rsidRPr="001D7DFD" w:rsidRDefault="00F52D27" w:rsidP="005D428E">
      <w:pPr>
        <w:suppressAutoHyphens w:val="0"/>
        <w:spacing w:line="405" w:lineRule="atLeast"/>
        <w:ind w:firstLine="0"/>
        <w:jc w:val="left"/>
        <w:rPr>
          <w:color w:val="202124"/>
          <w:spacing w:val="3"/>
          <w:szCs w:val="24"/>
        </w:rPr>
      </w:pPr>
      <w:r w:rsidRPr="001D7DFD">
        <w:rPr>
          <w:b/>
          <w:bCs/>
          <w:noProof/>
        </w:rPr>
        <w:drawing>
          <wp:inline distT="0" distB="0" distL="0" distR="0" wp14:anchorId="32CBB8EE" wp14:editId="7FD00016">
            <wp:extent cx="5399405" cy="2272030"/>
            <wp:effectExtent l="0" t="0" r="0" b="0"/>
            <wp:docPr id="137" name="Imagem 137"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m 137" descr="Gráfico, Gráfico de pizza&#10;&#10;Descrição gerada automaticamen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99405" cy="2272030"/>
                    </a:xfrm>
                    <a:prstGeom prst="rect">
                      <a:avLst/>
                    </a:prstGeom>
                    <a:noFill/>
                    <a:ln>
                      <a:noFill/>
                    </a:ln>
                  </pic:spPr>
                </pic:pic>
              </a:graphicData>
            </a:graphic>
          </wp:inline>
        </w:drawing>
      </w:r>
    </w:p>
    <w:p w14:paraId="76A55923" w14:textId="405980D0" w:rsidR="005D428E" w:rsidRPr="001D7DFD" w:rsidRDefault="00F52D27" w:rsidP="005D428E">
      <w:pPr>
        <w:suppressAutoHyphens w:val="0"/>
        <w:spacing w:line="405" w:lineRule="atLeast"/>
        <w:ind w:firstLine="0"/>
        <w:jc w:val="left"/>
        <w:rPr>
          <w:color w:val="202124"/>
          <w:spacing w:val="3"/>
          <w:szCs w:val="24"/>
        </w:rPr>
      </w:pPr>
      <w:r w:rsidRPr="001D7DFD">
        <w:rPr>
          <w:b/>
          <w:bCs/>
          <w:noProof/>
        </w:rPr>
        <w:drawing>
          <wp:inline distT="0" distB="0" distL="0" distR="0" wp14:anchorId="03D6DE61" wp14:editId="2CD7A528">
            <wp:extent cx="5399405" cy="2566670"/>
            <wp:effectExtent l="0" t="0" r="0" b="5080"/>
            <wp:docPr id="138" name="Imagem 138"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m 138" descr="Gráfico&#10;&#10;Descrição gerada automaticament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99405" cy="2566670"/>
                    </a:xfrm>
                    <a:prstGeom prst="rect">
                      <a:avLst/>
                    </a:prstGeom>
                    <a:noFill/>
                    <a:ln>
                      <a:noFill/>
                    </a:ln>
                  </pic:spPr>
                </pic:pic>
              </a:graphicData>
            </a:graphic>
          </wp:inline>
        </w:drawing>
      </w:r>
    </w:p>
    <w:p w14:paraId="3F7937B0" w14:textId="1A98E567" w:rsidR="005D428E" w:rsidRPr="001D7DFD" w:rsidRDefault="00F52D27" w:rsidP="005D428E">
      <w:pPr>
        <w:suppressAutoHyphens w:val="0"/>
        <w:spacing w:line="405" w:lineRule="atLeast"/>
        <w:ind w:firstLine="0"/>
        <w:jc w:val="left"/>
        <w:rPr>
          <w:color w:val="000000"/>
          <w:sz w:val="30"/>
          <w:szCs w:val="30"/>
        </w:rPr>
      </w:pPr>
      <w:r w:rsidRPr="001D7DFD">
        <w:rPr>
          <w:b/>
          <w:bCs/>
          <w:noProof/>
        </w:rPr>
        <w:lastRenderedPageBreak/>
        <w:drawing>
          <wp:inline distT="0" distB="0" distL="0" distR="0" wp14:anchorId="6D58B830" wp14:editId="47EA23BE">
            <wp:extent cx="5399405" cy="2272030"/>
            <wp:effectExtent l="0" t="0" r="0" b="0"/>
            <wp:docPr id="139" name="Imagem 139"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m 139" descr="Gráfico, Gráfico de pizza&#10;&#10;Descrição gerada automaticament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99405" cy="2272030"/>
                    </a:xfrm>
                    <a:prstGeom prst="rect">
                      <a:avLst/>
                    </a:prstGeom>
                    <a:noFill/>
                    <a:ln>
                      <a:noFill/>
                    </a:ln>
                  </pic:spPr>
                </pic:pic>
              </a:graphicData>
            </a:graphic>
          </wp:inline>
        </w:drawing>
      </w:r>
      <w:r w:rsidR="005D428E" w:rsidRPr="001D7DFD">
        <w:rPr>
          <w:color w:val="202124"/>
          <w:spacing w:val="3"/>
          <w:szCs w:val="24"/>
        </w:rPr>
        <w:t xml:space="preserve"> Qual aplicativo você usa?</w:t>
      </w:r>
      <w:r w:rsidR="005D428E" w:rsidRPr="001D7DFD">
        <w:rPr>
          <w:color w:val="202124"/>
          <w:spacing w:val="5"/>
          <w:sz w:val="18"/>
          <w:szCs w:val="18"/>
        </w:rPr>
        <w:t>6 respostas</w:t>
      </w:r>
    </w:p>
    <w:p w14:paraId="285A3E38" w14:textId="77777777" w:rsidR="005D428E" w:rsidRPr="001D7DFD" w:rsidRDefault="005D428E" w:rsidP="005D428E">
      <w:pPr>
        <w:shd w:val="clear" w:color="auto" w:fill="F8F9FA"/>
        <w:suppressAutoHyphens w:val="0"/>
        <w:spacing w:after="0" w:line="300" w:lineRule="atLeast"/>
        <w:ind w:firstLine="0"/>
        <w:jc w:val="left"/>
        <w:rPr>
          <w:color w:val="202124"/>
          <w:spacing w:val="3"/>
          <w:sz w:val="21"/>
          <w:szCs w:val="21"/>
        </w:rPr>
      </w:pPr>
      <w:r w:rsidRPr="001D7DFD">
        <w:rPr>
          <w:color w:val="202124"/>
          <w:spacing w:val="3"/>
          <w:sz w:val="21"/>
          <w:szCs w:val="21"/>
        </w:rPr>
        <w:t xml:space="preserve">Controles de vendas e estoque para autonomia, planilha de Excel e </w:t>
      </w:r>
      <w:proofErr w:type="spellStart"/>
      <w:r w:rsidRPr="001D7DFD">
        <w:rPr>
          <w:color w:val="202124"/>
          <w:spacing w:val="3"/>
          <w:sz w:val="21"/>
          <w:szCs w:val="21"/>
        </w:rPr>
        <w:t>pág</w:t>
      </w:r>
      <w:proofErr w:type="spellEnd"/>
      <w:r w:rsidRPr="001D7DFD">
        <w:rPr>
          <w:color w:val="202124"/>
          <w:spacing w:val="3"/>
          <w:sz w:val="21"/>
          <w:szCs w:val="21"/>
        </w:rPr>
        <w:t xml:space="preserve"> seguros</w:t>
      </w:r>
    </w:p>
    <w:p w14:paraId="2911B7AC" w14:textId="77777777" w:rsidR="005D428E" w:rsidRPr="001D7DFD" w:rsidRDefault="005D428E" w:rsidP="005D428E">
      <w:pPr>
        <w:shd w:val="clear" w:color="auto" w:fill="F8F9FA"/>
        <w:suppressAutoHyphens w:val="0"/>
        <w:spacing w:after="0" w:line="300" w:lineRule="atLeast"/>
        <w:ind w:firstLine="0"/>
        <w:jc w:val="left"/>
        <w:rPr>
          <w:color w:val="202124"/>
          <w:spacing w:val="3"/>
          <w:sz w:val="21"/>
          <w:szCs w:val="21"/>
        </w:rPr>
      </w:pPr>
      <w:r w:rsidRPr="001D7DFD">
        <w:rPr>
          <w:color w:val="202124"/>
          <w:spacing w:val="3"/>
          <w:sz w:val="21"/>
          <w:szCs w:val="21"/>
        </w:rPr>
        <w:t>Revendedores</w:t>
      </w:r>
    </w:p>
    <w:p w14:paraId="27C00658" w14:textId="77777777" w:rsidR="005D428E" w:rsidRPr="001D7DFD" w:rsidRDefault="005D428E" w:rsidP="005D428E">
      <w:pPr>
        <w:shd w:val="clear" w:color="auto" w:fill="F8F9FA"/>
        <w:suppressAutoHyphens w:val="0"/>
        <w:spacing w:after="0" w:line="300" w:lineRule="atLeast"/>
        <w:ind w:firstLine="0"/>
        <w:jc w:val="left"/>
        <w:rPr>
          <w:color w:val="202124"/>
          <w:spacing w:val="3"/>
          <w:sz w:val="21"/>
          <w:szCs w:val="21"/>
        </w:rPr>
      </w:pPr>
      <w:proofErr w:type="spellStart"/>
      <w:r w:rsidRPr="001D7DFD">
        <w:rPr>
          <w:color w:val="202124"/>
          <w:spacing w:val="3"/>
          <w:sz w:val="21"/>
          <w:szCs w:val="21"/>
        </w:rPr>
        <w:t>Olx</w:t>
      </w:r>
      <w:proofErr w:type="spellEnd"/>
      <w:r w:rsidRPr="001D7DFD">
        <w:rPr>
          <w:color w:val="202124"/>
          <w:spacing w:val="3"/>
          <w:sz w:val="21"/>
          <w:szCs w:val="21"/>
        </w:rPr>
        <w:t>, mercado livre</w:t>
      </w:r>
    </w:p>
    <w:p w14:paraId="0CC0350A" w14:textId="77777777" w:rsidR="005D428E" w:rsidRPr="001D7DFD" w:rsidRDefault="005D428E" w:rsidP="005D428E">
      <w:pPr>
        <w:shd w:val="clear" w:color="auto" w:fill="F8F9FA"/>
        <w:suppressAutoHyphens w:val="0"/>
        <w:spacing w:after="0" w:line="300" w:lineRule="atLeast"/>
        <w:ind w:firstLine="0"/>
        <w:jc w:val="left"/>
        <w:rPr>
          <w:color w:val="202124"/>
          <w:spacing w:val="3"/>
          <w:sz w:val="21"/>
          <w:szCs w:val="21"/>
        </w:rPr>
      </w:pPr>
      <w:r w:rsidRPr="001D7DFD">
        <w:rPr>
          <w:color w:val="202124"/>
          <w:spacing w:val="3"/>
          <w:sz w:val="21"/>
          <w:szCs w:val="21"/>
        </w:rPr>
        <w:t>Super revendedora</w:t>
      </w:r>
    </w:p>
    <w:p w14:paraId="44BF76A8" w14:textId="77777777" w:rsidR="005D428E" w:rsidRPr="001D7DFD" w:rsidRDefault="005D428E" w:rsidP="005D428E">
      <w:pPr>
        <w:shd w:val="clear" w:color="auto" w:fill="F8F9FA"/>
        <w:suppressAutoHyphens w:val="0"/>
        <w:spacing w:after="0" w:line="300" w:lineRule="atLeast"/>
        <w:ind w:firstLine="0"/>
        <w:jc w:val="left"/>
        <w:rPr>
          <w:color w:val="202124"/>
          <w:spacing w:val="3"/>
          <w:sz w:val="21"/>
          <w:szCs w:val="21"/>
        </w:rPr>
      </w:pPr>
      <w:proofErr w:type="spellStart"/>
      <w:r w:rsidRPr="001D7DFD">
        <w:rPr>
          <w:color w:val="202124"/>
          <w:spacing w:val="3"/>
          <w:sz w:val="21"/>
          <w:szCs w:val="21"/>
        </w:rPr>
        <w:t>Kyte</w:t>
      </w:r>
      <w:proofErr w:type="spellEnd"/>
    </w:p>
    <w:p w14:paraId="0037E373" w14:textId="77777777" w:rsidR="005D428E" w:rsidRPr="001D7DFD" w:rsidRDefault="005D428E" w:rsidP="005D428E">
      <w:pPr>
        <w:shd w:val="clear" w:color="auto" w:fill="F8F9FA"/>
        <w:suppressAutoHyphens w:val="0"/>
        <w:spacing w:after="0" w:line="300" w:lineRule="atLeast"/>
        <w:ind w:firstLine="0"/>
        <w:jc w:val="left"/>
        <w:rPr>
          <w:color w:val="202124"/>
          <w:spacing w:val="3"/>
          <w:sz w:val="21"/>
          <w:szCs w:val="21"/>
        </w:rPr>
      </w:pPr>
      <w:r w:rsidRPr="001D7DFD">
        <w:rPr>
          <w:color w:val="202124"/>
          <w:spacing w:val="3"/>
          <w:sz w:val="21"/>
          <w:szCs w:val="21"/>
        </w:rPr>
        <w:t>Excel</w:t>
      </w:r>
    </w:p>
    <w:p w14:paraId="7B1D7323" w14:textId="77777777" w:rsidR="005D428E" w:rsidRPr="001D7DFD" w:rsidRDefault="005D428E" w:rsidP="005D428E">
      <w:pPr>
        <w:suppressAutoHyphens w:val="0"/>
        <w:spacing w:after="0" w:line="405" w:lineRule="atLeast"/>
        <w:ind w:firstLine="0"/>
        <w:jc w:val="left"/>
        <w:rPr>
          <w:color w:val="202124"/>
          <w:spacing w:val="3"/>
          <w:szCs w:val="24"/>
        </w:rPr>
      </w:pPr>
    </w:p>
    <w:p w14:paraId="33D7070B" w14:textId="77777777" w:rsidR="005D428E" w:rsidRPr="001D7DFD" w:rsidRDefault="005D428E" w:rsidP="005D428E">
      <w:pPr>
        <w:suppressAutoHyphens w:val="0"/>
        <w:spacing w:after="0" w:line="405" w:lineRule="atLeast"/>
        <w:ind w:firstLine="0"/>
        <w:jc w:val="left"/>
        <w:rPr>
          <w:color w:val="000000"/>
          <w:sz w:val="30"/>
          <w:szCs w:val="30"/>
        </w:rPr>
      </w:pPr>
      <w:r w:rsidRPr="001D7DFD">
        <w:rPr>
          <w:color w:val="202124"/>
          <w:spacing w:val="3"/>
          <w:szCs w:val="24"/>
        </w:rPr>
        <w:t>Por que você não usa?</w:t>
      </w:r>
      <w:r w:rsidRPr="001D7DFD">
        <w:rPr>
          <w:color w:val="202124"/>
          <w:spacing w:val="5"/>
          <w:sz w:val="18"/>
          <w:szCs w:val="18"/>
        </w:rPr>
        <w:t>10 respostas</w:t>
      </w:r>
    </w:p>
    <w:p w14:paraId="5B36067D" w14:textId="77777777" w:rsidR="005D428E" w:rsidRPr="001D7DFD" w:rsidRDefault="005D428E" w:rsidP="005D428E">
      <w:pPr>
        <w:shd w:val="clear" w:color="auto" w:fill="F8F9FA"/>
        <w:suppressAutoHyphens w:val="0"/>
        <w:spacing w:after="0" w:line="300" w:lineRule="atLeast"/>
        <w:ind w:firstLine="0"/>
        <w:jc w:val="left"/>
        <w:rPr>
          <w:color w:val="202124"/>
          <w:spacing w:val="3"/>
          <w:sz w:val="21"/>
          <w:szCs w:val="21"/>
        </w:rPr>
      </w:pPr>
      <w:r w:rsidRPr="001D7DFD">
        <w:rPr>
          <w:color w:val="202124"/>
          <w:spacing w:val="3"/>
          <w:sz w:val="21"/>
          <w:szCs w:val="21"/>
        </w:rPr>
        <w:t xml:space="preserve">Porque o custo não compensa! Uso planilhas </w:t>
      </w:r>
      <w:proofErr w:type="spellStart"/>
      <w:r w:rsidRPr="001D7DFD">
        <w:rPr>
          <w:color w:val="202124"/>
          <w:spacing w:val="3"/>
          <w:sz w:val="21"/>
          <w:szCs w:val="21"/>
        </w:rPr>
        <w:t>basicas</w:t>
      </w:r>
      <w:proofErr w:type="spellEnd"/>
      <w:r w:rsidRPr="001D7DFD">
        <w:rPr>
          <w:color w:val="202124"/>
          <w:spacing w:val="3"/>
          <w:sz w:val="21"/>
          <w:szCs w:val="21"/>
        </w:rPr>
        <w:t xml:space="preserve"> do Excel</w:t>
      </w:r>
    </w:p>
    <w:p w14:paraId="42A3CCEA" w14:textId="77777777" w:rsidR="005D428E" w:rsidRPr="001D7DFD" w:rsidRDefault="005D428E" w:rsidP="005D428E">
      <w:pPr>
        <w:shd w:val="clear" w:color="auto" w:fill="F8F9FA"/>
        <w:suppressAutoHyphens w:val="0"/>
        <w:spacing w:after="0" w:line="300" w:lineRule="atLeast"/>
        <w:ind w:firstLine="0"/>
        <w:jc w:val="left"/>
        <w:rPr>
          <w:color w:val="202124"/>
          <w:spacing w:val="3"/>
          <w:sz w:val="21"/>
          <w:szCs w:val="21"/>
        </w:rPr>
      </w:pPr>
      <w:proofErr w:type="spellStart"/>
      <w:r w:rsidRPr="001D7DFD">
        <w:rPr>
          <w:color w:val="202124"/>
          <w:spacing w:val="3"/>
          <w:sz w:val="21"/>
          <w:szCs w:val="21"/>
        </w:rPr>
        <w:t>Nao</w:t>
      </w:r>
      <w:proofErr w:type="spellEnd"/>
      <w:r w:rsidRPr="001D7DFD">
        <w:rPr>
          <w:color w:val="202124"/>
          <w:spacing w:val="3"/>
          <w:sz w:val="21"/>
          <w:szCs w:val="21"/>
        </w:rPr>
        <w:t xml:space="preserve"> tenho tempo sou </w:t>
      </w:r>
      <w:proofErr w:type="spellStart"/>
      <w:r w:rsidRPr="001D7DFD">
        <w:rPr>
          <w:color w:val="202124"/>
          <w:spacing w:val="3"/>
          <w:sz w:val="21"/>
          <w:szCs w:val="21"/>
        </w:rPr>
        <w:t>arteza</w:t>
      </w:r>
      <w:proofErr w:type="spellEnd"/>
      <w:r w:rsidRPr="001D7DFD">
        <w:rPr>
          <w:color w:val="202124"/>
          <w:spacing w:val="3"/>
          <w:sz w:val="21"/>
          <w:szCs w:val="21"/>
        </w:rPr>
        <w:t xml:space="preserve"> </w:t>
      </w:r>
      <w:proofErr w:type="spellStart"/>
      <w:r w:rsidRPr="001D7DFD">
        <w:rPr>
          <w:color w:val="202124"/>
          <w:spacing w:val="3"/>
          <w:sz w:val="21"/>
          <w:szCs w:val="21"/>
        </w:rPr>
        <w:t>tbm</w:t>
      </w:r>
      <w:proofErr w:type="spellEnd"/>
      <w:r w:rsidRPr="001D7DFD">
        <w:rPr>
          <w:color w:val="202124"/>
          <w:spacing w:val="3"/>
          <w:sz w:val="21"/>
          <w:szCs w:val="21"/>
        </w:rPr>
        <w:t>.</w:t>
      </w:r>
    </w:p>
    <w:p w14:paraId="20F90F3E" w14:textId="77777777" w:rsidR="005D428E" w:rsidRPr="001D7DFD" w:rsidRDefault="005D428E" w:rsidP="005D428E">
      <w:pPr>
        <w:shd w:val="clear" w:color="auto" w:fill="F8F9FA"/>
        <w:suppressAutoHyphens w:val="0"/>
        <w:spacing w:after="0" w:line="300" w:lineRule="atLeast"/>
        <w:ind w:firstLine="0"/>
        <w:jc w:val="left"/>
        <w:rPr>
          <w:color w:val="202124"/>
          <w:spacing w:val="3"/>
          <w:sz w:val="21"/>
          <w:szCs w:val="21"/>
        </w:rPr>
      </w:pPr>
      <w:r w:rsidRPr="001D7DFD">
        <w:rPr>
          <w:color w:val="202124"/>
          <w:spacing w:val="3"/>
          <w:sz w:val="21"/>
          <w:szCs w:val="21"/>
        </w:rPr>
        <w:t>Porque não fiz ainda</w:t>
      </w:r>
    </w:p>
    <w:p w14:paraId="0DCA7606" w14:textId="77777777" w:rsidR="005D428E" w:rsidRPr="001D7DFD" w:rsidRDefault="005D428E" w:rsidP="005D428E">
      <w:pPr>
        <w:shd w:val="clear" w:color="auto" w:fill="F8F9FA"/>
        <w:suppressAutoHyphens w:val="0"/>
        <w:spacing w:after="0" w:line="300" w:lineRule="atLeast"/>
        <w:ind w:firstLine="0"/>
        <w:jc w:val="left"/>
        <w:rPr>
          <w:color w:val="202124"/>
          <w:spacing w:val="3"/>
          <w:sz w:val="21"/>
          <w:szCs w:val="21"/>
        </w:rPr>
      </w:pPr>
      <w:r w:rsidRPr="001D7DFD">
        <w:rPr>
          <w:color w:val="202124"/>
          <w:spacing w:val="3"/>
          <w:sz w:val="21"/>
          <w:szCs w:val="21"/>
        </w:rPr>
        <w:t>Não achei necessário</w:t>
      </w:r>
    </w:p>
    <w:p w14:paraId="2B1E7602" w14:textId="77777777" w:rsidR="005D428E" w:rsidRPr="001D7DFD" w:rsidRDefault="005D428E" w:rsidP="005D428E">
      <w:pPr>
        <w:shd w:val="clear" w:color="auto" w:fill="F8F9FA"/>
        <w:suppressAutoHyphens w:val="0"/>
        <w:spacing w:after="0" w:line="300" w:lineRule="atLeast"/>
        <w:ind w:firstLine="0"/>
        <w:jc w:val="left"/>
        <w:rPr>
          <w:color w:val="202124"/>
          <w:spacing w:val="3"/>
          <w:sz w:val="21"/>
          <w:szCs w:val="21"/>
        </w:rPr>
      </w:pPr>
      <w:r w:rsidRPr="001D7DFD">
        <w:rPr>
          <w:color w:val="202124"/>
          <w:spacing w:val="3"/>
          <w:sz w:val="21"/>
          <w:szCs w:val="21"/>
        </w:rPr>
        <w:t>Nunca procurei saber a respeito</w:t>
      </w:r>
    </w:p>
    <w:p w14:paraId="4AA1FC8C" w14:textId="77777777" w:rsidR="005D428E" w:rsidRPr="001D7DFD" w:rsidRDefault="005D428E" w:rsidP="005D428E">
      <w:pPr>
        <w:shd w:val="clear" w:color="auto" w:fill="F8F9FA"/>
        <w:suppressAutoHyphens w:val="0"/>
        <w:spacing w:after="0" w:line="300" w:lineRule="atLeast"/>
        <w:ind w:firstLine="0"/>
        <w:jc w:val="left"/>
        <w:rPr>
          <w:color w:val="202124"/>
          <w:spacing w:val="3"/>
          <w:sz w:val="21"/>
          <w:szCs w:val="21"/>
        </w:rPr>
      </w:pPr>
      <w:r w:rsidRPr="001D7DFD">
        <w:rPr>
          <w:color w:val="202124"/>
          <w:spacing w:val="3"/>
          <w:sz w:val="21"/>
          <w:szCs w:val="21"/>
        </w:rPr>
        <w:t>Não tenho necessidade no momento</w:t>
      </w:r>
    </w:p>
    <w:p w14:paraId="43626E30" w14:textId="77777777" w:rsidR="005D428E" w:rsidRPr="001D7DFD" w:rsidRDefault="005D428E" w:rsidP="005D428E">
      <w:pPr>
        <w:shd w:val="clear" w:color="auto" w:fill="F8F9FA"/>
        <w:suppressAutoHyphens w:val="0"/>
        <w:spacing w:after="0" w:line="300" w:lineRule="atLeast"/>
        <w:ind w:firstLine="0"/>
        <w:jc w:val="left"/>
        <w:rPr>
          <w:color w:val="202124"/>
          <w:spacing w:val="3"/>
          <w:sz w:val="21"/>
          <w:szCs w:val="21"/>
        </w:rPr>
      </w:pPr>
      <w:r w:rsidRPr="001D7DFD">
        <w:rPr>
          <w:color w:val="202124"/>
          <w:spacing w:val="3"/>
          <w:sz w:val="21"/>
          <w:szCs w:val="21"/>
        </w:rPr>
        <w:t>Não gosto muito</w:t>
      </w:r>
    </w:p>
    <w:p w14:paraId="3229ED6C" w14:textId="77777777" w:rsidR="005D428E" w:rsidRPr="001D7DFD" w:rsidRDefault="005D428E" w:rsidP="005D428E">
      <w:pPr>
        <w:shd w:val="clear" w:color="auto" w:fill="F8F9FA"/>
        <w:suppressAutoHyphens w:val="0"/>
        <w:spacing w:after="0" w:line="300" w:lineRule="atLeast"/>
        <w:ind w:firstLine="0"/>
        <w:jc w:val="left"/>
        <w:rPr>
          <w:color w:val="202124"/>
          <w:spacing w:val="3"/>
          <w:sz w:val="21"/>
          <w:szCs w:val="21"/>
        </w:rPr>
      </w:pPr>
      <w:r w:rsidRPr="001D7DFD">
        <w:rPr>
          <w:color w:val="202124"/>
          <w:spacing w:val="3"/>
          <w:sz w:val="21"/>
          <w:szCs w:val="21"/>
        </w:rPr>
        <w:t>Eu acho mais fácil registrar no caderno</w:t>
      </w:r>
    </w:p>
    <w:p w14:paraId="0D8614BD" w14:textId="77777777" w:rsidR="005D428E" w:rsidRPr="001D7DFD" w:rsidRDefault="005D428E" w:rsidP="005D428E">
      <w:pPr>
        <w:shd w:val="clear" w:color="auto" w:fill="F8F9FA"/>
        <w:suppressAutoHyphens w:val="0"/>
        <w:spacing w:after="0" w:line="300" w:lineRule="atLeast"/>
        <w:ind w:firstLine="0"/>
        <w:jc w:val="left"/>
        <w:rPr>
          <w:color w:val="202124"/>
          <w:spacing w:val="3"/>
          <w:sz w:val="21"/>
          <w:szCs w:val="21"/>
        </w:rPr>
      </w:pPr>
      <w:r w:rsidRPr="001D7DFD">
        <w:rPr>
          <w:color w:val="202124"/>
          <w:spacing w:val="3"/>
          <w:sz w:val="21"/>
          <w:szCs w:val="21"/>
        </w:rPr>
        <w:t>Acaba esquecendo sempre</w:t>
      </w:r>
    </w:p>
    <w:p w14:paraId="6BD65B98" w14:textId="77777777" w:rsidR="005D428E" w:rsidRPr="001D7DFD" w:rsidRDefault="005D428E" w:rsidP="005D428E">
      <w:pPr>
        <w:shd w:val="clear" w:color="auto" w:fill="F8F9FA"/>
        <w:suppressAutoHyphens w:val="0"/>
        <w:spacing w:after="0" w:line="300" w:lineRule="atLeast"/>
        <w:ind w:firstLine="0"/>
        <w:jc w:val="left"/>
        <w:rPr>
          <w:color w:val="202124"/>
          <w:spacing w:val="3"/>
          <w:sz w:val="21"/>
          <w:szCs w:val="21"/>
        </w:rPr>
      </w:pPr>
      <w:r w:rsidRPr="001D7DFD">
        <w:rPr>
          <w:color w:val="202124"/>
          <w:spacing w:val="3"/>
          <w:sz w:val="21"/>
          <w:szCs w:val="21"/>
        </w:rPr>
        <w:t>Não conheço nenhum didático</w:t>
      </w:r>
    </w:p>
    <w:p w14:paraId="06F3510E" w14:textId="1984B442" w:rsidR="005D428E" w:rsidRPr="001D7DFD" w:rsidRDefault="005D428E" w:rsidP="00F52D27">
      <w:pPr>
        <w:suppressAutoHyphens w:val="0"/>
        <w:spacing w:after="0" w:line="405" w:lineRule="atLeast"/>
        <w:ind w:firstLine="0"/>
        <w:jc w:val="left"/>
        <w:rPr>
          <w:color w:val="202124"/>
          <w:spacing w:val="3"/>
          <w:szCs w:val="24"/>
        </w:rPr>
      </w:pPr>
    </w:p>
    <w:p w14:paraId="4FC7D46C" w14:textId="77777777" w:rsidR="005D428E" w:rsidRPr="001D7DFD" w:rsidRDefault="00F52D27" w:rsidP="00F52D27">
      <w:pPr>
        <w:suppressAutoHyphens w:val="0"/>
        <w:spacing w:after="0" w:line="405" w:lineRule="atLeast"/>
        <w:ind w:firstLine="0"/>
        <w:jc w:val="left"/>
        <w:rPr>
          <w:color w:val="202124"/>
          <w:spacing w:val="3"/>
          <w:szCs w:val="24"/>
        </w:rPr>
      </w:pPr>
      <w:r w:rsidRPr="001D7DFD">
        <w:rPr>
          <w:b/>
          <w:bCs/>
          <w:noProof/>
        </w:rPr>
        <w:drawing>
          <wp:inline distT="0" distB="0" distL="0" distR="0" wp14:anchorId="44C37936" wp14:editId="2549D2D7">
            <wp:extent cx="5399405" cy="2272030"/>
            <wp:effectExtent l="0" t="0" r="0" b="0"/>
            <wp:docPr id="140" name="Imagem 140"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m 140" descr="Gráfico, Gráfico de pizza&#10;&#10;Descrição gerada automaticament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99405" cy="2272030"/>
                    </a:xfrm>
                    <a:prstGeom prst="rect">
                      <a:avLst/>
                    </a:prstGeom>
                    <a:noFill/>
                    <a:ln>
                      <a:noFill/>
                    </a:ln>
                  </pic:spPr>
                </pic:pic>
              </a:graphicData>
            </a:graphic>
          </wp:inline>
        </w:drawing>
      </w:r>
    </w:p>
    <w:p w14:paraId="7978DD78" w14:textId="402D02CF" w:rsidR="005D428E" w:rsidRPr="001D7DFD" w:rsidRDefault="00F52D27" w:rsidP="00F52D27">
      <w:pPr>
        <w:suppressAutoHyphens w:val="0"/>
        <w:spacing w:after="0" w:line="405" w:lineRule="atLeast"/>
        <w:ind w:firstLine="0"/>
        <w:jc w:val="left"/>
        <w:rPr>
          <w:color w:val="202124"/>
          <w:spacing w:val="3"/>
          <w:szCs w:val="24"/>
        </w:rPr>
      </w:pPr>
      <w:r w:rsidRPr="001D7DFD">
        <w:rPr>
          <w:b/>
          <w:bCs/>
          <w:noProof/>
        </w:rPr>
        <w:lastRenderedPageBreak/>
        <w:drawing>
          <wp:inline distT="0" distB="0" distL="0" distR="0" wp14:anchorId="2D700BF1" wp14:editId="5ADBD961">
            <wp:extent cx="5399405" cy="2566670"/>
            <wp:effectExtent l="0" t="0" r="0" b="5080"/>
            <wp:docPr id="141" name="Imagem 141"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m 141" descr="Gráfico, Gráfico de barras&#10;&#10;Descrição gerada automaticamen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9405" cy="2566670"/>
                    </a:xfrm>
                    <a:prstGeom prst="rect">
                      <a:avLst/>
                    </a:prstGeom>
                    <a:noFill/>
                    <a:ln>
                      <a:noFill/>
                    </a:ln>
                  </pic:spPr>
                </pic:pic>
              </a:graphicData>
            </a:graphic>
          </wp:inline>
        </w:drawing>
      </w:r>
      <w:r w:rsidRPr="001D7DFD">
        <w:rPr>
          <w:b/>
          <w:bCs/>
          <w:noProof/>
        </w:rPr>
        <w:drawing>
          <wp:inline distT="0" distB="0" distL="0" distR="0" wp14:anchorId="03E1251F" wp14:editId="2F9F8A55">
            <wp:extent cx="5399405" cy="2272030"/>
            <wp:effectExtent l="0" t="0" r="0" b="0"/>
            <wp:docPr id="142" name="Imagem 142"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m 142" descr="Gráfico, Gráfico de pizza&#10;&#10;Descrição gerada automaticament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99405" cy="2272030"/>
                    </a:xfrm>
                    <a:prstGeom prst="rect">
                      <a:avLst/>
                    </a:prstGeom>
                    <a:noFill/>
                    <a:ln>
                      <a:noFill/>
                    </a:ln>
                  </pic:spPr>
                </pic:pic>
              </a:graphicData>
            </a:graphic>
          </wp:inline>
        </w:drawing>
      </w:r>
    </w:p>
    <w:p w14:paraId="19D1954B" w14:textId="77777777" w:rsidR="005D428E" w:rsidRPr="001D7DFD" w:rsidRDefault="005D428E" w:rsidP="00F52D27">
      <w:pPr>
        <w:suppressAutoHyphens w:val="0"/>
        <w:spacing w:after="0" w:line="405" w:lineRule="atLeast"/>
        <w:ind w:firstLine="0"/>
        <w:jc w:val="left"/>
        <w:rPr>
          <w:color w:val="202124"/>
          <w:spacing w:val="3"/>
          <w:szCs w:val="24"/>
        </w:rPr>
      </w:pPr>
    </w:p>
    <w:p w14:paraId="139796B1" w14:textId="77777777" w:rsidR="00F52D27" w:rsidRPr="001D7DFD" w:rsidRDefault="00F52D27" w:rsidP="005D428E">
      <w:pPr>
        <w:suppressAutoHyphens w:val="0"/>
        <w:spacing w:after="0"/>
        <w:ind w:firstLine="0"/>
        <w:rPr>
          <w:b/>
          <w:bCs/>
        </w:rPr>
      </w:pPr>
    </w:p>
    <w:sectPr w:rsidR="00F52D27" w:rsidRPr="001D7DFD" w:rsidSect="00C55A9C">
      <w:headerReference w:type="first" r:id="rId57"/>
      <w:footnotePr>
        <w:pos w:val="beneathText"/>
      </w:footnotePr>
      <w:pgSz w:w="11905" w:h="16837"/>
      <w:pgMar w:top="1701" w:right="1701" w:bottom="851" w:left="1701"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7B292" w14:textId="77777777" w:rsidR="00A36213" w:rsidRDefault="00A36213">
      <w:pPr>
        <w:spacing w:after="0"/>
      </w:pPr>
      <w:r>
        <w:separator/>
      </w:r>
    </w:p>
  </w:endnote>
  <w:endnote w:type="continuationSeparator" w:id="0">
    <w:p w14:paraId="600578C5" w14:textId="77777777" w:rsidR="00A36213" w:rsidRDefault="00A3621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1E63C" w14:textId="77777777" w:rsidR="00A36213" w:rsidRDefault="00A36213">
      <w:pPr>
        <w:spacing w:after="0"/>
      </w:pPr>
      <w:r>
        <w:separator/>
      </w:r>
    </w:p>
  </w:footnote>
  <w:footnote w:type="continuationSeparator" w:id="0">
    <w:p w14:paraId="3818ECBA" w14:textId="77777777" w:rsidR="00A36213" w:rsidRDefault="00A3621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420714"/>
      <w:docPartObj>
        <w:docPartGallery w:val="Page Numbers (Top of Page)"/>
        <w:docPartUnique/>
      </w:docPartObj>
    </w:sdtPr>
    <w:sdtContent>
      <w:p w14:paraId="0459260C" w14:textId="77777777" w:rsidR="007A08E7" w:rsidRDefault="007A08E7">
        <w:pPr>
          <w:pStyle w:val="Cabealho"/>
          <w:jc w:val="right"/>
        </w:pPr>
      </w:p>
      <w:p w14:paraId="6B1543A4" w14:textId="77777777" w:rsidR="007A08E7" w:rsidRDefault="00000000" w:rsidP="007A08E7">
        <w:pPr>
          <w:pStyle w:val="Cabealho"/>
          <w:ind w:firstLine="0"/>
        </w:pPr>
      </w:p>
    </w:sdtContent>
  </w:sdt>
  <w:p w14:paraId="29D0EE01" w14:textId="77777777" w:rsidR="007A08E7" w:rsidRDefault="007A08E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8928943"/>
      <w:docPartObj>
        <w:docPartGallery w:val="Page Numbers (Top of Page)"/>
        <w:docPartUnique/>
      </w:docPartObj>
    </w:sdtPr>
    <w:sdtContent>
      <w:p w14:paraId="5A87CEE7" w14:textId="0B0B5EE2" w:rsidR="007A08E7" w:rsidRDefault="007A08E7" w:rsidP="00172923">
        <w:pPr>
          <w:pStyle w:val="Cabealho"/>
          <w:spacing w:before="240"/>
          <w:jc w:val="right"/>
        </w:pPr>
        <w:r>
          <w:fldChar w:fldCharType="begin"/>
        </w:r>
        <w:r>
          <w:instrText>PAGE   \* MERGEFORMAT</w:instrText>
        </w:r>
        <w:r>
          <w:fldChar w:fldCharType="separate"/>
        </w:r>
        <w:r>
          <w:t>2</w:t>
        </w:r>
        <w: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1E23B" w14:textId="631CA9C0" w:rsidR="00D441D4" w:rsidRDefault="00D441D4">
    <w:pPr>
      <w:pStyle w:val="Cabealho"/>
      <w:jc w:val="left"/>
      <w:rPr>
        <w:rStyle w:val="Nmerodepgina"/>
      </w:rPr>
    </w:pPr>
  </w:p>
  <w:p w14:paraId="12E0CA74" w14:textId="77777777" w:rsidR="00D441D4" w:rsidRDefault="00D441D4">
    <w:pPr>
      <w:pStyle w:val="Cabealho"/>
      <w:rPr>
        <w:rStyle w:val="Nmerodepgina"/>
      </w:rPr>
    </w:pPr>
  </w:p>
  <w:p w14:paraId="54C36F86" w14:textId="77777777" w:rsidR="00D441D4" w:rsidRDefault="00E2525C">
    <w:pPr>
      <w:pStyle w:val="Cabealho"/>
      <w:jc w:val="right"/>
    </w:pPr>
    <w:r>
      <w:rPr>
        <w:rStyle w:val="Nmerodepgina"/>
      </w:rPr>
      <w:fldChar w:fldCharType="begin"/>
    </w:r>
    <w:r w:rsidR="00D441D4">
      <w:rPr>
        <w:rStyle w:val="Nmerodepgina"/>
      </w:rPr>
      <w:instrText xml:space="preserve"> PAGE </w:instrText>
    </w:r>
    <w:r>
      <w:rPr>
        <w:rStyle w:val="Nmerodepgina"/>
      </w:rPr>
      <w:fldChar w:fldCharType="separate"/>
    </w:r>
    <w:r w:rsidR="00D441D4">
      <w:rPr>
        <w:rStyle w:val="Nmerodepgina"/>
        <w:noProof/>
      </w:rPr>
      <w:t>13</w:t>
    </w:r>
    <w:r>
      <w:rPr>
        <w:rStyle w:val="Nmerodepgina"/>
      </w:rPr>
      <w:fldChar w:fldCharType="end"/>
    </w:r>
  </w:p>
  <w:p w14:paraId="6971EE61" w14:textId="77777777" w:rsidR="00530CA4" w:rsidRDefault="00530CA4"/>
  <w:p w14:paraId="3282A585" w14:textId="77777777" w:rsidR="00530CA4" w:rsidRDefault="00530CA4"/>
  <w:p w14:paraId="2E43CD4A" w14:textId="77777777" w:rsidR="00530CA4" w:rsidRDefault="00530CA4"/>
  <w:p w14:paraId="4415FCDD" w14:textId="77777777" w:rsidR="00530CA4" w:rsidRDefault="00530CA4"/>
  <w:p w14:paraId="17B87C25" w14:textId="77777777" w:rsidR="00530CA4" w:rsidRDefault="00530C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36A0155C"/>
    <w:lvl w:ilvl="0">
      <w:start w:val="1"/>
      <w:numFmt w:val="decimal"/>
      <w:lvlText w:val="%1"/>
      <w:lvlJc w:val="left"/>
      <w:pPr>
        <w:tabs>
          <w:tab w:val="num" w:pos="360"/>
        </w:tabs>
        <w:ind w:left="360" w:hanging="360"/>
      </w:pPr>
      <w:rPr>
        <w:rFonts w:ascii="Helvetica" w:hAnsi="Helvetica" w:hint="default"/>
        <w:b/>
        <w:bCs/>
        <w:i w:val="0"/>
        <w:iCs w:val="0"/>
        <w:caps/>
        <w:sz w:val="24"/>
        <w:szCs w:val="24"/>
      </w:rPr>
    </w:lvl>
    <w:lvl w:ilvl="1">
      <w:start w:val="1"/>
      <w:numFmt w:val="decimal"/>
      <w:lvlText w:val="%1.%2"/>
      <w:lvlJc w:val="left"/>
      <w:pPr>
        <w:tabs>
          <w:tab w:val="num" w:pos="504"/>
        </w:tabs>
        <w:ind w:left="504" w:hanging="504"/>
      </w:pPr>
      <w:rPr>
        <w:rFonts w:ascii="Times New Roman" w:hAnsi="Times New Roman" w:hint="default"/>
        <w:b/>
        <w:bCs w:val="0"/>
        <w:i w:val="0"/>
        <w:iCs w:val="0"/>
        <w:caps w:val="0"/>
        <w:smallCaps w:val="0"/>
        <w:sz w:val="24"/>
        <w:szCs w:val="24"/>
      </w:rPr>
    </w:lvl>
    <w:lvl w:ilvl="2">
      <w:start w:val="1"/>
      <w:numFmt w:val="decimal"/>
      <w:pStyle w:val="Ttulo3"/>
      <w:lvlText w:val="%1.%2.%3"/>
      <w:lvlJc w:val="left"/>
      <w:pPr>
        <w:tabs>
          <w:tab w:val="num" w:pos="1474"/>
        </w:tabs>
        <w:ind w:left="1474" w:hanging="1474"/>
      </w:pPr>
      <w:rPr>
        <w:rFonts w:ascii="Times New Roman" w:hAnsi="Times New Roman" w:hint="default"/>
        <w:b/>
        <w:i w:val="0"/>
        <w:sz w:val="24"/>
      </w:rPr>
    </w:lvl>
    <w:lvl w:ilvl="3">
      <w:start w:val="1"/>
      <w:numFmt w:val="decimal"/>
      <w:pStyle w:val="Ttulo4"/>
      <w:suff w:val="nothing"/>
      <w:lvlText w:val="%1.%2.%3.%4"/>
      <w:lvlJc w:val="left"/>
      <w:pPr>
        <w:ind w:left="0" w:firstLine="0"/>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00000002"/>
    <w:multiLevelType w:val="singleLevel"/>
    <w:tmpl w:val="00000002"/>
    <w:name w:val="WW8Num8"/>
    <w:lvl w:ilvl="0">
      <w:start w:val="1"/>
      <w:numFmt w:val="bullet"/>
      <w:lvlText w:val=""/>
      <w:lvlJc w:val="left"/>
      <w:pPr>
        <w:tabs>
          <w:tab w:val="num" w:pos="360"/>
        </w:tabs>
        <w:ind w:left="360" w:hanging="360"/>
      </w:pPr>
      <w:rPr>
        <w:rFonts w:ascii="Symbol" w:hAnsi="Symbol"/>
      </w:rPr>
    </w:lvl>
  </w:abstractNum>
  <w:abstractNum w:abstractNumId="2" w15:restartNumberingAfterBreak="0">
    <w:nsid w:val="015F4C92"/>
    <w:multiLevelType w:val="hybridMultilevel"/>
    <w:tmpl w:val="A8A68C88"/>
    <w:lvl w:ilvl="0" w:tplc="FFFFFFFF">
      <w:start w:val="1"/>
      <w:numFmt w:val="decimal"/>
      <w:lvlText w:val="P%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2923710"/>
    <w:multiLevelType w:val="hybridMultilevel"/>
    <w:tmpl w:val="1EE473BA"/>
    <w:lvl w:ilvl="0" w:tplc="2BB8B2EE">
      <w:start w:val="1"/>
      <w:numFmt w:val="decimal"/>
      <w:lvlText w:val="%1."/>
      <w:lvlJc w:val="left"/>
      <w:pPr>
        <w:ind w:left="608" w:hanging="499"/>
      </w:pPr>
      <w:rPr>
        <w:rFonts w:ascii="Roboto" w:eastAsia="Roboto" w:hAnsi="Roboto" w:cs="Roboto" w:hint="default"/>
        <w:color w:val="202024"/>
        <w:w w:val="99"/>
        <w:sz w:val="24"/>
        <w:szCs w:val="24"/>
        <w:lang w:val="pt-PT" w:eastAsia="en-US" w:bidi="ar-SA"/>
      </w:rPr>
    </w:lvl>
    <w:lvl w:ilvl="1" w:tplc="D1EE4C78">
      <w:numFmt w:val="bullet"/>
      <w:lvlText w:val="•"/>
      <w:lvlJc w:val="left"/>
      <w:pPr>
        <w:ind w:left="1540" w:hanging="499"/>
      </w:pPr>
      <w:rPr>
        <w:lang w:val="pt-PT" w:eastAsia="en-US" w:bidi="ar-SA"/>
      </w:rPr>
    </w:lvl>
    <w:lvl w:ilvl="2" w:tplc="27207BFC">
      <w:numFmt w:val="bullet"/>
      <w:lvlText w:val="•"/>
      <w:lvlJc w:val="left"/>
      <w:pPr>
        <w:ind w:left="2415" w:hanging="499"/>
      </w:pPr>
      <w:rPr>
        <w:lang w:val="pt-PT" w:eastAsia="en-US" w:bidi="ar-SA"/>
      </w:rPr>
    </w:lvl>
    <w:lvl w:ilvl="3" w:tplc="CDF616A0">
      <w:numFmt w:val="bullet"/>
      <w:lvlText w:val="•"/>
      <w:lvlJc w:val="left"/>
      <w:pPr>
        <w:ind w:left="3290" w:hanging="499"/>
      </w:pPr>
      <w:rPr>
        <w:lang w:val="pt-PT" w:eastAsia="en-US" w:bidi="ar-SA"/>
      </w:rPr>
    </w:lvl>
    <w:lvl w:ilvl="4" w:tplc="7CF43996">
      <w:numFmt w:val="bullet"/>
      <w:lvlText w:val="•"/>
      <w:lvlJc w:val="left"/>
      <w:pPr>
        <w:ind w:left="4166" w:hanging="499"/>
      </w:pPr>
      <w:rPr>
        <w:lang w:val="pt-PT" w:eastAsia="en-US" w:bidi="ar-SA"/>
      </w:rPr>
    </w:lvl>
    <w:lvl w:ilvl="5" w:tplc="B7A26C2C">
      <w:numFmt w:val="bullet"/>
      <w:lvlText w:val="•"/>
      <w:lvlJc w:val="left"/>
      <w:pPr>
        <w:ind w:left="5041" w:hanging="499"/>
      </w:pPr>
      <w:rPr>
        <w:lang w:val="pt-PT" w:eastAsia="en-US" w:bidi="ar-SA"/>
      </w:rPr>
    </w:lvl>
    <w:lvl w:ilvl="6" w:tplc="3F867AD4">
      <w:numFmt w:val="bullet"/>
      <w:lvlText w:val="•"/>
      <w:lvlJc w:val="left"/>
      <w:pPr>
        <w:ind w:left="5917" w:hanging="499"/>
      </w:pPr>
      <w:rPr>
        <w:lang w:val="pt-PT" w:eastAsia="en-US" w:bidi="ar-SA"/>
      </w:rPr>
    </w:lvl>
    <w:lvl w:ilvl="7" w:tplc="A8EA9E46">
      <w:numFmt w:val="bullet"/>
      <w:lvlText w:val="•"/>
      <w:lvlJc w:val="left"/>
      <w:pPr>
        <w:ind w:left="6792" w:hanging="499"/>
      </w:pPr>
      <w:rPr>
        <w:lang w:val="pt-PT" w:eastAsia="en-US" w:bidi="ar-SA"/>
      </w:rPr>
    </w:lvl>
    <w:lvl w:ilvl="8" w:tplc="7A58FEFC">
      <w:numFmt w:val="bullet"/>
      <w:lvlText w:val="•"/>
      <w:lvlJc w:val="left"/>
      <w:pPr>
        <w:ind w:left="7668" w:hanging="499"/>
      </w:pPr>
      <w:rPr>
        <w:lang w:val="pt-PT" w:eastAsia="en-US" w:bidi="ar-SA"/>
      </w:rPr>
    </w:lvl>
  </w:abstractNum>
  <w:abstractNum w:abstractNumId="4" w15:restartNumberingAfterBreak="0">
    <w:nsid w:val="02DC61B0"/>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B834C8A"/>
    <w:multiLevelType w:val="multilevel"/>
    <w:tmpl w:val="83B681F4"/>
    <w:lvl w:ilvl="0">
      <w:start w:val="1"/>
      <w:numFmt w:val="decimal"/>
      <w:lvlText w:val="A%1."/>
      <w:lvlJc w:val="left"/>
      <w:pPr>
        <w:ind w:left="360" w:hanging="360"/>
      </w:pPr>
      <w:rPr>
        <w:rFonts w:hint="default"/>
      </w:rPr>
    </w:lvl>
    <w:lvl w:ilvl="1">
      <w:start w:val="1"/>
      <w:numFmt w:val="decimal"/>
      <w:lvlText w:val="A%1.%2."/>
      <w:lvlJc w:val="left"/>
      <w:pPr>
        <w:ind w:left="1069"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1EAD7AA6"/>
    <w:multiLevelType w:val="multilevel"/>
    <w:tmpl w:val="83B681F4"/>
    <w:lvl w:ilvl="0">
      <w:start w:val="1"/>
      <w:numFmt w:val="decimal"/>
      <w:lvlText w:val="A%1."/>
      <w:lvlJc w:val="left"/>
      <w:pPr>
        <w:ind w:left="360" w:hanging="360"/>
      </w:pPr>
      <w:rPr>
        <w:rFonts w:hint="default"/>
      </w:rPr>
    </w:lvl>
    <w:lvl w:ilvl="1">
      <w:start w:val="1"/>
      <w:numFmt w:val="decimal"/>
      <w:lvlText w:val="A%1.%2."/>
      <w:lvlJc w:val="left"/>
      <w:pPr>
        <w:ind w:left="1069"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2AA419D4"/>
    <w:multiLevelType w:val="hybridMultilevel"/>
    <w:tmpl w:val="1FA8CA6A"/>
    <w:lvl w:ilvl="0" w:tplc="FFFFFFFF">
      <w:start w:val="1"/>
      <w:numFmt w:val="decimal"/>
      <w:lvlText w:val="P%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2C770C62"/>
    <w:multiLevelType w:val="hybridMultilevel"/>
    <w:tmpl w:val="62EC85D4"/>
    <w:lvl w:ilvl="0" w:tplc="803CDE7C">
      <w:start w:val="1"/>
      <w:numFmt w:val="decimal"/>
      <w:lvlText w:val="%1."/>
      <w:lvlJc w:val="left"/>
      <w:pPr>
        <w:ind w:left="608" w:hanging="499"/>
      </w:pPr>
      <w:rPr>
        <w:rFonts w:ascii="Roboto" w:eastAsia="Roboto" w:hAnsi="Roboto" w:cs="Roboto" w:hint="default"/>
        <w:color w:val="202024"/>
        <w:w w:val="99"/>
        <w:sz w:val="24"/>
        <w:szCs w:val="24"/>
        <w:lang w:val="pt-PT" w:eastAsia="en-US" w:bidi="ar-SA"/>
      </w:rPr>
    </w:lvl>
    <w:lvl w:ilvl="1" w:tplc="CA86F5CA">
      <w:numFmt w:val="bullet"/>
      <w:lvlText w:val="•"/>
      <w:lvlJc w:val="left"/>
      <w:pPr>
        <w:ind w:left="1540" w:hanging="499"/>
      </w:pPr>
      <w:rPr>
        <w:lang w:val="pt-PT" w:eastAsia="en-US" w:bidi="ar-SA"/>
      </w:rPr>
    </w:lvl>
    <w:lvl w:ilvl="2" w:tplc="12C6837C">
      <w:numFmt w:val="bullet"/>
      <w:lvlText w:val="•"/>
      <w:lvlJc w:val="left"/>
      <w:pPr>
        <w:ind w:left="2415" w:hanging="499"/>
      </w:pPr>
      <w:rPr>
        <w:lang w:val="pt-PT" w:eastAsia="en-US" w:bidi="ar-SA"/>
      </w:rPr>
    </w:lvl>
    <w:lvl w:ilvl="3" w:tplc="C130D414">
      <w:numFmt w:val="bullet"/>
      <w:lvlText w:val="•"/>
      <w:lvlJc w:val="left"/>
      <w:pPr>
        <w:ind w:left="3290" w:hanging="499"/>
      </w:pPr>
      <w:rPr>
        <w:lang w:val="pt-PT" w:eastAsia="en-US" w:bidi="ar-SA"/>
      </w:rPr>
    </w:lvl>
    <w:lvl w:ilvl="4" w:tplc="BCF8FC48">
      <w:numFmt w:val="bullet"/>
      <w:lvlText w:val="•"/>
      <w:lvlJc w:val="left"/>
      <w:pPr>
        <w:ind w:left="4166" w:hanging="499"/>
      </w:pPr>
      <w:rPr>
        <w:lang w:val="pt-PT" w:eastAsia="en-US" w:bidi="ar-SA"/>
      </w:rPr>
    </w:lvl>
    <w:lvl w:ilvl="5" w:tplc="15F84166">
      <w:numFmt w:val="bullet"/>
      <w:lvlText w:val="•"/>
      <w:lvlJc w:val="left"/>
      <w:pPr>
        <w:ind w:left="5041" w:hanging="499"/>
      </w:pPr>
      <w:rPr>
        <w:lang w:val="pt-PT" w:eastAsia="en-US" w:bidi="ar-SA"/>
      </w:rPr>
    </w:lvl>
    <w:lvl w:ilvl="6" w:tplc="7644ACD8">
      <w:numFmt w:val="bullet"/>
      <w:lvlText w:val="•"/>
      <w:lvlJc w:val="left"/>
      <w:pPr>
        <w:ind w:left="5917" w:hanging="499"/>
      </w:pPr>
      <w:rPr>
        <w:lang w:val="pt-PT" w:eastAsia="en-US" w:bidi="ar-SA"/>
      </w:rPr>
    </w:lvl>
    <w:lvl w:ilvl="7" w:tplc="71CC294A">
      <w:numFmt w:val="bullet"/>
      <w:lvlText w:val="•"/>
      <w:lvlJc w:val="left"/>
      <w:pPr>
        <w:ind w:left="6792" w:hanging="499"/>
      </w:pPr>
      <w:rPr>
        <w:lang w:val="pt-PT" w:eastAsia="en-US" w:bidi="ar-SA"/>
      </w:rPr>
    </w:lvl>
    <w:lvl w:ilvl="8" w:tplc="85325810">
      <w:numFmt w:val="bullet"/>
      <w:lvlText w:val="•"/>
      <w:lvlJc w:val="left"/>
      <w:pPr>
        <w:ind w:left="7668" w:hanging="499"/>
      </w:pPr>
      <w:rPr>
        <w:lang w:val="pt-PT" w:eastAsia="en-US" w:bidi="ar-SA"/>
      </w:rPr>
    </w:lvl>
  </w:abstractNum>
  <w:abstractNum w:abstractNumId="9" w15:restartNumberingAfterBreak="0">
    <w:nsid w:val="2EDD0316"/>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48F0835"/>
    <w:multiLevelType w:val="hybridMultilevel"/>
    <w:tmpl w:val="1FA8CA6A"/>
    <w:lvl w:ilvl="0" w:tplc="FFFFFFFF">
      <w:start w:val="1"/>
      <w:numFmt w:val="decimal"/>
      <w:lvlText w:val="P%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383E552A"/>
    <w:multiLevelType w:val="multilevel"/>
    <w:tmpl w:val="4B5C5A48"/>
    <w:lvl w:ilvl="0">
      <w:start w:val="1"/>
      <w:numFmt w:val="decimal"/>
      <w:lvlText w:val="E%1."/>
      <w:lvlJc w:val="left"/>
      <w:pPr>
        <w:ind w:left="720" w:hanging="360"/>
      </w:pPr>
      <w:rPr>
        <w:rFonts w:hint="default"/>
      </w:rPr>
    </w:lvl>
    <w:lvl w:ilvl="1">
      <w:start w:val="1"/>
      <w:numFmt w:val="decimal"/>
      <w:lvlText w:val="E%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3A7D1CC6"/>
    <w:multiLevelType w:val="hybridMultilevel"/>
    <w:tmpl w:val="1FA8CA6A"/>
    <w:lvl w:ilvl="0" w:tplc="A6B636A0">
      <w:start w:val="1"/>
      <w:numFmt w:val="decimal"/>
      <w:lvlText w:val="P%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 w15:restartNumberingAfterBreak="0">
    <w:nsid w:val="532462C2"/>
    <w:multiLevelType w:val="hybridMultilevel"/>
    <w:tmpl w:val="CC4615E4"/>
    <w:lvl w:ilvl="0" w:tplc="04160001">
      <w:start w:val="1"/>
      <w:numFmt w:val="bullet"/>
      <w:lvlText w:val=""/>
      <w:lvlJc w:val="left"/>
      <w:pPr>
        <w:ind w:left="1060" w:hanging="360"/>
      </w:pPr>
      <w:rPr>
        <w:rFonts w:ascii="Symbol" w:hAnsi="Symbol" w:hint="default"/>
      </w:rPr>
    </w:lvl>
    <w:lvl w:ilvl="1" w:tplc="04160003">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4" w15:restartNumberingAfterBreak="0">
    <w:nsid w:val="63630C70"/>
    <w:multiLevelType w:val="hybridMultilevel"/>
    <w:tmpl w:val="1FA8CA6A"/>
    <w:lvl w:ilvl="0" w:tplc="FFFFFFFF">
      <w:start w:val="1"/>
      <w:numFmt w:val="decimal"/>
      <w:lvlText w:val="P%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67AA3AD3"/>
    <w:multiLevelType w:val="multilevel"/>
    <w:tmpl w:val="83B681F4"/>
    <w:lvl w:ilvl="0">
      <w:start w:val="1"/>
      <w:numFmt w:val="decimal"/>
      <w:lvlText w:val="A%1."/>
      <w:lvlJc w:val="left"/>
      <w:pPr>
        <w:ind w:left="360" w:hanging="360"/>
      </w:pPr>
      <w:rPr>
        <w:rFonts w:hint="default"/>
      </w:rPr>
    </w:lvl>
    <w:lvl w:ilvl="1">
      <w:start w:val="1"/>
      <w:numFmt w:val="decimal"/>
      <w:lvlText w:val="A%1.%2."/>
      <w:lvlJc w:val="left"/>
      <w:pPr>
        <w:ind w:left="1069"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682E03E4"/>
    <w:multiLevelType w:val="multilevel"/>
    <w:tmpl w:val="4B5C5A48"/>
    <w:lvl w:ilvl="0">
      <w:start w:val="1"/>
      <w:numFmt w:val="decimal"/>
      <w:lvlText w:val="E%1."/>
      <w:lvlJc w:val="left"/>
      <w:pPr>
        <w:ind w:left="720" w:hanging="360"/>
      </w:pPr>
      <w:rPr>
        <w:rFonts w:hint="default"/>
      </w:rPr>
    </w:lvl>
    <w:lvl w:ilvl="1">
      <w:start w:val="1"/>
      <w:numFmt w:val="decimal"/>
      <w:lvlText w:val="E%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694D0442"/>
    <w:multiLevelType w:val="hybridMultilevel"/>
    <w:tmpl w:val="0ED41F1C"/>
    <w:lvl w:ilvl="0" w:tplc="A6B636A0">
      <w:start w:val="1"/>
      <w:numFmt w:val="decimal"/>
      <w:lvlText w:val="P%1."/>
      <w:lvlJc w:val="left"/>
      <w:pPr>
        <w:ind w:left="765" w:hanging="360"/>
      </w:pPr>
      <w:rPr>
        <w:rFonts w:hint="default"/>
      </w:rPr>
    </w:lvl>
    <w:lvl w:ilvl="1" w:tplc="04160019" w:tentative="1">
      <w:start w:val="1"/>
      <w:numFmt w:val="lowerLetter"/>
      <w:lvlText w:val="%2."/>
      <w:lvlJc w:val="left"/>
      <w:pPr>
        <w:ind w:left="1485" w:hanging="360"/>
      </w:pPr>
    </w:lvl>
    <w:lvl w:ilvl="2" w:tplc="0416001B" w:tentative="1">
      <w:start w:val="1"/>
      <w:numFmt w:val="lowerRoman"/>
      <w:lvlText w:val="%3."/>
      <w:lvlJc w:val="right"/>
      <w:pPr>
        <w:ind w:left="2205" w:hanging="180"/>
      </w:pPr>
    </w:lvl>
    <w:lvl w:ilvl="3" w:tplc="0416000F" w:tentative="1">
      <w:start w:val="1"/>
      <w:numFmt w:val="decimal"/>
      <w:lvlText w:val="%4."/>
      <w:lvlJc w:val="left"/>
      <w:pPr>
        <w:ind w:left="2925" w:hanging="360"/>
      </w:pPr>
    </w:lvl>
    <w:lvl w:ilvl="4" w:tplc="04160019" w:tentative="1">
      <w:start w:val="1"/>
      <w:numFmt w:val="lowerLetter"/>
      <w:lvlText w:val="%5."/>
      <w:lvlJc w:val="left"/>
      <w:pPr>
        <w:ind w:left="3645" w:hanging="360"/>
      </w:pPr>
    </w:lvl>
    <w:lvl w:ilvl="5" w:tplc="0416001B" w:tentative="1">
      <w:start w:val="1"/>
      <w:numFmt w:val="lowerRoman"/>
      <w:lvlText w:val="%6."/>
      <w:lvlJc w:val="right"/>
      <w:pPr>
        <w:ind w:left="4365" w:hanging="180"/>
      </w:pPr>
    </w:lvl>
    <w:lvl w:ilvl="6" w:tplc="0416000F" w:tentative="1">
      <w:start w:val="1"/>
      <w:numFmt w:val="decimal"/>
      <w:lvlText w:val="%7."/>
      <w:lvlJc w:val="left"/>
      <w:pPr>
        <w:ind w:left="5085" w:hanging="360"/>
      </w:pPr>
    </w:lvl>
    <w:lvl w:ilvl="7" w:tplc="04160019" w:tentative="1">
      <w:start w:val="1"/>
      <w:numFmt w:val="lowerLetter"/>
      <w:lvlText w:val="%8."/>
      <w:lvlJc w:val="left"/>
      <w:pPr>
        <w:ind w:left="5805" w:hanging="360"/>
      </w:pPr>
    </w:lvl>
    <w:lvl w:ilvl="8" w:tplc="0416001B" w:tentative="1">
      <w:start w:val="1"/>
      <w:numFmt w:val="lowerRoman"/>
      <w:lvlText w:val="%9."/>
      <w:lvlJc w:val="right"/>
      <w:pPr>
        <w:ind w:left="6525" w:hanging="180"/>
      </w:pPr>
    </w:lvl>
  </w:abstractNum>
  <w:abstractNum w:abstractNumId="18" w15:restartNumberingAfterBreak="0">
    <w:nsid w:val="6CB05946"/>
    <w:multiLevelType w:val="hybridMultilevel"/>
    <w:tmpl w:val="1FA8CA6A"/>
    <w:lvl w:ilvl="0" w:tplc="FFFFFFFF">
      <w:start w:val="1"/>
      <w:numFmt w:val="decimal"/>
      <w:lvlText w:val="P%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6D594CAB"/>
    <w:multiLevelType w:val="multilevel"/>
    <w:tmpl w:val="7F4E7C24"/>
    <w:lvl w:ilvl="0">
      <w:start w:val="1"/>
      <w:numFmt w:val="decimal"/>
      <w:pStyle w:val="Ttulo1"/>
      <w:lvlText w:val="%1"/>
      <w:lvlJc w:val="left"/>
      <w:pPr>
        <w:tabs>
          <w:tab w:val="num" w:pos="700"/>
        </w:tabs>
        <w:ind w:left="700" w:hanging="360"/>
      </w:pPr>
      <w:rPr>
        <w:rFonts w:ascii="Times New Roman" w:hAnsi="Times New Roman" w:cs="Times New Roman" w:hint="default"/>
        <w:b/>
        <w:bCs/>
        <w:i w:val="0"/>
        <w:iCs w:val="0"/>
        <w:caps/>
        <w:sz w:val="24"/>
        <w:szCs w:val="24"/>
      </w:rPr>
    </w:lvl>
    <w:lvl w:ilvl="1">
      <w:start w:val="1"/>
      <w:numFmt w:val="decimal"/>
      <w:pStyle w:val="Ttulo2"/>
      <w:lvlText w:val="%1.%2"/>
      <w:lvlJc w:val="left"/>
      <w:pPr>
        <w:tabs>
          <w:tab w:val="num" w:pos="646"/>
        </w:tabs>
        <w:ind w:left="646" w:hanging="504"/>
      </w:pPr>
      <w:rPr>
        <w:rFonts w:ascii="Times New Roman" w:hAnsi="Times New Roman" w:hint="default"/>
        <w:b/>
        <w:bCs/>
        <w:i w:val="0"/>
        <w:iCs w:val="0"/>
        <w:caps w:val="0"/>
        <w:sz w:val="24"/>
        <w:szCs w:val="24"/>
      </w:rPr>
    </w:lvl>
    <w:lvl w:ilvl="2">
      <w:start w:val="1"/>
      <w:numFmt w:val="decimal"/>
      <w:lvlText w:val="%1.%2.%3"/>
      <w:lvlJc w:val="left"/>
      <w:pPr>
        <w:tabs>
          <w:tab w:val="num" w:pos="1814"/>
        </w:tabs>
        <w:ind w:left="1814" w:hanging="1474"/>
      </w:pPr>
      <w:rPr>
        <w:rFonts w:ascii="Times New Roman" w:hAnsi="Times New Roman" w:hint="default"/>
        <w:b w:val="0"/>
        <w:bCs/>
        <w:i w:val="0"/>
        <w:sz w:val="24"/>
      </w:rPr>
    </w:lvl>
    <w:lvl w:ilvl="3">
      <w:start w:val="1"/>
      <w:numFmt w:val="decimal"/>
      <w:suff w:val="nothing"/>
      <w:lvlText w:val="%1.%2.%3.%4"/>
      <w:lvlJc w:val="left"/>
      <w:pPr>
        <w:ind w:left="340" w:firstLine="0"/>
      </w:pPr>
      <w:rPr>
        <w:rFonts w:hint="default"/>
      </w:rPr>
    </w:lvl>
    <w:lvl w:ilvl="4">
      <w:start w:val="1"/>
      <w:numFmt w:val="decimal"/>
      <w:pStyle w:val="Ttulo5"/>
      <w:lvlText w:val="%1.%2.%3.%4.%5."/>
      <w:lvlJc w:val="left"/>
      <w:pPr>
        <w:tabs>
          <w:tab w:val="num" w:pos="2572"/>
        </w:tabs>
        <w:ind w:left="2572" w:hanging="792"/>
      </w:pPr>
      <w:rPr>
        <w:rFonts w:ascii="Times New Roman" w:hAnsi="Times New Roman" w:hint="default"/>
        <w:b w:val="0"/>
        <w:bCs w:val="0"/>
        <w:i/>
        <w:iCs/>
        <w:sz w:val="24"/>
        <w:szCs w:val="24"/>
      </w:rPr>
    </w:lvl>
    <w:lvl w:ilvl="5">
      <w:start w:val="1"/>
      <w:numFmt w:val="decimal"/>
      <w:lvlText w:val="%1.%2.%3.%4.%5.%6."/>
      <w:lvlJc w:val="left"/>
      <w:pPr>
        <w:tabs>
          <w:tab w:val="num" w:pos="3076"/>
        </w:tabs>
        <w:ind w:left="3076" w:hanging="936"/>
      </w:pPr>
      <w:rPr>
        <w:rFonts w:hint="default"/>
      </w:rPr>
    </w:lvl>
    <w:lvl w:ilvl="6">
      <w:start w:val="1"/>
      <w:numFmt w:val="decimal"/>
      <w:lvlText w:val="%1.%2.%3.%4.%5.%6.%7."/>
      <w:lvlJc w:val="left"/>
      <w:pPr>
        <w:tabs>
          <w:tab w:val="num" w:pos="3580"/>
        </w:tabs>
        <w:ind w:left="3580" w:hanging="1080"/>
      </w:pPr>
      <w:rPr>
        <w:rFonts w:hint="default"/>
      </w:rPr>
    </w:lvl>
    <w:lvl w:ilvl="7">
      <w:start w:val="1"/>
      <w:numFmt w:val="decimal"/>
      <w:lvlText w:val="%1.%2.%3.%4.%5.%6.%7.%8."/>
      <w:lvlJc w:val="left"/>
      <w:pPr>
        <w:tabs>
          <w:tab w:val="num" w:pos="4084"/>
        </w:tabs>
        <w:ind w:left="4084" w:hanging="1224"/>
      </w:pPr>
      <w:rPr>
        <w:rFonts w:hint="default"/>
      </w:rPr>
    </w:lvl>
    <w:lvl w:ilvl="8">
      <w:start w:val="1"/>
      <w:numFmt w:val="decimal"/>
      <w:lvlText w:val="%1.%2.%3.%4.%5.%6.%7.%8.%9."/>
      <w:lvlJc w:val="left"/>
      <w:pPr>
        <w:tabs>
          <w:tab w:val="num" w:pos="4660"/>
        </w:tabs>
        <w:ind w:left="4660" w:hanging="1440"/>
      </w:pPr>
      <w:rPr>
        <w:rFonts w:hint="default"/>
      </w:rPr>
    </w:lvl>
  </w:abstractNum>
  <w:abstractNum w:abstractNumId="20" w15:restartNumberingAfterBreak="0">
    <w:nsid w:val="72CB32F6"/>
    <w:multiLevelType w:val="multilevel"/>
    <w:tmpl w:val="83B681F4"/>
    <w:lvl w:ilvl="0">
      <w:start w:val="1"/>
      <w:numFmt w:val="decimal"/>
      <w:lvlText w:val="A%1."/>
      <w:lvlJc w:val="left"/>
      <w:pPr>
        <w:ind w:left="360" w:hanging="360"/>
      </w:pPr>
      <w:rPr>
        <w:rFonts w:hint="default"/>
      </w:rPr>
    </w:lvl>
    <w:lvl w:ilvl="1">
      <w:start w:val="1"/>
      <w:numFmt w:val="decimal"/>
      <w:lvlText w:val="A%1.%2."/>
      <w:lvlJc w:val="left"/>
      <w:pPr>
        <w:ind w:left="1069"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741811D3"/>
    <w:multiLevelType w:val="multilevel"/>
    <w:tmpl w:val="83B681F4"/>
    <w:lvl w:ilvl="0">
      <w:start w:val="1"/>
      <w:numFmt w:val="decimal"/>
      <w:lvlText w:val="A%1."/>
      <w:lvlJc w:val="left"/>
      <w:pPr>
        <w:ind w:left="360" w:hanging="360"/>
      </w:pPr>
      <w:rPr>
        <w:rFonts w:hint="default"/>
      </w:rPr>
    </w:lvl>
    <w:lvl w:ilvl="1">
      <w:start w:val="1"/>
      <w:numFmt w:val="decimal"/>
      <w:lvlText w:val="A%1.%2."/>
      <w:lvlJc w:val="left"/>
      <w:pPr>
        <w:ind w:left="1069"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773F075F"/>
    <w:multiLevelType w:val="hybridMultilevel"/>
    <w:tmpl w:val="0ED41F1C"/>
    <w:lvl w:ilvl="0" w:tplc="FFFFFFFF">
      <w:start w:val="1"/>
      <w:numFmt w:val="decimal"/>
      <w:lvlText w:val="P%1."/>
      <w:lvlJc w:val="left"/>
      <w:pPr>
        <w:ind w:left="765" w:hanging="360"/>
      </w:pPr>
      <w:rPr>
        <w:rFonts w:hint="default"/>
      </w:rPr>
    </w:lvl>
    <w:lvl w:ilvl="1" w:tplc="FFFFFFFF" w:tentative="1">
      <w:start w:val="1"/>
      <w:numFmt w:val="lowerLetter"/>
      <w:lvlText w:val="%2."/>
      <w:lvlJc w:val="left"/>
      <w:pPr>
        <w:ind w:left="1485" w:hanging="360"/>
      </w:pPr>
    </w:lvl>
    <w:lvl w:ilvl="2" w:tplc="FFFFFFFF" w:tentative="1">
      <w:start w:val="1"/>
      <w:numFmt w:val="lowerRoman"/>
      <w:lvlText w:val="%3."/>
      <w:lvlJc w:val="right"/>
      <w:pPr>
        <w:ind w:left="2205" w:hanging="180"/>
      </w:pPr>
    </w:lvl>
    <w:lvl w:ilvl="3" w:tplc="FFFFFFFF" w:tentative="1">
      <w:start w:val="1"/>
      <w:numFmt w:val="decimal"/>
      <w:lvlText w:val="%4."/>
      <w:lvlJc w:val="left"/>
      <w:pPr>
        <w:ind w:left="2925" w:hanging="360"/>
      </w:pPr>
    </w:lvl>
    <w:lvl w:ilvl="4" w:tplc="FFFFFFFF" w:tentative="1">
      <w:start w:val="1"/>
      <w:numFmt w:val="lowerLetter"/>
      <w:lvlText w:val="%5."/>
      <w:lvlJc w:val="left"/>
      <w:pPr>
        <w:ind w:left="3645" w:hanging="360"/>
      </w:pPr>
    </w:lvl>
    <w:lvl w:ilvl="5" w:tplc="FFFFFFFF" w:tentative="1">
      <w:start w:val="1"/>
      <w:numFmt w:val="lowerRoman"/>
      <w:lvlText w:val="%6."/>
      <w:lvlJc w:val="right"/>
      <w:pPr>
        <w:ind w:left="4365" w:hanging="180"/>
      </w:pPr>
    </w:lvl>
    <w:lvl w:ilvl="6" w:tplc="FFFFFFFF" w:tentative="1">
      <w:start w:val="1"/>
      <w:numFmt w:val="decimal"/>
      <w:lvlText w:val="%7."/>
      <w:lvlJc w:val="left"/>
      <w:pPr>
        <w:ind w:left="5085" w:hanging="360"/>
      </w:pPr>
    </w:lvl>
    <w:lvl w:ilvl="7" w:tplc="FFFFFFFF" w:tentative="1">
      <w:start w:val="1"/>
      <w:numFmt w:val="lowerLetter"/>
      <w:lvlText w:val="%8."/>
      <w:lvlJc w:val="left"/>
      <w:pPr>
        <w:ind w:left="5805" w:hanging="360"/>
      </w:pPr>
    </w:lvl>
    <w:lvl w:ilvl="8" w:tplc="FFFFFFFF" w:tentative="1">
      <w:start w:val="1"/>
      <w:numFmt w:val="lowerRoman"/>
      <w:lvlText w:val="%9."/>
      <w:lvlJc w:val="right"/>
      <w:pPr>
        <w:ind w:left="6525" w:hanging="180"/>
      </w:pPr>
    </w:lvl>
  </w:abstractNum>
  <w:abstractNum w:abstractNumId="23" w15:restartNumberingAfterBreak="0">
    <w:nsid w:val="7C4C489B"/>
    <w:multiLevelType w:val="hybridMultilevel"/>
    <w:tmpl w:val="44EC637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399527509">
    <w:abstractNumId w:val="0"/>
  </w:num>
  <w:num w:numId="2" w16cid:durableId="303699859">
    <w:abstractNumId w:val="19"/>
  </w:num>
  <w:num w:numId="3" w16cid:durableId="1368292089">
    <w:abstractNumId w:val="13"/>
  </w:num>
  <w:num w:numId="4" w16cid:durableId="267857598">
    <w:abstractNumId w:val="8"/>
    <w:lvlOverride w:ilvl="0">
      <w:startOverride w:val="1"/>
    </w:lvlOverride>
    <w:lvlOverride w:ilvl="1"/>
    <w:lvlOverride w:ilvl="2"/>
    <w:lvlOverride w:ilvl="3"/>
    <w:lvlOverride w:ilvl="4"/>
    <w:lvlOverride w:ilvl="5"/>
    <w:lvlOverride w:ilvl="6"/>
    <w:lvlOverride w:ilvl="7"/>
    <w:lvlOverride w:ilvl="8"/>
  </w:num>
  <w:num w:numId="5" w16cid:durableId="1258557437">
    <w:abstractNumId w:val="12"/>
  </w:num>
  <w:num w:numId="6" w16cid:durableId="442111864">
    <w:abstractNumId w:val="20"/>
  </w:num>
  <w:num w:numId="7" w16cid:durableId="2040205484">
    <w:abstractNumId w:val="16"/>
  </w:num>
  <w:num w:numId="8" w16cid:durableId="1150243760">
    <w:abstractNumId w:val="18"/>
  </w:num>
  <w:num w:numId="9" w16cid:durableId="1371371471">
    <w:abstractNumId w:val="5"/>
  </w:num>
  <w:num w:numId="10" w16cid:durableId="501235962">
    <w:abstractNumId w:val="11"/>
  </w:num>
  <w:num w:numId="11" w16cid:durableId="41641612">
    <w:abstractNumId w:val="14"/>
  </w:num>
  <w:num w:numId="12" w16cid:durableId="1655143854">
    <w:abstractNumId w:val="6"/>
  </w:num>
  <w:num w:numId="13" w16cid:durableId="1306162171">
    <w:abstractNumId w:val="7"/>
  </w:num>
  <w:num w:numId="14" w16cid:durableId="602347350">
    <w:abstractNumId w:val="21"/>
  </w:num>
  <w:num w:numId="15" w16cid:durableId="1851486433">
    <w:abstractNumId w:val="10"/>
  </w:num>
  <w:num w:numId="16" w16cid:durableId="971521417">
    <w:abstractNumId w:val="17"/>
  </w:num>
  <w:num w:numId="17" w16cid:durableId="1732456502">
    <w:abstractNumId w:val="15"/>
  </w:num>
  <w:num w:numId="18" w16cid:durableId="1185943722">
    <w:abstractNumId w:val="22"/>
  </w:num>
  <w:num w:numId="19" w16cid:durableId="219484499">
    <w:abstractNumId w:val="2"/>
  </w:num>
  <w:num w:numId="20" w16cid:durableId="892814445">
    <w:abstractNumId w:val="3"/>
    <w:lvlOverride w:ilvl="0">
      <w:startOverride w:val="1"/>
    </w:lvlOverride>
    <w:lvlOverride w:ilvl="1"/>
    <w:lvlOverride w:ilvl="2"/>
    <w:lvlOverride w:ilvl="3"/>
    <w:lvlOverride w:ilvl="4"/>
    <w:lvlOverride w:ilvl="5"/>
    <w:lvlOverride w:ilvl="6"/>
    <w:lvlOverride w:ilvl="7"/>
    <w:lvlOverride w:ilvl="8"/>
  </w:num>
  <w:num w:numId="21" w16cid:durableId="459689327">
    <w:abstractNumId w:val="19"/>
  </w:num>
  <w:num w:numId="22" w16cid:durableId="791752686">
    <w:abstractNumId w:val="19"/>
  </w:num>
  <w:num w:numId="23" w16cid:durableId="1485705260">
    <w:abstractNumId w:val="19"/>
  </w:num>
  <w:num w:numId="24" w16cid:durableId="1553809369">
    <w:abstractNumId w:val="19"/>
  </w:num>
  <w:num w:numId="25" w16cid:durableId="499731815">
    <w:abstractNumId w:val="19"/>
  </w:num>
  <w:num w:numId="26" w16cid:durableId="1038122051">
    <w:abstractNumId w:val="19"/>
  </w:num>
  <w:num w:numId="27" w16cid:durableId="1726370300">
    <w:abstractNumId w:val="23"/>
  </w:num>
  <w:num w:numId="28" w16cid:durableId="866142136">
    <w:abstractNumId w:val="9"/>
  </w:num>
  <w:num w:numId="29" w16cid:durableId="959802303">
    <w:abstractNumId w:val="19"/>
  </w:num>
  <w:num w:numId="30" w16cid:durableId="625544480">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EC1"/>
    <w:rsid w:val="00000FC9"/>
    <w:rsid w:val="0000106F"/>
    <w:rsid w:val="000024C0"/>
    <w:rsid w:val="00002A14"/>
    <w:rsid w:val="00002E06"/>
    <w:rsid w:val="00003E8D"/>
    <w:rsid w:val="00005382"/>
    <w:rsid w:val="00007FDE"/>
    <w:rsid w:val="00011681"/>
    <w:rsid w:val="00014A93"/>
    <w:rsid w:val="00014BE3"/>
    <w:rsid w:val="00017817"/>
    <w:rsid w:val="00017C04"/>
    <w:rsid w:val="000207DB"/>
    <w:rsid w:val="00021492"/>
    <w:rsid w:val="00021A29"/>
    <w:rsid w:val="0002226D"/>
    <w:rsid w:val="00022B53"/>
    <w:rsid w:val="0002569B"/>
    <w:rsid w:val="00027F4B"/>
    <w:rsid w:val="00030394"/>
    <w:rsid w:val="00031F91"/>
    <w:rsid w:val="0003224E"/>
    <w:rsid w:val="00032472"/>
    <w:rsid w:val="0003522E"/>
    <w:rsid w:val="000361E6"/>
    <w:rsid w:val="00041D2A"/>
    <w:rsid w:val="00041D5D"/>
    <w:rsid w:val="00042552"/>
    <w:rsid w:val="00042AD4"/>
    <w:rsid w:val="000437E2"/>
    <w:rsid w:val="00043F0B"/>
    <w:rsid w:val="00044612"/>
    <w:rsid w:val="0004679F"/>
    <w:rsid w:val="00046D91"/>
    <w:rsid w:val="00046EFA"/>
    <w:rsid w:val="000472C8"/>
    <w:rsid w:val="00052D63"/>
    <w:rsid w:val="00056621"/>
    <w:rsid w:val="00057F4F"/>
    <w:rsid w:val="00060D94"/>
    <w:rsid w:val="00067CCC"/>
    <w:rsid w:val="00071786"/>
    <w:rsid w:val="000732B4"/>
    <w:rsid w:val="00075B6A"/>
    <w:rsid w:val="00075D08"/>
    <w:rsid w:val="0008000D"/>
    <w:rsid w:val="00080A7E"/>
    <w:rsid w:val="00083692"/>
    <w:rsid w:val="0008448E"/>
    <w:rsid w:val="00091B37"/>
    <w:rsid w:val="0009282B"/>
    <w:rsid w:val="00092D49"/>
    <w:rsid w:val="00093C5D"/>
    <w:rsid w:val="000962A0"/>
    <w:rsid w:val="000A1A8C"/>
    <w:rsid w:val="000A408A"/>
    <w:rsid w:val="000A5AD6"/>
    <w:rsid w:val="000A6BD8"/>
    <w:rsid w:val="000A6F99"/>
    <w:rsid w:val="000A7711"/>
    <w:rsid w:val="000A7856"/>
    <w:rsid w:val="000A7EF9"/>
    <w:rsid w:val="000B0CE1"/>
    <w:rsid w:val="000B2959"/>
    <w:rsid w:val="000B3F9F"/>
    <w:rsid w:val="000B5C0E"/>
    <w:rsid w:val="000C0868"/>
    <w:rsid w:val="000C0B1C"/>
    <w:rsid w:val="000C2D6D"/>
    <w:rsid w:val="000C6413"/>
    <w:rsid w:val="000C69A4"/>
    <w:rsid w:val="000D0B5D"/>
    <w:rsid w:val="000D16DF"/>
    <w:rsid w:val="000D4F88"/>
    <w:rsid w:val="000D5AFF"/>
    <w:rsid w:val="000D5D8C"/>
    <w:rsid w:val="000D688E"/>
    <w:rsid w:val="000D7169"/>
    <w:rsid w:val="000E05FE"/>
    <w:rsid w:val="000E385A"/>
    <w:rsid w:val="000E4045"/>
    <w:rsid w:val="000E495D"/>
    <w:rsid w:val="000E58AD"/>
    <w:rsid w:val="000E6D8B"/>
    <w:rsid w:val="000F10EE"/>
    <w:rsid w:val="000F1DA6"/>
    <w:rsid w:val="000F30D1"/>
    <w:rsid w:val="000F3F7B"/>
    <w:rsid w:val="000F5FF0"/>
    <w:rsid w:val="000F6241"/>
    <w:rsid w:val="000F67DD"/>
    <w:rsid w:val="000F7310"/>
    <w:rsid w:val="000F7A20"/>
    <w:rsid w:val="001019BA"/>
    <w:rsid w:val="00101ABE"/>
    <w:rsid w:val="0010212D"/>
    <w:rsid w:val="001040CB"/>
    <w:rsid w:val="0010486F"/>
    <w:rsid w:val="00105CDA"/>
    <w:rsid w:val="001065B1"/>
    <w:rsid w:val="00107A23"/>
    <w:rsid w:val="00114464"/>
    <w:rsid w:val="00115C54"/>
    <w:rsid w:val="00121C6D"/>
    <w:rsid w:val="00121F09"/>
    <w:rsid w:val="00124CCE"/>
    <w:rsid w:val="00126715"/>
    <w:rsid w:val="00130595"/>
    <w:rsid w:val="00133CDC"/>
    <w:rsid w:val="00136146"/>
    <w:rsid w:val="00141154"/>
    <w:rsid w:val="00142DB9"/>
    <w:rsid w:val="001452B1"/>
    <w:rsid w:val="00146263"/>
    <w:rsid w:val="0014694D"/>
    <w:rsid w:val="001519F4"/>
    <w:rsid w:val="00152FC1"/>
    <w:rsid w:val="001530CB"/>
    <w:rsid w:val="001538A3"/>
    <w:rsid w:val="00155678"/>
    <w:rsid w:val="001604B1"/>
    <w:rsid w:val="00166527"/>
    <w:rsid w:val="00166AC8"/>
    <w:rsid w:val="0016720D"/>
    <w:rsid w:val="00167881"/>
    <w:rsid w:val="00170E8F"/>
    <w:rsid w:val="00170EDB"/>
    <w:rsid w:val="001723E0"/>
    <w:rsid w:val="00172923"/>
    <w:rsid w:val="00172A45"/>
    <w:rsid w:val="00174D74"/>
    <w:rsid w:val="00176DBD"/>
    <w:rsid w:val="00180E83"/>
    <w:rsid w:val="00186178"/>
    <w:rsid w:val="00186E75"/>
    <w:rsid w:val="0018790B"/>
    <w:rsid w:val="00190B56"/>
    <w:rsid w:val="0019159F"/>
    <w:rsid w:val="001930C1"/>
    <w:rsid w:val="00194B48"/>
    <w:rsid w:val="00194D0B"/>
    <w:rsid w:val="00194FC4"/>
    <w:rsid w:val="00195B71"/>
    <w:rsid w:val="00195D64"/>
    <w:rsid w:val="001A06BC"/>
    <w:rsid w:val="001A24C6"/>
    <w:rsid w:val="001A2DAC"/>
    <w:rsid w:val="001A3102"/>
    <w:rsid w:val="001A7BDE"/>
    <w:rsid w:val="001B1878"/>
    <w:rsid w:val="001B20F1"/>
    <w:rsid w:val="001B30D2"/>
    <w:rsid w:val="001B398F"/>
    <w:rsid w:val="001B555B"/>
    <w:rsid w:val="001B5689"/>
    <w:rsid w:val="001B6CD3"/>
    <w:rsid w:val="001C1D47"/>
    <w:rsid w:val="001C386F"/>
    <w:rsid w:val="001C4275"/>
    <w:rsid w:val="001C4656"/>
    <w:rsid w:val="001C690A"/>
    <w:rsid w:val="001C6969"/>
    <w:rsid w:val="001D066F"/>
    <w:rsid w:val="001D2C28"/>
    <w:rsid w:val="001D32D3"/>
    <w:rsid w:val="001D7692"/>
    <w:rsid w:val="001D7A9B"/>
    <w:rsid w:val="001D7B47"/>
    <w:rsid w:val="001D7DFD"/>
    <w:rsid w:val="001E0B9B"/>
    <w:rsid w:val="001E2659"/>
    <w:rsid w:val="001E4098"/>
    <w:rsid w:val="001E5CCD"/>
    <w:rsid w:val="001E6C72"/>
    <w:rsid w:val="001F08B4"/>
    <w:rsid w:val="001F107F"/>
    <w:rsid w:val="001F1A38"/>
    <w:rsid w:val="001F4410"/>
    <w:rsid w:val="001F58F8"/>
    <w:rsid w:val="001F61FC"/>
    <w:rsid w:val="00202E8F"/>
    <w:rsid w:val="00203C74"/>
    <w:rsid w:val="0020615B"/>
    <w:rsid w:val="00206582"/>
    <w:rsid w:val="002066AA"/>
    <w:rsid w:val="002116EA"/>
    <w:rsid w:val="00211DA6"/>
    <w:rsid w:val="00215050"/>
    <w:rsid w:val="0021658E"/>
    <w:rsid w:val="002174E1"/>
    <w:rsid w:val="002176DC"/>
    <w:rsid w:val="002200D0"/>
    <w:rsid w:val="00220B31"/>
    <w:rsid w:val="002225BA"/>
    <w:rsid w:val="00225617"/>
    <w:rsid w:val="002324CA"/>
    <w:rsid w:val="00233216"/>
    <w:rsid w:val="0023482B"/>
    <w:rsid w:val="00236478"/>
    <w:rsid w:val="00242363"/>
    <w:rsid w:val="002436C8"/>
    <w:rsid w:val="002444B4"/>
    <w:rsid w:val="00245629"/>
    <w:rsid w:val="002504DC"/>
    <w:rsid w:val="0025429A"/>
    <w:rsid w:val="00261279"/>
    <w:rsid w:val="00264B7F"/>
    <w:rsid w:val="002656B6"/>
    <w:rsid w:val="002662EB"/>
    <w:rsid w:val="00271B2C"/>
    <w:rsid w:val="00274C4A"/>
    <w:rsid w:val="0027678F"/>
    <w:rsid w:val="00276B85"/>
    <w:rsid w:val="0028329B"/>
    <w:rsid w:val="00283B0C"/>
    <w:rsid w:val="00283FCC"/>
    <w:rsid w:val="002841F8"/>
    <w:rsid w:val="002845E8"/>
    <w:rsid w:val="00284BBF"/>
    <w:rsid w:val="002851EE"/>
    <w:rsid w:val="00286B78"/>
    <w:rsid w:val="002918D1"/>
    <w:rsid w:val="002918D2"/>
    <w:rsid w:val="00291DAC"/>
    <w:rsid w:val="0029308E"/>
    <w:rsid w:val="00293F7B"/>
    <w:rsid w:val="002947A3"/>
    <w:rsid w:val="00294D00"/>
    <w:rsid w:val="002A7491"/>
    <w:rsid w:val="002A77F4"/>
    <w:rsid w:val="002A7D14"/>
    <w:rsid w:val="002B0BB2"/>
    <w:rsid w:val="002B19E5"/>
    <w:rsid w:val="002B7330"/>
    <w:rsid w:val="002C1F5E"/>
    <w:rsid w:val="002C2304"/>
    <w:rsid w:val="002C4872"/>
    <w:rsid w:val="002C5EA1"/>
    <w:rsid w:val="002C69A4"/>
    <w:rsid w:val="002C6A9A"/>
    <w:rsid w:val="002C7141"/>
    <w:rsid w:val="002D0FC9"/>
    <w:rsid w:val="002D1293"/>
    <w:rsid w:val="002D1F8C"/>
    <w:rsid w:val="002D4A19"/>
    <w:rsid w:val="002D6AA5"/>
    <w:rsid w:val="002E2FD0"/>
    <w:rsid w:val="002E3030"/>
    <w:rsid w:val="002E3F15"/>
    <w:rsid w:val="002E5320"/>
    <w:rsid w:val="002E7A88"/>
    <w:rsid w:val="002F0393"/>
    <w:rsid w:val="002F1D69"/>
    <w:rsid w:val="002F3088"/>
    <w:rsid w:val="002F426C"/>
    <w:rsid w:val="002F42DC"/>
    <w:rsid w:val="002F74DA"/>
    <w:rsid w:val="002F7A0D"/>
    <w:rsid w:val="00303258"/>
    <w:rsid w:val="00303871"/>
    <w:rsid w:val="00303C6E"/>
    <w:rsid w:val="00305B33"/>
    <w:rsid w:val="00307E59"/>
    <w:rsid w:val="00313D69"/>
    <w:rsid w:val="00321898"/>
    <w:rsid w:val="00321E4E"/>
    <w:rsid w:val="00321EF8"/>
    <w:rsid w:val="00322382"/>
    <w:rsid w:val="0032241A"/>
    <w:rsid w:val="00323612"/>
    <w:rsid w:val="00323815"/>
    <w:rsid w:val="0032531E"/>
    <w:rsid w:val="00326C36"/>
    <w:rsid w:val="0032718B"/>
    <w:rsid w:val="00336CD3"/>
    <w:rsid w:val="00337888"/>
    <w:rsid w:val="0034010B"/>
    <w:rsid w:val="00340222"/>
    <w:rsid w:val="00341770"/>
    <w:rsid w:val="003430F4"/>
    <w:rsid w:val="0034490F"/>
    <w:rsid w:val="00345960"/>
    <w:rsid w:val="00346FCC"/>
    <w:rsid w:val="00351BB7"/>
    <w:rsid w:val="00353194"/>
    <w:rsid w:val="00354312"/>
    <w:rsid w:val="0035569C"/>
    <w:rsid w:val="003559C3"/>
    <w:rsid w:val="0035770E"/>
    <w:rsid w:val="003616D3"/>
    <w:rsid w:val="00361A61"/>
    <w:rsid w:val="00362661"/>
    <w:rsid w:val="00364647"/>
    <w:rsid w:val="00364BD2"/>
    <w:rsid w:val="003656EA"/>
    <w:rsid w:val="00373C16"/>
    <w:rsid w:val="00376F10"/>
    <w:rsid w:val="0037775D"/>
    <w:rsid w:val="00377C70"/>
    <w:rsid w:val="00382148"/>
    <w:rsid w:val="003840E2"/>
    <w:rsid w:val="003873B5"/>
    <w:rsid w:val="0039206E"/>
    <w:rsid w:val="0039309B"/>
    <w:rsid w:val="003963B4"/>
    <w:rsid w:val="00396DFE"/>
    <w:rsid w:val="00396FB7"/>
    <w:rsid w:val="003A4351"/>
    <w:rsid w:val="003A57A3"/>
    <w:rsid w:val="003A760E"/>
    <w:rsid w:val="003A7966"/>
    <w:rsid w:val="003B2BD1"/>
    <w:rsid w:val="003B362C"/>
    <w:rsid w:val="003B7FE3"/>
    <w:rsid w:val="003C06F3"/>
    <w:rsid w:val="003C36EA"/>
    <w:rsid w:val="003C49FF"/>
    <w:rsid w:val="003D14CE"/>
    <w:rsid w:val="003D2504"/>
    <w:rsid w:val="003D4A15"/>
    <w:rsid w:val="003E0972"/>
    <w:rsid w:val="003E1833"/>
    <w:rsid w:val="003E19A4"/>
    <w:rsid w:val="003E1C0B"/>
    <w:rsid w:val="003E38DA"/>
    <w:rsid w:val="003E39A3"/>
    <w:rsid w:val="003E57E8"/>
    <w:rsid w:val="003E7C4C"/>
    <w:rsid w:val="003F07FD"/>
    <w:rsid w:val="003F2067"/>
    <w:rsid w:val="003F30B7"/>
    <w:rsid w:val="003F3319"/>
    <w:rsid w:val="003F442E"/>
    <w:rsid w:val="003F65B5"/>
    <w:rsid w:val="003F7C5B"/>
    <w:rsid w:val="00401E9C"/>
    <w:rsid w:val="00402A2A"/>
    <w:rsid w:val="00407AF1"/>
    <w:rsid w:val="00410526"/>
    <w:rsid w:val="0041213D"/>
    <w:rsid w:val="00414371"/>
    <w:rsid w:val="004179F3"/>
    <w:rsid w:val="00417E87"/>
    <w:rsid w:val="00422B77"/>
    <w:rsid w:val="00422E9A"/>
    <w:rsid w:val="00424EE3"/>
    <w:rsid w:val="004260B7"/>
    <w:rsid w:val="00426A74"/>
    <w:rsid w:val="00430436"/>
    <w:rsid w:val="004309D0"/>
    <w:rsid w:val="00431256"/>
    <w:rsid w:val="00432B89"/>
    <w:rsid w:val="004338C1"/>
    <w:rsid w:val="00434C9A"/>
    <w:rsid w:val="004352C7"/>
    <w:rsid w:val="00437177"/>
    <w:rsid w:val="00442824"/>
    <w:rsid w:val="0044647F"/>
    <w:rsid w:val="00446615"/>
    <w:rsid w:val="00446EC5"/>
    <w:rsid w:val="0045126A"/>
    <w:rsid w:val="004516AE"/>
    <w:rsid w:val="00455412"/>
    <w:rsid w:val="00455543"/>
    <w:rsid w:val="004573B7"/>
    <w:rsid w:val="00462EBF"/>
    <w:rsid w:val="00464344"/>
    <w:rsid w:val="004663B1"/>
    <w:rsid w:val="0047183B"/>
    <w:rsid w:val="004764DF"/>
    <w:rsid w:val="00476B71"/>
    <w:rsid w:val="00480308"/>
    <w:rsid w:val="004848C5"/>
    <w:rsid w:val="004856C9"/>
    <w:rsid w:val="0049231D"/>
    <w:rsid w:val="00494E85"/>
    <w:rsid w:val="00495393"/>
    <w:rsid w:val="004954D0"/>
    <w:rsid w:val="00496394"/>
    <w:rsid w:val="00496A0D"/>
    <w:rsid w:val="00496AFC"/>
    <w:rsid w:val="0049729D"/>
    <w:rsid w:val="0049741F"/>
    <w:rsid w:val="00497FA1"/>
    <w:rsid w:val="004A0C0D"/>
    <w:rsid w:val="004A3E99"/>
    <w:rsid w:val="004A4CC3"/>
    <w:rsid w:val="004B3AEC"/>
    <w:rsid w:val="004B520D"/>
    <w:rsid w:val="004B78CE"/>
    <w:rsid w:val="004C0FD6"/>
    <w:rsid w:val="004C4E0A"/>
    <w:rsid w:val="004C5BA9"/>
    <w:rsid w:val="004D13A0"/>
    <w:rsid w:val="004D2A68"/>
    <w:rsid w:val="004D4842"/>
    <w:rsid w:val="004D4BE4"/>
    <w:rsid w:val="004D4FA1"/>
    <w:rsid w:val="004D598C"/>
    <w:rsid w:val="004D61E8"/>
    <w:rsid w:val="004E14FF"/>
    <w:rsid w:val="004E1B46"/>
    <w:rsid w:val="004E638C"/>
    <w:rsid w:val="004F22F6"/>
    <w:rsid w:val="004F3216"/>
    <w:rsid w:val="004F474F"/>
    <w:rsid w:val="004F61E5"/>
    <w:rsid w:val="004F69E6"/>
    <w:rsid w:val="005000C3"/>
    <w:rsid w:val="0050178E"/>
    <w:rsid w:val="0050178F"/>
    <w:rsid w:val="00503AC1"/>
    <w:rsid w:val="005046BA"/>
    <w:rsid w:val="005051F4"/>
    <w:rsid w:val="00505250"/>
    <w:rsid w:val="005117A8"/>
    <w:rsid w:val="005123B4"/>
    <w:rsid w:val="005125B5"/>
    <w:rsid w:val="005134FF"/>
    <w:rsid w:val="005166E5"/>
    <w:rsid w:val="00521F9C"/>
    <w:rsid w:val="005234D7"/>
    <w:rsid w:val="005259C6"/>
    <w:rsid w:val="00525F5A"/>
    <w:rsid w:val="005265B5"/>
    <w:rsid w:val="00530CA4"/>
    <w:rsid w:val="00531882"/>
    <w:rsid w:val="005333DE"/>
    <w:rsid w:val="00534A47"/>
    <w:rsid w:val="00536849"/>
    <w:rsid w:val="00536E6E"/>
    <w:rsid w:val="00540888"/>
    <w:rsid w:val="00541195"/>
    <w:rsid w:val="005413C3"/>
    <w:rsid w:val="005418BF"/>
    <w:rsid w:val="005433E2"/>
    <w:rsid w:val="00543497"/>
    <w:rsid w:val="00550B04"/>
    <w:rsid w:val="00550DAF"/>
    <w:rsid w:val="00556AB5"/>
    <w:rsid w:val="00557196"/>
    <w:rsid w:val="00557D3B"/>
    <w:rsid w:val="005605E7"/>
    <w:rsid w:val="0056212F"/>
    <w:rsid w:val="0056625E"/>
    <w:rsid w:val="00567E7B"/>
    <w:rsid w:val="00572648"/>
    <w:rsid w:val="00572AD6"/>
    <w:rsid w:val="0057498C"/>
    <w:rsid w:val="005750E5"/>
    <w:rsid w:val="00576843"/>
    <w:rsid w:val="00577293"/>
    <w:rsid w:val="00582C9B"/>
    <w:rsid w:val="005831B2"/>
    <w:rsid w:val="0058529B"/>
    <w:rsid w:val="00586483"/>
    <w:rsid w:val="0058665C"/>
    <w:rsid w:val="005907A5"/>
    <w:rsid w:val="00591A2B"/>
    <w:rsid w:val="00592397"/>
    <w:rsid w:val="0059347A"/>
    <w:rsid w:val="005948E9"/>
    <w:rsid w:val="005972A8"/>
    <w:rsid w:val="00597CF1"/>
    <w:rsid w:val="005A2A62"/>
    <w:rsid w:val="005A2C79"/>
    <w:rsid w:val="005A4687"/>
    <w:rsid w:val="005A5007"/>
    <w:rsid w:val="005A6527"/>
    <w:rsid w:val="005B0609"/>
    <w:rsid w:val="005B0D9A"/>
    <w:rsid w:val="005B4D33"/>
    <w:rsid w:val="005C3093"/>
    <w:rsid w:val="005C7A36"/>
    <w:rsid w:val="005D151F"/>
    <w:rsid w:val="005D37D3"/>
    <w:rsid w:val="005D428E"/>
    <w:rsid w:val="005D5F84"/>
    <w:rsid w:val="005D62AB"/>
    <w:rsid w:val="005D6CE0"/>
    <w:rsid w:val="005D7564"/>
    <w:rsid w:val="005D7B75"/>
    <w:rsid w:val="005D7E11"/>
    <w:rsid w:val="005D7F52"/>
    <w:rsid w:val="005E2A4E"/>
    <w:rsid w:val="005E3FBB"/>
    <w:rsid w:val="005E46C6"/>
    <w:rsid w:val="005F5CC3"/>
    <w:rsid w:val="005F6D0C"/>
    <w:rsid w:val="005F7B9B"/>
    <w:rsid w:val="006003F9"/>
    <w:rsid w:val="00600B36"/>
    <w:rsid w:val="00601525"/>
    <w:rsid w:val="0060454C"/>
    <w:rsid w:val="00604EFD"/>
    <w:rsid w:val="00607E9E"/>
    <w:rsid w:val="00613E06"/>
    <w:rsid w:val="00614E05"/>
    <w:rsid w:val="00615A2A"/>
    <w:rsid w:val="00617B27"/>
    <w:rsid w:val="00622D12"/>
    <w:rsid w:val="0062363A"/>
    <w:rsid w:val="006239CC"/>
    <w:rsid w:val="0062549C"/>
    <w:rsid w:val="0062797F"/>
    <w:rsid w:val="00627B1B"/>
    <w:rsid w:val="00630478"/>
    <w:rsid w:val="00630633"/>
    <w:rsid w:val="00632E64"/>
    <w:rsid w:val="00635165"/>
    <w:rsid w:val="006359A9"/>
    <w:rsid w:val="00640006"/>
    <w:rsid w:val="00640E52"/>
    <w:rsid w:val="00646245"/>
    <w:rsid w:val="00647CFC"/>
    <w:rsid w:val="006519B1"/>
    <w:rsid w:val="00651E1C"/>
    <w:rsid w:val="00652ACF"/>
    <w:rsid w:val="00652F99"/>
    <w:rsid w:val="00653028"/>
    <w:rsid w:val="00653878"/>
    <w:rsid w:val="0066310A"/>
    <w:rsid w:val="006638B2"/>
    <w:rsid w:val="00665ED9"/>
    <w:rsid w:val="006679A9"/>
    <w:rsid w:val="0067454D"/>
    <w:rsid w:val="00674707"/>
    <w:rsid w:val="00675864"/>
    <w:rsid w:val="006805AC"/>
    <w:rsid w:val="00680D1B"/>
    <w:rsid w:val="00681585"/>
    <w:rsid w:val="006868C2"/>
    <w:rsid w:val="00686B92"/>
    <w:rsid w:val="00687EE2"/>
    <w:rsid w:val="00690AEC"/>
    <w:rsid w:val="0069302A"/>
    <w:rsid w:val="0069362A"/>
    <w:rsid w:val="006947B3"/>
    <w:rsid w:val="00696BF1"/>
    <w:rsid w:val="006971E2"/>
    <w:rsid w:val="006A3E06"/>
    <w:rsid w:val="006A4623"/>
    <w:rsid w:val="006A5862"/>
    <w:rsid w:val="006B285A"/>
    <w:rsid w:val="006B5B94"/>
    <w:rsid w:val="006B60FF"/>
    <w:rsid w:val="006B6193"/>
    <w:rsid w:val="006B6A03"/>
    <w:rsid w:val="006C0C0A"/>
    <w:rsid w:val="006C41CA"/>
    <w:rsid w:val="006C6A47"/>
    <w:rsid w:val="006D0540"/>
    <w:rsid w:val="006D2B4F"/>
    <w:rsid w:val="006D32BA"/>
    <w:rsid w:val="006E0B46"/>
    <w:rsid w:val="006F0767"/>
    <w:rsid w:val="006F20F2"/>
    <w:rsid w:val="006F4376"/>
    <w:rsid w:val="006F5759"/>
    <w:rsid w:val="00701833"/>
    <w:rsid w:val="00705B9A"/>
    <w:rsid w:val="007067E3"/>
    <w:rsid w:val="00706C73"/>
    <w:rsid w:val="00707F8F"/>
    <w:rsid w:val="00713434"/>
    <w:rsid w:val="00713729"/>
    <w:rsid w:val="00716662"/>
    <w:rsid w:val="0071680D"/>
    <w:rsid w:val="007172F3"/>
    <w:rsid w:val="00717D85"/>
    <w:rsid w:val="007217E2"/>
    <w:rsid w:val="0072510E"/>
    <w:rsid w:val="00730CA5"/>
    <w:rsid w:val="00735E7F"/>
    <w:rsid w:val="00736579"/>
    <w:rsid w:val="007369E9"/>
    <w:rsid w:val="0073754D"/>
    <w:rsid w:val="00737D80"/>
    <w:rsid w:val="00740322"/>
    <w:rsid w:val="00744E44"/>
    <w:rsid w:val="0075029C"/>
    <w:rsid w:val="00750C91"/>
    <w:rsid w:val="0075455C"/>
    <w:rsid w:val="0076130E"/>
    <w:rsid w:val="007644AB"/>
    <w:rsid w:val="007647B5"/>
    <w:rsid w:val="00765792"/>
    <w:rsid w:val="007659BC"/>
    <w:rsid w:val="00767C51"/>
    <w:rsid w:val="00767F39"/>
    <w:rsid w:val="007714DB"/>
    <w:rsid w:val="007763AF"/>
    <w:rsid w:val="007804AF"/>
    <w:rsid w:val="007900C2"/>
    <w:rsid w:val="007935A2"/>
    <w:rsid w:val="00794E00"/>
    <w:rsid w:val="00795899"/>
    <w:rsid w:val="00796FD7"/>
    <w:rsid w:val="007A08E7"/>
    <w:rsid w:val="007A0DE5"/>
    <w:rsid w:val="007A1509"/>
    <w:rsid w:val="007A4F27"/>
    <w:rsid w:val="007A68BA"/>
    <w:rsid w:val="007B06E1"/>
    <w:rsid w:val="007B5D4F"/>
    <w:rsid w:val="007B6986"/>
    <w:rsid w:val="007C36D8"/>
    <w:rsid w:val="007C370B"/>
    <w:rsid w:val="007C5B60"/>
    <w:rsid w:val="007C5BE7"/>
    <w:rsid w:val="007D0614"/>
    <w:rsid w:val="007D0BB4"/>
    <w:rsid w:val="007D4636"/>
    <w:rsid w:val="007D47F0"/>
    <w:rsid w:val="007D6AB2"/>
    <w:rsid w:val="007E135D"/>
    <w:rsid w:val="007E1797"/>
    <w:rsid w:val="007E2C85"/>
    <w:rsid w:val="007E434F"/>
    <w:rsid w:val="007E5CCD"/>
    <w:rsid w:val="007E60E0"/>
    <w:rsid w:val="007E6802"/>
    <w:rsid w:val="007F6215"/>
    <w:rsid w:val="007F7875"/>
    <w:rsid w:val="008013AF"/>
    <w:rsid w:val="008024DD"/>
    <w:rsid w:val="00802E84"/>
    <w:rsid w:val="0080313E"/>
    <w:rsid w:val="0080511A"/>
    <w:rsid w:val="0080513A"/>
    <w:rsid w:val="00805B95"/>
    <w:rsid w:val="00806380"/>
    <w:rsid w:val="00810828"/>
    <w:rsid w:val="00810CDD"/>
    <w:rsid w:val="0081300B"/>
    <w:rsid w:val="008134FF"/>
    <w:rsid w:val="00813E92"/>
    <w:rsid w:val="00815879"/>
    <w:rsid w:val="00815BD7"/>
    <w:rsid w:val="00822E71"/>
    <w:rsid w:val="00823424"/>
    <w:rsid w:val="00824446"/>
    <w:rsid w:val="00824887"/>
    <w:rsid w:val="00824EB5"/>
    <w:rsid w:val="00824F2C"/>
    <w:rsid w:val="008258E2"/>
    <w:rsid w:val="00825D53"/>
    <w:rsid w:val="00830850"/>
    <w:rsid w:val="008308BE"/>
    <w:rsid w:val="00830DBC"/>
    <w:rsid w:val="00831B31"/>
    <w:rsid w:val="0083356E"/>
    <w:rsid w:val="008348DC"/>
    <w:rsid w:val="00834E6B"/>
    <w:rsid w:val="00840967"/>
    <w:rsid w:val="00842479"/>
    <w:rsid w:val="0084367A"/>
    <w:rsid w:val="008450EA"/>
    <w:rsid w:val="00846757"/>
    <w:rsid w:val="008513A4"/>
    <w:rsid w:val="008518E9"/>
    <w:rsid w:val="0085229E"/>
    <w:rsid w:val="00855980"/>
    <w:rsid w:val="00856846"/>
    <w:rsid w:val="00863FB9"/>
    <w:rsid w:val="00866FFF"/>
    <w:rsid w:val="00875144"/>
    <w:rsid w:val="0087715C"/>
    <w:rsid w:val="00877676"/>
    <w:rsid w:val="00882BA1"/>
    <w:rsid w:val="0088366F"/>
    <w:rsid w:val="0088452B"/>
    <w:rsid w:val="0088563F"/>
    <w:rsid w:val="00886943"/>
    <w:rsid w:val="00890894"/>
    <w:rsid w:val="00890BE3"/>
    <w:rsid w:val="00893A32"/>
    <w:rsid w:val="0089446A"/>
    <w:rsid w:val="008A4B02"/>
    <w:rsid w:val="008A5417"/>
    <w:rsid w:val="008A73BD"/>
    <w:rsid w:val="008A7BE9"/>
    <w:rsid w:val="008B3AE3"/>
    <w:rsid w:val="008B4721"/>
    <w:rsid w:val="008B5200"/>
    <w:rsid w:val="008B545F"/>
    <w:rsid w:val="008B6F22"/>
    <w:rsid w:val="008C227A"/>
    <w:rsid w:val="008C36C3"/>
    <w:rsid w:val="008C6ACC"/>
    <w:rsid w:val="008C79C3"/>
    <w:rsid w:val="008D00D3"/>
    <w:rsid w:val="008D16F1"/>
    <w:rsid w:val="008D2417"/>
    <w:rsid w:val="008D327F"/>
    <w:rsid w:val="008D3F36"/>
    <w:rsid w:val="008D4C6E"/>
    <w:rsid w:val="008D7A4A"/>
    <w:rsid w:val="008E0413"/>
    <w:rsid w:val="008E1EC7"/>
    <w:rsid w:val="008E2ACE"/>
    <w:rsid w:val="008E6F0B"/>
    <w:rsid w:val="008F07D6"/>
    <w:rsid w:val="008F103B"/>
    <w:rsid w:val="008F4769"/>
    <w:rsid w:val="008F56AF"/>
    <w:rsid w:val="00902FB1"/>
    <w:rsid w:val="00903D25"/>
    <w:rsid w:val="0090578F"/>
    <w:rsid w:val="00906C93"/>
    <w:rsid w:val="00913403"/>
    <w:rsid w:val="00916290"/>
    <w:rsid w:val="00916833"/>
    <w:rsid w:val="00922203"/>
    <w:rsid w:val="00922D6B"/>
    <w:rsid w:val="009231B6"/>
    <w:rsid w:val="00923C12"/>
    <w:rsid w:val="00923DFD"/>
    <w:rsid w:val="0092696A"/>
    <w:rsid w:val="00926D22"/>
    <w:rsid w:val="00930BD5"/>
    <w:rsid w:val="00934224"/>
    <w:rsid w:val="009343EF"/>
    <w:rsid w:val="009347E2"/>
    <w:rsid w:val="009360E4"/>
    <w:rsid w:val="00940D37"/>
    <w:rsid w:val="0094590D"/>
    <w:rsid w:val="009468CC"/>
    <w:rsid w:val="0095085D"/>
    <w:rsid w:val="00950BA1"/>
    <w:rsid w:val="00951A96"/>
    <w:rsid w:val="00954A59"/>
    <w:rsid w:val="0096349A"/>
    <w:rsid w:val="009642C8"/>
    <w:rsid w:val="009669C7"/>
    <w:rsid w:val="00971233"/>
    <w:rsid w:val="0097275A"/>
    <w:rsid w:val="0097353C"/>
    <w:rsid w:val="00975449"/>
    <w:rsid w:val="009763F4"/>
    <w:rsid w:val="00980335"/>
    <w:rsid w:val="00981165"/>
    <w:rsid w:val="00984C86"/>
    <w:rsid w:val="00984EEC"/>
    <w:rsid w:val="00985C9A"/>
    <w:rsid w:val="009877D1"/>
    <w:rsid w:val="00987893"/>
    <w:rsid w:val="009879B8"/>
    <w:rsid w:val="00990781"/>
    <w:rsid w:val="009913B2"/>
    <w:rsid w:val="00991D75"/>
    <w:rsid w:val="0099527E"/>
    <w:rsid w:val="00995CF1"/>
    <w:rsid w:val="00995EF3"/>
    <w:rsid w:val="009969AB"/>
    <w:rsid w:val="00996D67"/>
    <w:rsid w:val="009A1DAA"/>
    <w:rsid w:val="009A2075"/>
    <w:rsid w:val="009A3A68"/>
    <w:rsid w:val="009A4858"/>
    <w:rsid w:val="009A5C79"/>
    <w:rsid w:val="009A65B1"/>
    <w:rsid w:val="009B0034"/>
    <w:rsid w:val="009B15D7"/>
    <w:rsid w:val="009B2557"/>
    <w:rsid w:val="009B27CE"/>
    <w:rsid w:val="009B7610"/>
    <w:rsid w:val="009C0626"/>
    <w:rsid w:val="009C1A90"/>
    <w:rsid w:val="009C1F95"/>
    <w:rsid w:val="009C4E30"/>
    <w:rsid w:val="009C4FA8"/>
    <w:rsid w:val="009C6363"/>
    <w:rsid w:val="009D5511"/>
    <w:rsid w:val="009D61F5"/>
    <w:rsid w:val="009D6588"/>
    <w:rsid w:val="009D7D2E"/>
    <w:rsid w:val="009D7DE5"/>
    <w:rsid w:val="009E01A0"/>
    <w:rsid w:val="009E17DA"/>
    <w:rsid w:val="009E1F7A"/>
    <w:rsid w:val="009E4DA0"/>
    <w:rsid w:val="009E56C0"/>
    <w:rsid w:val="009E5CF8"/>
    <w:rsid w:val="009F0A47"/>
    <w:rsid w:val="009F5502"/>
    <w:rsid w:val="009F5524"/>
    <w:rsid w:val="009F59C5"/>
    <w:rsid w:val="009F6D3E"/>
    <w:rsid w:val="00A046FF"/>
    <w:rsid w:val="00A060A8"/>
    <w:rsid w:val="00A06431"/>
    <w:rsid w:val="00A06A3E"/>
    <w:rsid w:val="00A12994"/>
    <w:rsid w:val="00A13A1B"/>
    <w:rsid w:val="00A16FE8"/>
    <w:rsid w:val="00A20B4A"/>
    <w:rsid w:val="00A22F39"/>
    <w:rsid w:val="00A243F9"/>
    <w:rsid w:val="00A251C4"/>
    <w:rsid w:val="00A26025"/>
    <w:rsid w:val="00A33519"/>
    <w:rsid w:val="00A33856"/>
    <w:rsid w:val="00A36213"/>
    <w:rsid w:val="00A36798"/>
    <w:rsid w:val="00A43D1A"/>
    <w:rsid w:val="00A44F2D"/>
    <w:rsid w:val="00A4662C"/>
    <w:rsid w:val="00A507FC"/>
    <w:rsid w:val="00A540F7"/>
    <w:rsid w:val="00A54602"/>
    <w:rsid w:val="00A55C36"/>
    <w:rsid w:val="00A65A42"/>
    <w:rsid w:val="00A66919"/>
    <w:rsid w:val="00A67192"/>
    <w:rsid w:val="00A76129"/>
    <w:rsid w:val="00A7785D"/>
    <w:rsid w:val="00A83C02"/>
    <w:rsid w:val="00A84D8B"/>
    <w:rsid w:val="00A86079"/>
    <w:rsid w:val="00A87DDD"/>
    <w:rsid w:val="00A90AD3"/>
    <w:rsid w:val="00A90CF9"/>
    <w:rsid w:val="00A92EAE"/>
    <w:rsid w:val="00A95064"/>
    <w:rsid w:val="00A9550F"/>
    <w:rsid w:val="00A95D2E"/>
    <w:rsid w:val="00A96E12"/>
    <w:rsid w:val="00A9739B"/>
    <w:rsid w:val="00A978E2"/>
    <w:rsid w:val="00AA12D8"/>
    <w:rsid w:val="00AA5C27"/>
    <w:rsid w:val="00AB1C5A"/>
    <w:rsid w:val="00AB592A"/>
    <w:rsid w:val="00AC0375"/>
    <w:rsid w:val="00AC1A27"/>
    <w:rsid w:val="00AC29C5"/>
    <w:rsid w:val="00AC4B55"/>
    <w:rsid w:val="00AC5297"/>
    <w:rsid w:val="00AC5FFA"/>
    <w:rsid w:val="00AC79C7"/>
    <w:rsid w:val="00AC7AD0"/>
    <w:rsid w:val="00AC7F3C"/>
    <w:rsid w:val="00AD1F93"/>
    <w:rsid w:val="00AD4FF6"/>
    <w:rsid w:val="00AD73CD"/>
    <w:rsid w:val="00AE0FE9"/>
    <w:rsid w:val="00AF04F3"/>
    <w:rsid w:val="00AF1430"/>
    <w:rsid w:val="00AF4DF6"/>
    <w:rsid w:val="00AF6CDD"/>
    <w:rsid w:val="00AF77D1"/>
    <w:rsid w:val="00B0074F"/>
    <w:rsid w:val="00B0193F"/>
    <w:rsid w:val="00B028E5"/>
    <w:rsid w:val="00B04347"/>
    <w:rsid w:val="00B06C27"/>
    <w:rsid w:val="00B079B3"/>
    <w:rsid w:val="00B1186D"/>
    <w:rsid w:val="00B1529D"/>
    <w:rsid w:val="00B15BE2"/>
    <w:rsid w:val="00B177D0"/>
    <w:rsid w:val="00B20AE0"/>
    <w:rsid w:val="00B2150C"/>
    <w:rsid w:val="00B24D4D"/>
    <w:rsid w:val="00B25121"/>
    <w:rsid w:val="00B264DB"/>
    <w:rsid w:val="00B33CEE"/>
    <w:rsid w:val="00B348F3"/>
    <w:rsid w:val="00B361C4"/>
    <w:rsid w:val="00B36556"/>
    <w:rsid w:val="00B36D8A"/>
    <w:rsid w:val="00B37610"/>
    <w:rsid w:val="00B37F27"/>
    <w:rsid w:val="00B37F52"/>
    <w:rsid w:val="00B4107A"/>
    <w:rsid w:val="00B41D7D"/>
    <w:rsid w:val="00B42064"/>
    <w:rsid w:val="00B53033"/>
    <w:rsid w:val="00B54D9B"/>
    <w:rsid w:val="00B57C09"/>
    <w:rsid w:val="00B71A41"/>
    <w:rsid w:val="00B71A52"/>
    <w:rsid w:val="00B76621"/>
    <w:rsid w:val="00B825EB"/>
    <w:rsid w:val="00B85EF0"/>
    <w:rsid w:val="00B903D9"/>
    <w:rsid w:val="00B91C98"/>
    <w:rsid w:val="00B924CF"/>
    <w:rsid w:val="00B92C2B"/>
    <w:rsid w:val="00B9716A"/>
    <w:rsid w:val="00B97912"/>
    <w:rsid w:val="00BA3CA6"/>
    <w:rsid w:val="00BA492C"/>
    <w:rsid w:val="00BA6271"/>
    <w:rsid w:val="00BA68C7"/>
    <w:rsid w:val="00BB0753"/>
    <w:rsid w:val="00BB2297"/>
    <w:rsid w:val="00BB405B"/>
    <w:rsid w:val="00BB76BF"/>
    <w:rsid w:val="00BC003C"/>
    <w:rsid w:val="00BC32E3"/>
    <w:rsid w:val="00BC35A4"/>
    <w:rsid w:val="00BC431A"/>
    <w:rsid w:val="00BD3737"/>
    <w:rsid w:val="00BD7679"/>
    <w:rsid w:val="00BD7C02"/>
    <w:rsid w:val="00BE1D4B"/>
    <w:rsid w:val="00BE32AD"/>
    <w:rsid w:val="00BE5AF0"/>
    <w:rsid w:val="00BE6273"/>
    <w:rsid w:val="00BE71BD"/>
    <w:rsid w:val="00BE722C"/>
    <w:rsid w:val="00BE77D7"/>
    <w:rsid w:val="00BE794B"/>
    <w:rsid w:val="00BF151E"/>
    <w:rsid w:val="00BF1FD9"/>
    <w:rsid w:val="00BF275D"/>
    <w:rsid w:val="00BF29B5"/>
    <w:rsid w:val="00BF42C0"/>
    <w:rsid w:val="00BF4CA4"/>
    <w:rsid w:val="00BF7F5E"/>
    <w:rsid w:val="00C00D8A"/>
    <w:rsid w:val="00C00FAB"/>
    <w:rsid w:val="00C02BF7"/>
    <w:rsid w:val="00C07315"/>
    <w:rsid w:val="00C0731F"/>
    <w:rsid w:val="00C073B9"/>
    <w:rsid w:val="00C1003C"/>
    <w:rsid w:val="00C10754"/>
    <w:rsid w:val="00C10B3F"/>
    <w:rsid w:val="00C15CBD"/>
    <w:rsid w:val="00C16CA8"/>
    <w:rsid w:val="00C17EF3"/>
    <w:rsid w:val="00C26AAB"/>
    <w:rsid w:val="00C274C3"/>
    <w:rsid w:val="00C3038F"/>
    <w:rsid w:val="00C309F1"/>
    <w:rsid w:val="00C3117E"/>
    <w:rsid w:val="00C31338"/>
    <w:rsid w:val="00C32ACF"/>
    <w:rsid w:val="00C350C4"/>
    <w:rsid w:val="00C353B9"/>
    <w:rsid w:val="00C35D4C"/>
    <w:rsid w:val="00C36433"/>
    <w:rsid w:val="00C37446"/>
    <w:rsid w:val="00C3768D"/>
    <w:rsid w:val="00C37BAA"/>
    <w:rsid w:val="00C40DFD"/>
    <w:rsid w:val="00C4220F"/>
    <w:rsid w:val="00C4227F"/>
    <w:rsid w:val="00C4704C"/>
    <w:rsid w:val="00C474B3"/>
    <w:rsid w:val="00C47B04"/>
    <w:rsid w:val="00C523A2"/>
    <w:rsid w:val="00C53C3B"/>
    <w:rsid w:val="00C53E21"/>
    <w:rsid w:val="00C544B9"/>
    <w:rsid w:val="00C55A9C"/>
    <w:rsid w:val="00C65922"/>
    <w:rsid w:val="00C66579"/>
    <w:rsid w:val="00C70508"/>
    <w:rsid w:val="00C7114A"/>
    <w:rsid w:val="00C73ED3"/>
    <w:rsid w:val="00C7486B"/>
    <w:rsid w:val="00C75979"/>
    <w:rsid w:val="00C76F07"/>
    <w:rsid w:val="00C80786"/>
    <w:rsid w:val="00C836A2"/>
    <w:rsid w:val="00C87601"/>
    <w:rsid w:val="00C9264B"/>
    <w:rsid w:val="00C9399A"/>
    <w:rsid w:val="00C945CC"/>
    <w:rsid w:val="00C94BF7"/>
    <w:rsid w:val="00C95EFA"/>
    <w:rsid w:val="00C97B0F"/>
    <w:rsid w:val="00CA68EC"/>
    <w:rsid w:val="00CA7708"/>
    <w:rsid w:val="00CA7A64"/>
    <w:rsid w:val="00CA7BA3"/>
    <w:rsid w:val="00CB6201"/>
    <w:rsid w:val="00CC0A66"/>
    <w:rsid w:val="00CC67D4"/>
    <w:rsid w:val="00CC78D6"/>
    <w:rsid w:val="00CD38C4"/>
    <w:rsid w:val="00CD3A5D"/>
    <w:rsid w:val="00CD4FC0"/>
    <w:rsid w:val="00CD6A42"/>
    <w:rsid w:val="00CD6EEF"/>
    <w:rsid w:val="00CE187C"/>
    <w:rsid w:val="00CE2991"/>
    <w:rsid w:val="00CE3415"/>
    <w:rsid w:val="00CE4478"/>
    <w:rsid w:val="00CE5E67"/>
    <w:rsid w:val="00CF07A6"/>
    <w:rsid w:val="00CF25EB"/>
    <w:rsid w:val="00CF280F"/>
    <w:rsid w:val="00CF305D"/>
    <w:rsid w:val="00CF3307"/>
    <w:rsid w:val="00CF46B8"/>
    <w:rsid w:val="00CF657E"/>
    <w:rsid w:val="00CF67B5"/>
    <w:rsid w:val="00CF721E"/>
    <w:rsid w:val="00D00D40"/>
    <w:rsid w:val="00D01F80"/>
    <w:rsid w:val="00D119B2"/>
    <w:rsid w:val="00D13527"/>
    <w:rsid w:val="00D15993"/>
    <w:rsid w:val="00D15E00"/>
    <w:rsid w:val="00D17D5E"/>
    <w:rsid w:val="00D21BC5"/>
    <w:rsid w:val="00D2591A"/>
    <w:rsid w:val="00D27155"/>
    <w:rsid w:val="00D30536"/>
    <w:rsid w:val="00D31DE9"/>
    <w:rsid w:val="00D32546"/>
    <w:rsid w:val="00D335FC"/>
    <w:rsid w:val="00D33F46"/>
    <w:rsid w:val="00D342BB"/>
    <w:rsid w:val="00D34CA0"/>
    <w:rsid w:val="00D35797"/>
    <w:rsid w:val="00D35C21"/>
    <w:rsid w:val="00D367F8"/>
    <w:rsid w:val="00D36C3A"/>
    <w:rsid w:val="00D37220"/>
    <w:rsid w:val="00D374A1"/>
    <w:rsid w:val="00D41FBA"/>
    <w:rsid w:val="00D42336"/>
    <w:rsid w:val="00D42F87"/>
    <w:rsid w:val="00D441D4"/>
    <w:rsid w:val="00D46B0C"/>
    <w:rsid w:val="00D52FCA"/>
    <w:rsid w:val="00D547DA"/>
    <w:rsid w:val="00D56196"/>
    <w:rsid w:val="00D5676F"/>
    <w:rsid w:val="00D56E46"/>
    <w:rsid w:val="00D57D44"/>
    <w:rsid w:val="00D60835"/>
    <w:rsid w:val="00D6185E"/>
    <w:rsid w:val="00D71923"/>
    <w:rsid w:val="00D7204B"/>
    <w:rsid w:val="00D74CAD"/>
    <w:rsid w:val="00D75132"/>
    <w:rsid w:val="00D80B86"/>
    <w:rsid w:val="00D80E0E"/>
    <w:rsid w:val="00D82039"/>
    <w:rsid w:val="00D849F0"/>
    <w:rsid w:val="00D8667D"/>
    <w:rsid w:val="00D87193"/>
    <w:rsid w:val="00D90528"/>
    <w:rsid w:val="00D92136"/>
    <w:rsid w:val="00D92CAB"/>
    <w:rsid w:val="00D932E5"/>
    <w:rsid w:val="00D93E5C"/>
    <w:rsid w:val="00D96C06"/>
    <w:rsid w:val="00D975E9"/>
    <w:rsid w:val="00DA1270"/>
    <w:rsid w:val="00DA21B3"/>
    <w:rsid w:val="00DA5DBB"/>
    <w:rsid w:val="00DB2299"/>
    <w:rsid w:val="00DB450A"/>
    <w:rsid w:val="00DB654B"/>
    <w:rsid w:val="00DC1B55"/>
    <w:rsid w:val="00DC5EF5"/>
    <w:rsid w:val="00DC640E"/>
    <w:rsid w:val="00DC79A5"/>
    <w:rsid w:val="00DD38EE"/>
    <w:rsid w:val="00DD6C3F"/>
    <w:rsid w:val="00DD7153"/>
    <w:rsid w:val="00DE6738"/>
    <w:rsid w:val="00DF175A"/>
    <w:rsid w:val="00DF261E"/>
    <w:rsid w:val="00DF40C1"/>
    <w:rsid w:val="00DF4246"/>
    <w:rsid w:val="00DF6DBE"/>
    <w:rsid w:val="00E00FF1"/>
    <w:rsid w:val="00E0268A"/>
    <w:rsid w:val="00E03FA0"/>
    <w:rsid w:val="00E0401F"/>
    <w:rsid w:val="00E0470C"/>
    <w:rsid w:val="00E0712C"/>
    <w:rsid w:val="00E104AB"/>
    <w:rsid w:val="00E11933"/>
    <w:rsid w:val="00E20192"/>
    <w:rsid w:val="00E22D6C"/>
    <w:rsid w:val="00E24CAD"/>
    <w:rsid w:val="00E2525C"/>
    <w:rsid w:val="00E27ABD"/>
    <w:rsid w:val="00E30C39"/>
    <w:rsid w:val="00E3230F"/>
    <w:rsid w:val="00E34957"/>
    <w:rsid w:val="00E350F0"/>
    <w:rsid w:val="00E36487"/>
    <w:rsid w:val="00E37532"/>
    <w:rsid w:val="00E40907"/>
    <w:rsid w:val="00E42C4C"/>
    <w:rsid w:val="00E4636A"/>
    <w:rsid w:val="00E5015F"/>
    <w:rsid w:val="00E50DB2"/>
    <w:rsid w:val="00E51A9F"/>
    <w:rsid w:val="00E5351E"/>
    <w:rsid w:val="00E56180"/>
    <w:rsid w:val="00E565F6"/>
    <w:rsid w:val="00E56931"/>
    <w:rsid w:val="00E5724E"/>
    <w:rsid w:val="00E61504"/>
    <w:rsid w:val="00E62046"/>
    <w:rsid w:val="00E62FAF"/>
    <w:rsid w:val="00E671A7"/>
    <w:rsid w:val="00E72EC1"/>
    <w:rsid w:val="00E730E7"/>
    <w:rsid w:val="00E74664"/>
    <w:rsid w:val="00E8100B"/>
    <w:rsid w:val="00E81C41"/>
    <w:rsid w:val="00E82CBA"/>
    <w:rsid w:val="00E8604B"/>
    <w:rsid w:val="00E8659B"/>
    <w:rsid w:val="00E86A61"/>
    <w:rsid w:val="00E962E7"/>
    <w:rsid w:val="00EA40AF"/>
    <w:rsid w:val="00EA50D8"/>
    <w:rsid w:val="00EA6FE2"/>
    <w:rsid w:val="00EA79E8"/>
    <w:rsid w:val="00EB0CCC"/>
    <w:rsid w:val="00EB2D21"/>
    <w:rsid w:val="00EB50BB"/>
    <w:rsid w:val="00EB5AD4"/>
    <w:rsid w:val="00EB5E73"/>
    <w:rsid w:val="00EB648E"/>
    <w:rsid w:val="00EC1B95"/>
    <w:rsid w:val="00EC1C65"/>
    <w:rsid w:val="00EC2A74"/>
    <w:rsid w:val="00EC3B1A"/>
    <w:rsid w:val="00EC48A0"/>
    <w:rsid w:val="00EC523A"/>
    <w:rsid w:val="00EC684E"/>
    <w:rsid w:val="00EC6AD2"/>
    <w:rsid w:val="00EC7556"/>
    <w:rsid w:val="00ED0DED"/>
    <w:rsid w:val="00ED15D1"/>
    <w:rsid w:val="00ED1A67"/>
    <w:rsid w:val="00ED53DA"/>
    <w:rsid w:val="00ED5C93"/>
    <w:rsid w:val="00ED5D07"/>
    <w:rsid w:val="00ED71FF"/>
    <w:rsid w:val="00ED7A29"/>
    <w:rsid w:val="00EE268A"/>
    <w:rsid w:val="00EF0D97"/>
    <w:rsid w:val="00EF0F03"/>
    <w:rsid w:val="00EF1785"/>
    <w:rsid w:val="00EF21FA"/>
    <w:rsid w:val="00EF2764"/>
    <w:rsid w:val="00EF2E4E"/>
    <w:rsid w:val="00EF3349"/>
    <w:rsid w:val="00EF4BA9"/>
    <w:rsid w:val="00EF5638"/>
    <w:rsid w:val="00EF6817"/>
    <w:rsid w:val="00F0531F"/>
    <w:rsid w:val="00F07546"/>
    <w:rsid w:val="00F10D9A"/>
    <w:rsid w:val="00F1170F"/>
    <w:rsid w:val="00F11F29"/>
    <w:rsid w:val="00F12301"/>
    <w:rsid w:val="00F125E9"/>
    <w:rsid w:val="00F12AD3"/>
    <w:rsid w:val="00F142A9"/>
    <w:rsid w:val="00F146B3"/>
    <w:rsid w:val="00F173C2"/>
    <w:rsid w:val="00F17E2A"/>
    <w:rsid w:val="00F24400"/>
    <w:rsid w:val="00F26422"/>
    <w:rsid w:val="00F27A73"/>
    <w:rsid w:val="00F36B51"/>
    <w:rsid w:val="00F425C8"/>
    <w:rsid w:val="00F42F76"/>
    <w:rsid w:val="00F46033"/>
    <w:rsid w:val="00F46595"/>
    <w:rsid w:val="00F475E4"/>
    <w:rsid w:val="00F51581"/>
    <w:rsid w:val="00F52D27"/>
    <w:rsid w:val="00F53075"/>
    <w:rsid w:val="00F541B9"/>
    <w:rsid w:val="00F55E78"/>
    <w:rsid w:val="00F561E6"/>
    <w:rsid w:val="00F5668E"/>
    <w:rsid w:val="00F604A6"/>
    <w:rsid w:val="00F6584E"/>
    <w:rsid w:val="00F65FEB"/>
    <w:rsid w:val="00F67987"/>
    <w:rsid w:val="00F71C6E"/>
    <w:rsid w:val="00F71C6F"/>
    <w:rsid w:val="00F77800"/>
    <w:rsid w:val="00F77B18"/>
    <w:rsid w:val="00F8033F"/>
    <w:rsid w:val="00F858D9"/>
    <w:rsid w:val="00F873EE"/>
    <w:rsid w:val="00F874DE"/>
    <w:rsid w:val="00F91D2A"/>
    <w:rsid w:val="00F92F27"/>
    <w:rsid w:val="00F93878"/>
    <w:rsid w:val="00F9454D"/>
    <w:rsid w:val="00FA040F"/>
    <w:rsid w:val="00FA16FD"/>
    <w:rsid w:val="00FA1D90"/>
    <w:rsid w:val="00FA5DD4"/>
    <w:rsid w:val="00FA71C9"/>
    <w:rsid w:val="00FA7236"/>
    <w:rsid w:val="00FA7FA3"/>
    <w:rsid w:val="00FB2EB6"/>
    <w:rsid w:val="00FC3B8F"/>
    <w:rsid w:val="00FD0494"/>
    <w:rsid w:val="00FD0B46"/>
    <w:rsid w:val="00FD0E37"/>
    <w:rsid w:val="00FD10F6"/>
    <w:rsid w:val="00FD1798"/>
    <w:rsid w:val="00FD1900"/>
    <w:rsid w:val="00FD1A5B"/>
    <w:rsid w:val="00FD1BDE"/>
    <w:rsid w:val="00FD299B"/>
    <w:rsid w:val="00FD3FD9"/>
    <w:rsid w:val="00FD4A13"/>
    <w:rsid w:val="00FD71AA"/>
    <w:rsid w:val="00FD73C9"/>
    <w:rsid w:val="00FE0B24"/>
    <w:rsid w:val="00FE0F37"/>
    <w:rsid w:val="00FE363B"/>
    <w:rsid w:val="00FE3A95"/>
    <w:rsid w:val="00FF18B7"/>
    <w:rsid w:val="00FF493C"/>
    <w:rsid w:val="00FF74D8"/>
    <w:rsid w:val="00FF7C9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699763"/>
  <w15:docId w15:val="{4DB54E59-322A-4F08-8C1F-B7ECB1F35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525C"/>
    <w:pPr>
      <w:suppressAutoHyphens/>
      <w:spacing w:after="120"/>
      <w:ind w:firstLine="340"/>
      <w:jc w:val="both"/>
    </w:pPr>
    <w:rPr>
      <w:sz w:val="24"/>
    </w:rPr>
  </w:style>
  <w:style w:type="paragraph" w:styleId="Ttulo1">
    <w:name w:val="heading 1"/>
    <w:basedOn w:val="Normal"/>
    <w:next w:val="Normal"/>
    <w:qFormat/>
    <w:rsid w:val="000E495D"/>
    <w:pPr>
      <w:keepNext/>
      <w:pageBreakBefore/>
      <w:numPr>
        <w:numId w:val="2"/>
      </w:numPr>
      <w:spacing w:before="1800" w:after="840"/>
      <w:jc w:val="left"/>
      <w:outlineLvl w:val="0"/>
    </w:pPr>
    <w:rPr>
      <w:b/>
      <w:bCs/>
      <w:caps/>
      <w:szCs w:val="24"/>
    </w:rPr>
  </w:style>
  <w:style w:type="paragraph" w:styleId="Ttulo2">
    <w:name w:val="heading 2"/>
    <w:basedOn w:val="Normal"/>
    <w:next w:val="Normal"/>
    <w:autoRedefine/>
    <w:qFormat/>
    <w:rsid w:val="001D7DFD"/>
    <w:pPr>
      <w:keepNext/>
      <w:numPr>
        <w:ilvl w:val="1"/>
        <w:numId w:val="2"/>
      </w:numPr>
      <w:spacing w:before="360" w:after="180" w:line="360" w:lineRule="auto"/>
      <w:ind w:hanging="646"/>
      <w:jc w:val="left"/>
      <w:outlineLvl w:val="1"/>
    </w:pPr>
    <w:rPr>
      <w:b/>
      <w:bCs/>
      <w:caps/>
      <w:szCs w:val="24"/>
    </w:rPr>
  </w:style>
  <w:style w:type="paragraph" w:styleId="Ttulo3">
    <w:name w:val="heading 3"/>
    <w:basedOn w:val="Normal"/>
    <w:next w:val="Normal"/>
    <w:qFormat/>
    <w:rsid w:val="0085229E"/>
    <w:pPr>
      <w:keepNext/>
      <w:numPr>
        <w:ilvl w:val="2"/>
        <w:numId w:val="1"/>
      </w:numPr>
      <w:spacing w:before="240"/>
      <w:jc w:val="left"/>
      <w:outlineLvl w:val="2"/>
    </w:pPr>
    <w:rPr>
      <w:b/>
    </w:rPr>
  </w:style>
  <w:style w:type="paragraph" w:styleId="Ttulo4">
    <w:name w:val="heading 4"/>
    <w:basedOn w:val="Ttulo3"/>
    <w:next w:val="Normal"/>
    <w:qFormat/>
    <w:rsid w:val="0085229E"/>
    <w:pPr>
      <w:numPr>
        <w:ilvl w:val="3"/>
      </w:numPr>
      <w:outlineLvl w:val="3"/>
    </w:pPr>
    <w:rPr>
      <w:b w:val="0"/>
      <w:szCs w:val="24"/>
    </w:rPr>
  </w:style>
  <w:style w:type="paragraph" w:styleId="Ttulo5">
    <w:name w:val="heading 5"/>
    <w:basedOn w:val="Normal"/>
    <w:next w:val="Normal"/>
    <w:qFormat/>
    <w:rsid w:val="008D00D3"/>
    <w:pPr>
      <w:keepNext/>
      <w:numPr>
        <w:ilvl w:val="4"/>
        <w:numId w:val="2"/>
      </w:numPr>
      <w:jc w:val="center"/>
      <w:outlineLvl w:val="4"/>
    </w:pPr>
    <w:rPr>
      <w:i/>
      <w:iCs/>
      <w:szCs w:val="24"/>
    </w:rPr>
  </w:style>
  <w:style w:type="paragraph" w:styleId="Ttulo6">
    <w:name w:val="heading 6"/>
    <w:basedOn w:val="Normal"/>
    <w:next w:val="Normal"/>
    <w:qFormat/>
    <w:rsid w:val="00E2525C"/>
    <w:pPr>
      <w:keepNext/>
      <w:outlineLvl w:val="5"/>
    </w:pPr>
    <w:rPr>
      <w:color w:val="0000FF"/>
    </w:rPr>
  </w:style>
  <w:style w:type="paragraph" w:styleId="Ttulo7">
    <w:name w:val="heading 7"/>
    <w:basedOn w:val="Normal"/>
    <w:next w:val="Normal"/>
    <w:qFormat/>
    <w:rsid w:val="00E2525C"/>
    <w:pPr>
      <w:keepNext/>
      <w:jc w:val="center"/>
      <w:outlineLvl w:val="6"/>
    </w:pPr>
    <w:rPr>
      <w:b/>
    </w:rPr>
  </w:style>
  <w:style w:type="paragraph" w:styleId="Ttulo8">
    <w:name w:val="heading 8"/>
    <w:basedOn w:val="Normal"/>
    <w:next w:val="Normal"/>
    <w:qFormat/>
    <w:rsid w:val="00E2525C"/>
    <w:pPr>
      <w:keepNext/>
      <w:ind w:firstLine="0"/>
      <w:jc w:val="center"/>
      <w:outlineLvl w:val="7"/>
    </w:pPr>
    <w:rPr>
      <w:b/>
    </w:rPr>
  </w:style>
  <w:style w:type="paragraph" w:styleId="Ttulo9">
    <w:name w:val="heading 9"/>
    <w:basedOn w:val="Normal"/>
    <w:next w:val="Normal"/>
    <w:qFormat/>
    <w:rsid w:val="00E2525C"/>
    <w:pPr>
      <w:keepNext/>
      <w:outlineLvl w:val="8"/>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sid w:val="00E2525C"/>
    <w:rPr>
      <w:rFonts w:ascii="Helvetica" w:hAnsi="Helvetica"/>
      <w:b/>
      <w:i w:val="0"/>
      <w:caps/>
      <w:sz w:val="32"/>
      <w:szCs w:val="32"/>
    </w:rPr>
  </w:style>
  <w:style w:type="character" w:customStyle="1" w:styleId="WW8Num1z1">
    <w:name w:val="WW8Num1z1"/>
    <w:rsid w:val="00E2525C"/>
    <w:rPr>
      <w:rFonts w:ascii="Times New Roman" w:hAnsi="Times New Roman"/>
      <w:b/>
      <w:i w:val="0"/>
      <w:caps w:val="0"/>
      <w:smallCaps w:val="0"/>
      <w:sz w:val="28"/>
    </w:rPr>
  </w:style>
  <w:style w:type="character" w:customStyle="1" w:styleId="WW8Num1z2">
    <w:name w:val="WW8Num1z2"/>
    <w:rsid w:val="00E2525C"/>
    <w:rPr>
      <w:rFonts w:ascii="Times New Roman" w:hAnsi="Times New Roman"/>
      <w:b/>
      <w:i w:val="0"/>
      <w:sz w:val="24"/>
    </w:rPr>
  </w:style>
  <w:style w:type="character" w:customStyle="1" w:styleId="WW8Num2z0">
    <w:name w:val="WW8Num2z0"/>
    <w:rsid w:val="00E2525C"/>
    <w:rPr>
      <w:rFonts w:ascii="Helvetica" w:hAnsi="Helvetica"/>
      <w:b/>
      <w:i w:val="0"/>
      <w:caps/>
      <w:sz w:val="32"/>
      <w:szCs w:val="32"/>
    </w:rPr>
  </w:style>
  <w:style w:type="character" w:customStyle="1" w:styleId="WW8Num2z1">
    <w:name w:val="WW8Num2z1"/>
    <w:rsid w:val="00E2525C"/>
    <w:rPr>
      <w:rFonts w:ascii="Times New Roman" w:hAnsi="Times New Roman"/>
      <w:b/>
      <w:i w:val="0"/>
      <w:caps w:val="0"/>
      <w:smallCaps w:val="0"/>
      <w:sz w:val="28"/>
    </w:rPr>
  </w:style>
  <w:style w:type="character" w:customStyle="1" w:styleId="WW8Num2z2">
    <w:name w:val="WW8Num2z2"/>
    <w:rsid w:val="00E2525C"/>
    <w:rPr>
      <w:rFonts w:ascii="Times New Roman" w:hAnsi="Times New Roman"/>
      <w:b/>
      <w:i w:val="0"/>
      <w:sz w:val="24"/>
    </w:rPr>
  </w:style>
  <w:style w:type="character" w:customStyle="1" w:styleId="WW8Num3z0">
    <w:name w:val="WW8Num3z0"/>
    <w:rsid w:val="00E2525C"/>
    <w:rPr>
      <w:rFonts w:ascii="Helvetica" w:hAnsi="Helvetica"/>
      <w:b/>
      <w:i w:val="0"/>
      <w:caps/>
      <w:sz w:val="32"/>
      <w:szCs w:val="32"/>
    </w:rPr>
  </w:style>
  <w:style w:type="character" w:customStyle="1" w:styleId="WW8Num3z1">
    <w:name w:val="WW8Num3z1"/>
    <w:rsid w:val="00E2525C"/>
    <w:rPr>
      <w:rFonts w:ascii="Times New Roman" w:hAnsi="Times New Roman"/>
      <w:b/>
      <w:i w:val="0"/>
      <w:caps w:val="0"/>
      <w:smallCaps w:val="0"/>
      <w:sz w:val="28"/>
    </w:rPr>
  </w:style>
  <w:style w:type="character" w:customStyle="1" w:styleId="WW8Num3z2">
    <w:name w:val="WW8Num3z2"/>
    <w:rsid w:val="00E2525C"/>
    <w:rPr>
      <w:rFonts w:ascii="Times New Roman" w:hAnsi="Times New Roman"/>
      <w:b/>
      <w:i w:val="0"/>
      <w:sz w:val="24"/>
    </w:rPr>
  </w:style>
  <w:style w:type="character" w:customStyle="1" w:styleId="WW8Num4z0">
    <w:name w:val="WW8Num4z0"/>
    <w:rsid w:val="00E2525C"/>
    <w:rPr>
      <w:rFonts w:ascii="Helvetica" w:hAnsi="Helvetica"/>
      <w:b/>
      <w:i w:val="0"/>
      <w:caps/>
      <w:sz w:val="32"/>
      <w:szCs w:val="32"/>
    </w:rPr>
  </w:style>
  <w:style w:type="character" w:customStyle="1" w:styleId="WW8Num4z1">
    <w:name w:val="WW8Num4z1"/>
    <w:rsid w:val="00E2525C"/>
    <w:rPr>
      <w:rFonts w:ascii="Times New Roman" w:hAnsi="Times New Roman"/>
      <w:b/>
      <w:i w:val="0"/>
      <w:caps w:val="0"/>
      <w:smallCaps w:val="0"/>
      <w:sz w:val="28"/>
    </w:rPr>
  </w:style>
  <w:style w:type="character" w:customStyle="1" w:styleId="WW8Num4z2">
    <w:name w:val="WW8Num4z2"/>
    <w:rsid w:val="00E2525C"/>
    <w:rPr>
      <w:rFonts w:ascii="Times New Roman" w:hAnsi="Times New Roman"/>
      <w:b/>
      <w:i w:val="0"/>
      <w:sz w:val="24"/>
    </w:rPr>
  </w:style>
  <w:style w:type="character" w:customStyle="1" w:styleId="WW8Num5z0">
    <w:name w:val="WW8Num5z0"/>
    <w:rsid w:val="00E2525C"/>
    <w:rPr>
      <w:rFonts w:ascii="Helvetica" w:hAnsi="Helvetica"/>
      <w:b/>
      <w:i w:val="0"/>
      <w:caps/>
      <w:sz w:val="32"/>
      <w:szCs w:val="32"/>
    </w:rPr>
  </w:style>
  <w:style w:type="character" w:customStyle="1" w:styleId="WW8Num5z1">
    <w:name w:val="WW8Num5z1"/>
    <w:rsid w:val="00E2525C"/>
    <w:rPr>
      <w:rFonts w:ascii="Times New Roman" w:hAnsi="Times New Roman"/>
      <w:b/>
      <w:i w:val="0"/>
      <w:caps w:val="0"/>
      <w:smallCaps w:val="0"/>
      <w:sz w:val="28"/>
    </w:rPr>
  </w:style>
  <w:style w:type="character" w:customStyle="1" w:styleId="WW8Num5z2">
    <w:name w:val="WW8Num5z2"/>
    <w:rsid w:val="00E2525C"/>
    <w:rPr>
      <w:rFonts w:ascii="Times New Roman" w:hAnsi="Times New Roman"/>
      <w:b/>
      <w:i w:val="0"/>
      <w:sz w:val="24"/>
    </w:rPr>
  </w:style>
  <w:style w:type="character" w:customStyle="1" w:styleId="WW8Num6z0">
    <w:name w:val="WW8Num6z0"/>
    <w:rsid w:val="00E2525C"/>
    <w:rPr>
      <w:rFonts w:ascii="Helvetica" w:hAnsi="Helvetica"/>
      <w:b/>
      <w:i w:val="0"/>
      <w:caps/>
      <w:sz w:val="32"/>
      <w:szCs w:val="32"/>
    </w:rPr>
  </w:style>
  <w:style w:type="character" w:customStyle="1" w:styleId="WW8Num6z1">
    <w:name w:val="WW8Num6z1"/>
    <w:rsid w:val="00E2525C"/>
    <w:rPr>
      <w:rFonts w:ascii="Times New Roman" w:hAnsi="Times New Roman"/>
      <w:b/>
      <w:i w:val="0"/>
      <w:caps w:val="0"/>
      <w:smallCaps w:val="0"/>
      <w:sz w:val="28"/>
    </w:rPr>
  </w:style>
  <w:style w:type="character" w:customStyle="1" w:styleId="WW8Num6z2">
    <w:name w:val="WW8Num6z2"/>
    <w:rsid w:val="00E2525C"/>
    <w:rPr>
      <w:rFonts w:ascii="Times New Roman" w:hAnsi="Times New Roman"/>
      <w:b/>
      <w:i w:val="0"/>
      <w:sz w:val="24"/>
    </w:rPr>
  </w:style>
  <w:style w:type="character" w:customStyle="1" w:styleId="WW8Num7z0">
    <w:name w:val="WW8Num7z0"/>
    <w:rsid w:val="00E2525C"/>
    <w:rPr>
      <w:rFonts w:ascii="Times New Roman" w:hAnsi="Times New Roman"/>
      <w:b/>
      <w:i w:val="0"/>
      <w:caps/>
      <w:sz w:val="32"/>
    </w:rPr>
  </w:style>
  <w:style w:type="character" w:customStyle="1" w:styleId="WW8Num7z1">
    <w:name w:val="WW8Num7z1"/>
    <w:rsid w:val="00E2525C"/>
    <w:rPr>
      <w:rFonts w:ascii="Times New Roman" w:hAnsi="Times New Roman"/>
      <w:b/>
      <w:i w:val="0"/>
      <w:caps w:val="0"/>
      <w:smallCaps w:val="0"/>
      <w:sz w:val="28"/>
    </w:rPr>
  </w:style>
  <w:style w:type="character" w:customStyle="1" w:styleId="WW8Num7z2">
    <w:name w:val="WW8Num7z2"/>
    <w:rsid w:val="00E2525C"/>
    <w:rPr>
      <w:rFonts w:ascii="Times New Roman" w:hAnsi="Times New Roman"/>
      <w:b/>
      <w:i w:val="0"/>
      <w:sz w:val="24"/>
    </w:rPr>
  </w:style>
  <w:style w:type="character" w:customStyle="1" w:styleId="WW8Num8z0">
    <w:name w:val="WW8Num8z0"/>
    <w:rsid w:val="00E2525C"/>
    <w:rPr>
      <w:rFonts w:ascii="Symbol" w:hAnsi="Symbol"/>
    </w:rPr>
  </w:style>
  <w:style w:type="character" w:customStyle="1" w:styleId="DefaultParagraphFont1">
    <w:name w:val="Default Paragraph Font1"/>
    <w:rsid w:val="00E2525C"/>
  </w:style>
  <w:style w:type="character" w:customStyle="1" w:styleId="FootnoteCharacters">
    <w:name w:val="Footnote Characters"/>
    <w:rsid w:val="00E2525C"/>
    <w:rPr>
      <w:vertAlign w:val="superscript"/>
    </w:rPr>
  </w:style>
  <w:style w:type="character" w:styleId="Nmerodepgina">
    <w:name w:val="page number"/>
    <w:basedOn w:val="DefaultParagraphFont1"/>
    <w:semiHidden/>
    <w:rsid w:val="00E2525C"/>
  </w:style>
  <w:style w:type="character" w:styleId="Hyperlink">
    <w:name w:val="Hyperlink"/>
    <w:uiPriority w:val="99"/>
    <w:rsid w:val="00E2525C"/>
    <w:rPr>
      <w:color w:val="0000FF"/>
      <w:u w:val="single"/>
    </w:rPr>
  </w:style>
  <w:style w:type="character" w:styleId="HiperlinkVisitado">
    <w:name w:val="FollowedHyperlink"/>
    <w:semiHidden/>
    <w:rsid w:val="00E2525C"/>
    <w:rPr>
      <w:color w:val="800080"/>
      <w:u w:val="single"/>
    </w:rPr>
  </w:style>
  <w:style w:type="character" w:customStyle="1" w:styleId="Hiperlink">
    <w:name w:val="Hiperlink"/>
    <w:rsid w:val="00E2525C"/>
    <w:rPr>
      <w:color w:val="0000FF"/>
      <w:u w:val="single"/>
    </w:rPr>
  </w:style>
  <w:style w:type="character" w:customStyle="1" w:styleId="TtuloChar">
    <w:name w:val="Título Char"/>
    <w:uiPriority w:val="10"/>
    <w:rsid w:val="00E2525C"/>
    <w:rPr>
      <w:rFonts w:ascii="Helvetica" w:hAnsi="Helvetica"/>
      <w:b/>
      <w:caps/>
      <w:noProof w:val="0"/>
      <w:sz w:val="32"/>
      <w:lang w:val="pt-BR" w:eastAsia="ar-SA" w:bidi="ar-SA"/>
    </w:rPr>
  </w:style>
  <w:style w:type="character" w:customStyle="1" w:styleId="EstiloTtuloHelveticaChar">
    <w:name w:val="Estilo Título + Helvetica Char"/>
    <w:rsid w:val="00E2525C"/>
    <w:rPr>
      <w:rFonts w:ascii="Helvetica" w:hAnsi="Helvetica"/>
      <w:b/>
      <w:bCs/>
      <w:caps/>
      <w:noProof w:val="0"/>
      <w:sz w:val="32"/>
      <w:lang w:val="pt-BR" w:eastAsia="ar-SA" w:bidi="ar-SA"/>
    </w:rPr>
  </w:style>
  <w:style w:type="paragraph" w:customStyle="1" w:styleId="Heading">
    <w:name w:val="Heading"/>
    <w:basedOn w:val="Normal"/>
    <w:next w:val="Corpodetexto"/>
    <w:rsid w:val="00E2525C"/>
    <w:pPr>
      <w:keepNext/>
      <w:spacing w:before="240"/>
    </w:pPr>
    <w:rPr>
      <w:rFonts w:ascii="Arial" w:eastAsia="Lucida Sans Unicode" w:hAnsi="Arial" w:cs="MS Mincho"/>
      <w:sz w:val="28"/>
      <w:szCs w:val="28"/>
    </w:rPr>
  </w:style>
  <w:style w:type="paragraph" w:styleId="Corpodetexto">
    <w:name w:val="Body Text"/>
    <w:basedOn w:val="Normal"/>
    <w:semiHidden/>
    <w:rsid w:val="00E2525C"/>
  </w:style>
  <w:style w:type="paragraph" w:styleId="Lista">
    <w:name w:val="List"/>
    <w:basedOn w:val="Corpodetexto"/>
    <w:semiHidden/>
    <w:rsid w:val="00E2525C"/>
    <w:rPr>
      <w:rFonts w:cs="Tahoma"/>
    </w:rPr>
  </w:style>
  <w:style w:type="paragraph" w:customStyle="1" w:styleId="Caption1">
    <w:name w:val="Caption1"/>
    <w:basedOn w:val="Normal"/>
    <w:next w:val="Normal"/>
    <w:rsid w:val="00E2525C"/>
    <w:pPr>
      <w:ind w:firstLine="0"/>
      <w:jc w:val="center"/>
    </w:pPr>
  </w:style>
  <w:style w:type="paragraph" w:customStyle="1" w:styleId="Index">
    <w:name w:val="Index"/>
    <w:basedOn w:val="Normal"/>
    <w:rsid w:val="00E2525C"/>
    <w:pPr>
      <w:suppressLineNumbers/>
    </w:pPr>
    <w:rPr>
      <w:rFonts w:cs="Tahoma"/>
    </w:rPr>
  </w:style>
  <w:style w:type="paragraph" w:styleId="Sumrio1">
    <w:name w:val="toc 1"/>
    <w:basedOn w:val="Normal"/>
    <w:next w:val="Normal"/>
    <w:uiPriority w:val="39"/>
    <w:rsid w:val="00141154"/>
    <w:pPr>
      <w:ind w:firstLine="0"/>
      <w:jc w:val="left"/>
    </w:pPr>
    <w:rPr>
      <w:b/>
      <w:caps/>
    </w:rPr>
  </w:style>
  <w:style w:type="paragraph" w:styleId="Sumrio2">
    <w:name w:val="toc 2"/>
    <w:basedOn w:val="Normal"/>
    <w:next w:val="Normal"/>
    <w:uiPriority w:val="39"/>
    <w:rsid w:val="00141154"/>
    <w:pPr>
      <w:ind w:firstLine="295"/>
      <w:jc w:val="left"/>
    </w:pPr>
    <w:rPr>
      <w:caps/>
    </w:rPr>
  </w:style>
  <w:style w:type="paragraph" w:styleId="Sumrio4">
    <w:name w:val="toc 4"/>
    <w:basedOn w:val="Normal"/>
    <w:next w:val="Normal"/>
    <w:uiPriority w:val="39"/>
    <w:rsid w:val="00141154"/>
    <w:pPr>
      <w:ind w:firstLine="851"/>
      <w:jc w:val="left"/>
    </w:pPr>
    <w:rPr>
      <w:sz w:val="20"/>
    </w:rPr>
  </w:style>
  <w:style w:type="paragraph" w:styleId="Textodenotaderodap">
    <w:name w:val="footnote text"/>
    <w:basedOn w:val="Normal"/>
    <w:semiHidden/>
    <w:rsid w:val="00E2525C"/>
    <w:pPr>
      <w:ind w:firstLine="0"/>
    </w:pPr>
  </w:style>
  <w:style w:type="paragraph" w:styleId="Ttulo">
    <w:name w:val="Title"/>
    <w:basedOn w:val="Normal"/>
    <w:next w:val="Normal"/>
    <w:uiPriority w:val="10"/>
    <w:qFormat/>
    <w:rsid w:val="00CF3307"/>
    <w:pPr>
      <w:pageBreakBefore/>
      <w:spacing w:before="1800" w:after="840"/>
      <w:ind w:firstLine="0"/>
      <w:jc w:val="center"/>
    </w:pPr>
    <w:rPr>
      <w:b/>
      <w:caps/>
    </w:rPr>
  </w:style>
  <w:style w:type="paragraph" w:styleId="Subttulo">
    <w:name w:val="Subtitle"/>
    <w:basedOn w:val="Normal"/>
    <w:next w:val="Corpodetexto"/>
    <w:qFormat/>
    <w:rsid w:val="00E2525C"/>
    <w:pPr>
      <w:ind w:firstLine="0"/>
      <w:jc w:val="left"/>
    </w:pPr>
    <w:rPr>
      <w:b/>
    </w:rPr>
  </w:style>
  <w:style w:type="paragraph" w:styleId="Cabealho">
    <w:name w:val="header"/>
    <w:basedOn w:val="Normal"/>
    <w:link w:val="CabealhoChar"/>
    <w:uiPriority w:val="99"/>
    <w:rsid w:val="00E2525C"/>
    <w:pPr>
      <w:tabs>
        <w:tab w:val="center" w:pos="4419"/>
        <w:tab w:val="right" w:pos="8838"/>
      </w:tabs>
    </w:pPr>
  </w:style>
  <w:style w:type="paragraph" w:styleId="Rodap">
    <w:name w:val="footer"/>
    <w:basedOn w:val="Normal"/>
    <w:link w:val="RodapChar"/>
    <w:uiPriority w:val="99"/>
    <w:rsid w:val="00E2525C"/>
    <w:pPr>
      <w:tabs>
        <w:tab w:val="center" w:pos="4419"/>
        <w:tab w:val="right" w:pos="8838"/>
      </w:tabs>
    </w:pPr>
  </w:style>
  <w:style w:type="paragraph" w:customStyle="1" w:styleId="TextoNormal">
    <w:name w:val="Texto Normal"/>
    <w:basedOn w:val="Normal"/>
    <w:rsid w:val="00E2525C"/>
    <w:pPr>
      <w:ind w:firstLine="709"/>
    </w:pPr>
    <w:rPr>
      <w:noProof/>
    </w:rPr>
  </w:style>
  <w:style w:type="paragraph" w:customStyle="1" w:styleId="CIP">
    <w:name w:val="CIP"/>
    <w:basedOn w:val="TextoNormal"/>
    <w:next w:val="Normal"/>
    <w:rsid w:val="00E2525C"/>
    <w:pPr>
      <w:tabs>
        <w:tab w:val="left" w:pos="1418"/>
      </w:tabs>
      <w:ind w:left="284" w:right="284" w:firstLine="284"/>
    </w:pPr>
    <w:rPr>
      <w:noProof w:val="0"/>
    </w:rPr>
  </w:style>
  <w:style w:type="paragraph" w:styleId="Recuodecorpodetexto">
    <w:name w:val="Body Text Indent"/>
    <w:basedOn w:val="Normal"/>
    <w:semiHidden/>
    <w:rsid w:val="00E2525C"/>
    <w:pPr>
      <w:ind w:firstLine="709"/>
    </w:pPr>
  </w:style>
  <w:style w:type="paragraph" w:customStyle="1" w:styleId="Primria">
    <w:name w:val="Primária"/>
    <w:basedOn w:val="Normal"/>
    <w:next w:val="Normal"/>
    <w:rsid w:val="00E2525C"/>
    <w:pPr>
      <w:ind w:firstLine="0"/>
    </w:pPr>
    <w:rPr>
      <w:b/>
      <w:sz w:val="28"/>
    </w:rPr>
  </w:style>
  <w:style w:type="paragraph" w:customStyle="1" w:styleId="BodyTextIndent21">
    <w:name w:val="Body Text Indent 21"/>
    <w:basedOn w:val="Normal"/>
    <w:rsid w:val="00E2525C"/>
    <w:pPr>
      <w:ind w:left="360" w:hanging="360"/>
    </w:pPr>
  </w:style>
  <w:style w:type="paragraph" w:customStyle="1" w:styleId="BodyTextIndent31">
    <w:name w:val="Body Text Indent 31"/>
    <w:basedOn w:val="Normal"/>
    <w:rsid w:val="00E2525C"/>
    <w:pPr>
      <w:ind w:firstLine="709"/>
    </w:pPr>
  </w:style>
  <w:style w:type="paragraph" w:styleId="Sumrio3">
    <w:name w:val="toc 3"/>
    <w:basedOn w:val="Normal"/>
    <w:next w:val="Normal"/>
    <w:uiPriority w:val="39"/>
    <w:rsid w:val="00141154"/>
    <w:pPr>
      <w:spacing w:after="0"/>
      <w:ind w:firstLine="709"/>
      <w:jc w:val="left"/>
    </w:pPr>
    <w:rPr>
      <w:b/>
    </w:rPr>
  </w:style>
  <w:style w:type="paragraph" w:customStyle="1" w:styleId="Ttulo-Sumrio">
    <w:name w:val="Título-Sumário"/>
    <w:basedOn w:val="Ttulo"/>
    <w:next w:val="Normal"/>
    <w:rsid w:val="00E2525C"/>
  </w:style>
  <w:style w:type="paragraph" w:customStyle="1" w:styleId="Captulos">
    <w:name w:val="Capítulos"/>
    <w:basedOn w:val="TextoNormal"/>
    <w:rsid w:val="00E2525C"/>
    <w:pPr>
      <w:ind w:firstLine="0"/>
      <w:jc w:val="left"/>
    </w:pPr>
    <w:rPr>
      <w:b/>
      <w:sz w:val="36"/>
    </w:rPr>
  </w:style>
  <w:style w:type="paragraph" w:customStyle="1" w:styleId="ndicedeTabelas">
    <w:name w:val="Índice de Tabelas"/>
    <w:basedOn w:val="Normal"/>
    <w:next w:val="Normal"/>
    <w:rsid w:val="00E2525C"/>
    <w:pPr>
      <w:ind w:firstLine="0"/>
      <w:jc w:val="left"/>
    </w:pPr>
    <w:rPr>
      <w:smallCaps/>
      <w:sz w:val="22"/>
    </w:rPr>
  </w:style>
  <w:style w:type="paragraph" w:styleId="Sumrio5">
    <w:name w:val="toc 5"/>
    <w:basedOn w:val="Normal"/>
    <w:next w:val="Normal"/>
    <w:semiHidden/>
    <w:rsid w:val="00E2525C"/>
    <w:pPr>
      <w:spacing w:after="0"/>
      <w:ind w:left="720"/>
      <w:jc w:val="left"/>
    </w:pPr>
    <w:rPr>
      <w:sz w:val="20"/>
    </w:rPr>
  </w:style>
  <w:style w:type="paragraph" w:customStyle="1" w:styleId="Tabelas">
    <w:name w:val="Tabelas"/>
    <w:basedOn w:val="Normal"/>
    <w:rsid w:val="00E2525C"/>
    <w:pPr>
      <w:spacing w:before="120"/>
      <w:ind w:firstLine="0"/>
      <w:jc w:val="center"/>
    </w:pPr>
  </w:style>
  <w:style w:type="paragraph" w:customStyle="1" w:styleId="Ttulo-Agradecimentos">
    <w:name w:val="Título-Agradecimentos"/>
    <w:basedOn w:val="Ttulo"/>
    <w:next w:val="Normal"/>
    <w:rsid w:val="00E2525C"/>
  </w:style>
  <w:style w:type="paragraph" w:customStyle="1" w:styleId="TableofFigures1">
    <w:name w:val="Table of Figures1"/>
    <w:basedOn w:val="Normal"/>
    <w:next w:val="Normal"/>
    <w:rsid w:val="00E2525C"/>
    <w:pPr>
      <w:spacing w:after="0"/>
      <w:ind w:firstLine="0"/>
      <w:jc w:val="left"/>
    </w:pPr>
  </w:style>
  <w:style w:type="paragraph" w:styleId="Sumrio6">
    <w:name w:val="toc 6"/>
    <w:basedOn w:val="Normal"/>
    <w:next w:val="Normal"/>
    <w:semiHidden/>
    <w:rsid w:val="00E2525C"/>
    <w:pPr>
      <w:spacing w:after="0"/>
      <w:ind w:left="960"/>
      <w:jc w:val="left"/>
    </w:pPr>
    <w:rPr>
      <w:sz w:val="20"/>
    </w:rPr>
  </w:style>
  <w:style w:type="paragraph" w:styleId="Ttulodendiceremissivo">
    <w:name w:val="index heading"/>
    <w:basedOn w:val="Normal"/>
    <w:next w:val="Normal"/>
    <w:semiHidden/>
    <w:rsid w:val="00E2525C"/>
    <w:rPr>
      <w:rFonts w:ascii="Arial" w:hAnsi="Arial"/>
      <w:b/>
    </w:rPr>
  </w:style>
  <w:style w:type="paragraph" w:customStyle="1" w:styleId="ListContinue1">
    <w:name w:val="List Continue1"/>
    <w:basedOn w:val="Normal"/>
    <w:rsid w:val="00E2525C"/>
    <w:pPr>
      <w:ind w:firstLine="0"/>
    </w:pPr>
  </w:style>
  <w:style w:type="paragraph" w:customStyle="1" w:styleId="TabeladeGrade21">
    <w:name w:val="Tabela de Grade 21"/>
    <w:basedOn w:val="Normal"/>
    <w:rsid w:val="00E2525C"/>
    <w:pPr>
      <w:tabs>
        <w:tab w:val="left" w:pos="2268"/>
      </w:tabs>
      <w:spacing w:before="120"/>
      <w:ind w:left="1134" w:hanging="1134"/>
    </w:pPr>
    <w:rPr>
      <w:szCs w:val="24"/>
      <w:lang w:val="en-US"/>
    </w:rPr>
  </w:style>
  <w:style w:type="paragraph" w:customStyle="1" w:styleId="Figuras">
    <w:name w:val="Figuras"/>
    <w:basedOn w:val="Normal"/>
    <w:next w:val="Normal"/>
    <w:rsid w:val="00E2525C"/>
    <w:pPr>
      <w:ind w:firstLine="0"/>
      <w:jc w:val="center"/>
    </w:pPr>
  </w:style>
  <w:style w:type="paragraph" w:styleId="Textodenotadefim">
    <w:name w:val="endnote text"/>
    <w:basedOn w:val="Normal"/>
    <w:semiHidden/>
    <w:rsid w:val="00E2525C"/>
    <w:pPr>
      <w:tabs>
        <w:tab w:val="left" w:pos="567"/>
        <w:tab w:val="left" w:pos="1134"/>
        <w:tab w:val="left" w:pos="1701"/>
        <w:tab w:val="center" w:pos="4706"/>
        <w:tab w:val="right" w:pos="9412"/>
      </w:tabs>
      <w:spacing w:before="60" w:after="60"/>
      <w:ind w:firstLine="0"/>
    </w:pPr>
    <w:rPr>
      <w:rFonts w:eastAsia="MS Mincho"/>
      <w:sz w:val="20"/>
      <w:lang w:val="en-US" w:eastAsia="ja-JP"/>
    </w:rPr>
  </w:style>
  <w:style w:type="paragraph" w:customStyle="1" w:styleId="Ttulo-Traduo">
    <w:name w:val="Título - Tradução"/>
    <w:basedOn w:val="Normal"/>
    <w:next w:val="Ttulo-Abstract"/>
    <w:rsid w:val="00E2525C"/>
    <w:pPr>
      <w:spacing w:before="1134" w:after="0"/>
      <w:ind w:firstLine="0"/>
      <w:jc w:val="center"/>
    </w:pPr>
    <w:rPr>
      <w:b/>
      <w:sz w:val="28"/>
    </w:rPr>
  </w:style>
  <w:style w:type="paragraph" w:customStyle="1" w:styleId="Ttulo-Abstract">
    <w:name w:val="Título - Abstract"/>
    <w:basedOn w:val="Ttulo"/>
    <w:next w:val="Normal"/>
    <w:rsid w:val="00E2525C"/>
    <w:pPr>
      <w:pageBreakBefore w:val="0"/>
      <w:spacing w:before="851"/>
    </w:pPr>
  </w:style>
  <w:style w:type="paragraph" w:customStyle="1" w:styleId="TtulodaFolhadeRosto">
    <w:name w:val="Título da Folha de Rosto"/>
    <w:basedOn w:val="Normal"/>
    <w:next w:val="Normal"/>
    <w:rsid w:val="00E2525C"/>
    <w:pPr>
      <w:ind w:left="1701" w:right="1701" w:firstLine="0"/>
      <w:jc w:val="center"/>
    </w:pPr>
    <w:rPr>
      <w:b/>
      <w:sz w:val="28"/>
    </w:rPr>
  </w:style>
  <w:style w:type="paragraph" w:customStyle="1" w:styleId="Autor">
    <w:name w:val="Autor"/>
    <w:basedOn w:val="Normal"/>
    <w:next w:val="Normal"/>
    <w:rsid w:val="00E2525C"/>
    <w:pPr>
      <w:ind w:firstLine="0"/>
      <w:jc w:val="center"/>
    </w:pPr>
    <w:rPr>
      <w:caps/>
    </w:rPr>
  </w:style>
  <w:style w:type="paragraph" w:styleId="Sumrio7">
    <w:name w:val="toc 7"/>
    <w:basedOn w:val="Normal"/>
    <w:next w:val="Normal"/>
    <w:semiHidden/>
    <w:rsid w:val="00E2525C"/>
    <w:pPr>
      <w:spacing w:after="0"/>
      <w:ind w:left="1200"/>
      <w:jc w:val="left"/>
    </w:pPr>
    <w:rPr>
      <w:sz w:val="20"/>
    </w:rPr>
  </w:style>
  <w:style w:type="paragraph" w:styleId="Sumrio8">
    <w:name w:val="toc 8"/>
    <w:basedOn w:val="Normal"/>
    <w:next w:val="Normal"/>
    <w:semiHidden/>
    <w:rsid w:val="00E2525C"/>
    <w:pPr>
      <w:spacing w:after="0"/>
      <w:ind w:left="1440"/>
      <w:jc w:val="left"/>
    </w:pPr>
    <w:rPr>
      <w:sz w:val="20"/>
    </w:rPr>
  </w:style>
  <w:style w:type="paragraph" w:styleId="Sumrio9">
    <w:name w:val="toc 9"/>
    <w:basedOn w:val="Normal"/>
    <w:next w:val="Normal"/>
    <w:semiHidden/>
    <w:rsid w:val="00E2525C"/>
    <w:pPr>
      <w:spacing w:after="0"/>
      <w:ind w:left="1680"/>
      <w:jc w:val="left"/>
    </w:pPr>
    <w:rPr>
      <w:sz w:val="20"/>
    </w:rPr>
  </w:style>
  <w:style w:type="paragraph" w:customStyle="1" w:styleId="GradeColorida-nfase11">
    <w:name w:val="Grade Colorida - Ênfase 11"/>
    <w:next w:val="Normal"/>
    <w:qFormat/>
    <w:rsid w:val="00E2525C"/>
    <w:pPr>
      <w:suppressAutoHyphens/>
      <w:spacing w:before="240" w:after="240"/>
      <w:ind w:left="2268"/>
      <w:jc w:val="both"/>
    </w:pPr>
    <w:rPr>
      <w:rFonts w:eastAsia="Arial"/>
      <w:lang w:eastAsia="ar-SA"/>
    </w:rPr>
  </w:style>
  <w:style w:type="paragraph" w:customStyle="1" w:styleId="H2">
    <w:name w:val="H2"/>
    <w:basedOn w:val="Normal"/>
    <w:next w:val="Normal"/>
    <w:rsid w:val="00E2525C"/>
    <w:pPr>
      <w:keepNext/>
      <w:spacing w:before="100" w:after="100"/>
      <w:ind w:firstLine="0"/>
      <w:jc w:val="left"/>
    </w:pPr>
    <w:rPr>
      <w:b/>
      <w:sz w:val="36"/>
    </w:rPr>
  </w:style>
  <w:style w:type="paragraph" w:styleId="NormalWeb">
    <w:name w:val="Normal (Web)"/>
    <w:basedOn w:val="Normal"/>
    <w:rsid w:val="00E2525C"/>
    <w:pPr>
      <w:spacing w:before="100" w:after="100"/>
      <w:ind w:firstLine="0"/>
      <w:jc w:val="left"/>
    </w:pPr>
    <w:rPr>
      <w:szCs w:val="24"/>
    </w:rPr>
  </w:style>
  <w:style w:type="paragraph" w:customStyle="1" w:styleId="EstiloTtuloHelvetica">
    <w:name w:val="Estilo Título + Helvetica"/>
    <w:basedOn w:val="Ttulo"/>
    <w:rsid w:val="00E2525C"/>
    <w:rPr>
      <w:rFonts w:ascii="Helvetica" w:hAnsi="Helvetica"/>
      <w:bCs/>
    </w:rPr>
  </w:style>
  <w:style w:type="paragraph" w:customStyle="1" w:styleId="EstiloTtulo1HelveticaAntes90ptDepoisde42pt">
    <w:name w:val="Estilo Título 1 + Helvetica Antes:  90 pt Depois de:  42 pt"/>
    <w:basedOn w:val="Ttulo1"/>
    <w:rsid w:val="00E2525C"/>
    <w:pPr>
      <w:numPr>
        <w:numId w:val="0"/>
      </w:numPr>
      <w:ind w:left="357" w:hanging="357"/>
      <w:outlineLvl w:val="9"/>
    </w:pPr>
    <w:rPr>
      <w:rFonts w:ascii="Helvetica" w:hAnsi="Helvetica"/>
    </w:rPr>
  </w:style>
  <w:style w:type="paragraph" w:styleId="Textodebalo">
    <w:name w:val="Balloon Text"/>
    <w:basedOn w:val="Normal"/>
    <w:rsid w:val="00E2525C"/>
    <w:rPr>
      <w:rFonts w:ascii="Tahoma" w:hAnsi="Tahoma" w:cs="Tahoma"/>
      <w:sz w:val="16"/>
      <w:szCs w:val="16"/>
    </w:rPr>
  </w:style>
  <w:style w:type="paragraph" w:customStyle="1" w:styleId="Contents10">
    <w:name w:val="Contents 10"/>
    <w:basedOn w:val="Index"/>
    <w:rsid w:val="00E2525C"/>
    <w:pPr>
      <w:tabs>
        <w:tab w:val="right" w:leader="dot" w:pos="9637"/>
      </w:tabs>
      <w:ind w:left="2547" w:firstLine="0"/>
    </w:pPr>
  </w:style>
  <w:style w:type="paragraph" w:customStyle="1" w:styleId="TableContents">
    <w:name w:val="Table Contents"/>
    <w:basedOn w:val="Normal"/>
    <w:rsid w:val="00E2525C"/>
    <w:pPr>
      <w:suppressLineNumbers/>
    </w:pPr>
  </w:style>
  <w:style w:type="paragraph" w:customStyle="1" w:styleId="TableHeading">
    <w:name w:val="Table Heading"/>
    <w:basedOn w:val="TableContents"/>
    <w:rsid w:val="00E2525C"/>
    <w:pPr>
      <w:jc w:val="center"/>
    </w:pPr>
    <w:rPr>
      <w:b/>
      <w:bCs/>
    </w:rPr>
  </w:style>
  <w:style w:type="paragraph" w:customStyle="1" w:styleId="Framecontents">
    <w:name w:val="Frame contents"/>
    <w:basedOn w:val="Corpodetexto"/>
    <w:rsid w:val="00E2525C"/>
  </w:style>
  <w:style w:type="paragraph" w:styleId="MapadoDocumento">
    <w:name w:val="Document Map"/>
    <w:basedOn w:val="Normal"/>
    <w:semiHidden/>
    <w:rsid w:val="00E2525C"/>
    <w:pPr>
      <w:shd w:val="clear" w:color="auto" w:fill="000080"/>
    </w:pPr>
    <w:rPr>
      <w:rFonts w:ascii="Tahoma" w:hAnsi="Tahoma"/>
    </w:rPr>
  </w:style>
  <w:style w:type="paragraph" w:styleId="Recuodecorpodetexto2">
    <w:name w:val="Body Text Indent 2"/>
    <w:basedOn w:val="Normal"/>
    <w:semiHidden/>
    <w:rsid w:val="00E2525C"/>
    <w:rPr>
      <w:b/>
    </w:rPr>
  </w:style>
  <w:style w:type="paragraph" w:styleId="ndicedeilustraes">
    <w:name w:val="table of figures"/>
    <w:basedOn w:val="Normal"/>
    <w:next w:val="Normal"/>
    <w:uiPriority w:val="99"/>
    <w:qFormat/>
    <w:rsid w:val="00462EBF"/>
    <w:pPr>
      <w:spacing w:after="0"/>
      <w:ind w:firstLine="0"/>
      <w:jc w:val="left"/>
    </w:pPr>
  </w:style>
  <w:style w:type="paragraph" w:customStyle="1" w:styleId="07-Naturezadotrabalho">
    <w:name w:val="07 - Natureza do trabalho"/>
    <w:basedOn w:val="Normal"/>
    <w:rsid w:val="0057498C"/>
    <w:pPr>
      <w:suppressAutoHyphens w:val="0"/>
      <w:spacing w:after="0"/>
      <w:ind w:left="4536" w:firstLine="0"/>
    </w:pPr>
  </w:style>
  <w:style w:type="paragraph" w:customStyle="1" w:styleId="09-DedicatriaseAgradecimentos">
    <w:name w:val="09 - Dedicatórias e Agradecimentos"/>
    <w:basedOn w:val="07-Naturezadotrabalho"/>
    <w:rsid w:val="003A760E"/>
    <w:pPr>
      <w:ind w:left="3402"/>
    </w:pPr>
    <w:rPr>
      <w:i/>
    </w:rPr>
  </w:style>
  <w:style w:type="character" w:styleId="Refdecomentrio">
    <w:name w:val="annotation reference"/>
    <w:uiPriority w:val="99"/>
    <w:semiHidden/>
    <w:unhideWhenUsed/>
    <w:rsid w:val="003B362C"/>
    <w:rPr>
      <w:sz w:val="16"/>
      <w:szCs w:val="16"/>
    </w:rPr>
  </w:style>
  <w:style w:type="paragraph" w:styleId="Textodecomentrio">
    <w:name w:val="annotation text"/>
    <w:basedOn w:val="Normal"/>
    <w:link w:val="TextodecomentrioChar"/>
    <w:uiPriority w:val="99"/>
    <w:unhideWhenUsed/>
    <w:rsid w:val="003B362C"/>
    <w:rPr>
      <w:sz w:val="20"/>
    </w:rPr>
  </w:style>
  <w:style w:type="character" w:customStyle="1" w:styleId="TextodecomentrioChar">
    <w:name w:val="Texto de comentário Char"/>
    <w:link w:val="Textodecomentrio"/>
    <w:uiPriority w:val="99"/>
    <w:rsid w:val="003B362C"/>
  </w:style>
  <w:style w:type="paragraph" w:styleId="Assuntodocomentrio">
    <w:name w:val="annotation subject"/>
    <w:basedOn w:val="Textodecomentrio"/>
    <w:next w:val="Textodecomentrio"/>
    <w:link w:val="AssuntodocomentrioChar"/>
    <w:uiPriority w:val="99"/>
    <w:semiHidden/>
    <w:unhideWhenUsed/>
    <w:rsid w:val="003B362C"/>
    <w:rPr>
      <w:b/>
      <w:bCs/>
    </w:rPr>
  </w:style>
  <w:style w:type="character" w:customStyle="1" w:styleId="AssuntodocomentrioChar">
    <w:name w:val="Assunto do comentário Char"/>
    <w:link w:val="Assuntodocomentrio"/>
    <w:uiPriority w:val="99"/>
    <w:semiHidden/>
    <w:rsid w:val="003B362C"/>
    <w:rPr>
      <w:b/>
      <w:bCs/>
    </w:rPr>
  </w:style>
  <w:style w:type="paragraph" w:styleId="PargrafodaLista">
    <w:name w:val="List Paragraph"/>
    <w:aliases w:val="Resumo"/>
    <w:basedOn w:val="Normal"/>
    <w:uiPriority w:val="34"/>
    <w:qFormat/>
    <w:rsid w:val="00CF3307"/>
    <w:pPr>
      <w:suppressAutoHyphens w:val="0"/>
      <w:spacing w:after="0"/>
      <w:ind w:firstLine="0"/>
      <w:contextualSpacing/>
    </w:pPr>
    <w:rPr>
      <w:lang w:eastAsia="en-US"/>
    </w:rPr>
  </w:style>
  <w:style w:type="table" w:styleId="Tabelacomgrade">
    <w:name w:val="Table Grid"/>
    <w:basedOn w:val="Tabelanormal"/>
    <w:uiPriority w:val="39"/>
    <w:rsid w:val="004954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49231D"/>
    <w:pPr>
      <w:spacing w:after="0"/>
      <w:ind w:firstLine="0"/>
      <w:jc w:val="center"/>
    </w:pPr>
    <w:rPr>
      <w:bCs/>
      <w:sz w:val="20"/>
    </w:rPr>
  </w:style>
  <w:style w:type="character" w:styleId="Refdenotaderodap">
    <w:name w:val="footnote reference"/>
    <w:basedOn w:val="Fontepargpadro"/>
    <w:uiPriority w:val="99"/>
    <w:semiHidden/>
    <w:unhideWhenUsed/>
    <w:rsid w:val="00B54D9B"/>
    <w:rPr>
      <w:vertAlign w:val="superscript"/>
    </w:rPr>
  </w:style>
  <w:style w:type="paragraph" w:customStyle="1" w:styleId="refbiblio">
    <w:name w:val="refbiblio"/>
    <w:rsid w:val="00A90CF9"/>
    <w:pPr>
      <w:spacing w:before="120" w:after="60"/>
      <w:contextualSpacing/>
    </w:pPr>
    <w:rPr>
      <w:sz w:val="24"/>
      <w:lang w:eastAsia="en-US"/>
    </w:rPr>
  </w:style>
  <w:style w:type="paragraph" w:styleId="Remissivo1">
    <w:name w:val="index 1"/>
    <w:basedOn w:val="Normal"/>
    <w:next w:val="Normal"/>
    <w:autoRedefine/>
    <w:uiPriority w:val="99"/>
    <w:semiHidden/>
    <w:unhideWhenUsed/>
    <w:rsid w:val="00F93878"/>
    <w:pPr>
      <w:ind w:left="240" w:hanging="240"/>
    </w:pPr>
  </w:style>
  <w:style w:type="character" w:customStyle="1" w:styleId="MenoPendente1">
    <w:name w:val="Menção Pendente1"/>
    <w:basedOn w:val="Fontepargpadro"/>
    <w:uiPriority w:val="99"/>
    <w:semiHidden/>
    <w:unhideWhenUsed/>
    <w:rsid w:val="00042AD4"/>
    <w:rPr>
      <w:color w:val="605E5C"/>
      <w:shd w:val="clear" w:color="auto" w:fill="E1DFDD"/>
    </w:rPr>
  </w:style>
  <w:style w:type="character" w:customStyle="1" w:styleId="MenoPendente2">
    <w:name w:val="Menção Pendente2"/>
    <w:basedOn w:val="Fontepargpadro"/>
    <w:uiPriority w:val="99"/>
    <w:semiHidden/>
    <w:unhideWhenUsed/>
    <w:rsid w:val="00536849"/>
    <w:rPr>
      <w:color w:val="605E5C"/>
      <w:shd w:val="clear" w:color="auto" w:fill="E1DFDD"/>
    </w:rPr>
  </w:style>
  <w:style w:type="character" w:customStyle="1" w:styleId="RodapChar">
    <w:name w:val="Rodapé Char"/>
    <w:basedOn w:val="Fontepargpadro"/>
    <w:link w:val="Rodap"/>
    <w:uiPriority w:val="99"/>
    <w:rsid w:val="00075B6A"/>
    <w:rPr>
      <w:sz w:val="24"/>
    </w:rPr>
  </w:style>
  <w:style w:type="character" w:styleId="MenoPendente">
    <w:name w:val="Unresolved Mention"/>
    <w:basedOn w:val="Fontepargpadro"/>
    <w:uiPriority w:val="99"/>
    <w:semiHidden/>
    <w:unhideWhenUsed/>
    <w:rsid w:val="00B079B3"/>
    <w:rPr>
      <w:color w:val="605E5C"/>
      <w:shd w:val="clear" w:color="auto" w:fill="E1DFDD"/>
    </w:rPr>
  </w:style>
  <w:style w:type="table" w:styleId="TabeladeLista2">
    <w:name w:val="List Table 2"/>
    <w:basedOn w:val="Tabelanormal"/>
    <w:uiPriority w:val="47"/>
    <w:rsid w:val="00E51A9F"/>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
    <w:name w:val="Grid Table 6 Colorful"/>
    <w:basedOn w:val="Tabelanormal"/>
    <w:uiPriority w:val="51"/>
    <w:rsid w:val="002662EB"/>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2">
    <w:name w:val="Grid Table 2"/>
    <w:basedOn w:val="Tabelanormal"/>
    <w:uiPriority w:val="47"/>
    <w:rsid w:val="00091B3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CabealhoChar">
    <w:name w:val="Cabeçalho Char"/>
    <w:basedOn w:val="Fontepargpadro"/>
    <w:link w:val="Cabealho"/>
    <w:uiPriority w:val="99"/>
    <w:rsid w:val="007A08E7"/>
    <w:rPr>
      <w:sz w:val="24"/>
    </w:rPr>
  </w:style>
  <w:style w:type="character" w:customStyle="1" w:styleId="myxfac">
    <w:name w:val="myxfac"/>
    <w:basedOn w:val="Fontepargpadro"/>
    <w:rsid w:val="00F52D27"/>
  </w:style>
  <w:style w:type="character" w:customStyle="1" w:styleId="bxtddb">
    <w:name w:val="bxtddb"/>
    <w:basedOn w:val="Fontepargpadro"/>
    <w:rsid w:val="00F52D27"/>
  </w:style>
  <w:style w:type="table" w:styleId="SimplesTabela1">
    <w:name w:val="Plain Table 1"/>
    <w:basedOn w:val="Tabelanormal"/>
    <w:uiPriority w:val="41"/>
    <w:rsid w:val="00E5618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Lista6Colorida">
    <w:name w:val="List Table 6 Colorful"/>
    <w:basedOn w:val="Tabelanormal"/>
    <w:uiPriority w:val="51"/>
    <w:rsid w:val="00E56180"/>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2-nfase6">
    <w:name w:val="List Table 2 Accent 6"/>
    <w:basedOn w:val="Tabelanormal"/>
    <w:uiPriority w:val="47"/>
    <w:rsid w:val="000A6F99"/>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eladeGrade3">
    <w:name w:val="Grid Table 3"/>
    <w:basedOn w:val="Tabelanormal"/>
    <w:uiPriority w:val="48"/>
    <w:rsid w:val="007647B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50224">
      <w:bodyDiv w:val="1"/>
      <w:marLeft w:val="0"/>
      <w:marRight w:val="0"/>
      <w:marTop w:val="0"/>
      <w:marBottom w:val="0"/>
      <w:divBdr>
        <w:top w:val="none" w:sz="0" w:space="0" w:color="auto"/>
        <w:left w:val="none" w:sz="0" w:space="0" w:color="auto"/>
        <w:bottom w:val="none" w:sz="0" w:space="0" w:color="auto"/>
        <w:right w:val="none" w:sz="0" w:space="0" w:color="auto"/>
      </w:divBdr>
    </w:div>
    <w:div w:id="90053052">
      <w:bodyDiv w:val="1"/>
      <w:marLeft w:val="0"/>
      <w:marRight w:val="0"/>
      <w:marTop w:val="0"/>
      <w:marBottom w:val="0"/>
      <w:divBdr>
        <w:top w:val="none" w:sz="0" w:space="0" w:color="auto"/>
        <w:left w:val="none" w:sz="0" w:space="0" w:color="auto"/>
        <w:bottom w:val="none" w:sz="0" w:space="0" w:color="auto"/>
        <w:right w:val="none" w:sz="0" w:space="0" w:color="auto"/>
      </w:divBdr>
    </w:div>
    <w:div w:id="132411879">
      <w:bodyDiv w:val="1"/>
      <w:marLeft w:val="0"/>
      <w:marRight w:val="0"/>
      <w:marTop w:val="0"/>
      <w:marBottom w:val="0"/>
      <w:divBdr>
        <w:top w:val="none" w:sz="0" w:space="0" w:color="auto"/>
        <w:left w:val="none" w:sz="0" w:space="0" w:color="auto"/>
        <w:bottom w:val="none" w:sz="0" w:space="0" w:color="auto"/>
        <w:right w:val="none" w:sz="0" w:space="0" w:color="auto"/>
      </w:divBdr>
      <w:divsChild>
        <w:div w:id="1083452376">
          <w:marLeft w:val="0"/>
          <w:marRight w:val="0"/>
          <w:marTop w:val="0"/>
          <w:marBottom w:val="0"/>
          <w:divBdr>
            <w:top w:val="none" w:sz="0" w:space="0" w:color="auto"/>
            <w:left w:val="none" w:sz="0" w:space="0" w:color="auto"/>
            <w:bottom w:val="none" w:sz="0" w:space="0" w:color="auto"/>
            <w:right w:val="none" w:sz="0" w:space="0" w:color="auto"/>
          </w:divBdr>
        </w:div>
      </w:divsChild>
    </w:div>
    <w:div w:id="209877841">
      <w:bodyDiv w:val="1"/>
      <w:marLeft w:val="0"/>
      <w:marRight w:val="0"/>
      <w:marTop w:val="0"/>
      <w:marBottom w:val="0"/>
      <w:divBdr>
        <w:top w:val="none" w:sz="0" w:space="0" w:color="auto"/>
        <w:left w:val="none" w:sz="0" w:space="0" w:color="auto"/>
        <w:bottom w:val="none" w:sz="0" w:space="0" w:color="auto"/>
        <w:right w:val="none" w:sz="0" w:space="0" w:color="auto"/>
      </w:divBdr>
    </w:div>
    <w:div w:id="328950898">
      <w:bodyDiv w:val="1"/>
      <w:marLeft w:val="0"/>
      <w:marRight w:val="0"/>
      <w:marTop w:val="0"/>
      <w:marBottom w:val="0"/>
      <w:divBdr>
        <w:top w:val="none" w:sz="0" w:space="0" w:color="auto"/>
        <w:left w:val="none" w:sz="0" w:space="0" w:color="auto"/>
        <w:bottom w:val="none" w:sz="0" w:space="0" w:color="auto"/>
        <w:right w:val="none" w:sz="0" w:space="0" w:color="auto"/>
      </w:divBdr>
    </w:div>
    <w:div w:id="452483427">
      <w:bodyDiv w:val="1"/>
      <w:marLeft w:val="0"/>
      <w:marRight w:val="0"/>
      <w:marTop w:val="0"/>
      <w:marBottom w:val="0"/>
      <w:divBdr>
        <w:top w:val="none" w:sz="0" w:space="0" w:color="auto"/>
        <w:left w:val="none" w:sz="0" w:space="0" w:color="auto"/>
        <w:bottom w:val="none" w:sz="0" w:space="0" w:color="auto"/>
        <w:right w:val="none" w:sz="0" w:space="0" w:color="auto"/>
      </w:divBdr>
    </w:div>
    <w:div w:id="506792763">
      <w:bodyDiv w:val="1"/>
      <w:marLeft w:val="0"/>
      <w:marRight w:val="0"/>
      <w:marTop w:val="0"/>
      <w:marBottom w:val="0"/>
      <w:divBdr>
        <w:top w:val="none" w:sz="0" w:space="0" w:color="auto"/>
        <w:left w:val="none" w:sz="0" w:space="0" w:color="auto"/>
        <w:bottom w:val="none" w:sz="0" w:space="0" w:color="auto"/>
        <w:right w:val="none" w:sz="0" w:space="0" w:color="auto"/>
      </w:divBdr>
    </w:div>
    <w:div w:id="572203647">
      <w:bodyDiv w:val="1"/>
      <w:marLeft w:val="0"/>
      <w:marRight w:val="0"/>
      <w:marTop w:val="0"/>
      <w:marBottom w:val="0"/>
      <w:divBdr>
        <w:top w:val="none" w:sz="0" w:space="0" w:color="auto"/>
        <w:left w:val="none" w:sz="0" w:space="0" w:color="auto"/>
        <w:bottom w:val="none" w:sz="0" w:space="0" w:color="auto"/>
        <w:right w:val="none" w:sz="0" w:space="0" w:color="auto"/>
      </w:divBdr>
    </w:div>
    <w:div w:id="659574966">
      <w:bodyDiv w:val="1"/>
      <w:marLeft w:val="0"/>
      <w:marRight w:val="0"/>
      <w:marTop w:val="0"/>
      <w:marBottom w:val="0"/>
      <w:divBdr>
        <w:top w:val="none" w:sz="0" w:space="0" w:color="auto"/>
        <w:left w:val="none" w:sz="0" w:space="0" w:color="auto"/>
        <w:bottom w:val="none" w:sz="0" w:space="0" w:color="auto"/>
        <w:right w:val="none" w:sz="0" w:space="0" w:color="auto"/>
      </w:divBdr>
    </w:div>
    <w:div w:id="757478776">
      <w:bodyDiv w:val="1"/>
      <w:marLeft w:val="0"/>
      <w:marRight w:val="0"/>
      <w:marTop w:val="0"/>
      <w:marBottom w:val="0"/>
      <w:divBdr>
        <w:top w:val="none" w:sz="0" w:space="0" w:color="auto"/>
        <w:left w:val="none" w:sz="0" w:space="0" w:color="auto"/>
        <w:bottom w:val="none" w:sz="0" w:space="0" w:color="auto"/>
        <w:right w:val="none" w:sz="0" w:space="0" w:color="auto"/>
      </w:divBdr>
    </w:div>
    <w:div w:id="762528809">
      <w:bodyDiv w:val="1"/>
      <w:marLeft w:val="0"/>
      <w:marRight w:val="0"/>
      <w:marTop w:val="0"/>
      <w:marBottom w:val="0"/>
      <w:divBdr>
        <w:top w:val="none" w:sz="0" w:space="0" w:color="auto"/>
        <w:left w:val="none" w:sz="0" w:space="0" w:color="auto"/>
        <w:bottom w:val="none" w:sz="0" w:space="0" w:color="auto"/>
        <w:right w:val="none" w:sz="0" w:space="0" w:color="auto"/>
      </w:divBdr>
      <w:divsChild>
        <w:div w:id="2065328074">
          <w:marLeft w:val="0"/>
          <w:marRight w:val="0"/>
          <w:marTop w:val="0"/>
          <w:marBottom w:val="0"/>
          <w:divBdr>
            <w:top w:val="none" w:sz="0" w:space="0" w:color="auto"/>
            <w:left w:val="none" w:sz="0" w:space="0" w:color="auto"/>
            <w:bottom w:val="none" w:sz="0" w:space="0" w:color="auto"/>
            <w:right w:val="none" w:sz="0" w:space="0" w:color="auto"/>
          </w:divBdr>
          <w:divsChild>
            <w:div w:id="383138763">
              <w:marLeft w:val="0"/>
              <w:marRight w:val="0"/>
              <w:marTop w:val="0"/>
              <w:marBottom w:val="0"/>
              <w:divBdr>
                <w:top w:val="none" w:sz="0" w:space="0" w:color="auto"/>
                <w:left w:val="none" w:sz="0" w:space="0" w:color="auto"/>
                <w:bottom w:val="none" w:sz="0" w:space="0" w:color="auto"/>
                <w:right w:val="none" w:sz="0" w:space="0" w:color="auto"/>
              </w:divBdr>
              <w:divsChild>
                <w:div w:id="1159155605">
                  <w:marLeft w:val="0"/>
                  <w:marRight w:val="120"/>
                  <w:marTop w:val="120"/>
                  <w:marBottom w:val="360"/>
                  <w:divBdr>
                    <w:top w:val="none" w:sz="0" w:space="0" w:color="auto"/>
                    <w:left w:val="none" w:sz="0" w:space="0" w:color="auto"/>
                    <w:bottom w:val="none" w:sz="0" w:space="0" w:color="auto"/>
                    <w:right w:val="none" w:sz="0" w:space="0" w:color="auto"/>
                  </w:divBdr>
                </w:div>
              </w:divsChild>
            </w:div>
          </w:divsChild>
        </w:div>
        <w:div w:id="2074041869">
          <w:marLeft w:val="0"/>
          <w:marRight w:val="0"/>
          <w:marTop w:val="0"/>
          <w:marBottom w:val="0"/>
          <w:divBdr>
            <w:top w:val="none" w:sz="0" w:space="0" w:color="auto"/>
            <w:left w:val="none" w:sz="0" w:space="0" w:color="auto"/>
            <w:bottom w:val="none" w:sz="0" w:space="0" w:color="auto"/>
            <w:right w:val="none" w:sz="0" w:space="0" w:color="auto"/>
          </w:divBdr>
          <w:divsChild>
            <w:div w:id="2010717793">
              <w:marLeft w:val="0"/>
              <w:marRight w:val="0"/>
              <w:marTop w:val="0"/>
              <w:marBottom w:val="0"/>
              <w:divBdr>
                <w:top w:val="none" w:sz="0" w:space="0" w:color="auto"/>
                <w:left w:val="none" w:sz="0" w:space="0" w:color="auto"/>
                <w:bottom w:val="none" w:sz="0" w:space="0" w:color="auto"/>
                <w:right w:val="none" w:sz="0" w:space="0" w:color="auto"/>
              </w:divBdr>
              <w:divsChild>
                <w:div w:id="1219585986">
                  <w:marLeft w:val="0"/>
                  <w:marRight w:val="0"/>
                  <w:marTop w:val="60"/>
                  <w:marBottom w:val="0"/>
                  <w:divBdr>
                    <w:top w:val="none" w:sz="0" w:space="0" w:color="auto"/>
                    <w:left w:val="none" w:sz="0" w:space="0" w:color="auto"/>
                    <w:bottom w:val="none" w:sz="0" w:space="0" w:color="auto"/>
                    <w:right w:val="none" w:sz="0" w:space="0" w:color="auto"/>
                  </w:divBdr>
                </w:div>
                <w:div w:id="664747204">
                  <w:marLeft w:val="0"/>
                  <w:marRight w:val="0"/>
                  <w:marTop w:val="60"/>
                  <w:marBottom w:val="0"/>
                  <w:divBdr>
                    <w:top w:val="none" w:sz="0" w:space="0" w:color="auto"/>
                    <w:left w:val="none" w:sz="0" w:space="0" w:color="auto"/>
                    <w:bottom w:val="none" w:sz="0" w:space="0" w:color="auto"/>
                    <w:right w:val="none" w:sz="0" w:space="0" w:color="auto"/>
                  </w:divBdr>
                </w:div>
                <w:div w:id="1207182573">
                  <w:marLeft w:val="0"/>
                  <w:marRight w:val="0"/>
                  <w:marTop w:val="60"/>
                  <w:marBottom w:val="0"/>
                  <w:divBdr>
                    <w:top w:val="none" w:sz="0" w:space="0" w:color="auto"/>
                    <w:left w:val="none" w:sz="0" w:space="0" w:color="auto"/>
                    <w:bottom w:val="none" w:sz="0" w:space="0" w:color="auto"/>
                    <w:right w:val="none" w:sz="0" w:space="0" w:color="auto"/>
                  </w:divBdr>
                </w:div>
                <w:div w:id="681010133">
                  <w:marLeft w:val="0"/>
                  <w:marRight w:val="0"/>
                  <w:marTop w:val="60"/>
                  <w:marBottom w:val="0"/>
                  <w:divBdr>
                    <w:top w:val="none" w:sz="0" w:space="0" w:color="auto"/>
                    <w:left w:val="none" w:sz="0" w:space="0" w:color="auto"/>
                    <w:bottom w:val="none" w:sz="0" w:space="0" w:color="auto"/>
                    <w:right w:val="none" w:sz="0" w:space="0" w:color="auto"/>
                  </w:divBdr>
                </w:div>
                <w:div w:id="144669255">
                  <w:marLeft w:val="0"/>
                  <w:marRight w:val="0"/>
                  <w:marTop w:val="60"/>
                  <w:marBottom w:val="0"/>
                  <w:divBdr>
                    <w:top w:val="none" w:sz="0" w:space="0" w:color="auto"/>
                    <w:left w:val="none" w:sz="0" w:space="0" w:color="auto"/>
                    <w:bottom w:val="none" w:sz="0" w:space="0" w:color="auto"/>
                    <w:right w:val="none" w:sz="0" w:space="0" w:color="auto"/>
                  </w:divBdr>
                </w:div>
                <w:div w:id="630551322">
                  <w:marLeft w:val="0"/>
                  <w:marRight w:val="0"/>
                  <w:marTop w:val="60"/>
                  <w:marBottom w:val="0"/>
                  <w:divBdr>
                    <w:top w:val="none" w:sz="0" w:space="0" w:color="auto"/>
                    <w:left w:val="none" w:sz="0" w:space="0" w:color="auto"/>
                    <w:bottom w:val="none" w:sz="0" w:space="0" w:color="auto"/>
                    <w:right w:val="none" w:sz="0" w:space="0" w:color="auto"/>
                  </w:divBdr>
                </w:div>
                <w:div w:id="1651638600">
                  <w:marLeft w:val="0"/>
                  <w:marRight w:val="0"/>
                  <w:marTop w:val="60"/>
                  <w:marBottom w:val="0"/>
                  <w:divBdr>
                    <w:top w:val="none" w:sz="0" w:space="0" w:color="auto"/>
                    <w:left w:val="none" w:sz="0" w:space="0" w:color="auto"/>
                    <w:bottom w:val="none" w:sz="0" w:space="0" w:color="auto"/>
                    <w:right w:val="none" w:sz="0" w:space="0" w:color="auto"/>
                  </w:divBdr>
                </w:div>
                <w:div w:id="1033463912">
                  <w:marLeft w:val="0"/>
                  <w:marRight w:val="0"/>
                  <w:marTop w:val="60"/>
                  <w:marBottom w:val="0"/>
                  <w:divBdr>
                    <w:top w:val="none" w:sz="0" w:space="0" w:color="auto"/>
                    <w:left w:val="none" w:sz="0" w:space="0" w:color="auto"/>
                    <w:bottom w:val="none" w:sz="0" w:space="0" w:color="auto"/>
                    <w:right w:val="none" w:sz="0" w:space="0" w:color="auto"/>
                  </w:divBdr>
                </w:div>
                <w:div w:id="1993749670">
                  <w:marLeft w:val="0"/>
                  <w:marRight w:val="0"/>
                  <w:marTop w:val="60"/>
                  <w:marBottom w:val="0"/>
                  <w:divBdr>
                    <w:top w:val="none" w:sz="0" w:space="0" w:color="auto"/>
                    <w:left w:val="none" w:sz="0" w:space="0" w:color="auto"/>
                    <w:bottom w:val="none" w:sz="0" w:space="0" w:color="auto"/>
                    <w:right w:val="none" w:sz="0" w:space="0" w:color="auto"/>
                  </w:divBdr>
                </w:div>
                <w:div w:id="1254433831">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806169341">
      <w:bodyDiv w:val="1"/>
      <w:marLeft w:val="0"/>
      <w:marRight w:val="0"/>
      <w:marTop w:val="0"/>
      <w:marBottom w:val="0"/>
      <w:divBdr>
        <w:top w:val="none" w:sz="0" w:space="0" w:color="auto"/>
        <w:left w:val="none" w:sz="0" w:space="0" w:color="auto"/>
        <w:bottom w:val="none" w:sz="0" w:space="0" w:color="auto"/>
        <w:right w:val="none" w:sz="0" w:space="0" w:color="auto"/>
      </w:divBdr>
    </w:div>
    <w:div w:id="831024323">
      <w:bodyDiv w:val="1"/>
      <w:marLeft w:val="0"/>
      <w:marRight w:val="0"/>
      <w:marTop w:val="0"/>
      <w:marBottom w:val="0"/>
      <w:divBdr>
        <w:top w:val="none" w:sz="0" w:space="0" w:color="auto"/>
        <w:left w:val="none" w:sz="0" w:space="0" w:color="auto"/>
        <w:bottom w:val="none" w:sz="0" w:space="0" w:color="auto"/>
        <w:right w:val="none" w:sz="0" w:space="0" w:color="auto"/>
      </w:divBdr>
    </w:div>
    <w:div w:id="842280918">
      <w:bodyDiv w:val="1"/>
      <w:marLeft w:val="0"/>
      <w:marRight w:val="0"/>
      <w:marTop w:val="0"/>
      <w:marBottom w:val="0"/>
      <w:divBdr>
        <w:top w:val="none" w:sz="0" w:space="0" w:color="auto"/>
        <w:left w:val="none" w:sz="0" w:space="0" w:color="auto"/>
        <w:bottom w:val="none" w:sz="0" w:space="0" w:color="auto"/>
        <w:right w:val="none" w:sz="0" w:space="0" w:color="auto"/>
      </w:divBdr>
    </w:div>
    <w:div w:id="867303625">
      <w:bodyDiv w:val="1"/>
      <w:marLeft w:val="0"/>
      <w:marRight w:val="0"/>
      <w:marTop w:val="0"/>
      <w:marBottom w:val="0"/>
      <w:divBdr>
        <w:top w:val="none" w:sz="0" w:space="0" w:color="auto"/>
        <w:left w:val="none" w:sz="0" w:space="0" w:color="auto"/>
        <w:bottom w:val="none" w:sz="0" w:space="0" w:color="auto"/>
        <w:right w:val="none" w:sz="0" w:space="0" w:color="auto"/>
      </w:divBdr>
    </w:div>
    <w:div w:id="908149840">
      <w:bodyDiv w:val="1"/>
      <w:marLeft w:val="0"/>
      <w:marRight w:val="0"/>
      <w:marTop w:val="0"/>
      <w:marBottom w:val="0"/>
      <w:divBdr>
        <w:top w:val="none" w:sz="0" w:space="0" w:color="auto"/>
        <w:left w:val="none" w:sz="0" w:space="0" w:color="auto"/>
        <w:bottom w:val="none" w:sz="0" w:space="0" w:color="auto"/>
        <w:right w:val="none" w:sz="0" w:space="0" w:color="auto"/>
      </w:divBdr>
    </w:div>
    <w:div w:id="1063526543">
      <w:bodyDiv w:val="1"/>
      <w:marLeft w:val="0"/>
      <w:marRight w:val="0"/>
      <w:marTop w:val="0"/>
      <w:marBottom w:val="0"/>
      <w:divBdr>
        <w:top w:val="none" w:sz="0" w:space="0" w:color="auto"/>
        <w:left w:val="none" w:sz="0" w:space="0" w:color="auto"/>
        <w:bottom w:val="none" w:sz="0" w:space="0" w:color="auto"/>
        <w:right w:val="none" w:sz="0" w:space="0" w:color="auto"/>
      </w:divBdr>
    </w:div>
    <w:div w:id="1071271765">
      <w:bodyDiv w:val="1"/>
      <w:marLeft w:val="0"/>
      <w:marRight w:val="0"/>
      <w:marTop w:val="0"/>
      <w:marBottom w:val="0"/>
      <w:divBdr>
        <w:top w:val="none" w:sz="0" w:space="0" w:color="auto"/>
        <w:left w:val="none" w:sz="0" w:space="0" w:color="auto"/>
        <w:bottom w:val="none" w:sz="0" w:space="0" w:color="auto"/>
        <w:right w:val="none" w:sz="0" w:space="0" w:color="auto"/>
      </w:divBdr>
      <w:divsChild>
        <w:div w:id="1132363570">
          <w:marLeft w:val="0"/>
          <w:marRight w:val="0"/>
          <w:marTop w:val="0"/>
          <w:marBottom w:val="0"/>
          <w:divBdr>
            <w:top w:val="none" w:sz="0" w:space="0" w:color="auto"/>
            <w:left w:val="none" w:sz="0" w:space="0" w:color="auto"/>
            <w:bottom w:val="none" w:sz="0" w:space="0" w:color="auto"/>
            <w:right w:val="none" w:sz="0" w:space="0" w:color="auto"/>
          </w:divBdr>
          <w:divsChild>
            <w:div w:id="1459496130">
              <w:marLeft w:val="0"/>
              <w:marRight w:val="0"/>
              <w:marTop w:val="0"/>
              <w:marBottom w:val="0"/>
              <w:divBdr>
                <w:top w:val="none" w:sz="0" w:space="0" w:color="auto"/>
                <w:left w:val="none" w:sz="0" w:space="0" w:color="auto"/>
                <w:bottom w:val="none" w:sz="0" w:space="0" w:color="auto"/>
                <w:right w:val="none" w:sz="0" w:space="0" w:color="auto"/>
              </w:divBdr>
              <w:divsChild>
                <w:div w:id="1964388127">
                  <w:marLeft w:val="0"/>
                  <w:marRight w:val="120"/>
                  <w:marTop w:val="120"/>
                  <w:marBottom w:val="360"/>
                  <w:divBdr>
                    <w:top w:val="none" w:sz="0" w:space="0" w:color="auto"/>
                    <w:left w:val="none" w:sz="0" w:space="0" w:color="auto"/>
                    <w:bottom w:val="none" w:sz="0" w:space="0" w:color="auto"/>
                    <w:right w:val="none" w:sz="0" w:space="0" w:color="auto"/>
                  </w:divBdr>
                </w:div>
              </w:divsChild>
            </w:div>
          </w:divsChild>
        </w:div>
        <w:div w:id="146749128">
          <w:marLeft w:val="0"/>
          <w:marRight w:val="0"/>
          <w:marTop w:val="0"/>
          <w:marBottom w:val="0"/>
          <w:divBdr>
            <w:top w:val="none" w:sz="0" w:space="0" w:color="auto"/>
            <w:left w:val="none" w:sz="0" w:space="0" w:color="auto"/>
            <w:bottom w:val="none" w:sz="0" w:space="0" w:color="auto"/>
            <w:right w:val="none" w:sz="0" w:space="0" w:color="auto"/>
          </w:divBdr>
          <w:divsChild>
            <w:div w:id="65305766">
              <w:marLeft w:val="0"/>
              <w:marRight w:val="0"/>
              <w:marTop w:val="0"/>
              <w:marBottom w:val="0"/>
              <w:divBdr>
                <w:top w:val="none" w:sz="0" w:space="0" w:color="auto"/>
                <w:left w:val="none" w:sz="0" w:space="0" w:color="auto"/>
                <w:bottom w:val="none" w:sz="0" w:space="0" w:color="auto"/>
                <w:right w:val="none" w:sz="0" w:space="0" w:color="auto"/>
              </w:divBdr>
              <w:divsChild>
                <w:div w:id="1162041134">
                  <w:marLeft w:val="0"/>
                  <w:marRight w:val="0"/>
                  <w:marTop w:val="60"/>
                  <w:marBottom w:val="0"/>
                  <w:divBdr>
                    <w:top w:val="none" w:sz="0" w:space="0" w:color="auto"/>
                    <w:left w:val="none" w:sz="0" w:space="0" w:color="auto"/>
                    <w:bottom w:val="none" w:sz="0" w:space="0" w:color="auto"/>
                    <w:right w:val="none" w:sz="0" w:space="0" w:color="auto"/>
                  </w:divBdr>
                </w:div>
                <w:div w:id="598761541">
                  <w:marLeft w:val="0"/>
                  <w:marRight w:val="0"/>
                  <w:marTop w:val="60"/>
                  <w:marBottom w:val="0"/>
                  <w:divBdr>
                    <w:top w:val="none" w:sz="0" w:space="0" w:color="auto"/>
                    <w:left w:val="none" w:sz="0" w:space="0" w:color="auto"/>
                    <w:bottom w:val="none" w:sz="0" w:space="0" w:color="auto"/>
                    <w:right w:val="none" w:sz="0" w:space="0" w:color="auto"/>
                  </w:divBdr>
                </w:div>
                <w:div w:id="1542594793">
                  <w:marLeft w:val="0"/>
                  <w:marRight w:val="0"/>
                  <w:marTop w:val="60"/>
                  <w:marBottom w:val="0"/>
                  <w:divBdr>
                    <w:top w:val="none" w:sz="0" w:space="0" w:color="auto"/>
                    <w:left w:val="none" w:sz="0" w:space="0" w:color="auto"/>
                    <w:bottom w:val="none" w:sz="0" w:space="0" w:color="auto"/>
                    <w:right w:val="none" w:sz="0" w:space="0" w:color="auto"/>
                  </w:divBdr>
                </w:div>
                <w:div w:id="691340648">
                  <w:marLeft w:val="0"/>
                  <w:marRight w:val="0"/>
                  <w:marTop w:val="60"/>
                  <w:marBottom w:val="0"/>
                  <w:divBdr>
                    <w:top w:val="none" w:sz="0" w:space="0" w:color="auto"/>
                    <w:left w:val="none" w:sz="0" w:space="0" w:color="auto"/>
                    <w:bottom w:val="none" w:sz="0" w:space="0" w:color="auto"/>
                    <w:right w:val="none" w:sz="0" w:space="0" w:color="auto"/>
                  </w:divBdr>
                </w:div>
                <w:div w:id="1639993596">
                  <w:marLeft w:val="0"/>
                  <w:marRight w:val="0"/>
                  <w:marTop w:val="60"/>
                  <w:marBottom w:val="0"/>
                  <w:divBdr>
                    <w:top w:val="none" w:sz="0" w:space="0" w:color="auto"/>
                    <w:left w:val="none" w:sz="0" w:space="0" w:color="auto"/>
                    <w:bottom w:val="none" w:sz="0" w:space="0" w:color="auto"/>
                    <w:right w:val="none" w:sz="0" w:space="0" w:color="auto"/>
                  </w:divBdr>
                </w:div>
                <w:div w:id="1716852371">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074860359">
      <w:bodyDiv w:val="1"/>
      <w:marLeft w:val="0"/>
      <w:marRight w:val="0"/>
      <w:marTop w:val="0"/>
      <w:marBottom w:val="0"/>
      <w:divBdr>
        <w:top w:val="none" w:sz="0" w:space="0" w:color="auto"/>
        <w:left w:val="none" w:sz="0" w:space="0" w:color="auto"/>
        <w:bottom w:val="none" w:sz="0" w:space="0" w:color="auto"/>
        <w:right w:val="none" w:sz="0" w:space="0" w:color="auto"/>
      </w:divBdr>
    </w:div>
    <w:div w:id="1127089348">
      <w:bodyDiv w:val="1"/>
      <w:marLeft w:val="0"/>
      <w:marRight w:val="0"/>
      <w:marTop w:val="0"/>
      <w:marBottom w:val="0"/>
      <w:divBdr>
        <w:top w:val="none" w:sz="0" w:space="0" w:color="auto"/>
        <w:left w:val="none" w:sz="0" w:space="0" w:color="auto"/>
        <w:bottom w:val="none" w:sz="0" w:space="0" w:color="auto"/>
        <w:right w:val="none" w:sz="0" w:space="0" w:color="auto"/>
      </w:divBdr>
      <w:divsChild>
        <w:div w:id="2012175660">
          <w:marLeft w:val="0"/>
          <w:marRight w:val="0"/>
          <w:marTop w:val="0"/>
          <w:marBottom w:val="0"/>
          <w:divBdr>
            <w:top w:val="none" w:sz="0" w:space="0" w:color="auto"/>
            <w:left w:val="none" w:sz="0" w:space="0" w:color="auto"/>
            <w:bottom w:val="none" w:sz="0" w:space="0" w:color="auto"/>
            <w:right w:val="none" w:sz="0" w:space="0" w:color="auto"/>
          </w:divBdr>
        </w:div>
        <w:div w:id="141777519">
          <w:marLeft w:val="0"/>
          <w:marRight w:val="0"/>
          <w:marTop w:val="0"/>
          <w:marBottom w:val="0"/>
          <w:divBdr>
            <w:top w:val="none" w:sz="0" w:space="0" w:color="auto"/>
            <w:left w:val="none" w:sz="0" w:space="0" w:color="auto"/>
            <w:bottom w:val="none" w:sz="0" w:space="0" w:color="auto"/>
            <w:right w:val="none" w:sz="0" w:space="0" w:color="auto"/>
          </w:divBdr>
        </w:div>
        <w:div w:id="144325920">
          <w:marLeft w:val="0"/>
          <w:marRight w:val="0"/>
          <w:marTop w:val="0"/>
          <w:marBottom w:val="0"/>
          <w:divBdr>
            <w:top w:val="none" w:sz="0" w:space="0" w:color="auto"/>
            <w:left w:val="none" w:sz="0" w:space="0" w:color="auto"/>
            <w:bottom w:val="none" w:sz="0" w:space="0" w:color="auto"/>
            <w:right w:val="none" w:sz="0" w:space="0" w:color="auto"/>
          </w:divBdr>
        </w:div>
        <w:div w:id="50425883">
          <w:marLeft w:val="0"/>
          <w:marRight w:val="0"/>
          <w:marTop w:val="0"/>
          <w:marBottom w:val="0"/>
          <w:divBdr>
            <w:top w:val="none" w:sz="0" w:space="0" w:color="auto"/>
            <w:left w:val="none" w:sz="0" w:space="0" w:color="auto"/>
            <w:bottom w:val="none" w:sz="0" w:space="0" w:color="auto"/>
            <w:right w:val="none" w:sz="0" w:space="0" w:color="auto"/>
          </w:divBdr>
        </w:div>
        <w:div w:id="1892106306">
          <w:marLeft w:val="0"/>
          <w:marRight w:val="0"/>
          <w:marTop w:val="0"/>
          <w:marBottom w:val="0"/>
          <w:divBdr>
            <w:top w:val="none" w:sz="0" w:space="0" w:color="auto"/>
            <w:left w:val="none" w:sz="0" w:space="0" w:color="auto"/>
            <w:bottom w:val="none" w:sz="0" w:space="0" w:color="auto"/>
            <w:right w:val="none" w:sz="0" w:space="0" w:color="auto"/>
          </w:divBdr>
        </w:div>
        <w:div w:id="994990693">
          <w:marLeft w:val="0"/>
          <w:marRight w:val="0"/>
          <w:marTop w:val="0"/>
          <w:marBottom w:val="0"/>
          <w:divBdr>
            <w:top w:val="none" w:sz="0" w:space="0" w:color="auto"/>
            <w:left w:val="none" w:sz="0" w:space="0" w:color="auto"/>
            <w:bottom w:val="none" w:sz="0" w:space="0" w:color="auto"/>
            <w:right w:val="none" w:sz="0" w:space="0" w:color="auto"/>
          </w:divBdr>
        </w:div>
        <w:div w:id="78799276">
          <w:marLeft w:val="0"/>
          <w:marRight w:val="0"/>
          <w:marTop w:val="0"/>
          <w:marBottom w:val="0"/>
          <w:divBdr>
            <w:top w:val="none" w:sz="0" w:space="0" w:color="auto"/>
            <w:left w:val="none" w:sz="0" w:space="0" w:color="auto"/>
            <w:bottom w:val="none" w:sz="0" w:space="0" w:color="auto"/>
            <w:right w:val="none" w:sz="0" w:space="0" w:color="auto"/>
          </w:divBdr>
        </w:div>
        <w:div w:id="458383210">
          <w:marLeft w:val="0"/>
          <w:marRight w:val="0"/>
          <w:marTop w:val="0"/>
          <w:marBottom w:val="0"/>
          <w:divBdr>
            <w:top w:val="none" w:sz="0" w:space="0" w:color="auto"/>
            <w:left w:val="none" w:sz="0" w:space="0" w:color="auto"/>
            <w:bottom w:val="none" w:sz="0" w:space="0" w:color="auto"/>
            <w:right w:val="none" w:sz="0" w:space="0" w:color="auto"/>
          </w:divBdr>
        </w:div>
        <w:div w:id="103694648">
          <w:marLeft w:val="0"/>
          <w:marRight w:val="0"/>
          <w:marTop w:val="0"/>
          <w:marBottom w:val="0"/>
          <w:divBdr>
            <w:top w:val="none" w:sz="0" w:space="0" w:color="auto"/>
            <w:left w:val="none" w:sz="0" w:space="0" w:color="auto"/>
            <w:bottom w:val="none" w:sz="0" w:space="0" w:color="auto"/>
            <w:right w:val="none" w:sz="0" w:space="0" w:color="auto"/>
          </w:divBdr>
        </w:div>
        <w:div w:id="334957788">
          <w:marLeft w:val="0"/>
          <w:marRight w:val="0"/>
          <w:marTop w:val="0"/>
          <w:marBottom w:val="0"/>
          <w:divBdr>
            <w:top w:val="none" w:sz="0" w:space="0" w:color="auto"/>
            <w:left w:val="none" w:sz="0" w:space="0" w:color="auto"/>
            <w:bottom w:val="none" w:sz="0" w:space="0" w:color="auto"/>
            <w:right w:val="none" w:sz="0" w:space="0" w:color="auto"/>
          </w:divBdr>
        </w:div>
        <w:div w:id="1535073482">
          <w:marLeft w:val="0"/>
          <w:marRight w:val="0"/>
          <w:marTop w:val="0"/>
          <w:marBottom w:val="0"/>
          <w:divBdr>
            <w:top w:val="none" w:sz="0" w:space="0" w:color="auto"/>
            <w:left w:val="none" w:sz="0" w:space="0" w:color="auto"/>
            <w:bottom w:val="none" w:sz="0" w:space="0" w:color="auto"/>
            <w:right w:val="none" w:sz="0" w:space="0" w:color="auto"/>
          </w:divBdr>
        </w:div>
      </w:divsChild>
    </w:div>
    <w:div w:id="1159031087">
      <w:bodyDiv w:val="1"/>
      <w:marLeft w:val="0"/>
      <w:marRight w:val="0"/>
      <w:marTop w:val="0"/>
      <w:marBottom w:val="0"/>
      <w:divBdr>
        <w:top w:val="none" w:sz="0" w:space="0" w:color="auto"/>
        <w:left w:val="none" w:sz="0" w:space="0" w:color="auto"/>
        <w:bottom w:val="none" w:sz="0" w:space="0" w:color="auto"/>
        <w:right w:val="none" w:sz="0" w:space="0" w:color="auto"/>
      </w:divBdr>
    </w:div>
    <w:div w:id="1161505601">
      <w:bodyDiv w:val="1"/>
      <w:marLeft w:val="0"/>
      <w:marRight w:val="0"/>
      <w:marTop w:val="0"/>
      <w:marBottom w:val="0"/>
      <w:divBdr>
        <w:top w:val="none" w:sz="0" w:space="0" w:color="auto"/>
        <w:left w:val="none" w:sz="0" w:space="0" w:color="auto"/>
        <w:bottom w:val="none" w:sz="0" w:space="0" w:color="auto"/>
        <w:right w:val="none" w:sz="0" w:space="0" w:color="auto"/>
      </w:divBdr>
    </w:div>
    <w:div w:id="1195312978">
      <w:bodyDiv w:val="1"/>
      <w:marLeft w:val="0"/>
      <w:marRight w:val="0"/>
      <w:marTop w:val="0"/>
      <w:marBottom w:val="0"/>
      <w:divBdr>
        <w:top w:val="none" w:sz="0" w:space="0" w:color="auto"/>
        <w:left w:val="none" w:sz="0" w:space="0" w:color="auto"/>
        <w:bottom w:val="none" w:sz="0" w:space="0" w:color="auto"/>
        <w:right w:val="none" w:sz="0" w:space="0" w:color="auto"/>
      </w:divBdr>
    </w:div>
    <w:div w:id="1464425807">
      <w:bodyDiv w:val="1"/>
      <w:marLeft w:val="0"/>
      <w:marRight w:val="0"/>
      <w:marTop w:val="0"/>
      <w:marBottom w:val="0"/>
      <w:divBdr>
        <w:top w:val="none" w:sz="0" w:space="0" w:color="auto"/>
        <w:left w:val="none" w:sz="0" w:space="0" w:color="auto"/>
        <w:bottom w:val="none" w:sz="0" w:space="0" w:color="auto"/>
        <w:right w:val="none" w:sz="0" w:space="0" w:color="auto"/>
      </w:divBdr>
    </w:div>
    <w:div w:id="1522160630">
      <w:bodyDiv w:val="1"/>
      <w:marLeft w:val="0"/>
      <w:marRight w:val="0"/>
      <w:marTop w:val="0"/>
      <w:marBottom w:val="0"/>
      <w:divBdr>
        <w:top w:val="none" w:sz="0" w:space="0" w:color="auto"/>
        <w:left w:val="none" w:sz="0" w:space="0" w:color="auto"/>
        <w:bottom w:val="none" w:sz="0" w:space="0" w:color="auto"/>
        <w:right w:val="none" w:sz="0" w:space="0" w:color="auto"/>
      </w:divBdr>
    </w:div>
    <w:div w:id="1524006560">
      <w:bodyDiv w:val="1"/>
      <w:marLeft w:val="0"/>
      <w:marRight w:val="0"/>
      <w:marTop w:val="0"/>
      <w:marBottom w:val="0"/>
      <w:divBdr>
        <w:top w:val="none" w:sz="0" w:space="0" w:color="auto"/>
        <w:left w:val="none" w:sz="0" w:space="0" w:color="auto"/>
        <w:bottom w:val="none" w:sz="0" w:space="0" w:color="auto"/>
        <w:right w:val="none" w:sz="0" w:space="0" w:color="auto"/>
      </w:divBdr>
    </w:div>
    <w:div w:id="1534922519">
      <w:bodyDiv w:val="1"/>
      <w:marLeft w:val="0"/>
      <w:marRight w:val="0"/>
      <w:marTop w:val="0"/>
      <w:marBottom w:val="0"/>
      <w:divBdr>
        <w:top w:val="none" w:sz="0" w:space="0" w:color="auto"/>
        <w:left w:val="none" w:sz="0" w:space="0" w:color="auto"/>
        <w:bottom w:val="none" w:sz="0" w:space="0" w:color="auto"/>
        <w:right w:val="none" w:sz="0" w:space="0" w:color="auto"/>
      </w:divBdr>
    </w:div>
    <w:div w:id="1681161786">
      <w:bodyDiv w:val="1"/>
      <w:marLeft w:val="0"/>
      <w:marRight w:val="0"/>
      <w:marTop w:val="0"/>
      <w:marBottom w:val="0"/>
      <w:divBdr>
        <w:top w:val="none" w:sz="0" w:space="0" w:color="auto"/>
        <w:left w:val="none" w:sz="0" w:space="0" w:color="auto"/>
        <w:bottom w:val="none" w:sz="0" w:space="0" w:color="auto"/>
        <w:right w:val="none" w:sz="0" w:space="0" w:color="auto"/>
      </w:divBdr>
    </w:div>
    <w:div w:id="1685355707">
      <w:bodyDiv w:val="1"/>
      <w:marLeft w:val="0"/>
      <w:marRight w:val="0"/>
      <w:marTop w:val="0"/>
      <w:marBottom w:val="0"/>
      <w:divBdr>
        <w:top w:val="none" w:sz="0" w:space="0" w:color="auto"/>
        <w:left w:val="none" w:sz="0" w:space="0" w:color="auto"/>
        <w:bottom w:val="none" w:sz="0" w:space="0" w:color="auto"/>
        <w:right w:val="none" w:sz="0" w:space="0" w:color="auto"/>
      </w:divBdr>
    </w:div>
    <w:div w:id="1713192209">
      <w:bodyDiv w:val="1"/>
      <w:marLeft w:val="0"/>
      <w:marRight w:val="0"/>
      <w:marTop w:val="0"/>
      <w:marBottom w:val="0"/>
      <w:divBdr>
        <w:top w:val="none" w:sz="0" w:space="0" w:color="auto"/>
        <w:left w:val="none" w:sz="0" w:space="0" w:color="auto"/>
        <w:bottom w:val="none" w:sz="0" w:space="0" w:color="auto"/>
        <w:right w:val="none" w:sz="0" w:space="0" w:color="auto"/>
      </w:divBdr>
    </w:div>
    <w:div w:id="1755010335">
      <w:bodyDiv w:val="1"/>
      <w:marLeft w:val="0"/>
      <w:marRight w:val="0"/>
      <w:marTop w:val="0"/>
      <w:marBottom w:val="0"/>
      <w:divBdr>
        <w:top w:val="none" w:sz="0" w:space="0" w:color="auto"/>
        <w:left w:val="none" w:sz="0" w:space="0" w:color="auto"/>
        <w:bottom w:val="none" w:sz="0" w:space="0" w:color="auto"/>
        <w:right w:val="none" w:sz="0" w:space="0" w:color="auto"/>
      </w:divBdr>
    </w:div>
    <w:div w:id="1825588814">
      <w:bodyDiv w:val="1"/>
      <w:marLeft w:val="0"/>
      <w:marRight w:val="0"/>
      <w:marTop w:val="0"/>
      <w:marBottom w:val="0"/>
      <w:divBdr>
        <w:top w:val="none" w:sz="0" w:space="0" w:color="auto"/>
        <w:left w:val="none" w:sz="0" w:space="0" w:color="auto"/>
        <w:bottom w:val="none" w:sz="0" w:space="0" w:color="auto"/>
        <w:right w:val="none" w:sz="0" w:space="0" w:color="auto"/>
      </w:divBdr>
      <w:divsChild>
        <w:div w:id="1538472134">
          <w:marLeft w:val="0"/>
          <w:marRight w:val="0"/>
          <w:marTop w:val="0"/>
          <w:marBottom w:val="0"/>
          <w:divBdr>
            <w:top w:val="none" w:sz="0" w:space="0" w:color="auto"/>
            <w:left w:val="none" w:sz="0" w:space="0" w:color="auto"/>
            <w:bottom w:val="none" w:sz="0" w:space="0" w:color="auto"/>
            <w:right w:val="none" w:sz="0" w:space="0" w:color="auto"/>
          </w:divBdr>
        </w:div>
        <w:div w:id="412170377">
          <w:marLeft w:val="0"/>
          <w:marRight w:val="0"/>
          <w:marTop w:val="0"/>
          <w:marBottom w:val="0"/>
          <w:divBdr>
            <w:top w:val="none" w:sz="0" w:space="0" w:color="auto"/>
            <w:left w:val="none" w:sz="0" w:space="0" w:color="auto"/>
            <w:bottom w:val="none" w:sz="0" w:space="0" w:color="auto"/>
            <w:right w:val="none" w:sz="0" w:space="0" w:color="auto"/>
          </w:divBdr>
        </w:div>
        <w:div w:id="1913273424">
          <w:marLeft w:val="0"/>
          <w:marRight w:val="0"/>
          <w:marTop w:val="0"/>
          <w:marBottom w:val="0"/>
          <w:divBdr>
            <w:top w:val="none" w:sz="0" w:space="0" w:color="auto"/>
            <w:left w:val="none" w:sz="0" w:space="0" w:color="auto"/>
            <w:bottom w:val="none" w:sz="0" w:space="0" w:color="auto"/>
            <w:right w:val="none" w:sz="0" w:space="0" w:color="auto"/>
          </w:divBdr>
        </w:div>
        <w:div w:id="1613631566">
          <w:marLeft w:val="0"/>
          <w:marRight w:val="0"/>
          <w:marTop w:val="0"/>
          <w:marBottom w:val="0"/>
          <w:divBdr>
            <w:top w:val="none" w:sz="0" w:space="0" w:color="auto"/>
            <w:left w:val="none" w:sz="0" w:space="0" w:color="auto"/>
            <w:bottom w:val="none" w:sz="0" w:space="0" w:color="auto"/>
            <w:right w:val="none" w:sz="0" w:space="0" w:color="auto"/>
          </w:divBdr>
        </w:div>
        <w:div w:id="463428574">
          <w:marLeft w:val="0"/>
          <w:marRight w:val="0"/>
          <w:marTop w:val="0"/>
          <w:marBottom w:val="0"/>
          <w:divBdr>
            <w:top w:val="none" w:sz="0" w:space="0" w:color="auto"/>
            <w:left w:val="none" w:sz="0" w:space="0" w:color="auto"/>
            <w:bottom w:val="none" w:sz="0" w:space="0" w:color="auto"/>
            <w:right w:val="none" w:sz="0" w:space="0" w:color="auto"/>
          </w:divBdr>
        </w:div>
      </w:divsChild>
    </w:div>
    <w:div w:id="1975599755">
      <w:bodyDiv w:val="1"/>
      <w:marLeft w:val="0"/>
      <w:marRight w:val="0"/>
      <w:marTop w:val="0"/>
      <w:marBottom w:val="0"/>
      <w:divBdr>
        <w:top w:val="none" w:sz="0" w:space="0" w:color="auto"/>
        <w:left w:val="none" w:sz="0" w:space="0" w:color="auto"/>
        <w:bottom w:val="none" w:sz="0" w:space="0" w:color="auto"/>
        <w:right w:val="none" w:sz="0" w:space="0" w:color="auto"/>
      </w:divBdr>
    </w:div>
    <w:div w:id="2017925876">
      <w:bodyDiv w:val="1"/>
      <w:marLeft w:val="0"/>
      <w:marRight w:val="0"/>
      <w:marTop w:val="0"/>
      <w:marBottom w:val="0"/>
      <w:divBdr>
        <w:top w:val="none" w:sz="0" w:space="0" w:color="auto"/>
        <w:left w:val="none" w:sz="0" w:space="0" w:color="auto"/>
        <w:bottom w:val="none" w:sz="0" w:space="0" w:color="auto"/>
        <w:right w:val="none" w:sz="0" w:space="0" w:color="auto"/>
      </w:divBdr>
    </w:div>
    <w:div w:id="2036684705">
      <w:bodyDiv w:val="1"/>
      <w:marLeft w:val="0"/>
      <w:marRight w:val="0"/>
      <w:marTop w:val="0"/>
      <w:marBottom w:val="0"/>
      <w:divBdr>
        <w:top w:val="none" w:sz="0" w:space="0" w:color="auto"/>
        <w:left w:val="none" w:sz="0" w:space="0" w:color="auto"/>
        <w:bottom w:val="none" w:sz="0" w:space="0" w:color="auto"/>
        <w:right w:val="none" w:sz="0" w:space="0" w:color="auto"/>
      </w:divBdr>
    </w:div>
    <w:div w:id="21332027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microsoft.com/office/2007/relationships/hdphoto" Target="media/hdphoto2.wdp"/><Relationship Id="rId26" Type="http://schemas.openxmlformats.org/officeDocument/2006/relationships/image" Target="media/image9.png"/><Relationship Id="rId39" Type="http://schemas.openxmlformats.org/officeDocument/2006/relationships/chart" Target="charts/chart6.xml"/><Relationship Id="rId21" Type="http://schemas.openxmlformats.org/officeDocument/2006/relationships/image" Target="media/image6.png"/><Relationship Id="rId34" Type="http://schemas.openxmlformats.org/officeDocument/2006/relationships/image" Target="media/image13.png"/><Relationship Id="rId42" Type="http://schemas.openxmlformats.org/officeDocument/2006/relationships/chart" Target="charts/chart9.xml"/><Relationship Id="rId47" Type="http://schemas.openxmlformats.org/officeDocument/2006/relationships/chart" Target="charts/chart12.xml"/><Relationship Id="rId50" Type="http://schemas.openxmlformats.org/officeDocument/2006/relationships/image" Target="media/image16.png"/><Relationship Id="rId55" Type="http://schemas.openxmlformats.org/officeDocument/2006/relationships/image" Target="media/image2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microsoft.com/office/2007/relationships/hdphoto" Target="media/hdphoto7.wdp"/><Relationship Id="rId11" Type="http://schemas.openxmlformats.org/officeDocument/2006/relationships/header" Target="header1.xml"/><Relationship Id="rId24" Type="http://schemas.microsoft.com/office/2007/relationships/hdphoto" Target="media/hdphoto5.wdp"/><Relationship Id="rId32" Type="http://schemas.openxmlformats.org/officeDocument/2006/relationships/image" Target="media/image12.png"/><Relationship Id="rId37" Type="http://schemas.openxmlformats.org/officeDocument/2006/relationships/chart" Target="charts/chart4.xml"/><Relationship Id="rId40" Type="http://schemas.openxmlformats.org/officeDocument/2006/relationships/chart" Target="charts/chart7.xml"/><Relationship Id="rId45" Type="http://schemas.openxmlformats.org/officeDocument/2006/relationships/chart" Target="charts/chart10.xml"/><Relationship Id="rId53" Type="http://schemas.openxmlformats.org/officeDocument/2006/relationships/image" Target="media/image19.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microsoft.com/office/2007/relationships/hdphoto" Target="media/hdphoto4.wdp"/><Relationship Id="rId27" Type="http://schemas.microsoft.com/office/2007/relationships/hdphoto" Target="media/hdphoto6.wdp"/><Relationship Id="rId30" Type="http://schemas.openxmlformats.org/officeDocument/2006/relationships/image" Target="media/image11.png"/><Relationship Id="rId35" Type="http://schemas.openxmlformats.org/officeDocument/2006/relationships/chart" Target="charts/chart2.xml"/><Relationship Id="rId43" Type="http://schemas.openxmlformats.org/officeDocument/2006/relationships/image" Target="media/image14.png"/><Relationship Id="rId48" Type="http://schemas.openxmlformats.org/officeDocument/2006/relationships/header" Target="header2.xml"/><Relationship Id="rId56" Type="http://schemas.openxmlformats.org/officeDocument/2006/relationships/image" Target="media/image22.png"/><Relationship Id="rId8" Type="http://schemas.openxmlformats.org/officeDocument/2006/relationships/webSettings" Target="webSettings.xml"/><Relationship Id="rId51" Type="http://schemas.openxmlformats.org/officeDocument/2006/relationships/image" Target="media/image17.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8.png"/><Relationship Id="rId33" Type="http://schemas.microsoft.com/office/2007/relationships/hdphoto" Target="media/hdphoto9.wdp"/><Relationship Id="rId38" Type="http://schemas.openxmlformats.org/officeDocument/2006/relationships/chart" Target="charts/chart5.xml"/><Relationship Id="rId46" Type="http://schemas.openxmlformats.org/officeDocument/2006/relationships/chart" Target="charts/chart11.xml"/><Relationship Id="rId59" Type="http://schemas.openxmlformats.org/officeDocument/2006/relationships/theme" Target="theme/theme1.xml"/><Relationship Id="rId20" Type="http://schemas.microsoft.com/office/2007/relationships/hdphoto" Target="media/hdphoto3.wdp"/><Relationship Id="rId41" Type="http://schemas.openxmlformats.org/officeDocument/2006/relationships/chart" Target="charts/chart8.xml"/><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chart" Target="charts/chart1.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chart" Target="charts/chart3.xml"/><Relationship Id="rId49" Type="http://schemas.openxmlformats.org/officeDocument/2006/relationships/image" Target="media/image15.png"/><Relationship Id="rId57" Type="http://schemas.openxmlformats.org/officeDocument/2006/relationships/header" Target="header3.xml"/><Relationship Id="rId10" Type="http://schemas.openxmlformats.org/officeDocument/2006/relationships/endnotes" Target="endnotes.xml"/><Relationship Id="rId31" Type="http://schemas.microsoft.com/office/2007/relationships/hdphoto" Target="media/hdphoto8.wdp"/><Relationship Id="rId44" Type="http://schemas.microsoft.com/office/2007/relationships/hdphoto" Target="media/hdphoto10.wdp"/><Relationship Id="rId52"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tricia\Downloads\ModeloMonografia_2015.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Sistemas Operacionais Mobile 2022</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Sistemas Operacionais Mobile</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7ABA-4244-8A89-6677E5C32DC2}"/>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2-7ABA-4244-8A89-6677E5C32DC2}"/>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7ABA-4244-8A89-6677E5C32DC2}"/>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pt-BR"/>
              </a:p>
            </c:txPr>
            <c:dLblPos val="inEnd"/>
            <c:showLegendKey val="0"/>
            <c:showVal val="0"/>
            <c:showCatName val="1"/>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Planilha1!$A$2:$A$4</c:f>
              <c:strCache>
                <c:ptCount val="3"/>
                <c:pt idx="0">
                  <c:v>Android</c:v>
                </c:pt>
                <c:pt idx="1">
                  <c:v>IOS</c:v>
                </c:pt>
                <c:pt idx="2">
                  <c:v>Outros</c:v>
                </c:pt>
              </c:strCache>
            </c:strRef>
          </c:cat>
          <c:val>
            <c:numRef>
              <c:f>Planilha1!$B$2:$B$4</c:f>
              <c:numCache>
                <c:formatCode>#,##0</c:formatCode>
                <c:ptCount val="3"/>
                <c:pt idx="0" formatCode="ge\r\a\l">
                  <c:v>7.12</c:v>
                </c:pt>
                <c:pt idx="1">
                  <c:v>2.8069999999999999</c:v>
                </c:pt>
                <c:pt idx="2">
                  <c:v>7.299999999999951E-2</c:v>
                </c:pt>
              </c:numCache>
            </c:numRef>
          </c:val>
          <c:extLst>
            <c:ext xmlns:c16="http://schemas.microsoft.com/office/drawing/2014/chart" uri="{C3380CC4-5D6E-409C-BE32-E72D297353CC}">
              <c16:uniqueId val="{00000000-7ABA-4244-8A89-6677E5C32DC2}"/>
            </c:ext>
          </c:extLst>
        </c:ser>
        <c:dLbls>
          <c:dLblPos val="inEnd"/>
          <c:showLegendKey val="0"/>
          <c:showVal val="0"/>
          <c:showCatName val="1"/>
          <c:showSerName val="0"/>
          <c:showPercent val="0"/>
          <c:showBubbleSize val="0"/>
          <c:showLeaderLines val="1"/>
        </c:dLbls>
        <c:firstSliceAng val="0"/>
      </c:pieChart>
      <c:spPr>
        <a:noFill/>
        <a:ln>
          <a:noFill/>
        </a:ln>
        <a:effectLst/>
      </c:spPr>
    </c:plotArea>
    <c:legend>
      <c:legendPos val="r"/>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pt-B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pt-BR" sz="1200">
                <a:latin typeface="Arial" panose="020B0604020202020204" pitchFamily="34" charset="0"/>
                <a:cs typeface="Arial" panose="020B0604020202020204" pitchFamily="34" charset="0"/>
              </a:rPr>
              <a:t>O que você achou do aplicativo como um todo?</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O que você achou do aplicativo como um todo?</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F6B6-4041-9897-2F07B572FA19}"/>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F6B6-4041-9897-2F07B572FA19}"/>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F6B6-4041-9897-2F07B572FA19}"/>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F6B6-4041-9897-2F07B572FA19}"/>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F6B6-4041-9897-2F07B572FA1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pt-BR"/>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Planilha1!$A$2:$A$6</c:f>
              <c:strCache>
                <c:ptCount val="5"/>
                <c:pt idx="0">
                  <c:v>Muito bom</c:v>
                </c:pt>
                <c:pt idx="1">
                  <c:v>Bom</c:v>
                </c:pt>
                <c:pt idx="2">
                  <c:v>Neutro</c:v>
                </c:pt>
                <c:pt idx="3">
                  <c:v>Ruim</c:v>
                </c:pt>
                <c:pt idx="4">
                  <c:v>Muito ruim</c:v>
                </c:pt>
              </c:strCache>
            </c:strRef>
          </c:cat>
          <c:val>
            <c:numRef>
              <c:f>Planilha1!$B$2:$B$6</c:f>
              <c:numCache>
                <c:formatCode>General</c:formatCode>
                <c:ptCount val="5"/>
                <c:pt idx="0">
                  <c:v>11</c:v>
                </c:pt>
                <c:pt idx="1">
                  <c:v>2</c:v>
                </c:pt>
                <c:pt idx="2">
                  <c:v>0</c:v>
                </c:pt>
                <c:pt idx="3">
                  <c:v>0</c:v>
                </c:pt>
                <c:pt idx="4">
                  <c:v>0</c:v>
                </c:pt>
              </c:numCache>
            </c:numRef>
          </c:val>
          <c:extLst>
            <c:ext xmlns:c16="http://schemas.microsoft.com/office/drawing/2014/chart" uri="{C3380CC4-5D6E-409C-BE32-E72D297353CC}">
              <c16:uniqueId val="{00000000-717A-4E04-B52B-66460265EA6F}"/>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pt-B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pt-BR" sz="1200">
                <a:latin typeface="Arial" panose="020B0604020202020204" pitchFamily="34" charset="0"/>
                <a:cs typeface="Arial" panose="020B0604020202020204" pitchFamily="34" charset="0"/>
              </a:rPr>
              <a:t>Você acha que ele pode te ajudar a substituir a agenda/ livro de anotações?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Você acha que ele pode te ajudar a substituir a agenda/ livro de anotações?</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C0A6-4588-A434-4CE544CBE34E}"/>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C0A6-4588-A434-4CE544CBE34E}"/>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C0A6-4588-A434-4CE544CBE34E}"/>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C0A6-4588-A434-4CE544CBE34E}"/>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C0A6-4588-A434-4CE544CBE34E}"/>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pt-BR"/>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Planilha1!$A$2:$A$6</c:f>
              <c:strCache>
                <c:ptCount val="5"/>
                <c:pt idx="0">
                  <c:v>Muito provavel</c:v>
                </c:pt>
                <c:pt idx="1">
                  <c:v>Provavel</c:v>
                </c:pt>
                <c:pt idx="2">
                  <c:v>Pouco provavel</c:v>
                </c:pt>
                <c:pt idx="3">
                  <c:v>Improvavel</c:v>
                </c:pt>
                <c:pt idx="4">
                  <c:v>Muito Improvavel</c:v>
                </c:pt>
              </c:strCache>
            </c:strRef>
          </c:cat>
          <c:val>
            <c:numRef>
              <c:f>Planilha1!$B$2:$B$6</c:f>
              <c:numCache>
                <c:formatCode>General</c:formatCode>
                <c:ptCount val="5"/>
                <c:pt idx="0">
                  <c:v>6</c:v>
                </c:pt>
                <c:pt idx="1">
                  <c:v>4</c:v>
                </c:pt>
                <c:pt idx="2">
                  <c:v>1</c:v>
                </c:pt>
                <c:pt idx="3">
                  <c:v>0</c:v>
                </c:pt>
                <c:pt idx="4">
                  <c:v>0</c:v>
                </c:pt>
              </c:numCache>
            </c:numRef>
          </c:val>
          <c:extLst>
            <c:ext xmlns:c16="http://schemas.microsoft.com/office/drawing/2014/chart" uri="{C3380CC4-5D6E-409C-BE32-E72D297353CC}">
              <c16:uniqueId val="{00000000-3AE4-4B5D-9EEC-86BF1093F203}"/>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pt-BR"/>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pt-BR" sz="1200">
                <a:latin typeface="Arial" panose="020B0604020202020204" pitchFamily="34" charset="0"/>
                <a:cs typeface="Arial" panose="020B0604020202020204" pitchFamily="34" charset="0"/>
              </a:rPr>
              <a:t>Você recomendaria esse aplicativo para outra pessoa?</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Você recomendaria esse aplicativo para outra pessoa?</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FDDE-4586-8B12-6480E925D890}"/>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FDDE-4586-8B12-6480E925D890}"/>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FDDE-4586-8B12-6480E925D890}"/>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FDDE-4586-8B12-6480E925D890}"/>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FDDE-4586-8B12-6480E925D890}"/>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pt-BR"/>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Planilha1!$A$2:$A$6</c:f>
              <c:strCache>
                <c:ptCount val="5"/>
                <c:pt idx="0">
                  <c:v>Com certeza</c:v>
                </c:pt>
                <c:pt idx="1">
                  <c:v>Provavelmente</c:v>
                </c:pt>
                <c:pt idx="2">
                  <c:v>Neutro</c:v>
                </c:pt>
                <c:pt idx="3">
                  <c:v>Improvavel</c:v>
                </c:pt>
                <c:pt idx="4">
                  <c:v>Não</c:v>
                </c:pt>
              </c:strCache>
            </c:strRef>
          </c:cat>
          <c:val>
            <c:numRef>
              <c:f>Planilha1!$B$2:$B$6</c:f>
              <c:numCache>
                <c:formatCode>General</c:formatCode>
                <c:ptCount val="5"/>
                <c:pt idx="0">
                  <c:v>10</c:v>
                </c:pt>
                <c:pt idx="1">
                  <c:v>2</c:v>
                </c:pt>
                <c:pt idx="2">
                  <c:v>1</c:v>
                </c:pt>
                <c:pt idx="3">
                  <c:v>0</c:v>
                </c:pt>
                <c:pt idx="4">
                  <c:v>0</c:v>
                </c:pt>
              </c:numCache>
            </c:numRef>
          </c:val>
          <c:extLst>
            <c:ext xmlns:c16="http://schemas.microsoft.com/office/drawing/2014/chart" uri="{C3380CC4-5D6E-409C-BE32-E72D297353CC}">
              <c16:uniqueId val="{00000000-01FB-450C-AB76-C3EDAAB2B266}"/>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200" b="1"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pt-BR"/>
        </a:p>
      </c:txPr>
    </c:title>
    <c:autoTitleDeleted val="0"/>
    <c:plotArea>
      <c:layout/>
      <c:pieChart>
        <c:varyColors val="1"/>
        <c:ser>
          <c:idx val="0"/>
          <c:order val="0"/>
          <c:tx>
            <c:strRef>
              <c:f>Planilha1!$B$1</c:f>
              <c:strCache>
                <c:ptCount val="1"/>
                <c:pt idx="0">
                  <c:v>Idade</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6D88-42D2-8FA8-ECDF30D55F6E}"/>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6D88-42D2-8FA8-ECDF30D55F6E}"/>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6D88-42D2-8FA8-ECDF30D55F6E}"/>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6D88-42D2-8FA8-ECDF30D55F6E}"/>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6D88-42D2-8FA8-ECDF30D55F6E}"/>
              </c:ext>
            </c:extLst>
          </c:dPt>
          <c:dPt>
            <c:idx val="5"/>
            <c:bubble3D val="0"/>
            <c:spPr>
              <a:solidFill>
                <a:schemeClr val="accent6"/>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6D88-42D2-8FA8-ECDF30D55F6E}"/>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pt-BR"/>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Planilha1!$A$2:$A$7</c:f>
              <c:strCache>
                <c:ptCount val="6"/>
                <c:pt idx="0">
                  <c:v>Menos que 20</c:v>
                </c:pt>
                <c:pt idx="1">
                  <c:v>20 a 29</c:v>
                </c:pt>
                <c:pt idx="2">
                  <c:v>30 a 39</c:v>
                </c:pt>
                <c:pt idx="3">
                  <c:v>40 a 49</c:v>
                </c:pt>
                <c:pt idx="4">
                  <c:v>50 a 59</c:v>
                </c:pt>
                <c:pt idx="5">
                  <c:v>mais que 60</c:v>
                </c:pt>
              </c:strCache>
            </c:strRef>
          </c:cat>
          <c:val>
            <c:numRef>
              <c:f>Planilha1!$B$2:$B$7</c:f>
              <c:numCache>
                <c:formatCode>General</c:formatCode>
                <c:ptCount val="6"/>
                <c:pt idx="0">
                  <c:v>0</c:v>
                </c:pt>
                <c:pt idx="1">
                  <c:v>9</c:v>
                </c:pt>
                <c:pt idx="2">
                  <c:v>2</c:v>
                </c:pt>
                <c:pt idx="3">
                  <c:v>1</c:v>
                </c:pt>
                <c:pt idx="4">
                  <c:v>1</c:v>
                </c:pt>
                <c:pt idx="5">
                  <c:v>0</c:v>
                </c:pt>
              </c:numCache>
            </c:numRef>
          </c:val>
          <c:extLst>
            <c:ext xmlns:c16="http://schemas.microsoft.com/office/drawing/2014/chart" uri="{C3380CC4-5D6E-409C-BE32-E72D297353CC}">
              <c16:uniqueId val="{00000000-1013-4AF5-9817-5F4920BA9B1C}"/>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r>
              <a:rPr lang="pt-BR" sz="1200">
                <a:latin typeface="Arial" panose="020B0604020202020204" pitchFamily="34" charset="0"/>
                <a:cs typeface="Arial" panose="020B0604020202020204" pitchFamily="34" charset="0"/>
              </a:rPr>
              <a:t>Gênero</a:t>
            </a:r>
          </a:p>
        </c:rich>
      </c:tx>
      <c:overlay val="0"/>
      <c:spPr>
        <a:noFill/>
        <a:ln>
          <a:noFill/>
        </a:ln>
        <a:effectLst/>
      </c:spPr>
      <c:txPr>
        <a:bodyPr rot="0" spcFirstLastPara="1" vertOverflow="ellipsis" vert="horz" wrap="square" anchor="ctr" anchorCtr="1"/>
        <a:lstStyle/>
        <a:p>
          <a:pPr>
            <a:defRPr sz="1200" b="1"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pt-BR"/>
        </a:p>
      </c:txPr>
    </c:title>
    <c:autoTitleDeleted val="0"/>
    <c:plotArea>
      <c:layout/>
      <c:pieChart>
        <c:varyColors val="1"/>
        <c:ser>
          <c:idx val="0"/>
          <c:order val="0"/>
          <c:tx>
            <c:strRef>
              <c:f>Planilha1!$B$1</c:f>
              <c:strCache>
                <c:ptCount val="1"/>
                <c:pt idx="0">
                  <c:v>Genero</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609C-4CB6-BF00-31C9819BF201}"/>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609C-4CB6-BF00-31C9819BF201}"/>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pt-BR"/>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Planilha1!$A$2:$A$3</c:f>
              <c:strCache>
                <c:ptCount val="2"/>
                <c:pt idx="0">
                  <c:v>Homens</c:v>
                </c:pt>
                <c:pt idx="1">
                  <c:v>Mulheres</c:v>
                </c:pt>
              </c:strCache>
            </c:strRef>
          </c:cat>
          <c:val>
            <c:numRef>
              <c:f>Planilha1!$B$2:$B$3</c:f>
              <c:numCache>
                <c:formatCode>General</c:formatCode>
                <c:ptCount val="2"/>
                <c:pt idx="0">
                  <c:v>11</c:v>
                </c:pt>
                <c:pt idx="1">
                  <c:v>2</c:v>
                </c:pt>
              </c:numCache>
            </c:numRef>
          </c:val>
          <c:extLst>
            <c:ext xmlns:c16="http://schemas.microsoft.com/office/drawing/2014/chart" uri="{C3380CC4-5D6E-409C-BE32-E72D297353CC}">
              <c16:uniqueId val="{00000004-609C-4CB6-BF00-31C9819BF201}"/>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pt-B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1" i="0" u="none" strike="noStrike" kern="1200" cap="none" spc="0" normalizeH="0" baseline="0">
                <a:solidFill>
                  <a:schemeClr val="tx1">
                    <a:lumMod val="65000"/>
                    <a:lumOff val="35000"/>
                  </a:schemeClr>
                </a:solidFill>
                <a:latin typeface="+mn-lt"/>
                <a:ea typeface="+mj-ea"/>
                <a:cs typeface="+mj-cs"/>
              </a:defRPr>
            </a:pPr>
            <a:r>
              <a:rPr lang="pt-BR" sz="1200" b="1">
                <a:latin typeface="Arial" panose="020B0604020202020204" pitchFamily="34" charset="0"/>
                <a:cs typeface="Arial" panose="020B0604020202020204" pitchFamily="34" charset="0"/>
              </a:rPr>
              <a:t>Tipos de produto que o publico vende</a:t>
            </a:r>
          </a:p>
        </c:rich>
      </c:tx>
      <c:overlay val="0"/>
      <c:spPr>
        <a:noFill/>
        <a:ln>
          <a:noFill/>
        </a:ln>
        <a:effectLst/>
      </c:spPr>
      <c:txPr>
        <a:bodyPr rot="0" spcFirstLastPara="1" vertOverflow="ellipsis" vert="horz" wrap="square" anchor="ctr" anchorCtr="1"/>
        <a:lstStyle/>
        <a:p>
          <a:pPr>
            <a:defRPr sz="2000" b="1" i="0" u="none" strike="noStrike" kern="1200" cap="none" spc="0" normalizeH="0" baseline="0">
              <a:solidFill>
                <a:schemeClr val="tx1">
                  <a:lumMod val="65000"/>
                  <a:lumOff val="35000"/>
                </a:schemeClr>
              </a:solidFill>
              <a:latin typeface="+mn-lt"/>
              <a:ea typeface="+mj-ea"/>
              <a:cs typeface="+mj-cs"/>
            </a:defRPr>
          </a:pPr>
          <a:endParaRPr lang="pt-BR"/>
        </a:p>
      </c:txPr>
    </c:title>
    <c:autoTitleDeleted val="0"/>
    <c:plotArea>
      <c:layout/>
      <c:barChart>
        <c:barDir val="col"/>
        <c:grouping val="clustered"/>
        <c:varyColors val="0"/>
        <c:ser>
          <c:idx val="0"/>
          <c:order val="0"/>
          <c:tx>
            <c:strRef>
              <c:f>Planilha1!$B$1</c:f>
              <c:strCache>
                <c:ptCount val="1"/>
                <c:pt idx="0">
                  <c:v>Cosméticos</c:v>
                </c:pt>
              </c:strCache>
            </c:strRef>
          </c:tx>
          <c:spPr>
            <a:solidFill>
              <a:schemeClr val="accent1"/>
            </a:solidFill>
            <a:ln>
              <a:noFill/>
            </a:ln>
            <a:effectLst/>
          </c:spPr>
          <c:invertIfNegative val="0"/>
          <c:cat>
            <c:numRef>
              <c:f>Planilha1!$A$2</c:f>
              <c:numCache>
                <c:formatCode>General</c:formatCode>
                <c:ptCount val="1"/>
              </c:numCache>
            </c:numRef>
          </c:cat>
          <c:val>
            <c:numRef>
              <c:f>Planilha1!$B$2</c:f>
              <c:numCache>
                <c:formatCode>General</c:formatCode>
                <c:ptCount val="1"/>
                <c:pt idx="0">
                  <c:v>3</c:v>
                </c:pt>
              </c:numCache>
            </c:numRef>
          </c:val>
          <c:extLst>
            <c:ext xmlns:c16="http://schemas.microsoft.com/office/drawing/2014/chart" uri="{C3380CC4-5D6E-409C-BE32-E72D297353CC}">
              <c16:uniqueId val="{00000000-FE08-4828-A299-C3EE60B032FB}"/>
            </c:ext>
          </c:extLst>
        </c:ser>
        <c:ser>
          <c:idx val="1"/>
          <c:order val="1"/>
          <c:tx>
            <c:strRef>
              <c:f>Planilha1!$C$1</c:f>
              <c:strCache>
                <c:ptCount val="1"/>
                <c:pt idx="0">
                  <c:v>Alimenticio</c:v>
                </c:pt>
              </c:strCache>
            </c:strRef>
          </c:tx>
          <c:spPr>
            <a:solidFill>
              <a:schemeClr val="accent2"/>
            </a:solidFill>
            <a:ln>
              <a:noFill/>
            </a:ln>
            <a:effectLst/>
          </c:spPr>
          <c:invertIfNegative val="0"/>
          <c:cat>
            <c:numRef>
              <c:f>Planilha1!$A$2</c:f>
              <c:numCache>
                <c:formatCode>General</c:formatCode>
                <c:ptCount val="1"/>
              </c:numCache>
            </c:numRef>
          </c:cat>
          <c:val>
            <c:numRef>
              <c:f>Planilha1!$C$2</c:f>
              <c:numCache>
                <c:formatCode>General</c:formatCode>
                <c:ptCount val="1"/>
                <c:pt idx="0">
                  <c:v>3</c:v>
                </c:pt>
              </c:numCache>
            </c:numRef>
          </c:val>
          <c:extLst>
            <c:ext xmlns:c16="http://schemas.microsoft.com/office/drawing/2014/chart" uri="{C3380CC4-5D6E-409C-BE32-E72D297353CC}">
              <c16:uniqueId val="{00000001-FE08-4828-A299-C3EE60B032FB}"/>
            </c:ext>
          </c:extLst>
        </c:ser>
        <c:ser>
          <c:idx val="2"/>
          <c:order val="2"/>
          <c:tx>
            <c:strRef>
              <c:f>Planilha1!$D$1</c:f>
              <c:strCache>
                <c:ptCount val="1"/>
                <c:pt idx="0">
                  <c:v>Roupas</c:v>
                </c:pt>
              </c:strCache>
            </c:strRef>
          </c:tx>
          <c:spPr>
            <a:solidFill>
              <a:schemeClr val="accent3"/>
            </a:solidFill>
            <a:ln>
              <a:noFill/>
            </a:ln>
            <a:effectLst/>
          </c:spPr>
          <c:invertIfNegative val="0"/>
          <c:cat>
            <c:numRef>
              <c:f>Planilha1!$A$2</c:f>
              <c:numCache>
                <c:formatCode>General</c:formatCode>
                <c:ptCount val="1"/>
              </c:numCache>
            </c:numRef>
          </c:cat>
          <c:val>
            <c:numRef>
              <c:f>Planilha1!$D$2</c:f>
              <c:numCache>
                <c:formatCode>General</c:formatCode>
                <c:ptCount val="1"/>
                <c:pt idx="0">
                  <c:v>2</c:v>
                </c:pt>
              </c:numCache>
            </c:numRef>
          </c:val>
          <c:extLst>
            <c:ext xmlns:c16="http://schemas.microsoft.com/office/drawing/2014/chart" uri="{C3380CC4-5D6E-409C-BE32-E72D297353CC}">
              <c16:uniqueId val="{00000002-FE08-4828-A299-C3EE60B032FB}"/>
            </c:ext>
          </c:extLst>
        </c:ser>
        <c:ser>
          <c:idx val="3"/>
          <c:order val="3"/>
          <c:tx>
            <c:strRef>
              <c:f>Planilha1!$E$1</c:f>
              <c:strCache>
                <c:ptCount val="1"/>
                <c:pt idx="0">
                  <c:v>Ferramentas</c:v>
                </c:pt>
              </c:strCache>
            </c:strRef>
          </c:tx>
          <c:spPr>
            <a:solidFill>
              <a:schemeClr val="accent4"/>
            </a:solidFill>
            <a:ln>
              <a:noFill/>
            </a:ln>
            <a:effectLst/>
          </c:spPr>
          <c:invertIfNegative val="0"/>
          <c:cat>
            <c:numRef>
              <c:f>Planilha1!$A$2</c:f>
              <c:numCache>
                <c:formatCode>General</c:formatCode>
                <c:ptCount val="1"/>
              </c:numCache>
            </c:numRef>
          </c:cat>
          <c:val>
            <c:numRef>
              <c:f>Planilha1!$E$2</c:f>
              <c:numCache>
                <c:formatCode>General</c:formatCode>
                <c:ptCount val="1"/>
                <c:pt idx="0">
                  <c:v>1</c:v>
                </c:pt>
              </c:numCache>
            </c:numRef>
          </c:val>
          <c:extLst>
            <c:ext xmlns:c16="http://schemas.microsoft.com/office/drawing/2014/chart" uri="{C3380CC4-5D6E-409C-BE32-E72D297353CC}">
              <c16:uniqueId val="{00000003-FE08-4828-A299-C3EE60B032FB}"/>
            </c:ext>
          </c:extLst>
        </c:ser>
        <c:dLbls>
          <c:showLegendKey val="0"/>
          <c:showVal val="0"/>
          <c:showCatName val="0"/>
          <c:showSerName val="0"/>
          <c:showPercent val="0"/>
          <c:showBubbleSize val="0"/>
        </c:dLbls>
        <c:gapWidth val="199"/>
        <c:axId val="1240440719"/>
        <c:axId val="1240441135"/>
      </c:barChart>
      <c:catAx>
        <c:axId val="12404407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pt-BR"/>
          </a:p>
        </c:txPr>
        <c:crossAx val="1240441135"/>
        <c:crosses val="autoZero"/>
        <c:auto val="1"/>
        <c:lblAlgn val="ctr"/>
        <c:lblOffset val="100"/>
        <c:noMultiLvlLbl val="0"/>
      </c:catAx>
      <c:valAx>
        <c:axId val="1240441135"/>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24044071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pt-B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pt-BR" sz="1200">
                <a:latin typeface="Arial" panose="020B0604020202020204" pitchFamily="34" charset="0"/>
                <a:cs typeface="Arial" panose="020B0604020202020204" pitchFamily="34" charset="0"/>
              </a:rPr>
              <a:t>As funcionalidades do sistema estão dispostas de forma visível e de fácil utilização?</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As funcionalidades do sistema estão dispostas de forma visível e de fácil utilização?</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A5BF-4A46-9006-7431F0910A9E}"/>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A5BF-4A46-9006-7431F0910A9E}"/>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A5BF-4A46-9006-7431F0910A9E}"/>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A5BF-4A46-9006-7431F0910A9E}"/>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A5BF-4A46-9006-7431F0910A9E}"/>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pt-BR"/>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Planilha1!$A$2:$A$6</c:f>
              <c:strCache>
                <c:ptCount val="5"/>
                <c:pt idx="0">
                  <c:v>Muito Bom</c:v>
                </c:pt>
                <c:pt idx="1">
                  <c:v>Bom</c:v>
                </c:pt>
                <c:pt idx="2">
                  <c:v>Medio</c:v>
                </c:pt>
                <c:pt idx="3">
                  <c:v>Ruim</c:v>
                </c:pt>
                <c:pt idx="4">
                  <c:v>Muito Ruim</c:v>
                </c:pt>
              </c:strCache>
            </c:strRef>
          </c:cat>
          <c:val>
            <c:numRef>
              <c:f>Planilha1!$B$2:$B$6</c:f>
              <c:numCache>
                <c:formatCode>General</c:formatCode>
                <c:ptCount val="5"/>
                <c:pt idx="0">
                  <c:v>11</c:v>
                </c:pt>
                <c:pt idx="1">
                  <c:v>1</c:v>
                </c:pt>
                <c:pt idx="2">
                  <c:v>0</c:v>
                </c:pt>
                <c:pt idx="3">
                  <c:v>0</c:v>
                </c:pt>
                <c:pt idx="4">
                  <c:v>0</c:v>
                </c:pt>
              </c:numCache>
            </c:numRef>
          </c:val>
          <c:extLst>
            <c:ext xmlns:c16="http://schemas.microsoft.com/office/drawing/2014/chart" uri="{C3380CC4-5D6E-409C-BE32-E72D297353CC}">
              <c16:uniqueId val="{0000000A-A5BF-4A46-9006-7431F0910A9E}"/>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pt-B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pt-BR" sz="1200">
                <a:latin typeface="Arial" panose="020B0604020202020204" pitchFamily="34" charset="0"/>
                <a:cs typeface="Arial" panose="020B0604020202020204" pitchFamily="34" charset="0"/>
              </a:rPr>
              <a:t>Você aprendeu a usar o aplicativo em quanto tempo?</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Você aprendeu a usar o aplicativo em quanto tempo?</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A45F-4094-A5DE-E53EBA921B36}"/>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A45F-4094-A5DE-E53EBA921B36}"/>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A45F-4094-A5DE-E53EBA921B36}"/>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A45F-4094-A5DE-E53EBA921B36}"/>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A45F-4094-A5DE-E53EBA921B36}"/>
              </c:ext>
            </c:extLst>
          </c:dPt>
          <c:dLbls>
            <c:dLbl>
              <c:idx val="2"/>
              <c:delete val="1"/>
              <c:extLst>
                <c:ext xmlns:c15="http://schemas.microsoft.com/office/drawing/2012/chart" uri="{CE6537A1-D6FC-4f65-9D91-7224C49458BB}"/>
                <c:ext xmlns:c16="http://schemas.microsoft.com/office/drawing/2014/chart" uri="{C3380CC4-5D6E-409C-BE32-E72D297353CC}">
                  <c16:uniqueId val="{00000005-A45F-4094-A5DE-E53EBA921B36}"/>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pt-BR"/>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Planilha1!$A$2:$A$6</c:f>
              <c:strCache>
                <c:ptCount val="5"/>
                <c:pt idx="0">
                  <c:v>Muito Pouco tempo</c:v>
                </c:pt>
                <c:pt idx="1">
                  <c:v>Pouco tempo</c:v>
                </c:pt>
                <c:pt idx="2">
                  <c:v>Não muito tempo</c:v>
                </c:pt>
                <c:pt idx="3">
                  <c:v>Algum tempo</c:v>
                </c:pt>
                <c:pt idx="4">
                  <c:v>Muito tempo</c:v>
                </c:pt>
              </c:strCache>
            </c:strRef>
          </c:cat>
          <c:val>
            <c:numRef>
              <c:f>Planilha1!$B$2:$B$6</c:f>
              <c:numCache>
                <c:formatCode>General</c:formatCode>
                <c:ptCount val="5"/>
                <c:pt idx="0">
                  <c:v>9</c:v>
                </c:pt>
                <c:pt idx="1">
                  <c:v>2</c:v>
                </c:pt>
                <c:pt idx="2">
                  <c:v>0</c:v>
                </c:pt>
                <c:pt idx="3">
                  <c:v>1</c:v>
                </c:pt>
                <c:pt idx="4">
                  <c:v>1</c:v>
                </c:pt>
              </c:numCache>
            </c:numRef>
          </c:val>
          <c:extLst>
            <c:ext xmlns:c16="http://schemas.microsoft.com/office/drawing/2014/chart" uri="{C3380CC4-5D6E-409C-BE32-E72D297353CC}">
              <c16:uniqueId val="{00000000-F0E0-47CE-ACA5-1A981AECFDE0}"/>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pt-B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pt-BR" sz="1200">
                <a:latin typeface="Arial" panose="020B0604020202020204" pitchFamily="34" charset="0"/>
                <a:cs typeface="Arial" panose="020B0604020202020204" pitchFamily="34" charset="0"/>
              </a:rPr>
              <a:t>O que você achou da estética do aplicativo?</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O que você achou da estética do aplicativo?</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9F0D-4AE9-BA9A-70A067939E63}"/>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9F0D-4AE9-BA9A-70A067939E63}"/>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9F0D-4AE9-BA9A-70A067939E63}"/>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9F0D-4AE9-BA9A-70A067939E63}"/>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9F0D-4AE9-BA9A-70A067939E63}"/>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pt-BR"/>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Planilha1!$A$2:$A$6</c:f>
              <c:strCache>
                <c:ptCount val="5"/>
                <c:pt idx="0">
                  <c:v>Muito bom</c:v>
                </c:pt>
                <c:pt idx="1">
                  <c:v>Bom</c:v>
                </c:pt>
                <c:pt idx="2">
                  <c:v>Neutro</c:v>
                </c:pt>
                <c:pt idx="3">
                  <c:v>Ruim</c:v>
                </c:pt>
                <c:pt idx="4">
                  <c:v>Muito Ruim</c:v>
                </c:pt>
              </c:strCache>
            </c:strRef>
          </c:cat>
          <c:val>
            <c:numRef>
              <c:f>Planilha1!$B$2:$B$6</c:f>
              <c:numCache>
                <c:formatCode>General</c:formatCode>
                <c:ptCount val="5"/>
                <c:pt idx="0">
                  <c:v>7</c:v>
                </c:pt>
                <c:pt idx="1">
                  <c:v>5</c:v>
                </c:pt>
                <c:pt idx="2">
                  <c:v>1</c:v>
                </c:pt>
                <c:pt idx="3">
                  <c:v>0</c:v>
                </c:pt>
                <c:pt idx="4">
                  <c:v>0</c:v>
                </c:pt>
              </c:numCache>
            </c:numRef>
          </c:val>
          <c:extLst>
            <c:ext xmlns:c16="http://schemas.microsoft.com/office/drawing/2014/chart" uri="{C3380CC4-5D6E-409C-BE32-E72D297353CC}">
              <c16:uniqueId val="{00000000-3242-4C02-A12F-DAE4734C0784}"/>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pt-B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sz="1200">
                <a:latin typeface="Arial" panose="020B0604020202020204" pitchFamily="34" charset="0"/>
                <a:cs typeface="Arial" panose="020B0604020202020204" pitchFamily="34" charset="0"/>
              </a:rPr>
              <a:t>Quão provável você acha que pode de apagar algum dado importante do sistema sem querer?</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Quão provável você acha que pode de apagar algum dado importante do sistema sem querer?</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85BE-4CC3-AD8A-050BDD075F0F}"/>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85BE-4CC3-AD8A-050BDD075F0F}"/>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85BE-4CC3-AD8A-050BDD075F0F}"/>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85BE-4CC3-AD8A-050BDD075F0F}"/>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85BE-4CC3-AD8A-050BDD075F0F}"/>
              </c:ext>
            </c:extLst>
          </c:dPt>
          <c:dLbls>
            <c:dLbl>
              <c:idx val="2"/>
              <c:layout>
                <c:manualLayout>
                  <c:x val="1.7809026261774545E-2"/>
                  <c:y val="7.668671624380285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85BE-4CC3-AD8A-050BDD075F0F}"/>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pt-BR"/>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Planilha1!$A$2:$A$6</c:f>
              <c:strCache>
                <c:ptCount val="5"/>
                <c:pt idx="0">
                  <c:v>Muito pouco provavel</c:v>
                </c:pt>
                <c:pt idx="1">
                  <c:v>Pouco provavel</c:v>
                </c:pt>
                <c:pt idx="2">
                  <c:v>Não muito provavel</c:v>
                </c:pt>
                <c:pt idx="3">
                  <c:v>Provavel</c:v>
                </c:pt>
                <c:pt idx="4">
                  <c:v>Muitro provavel</c:v>
                </c:pt>
              </c:strCache>
            </c:strRef>
          </c:cat>
          <c:val>
            <c:numRef>
              <c:f>Planilha1!$B$2:$B$6</c:f>
              <c:numCache>
                <c:formatCode>General</c:formatCode>
                <c:ptCount val="5"/>
                <c:pt idx="0">
                  <c:v>6</c:v>
                </c:pt>
                <c:pt idx="1">
                  <c:v>6</c:v>
                </c:pt>
                <c:pt idx="2">
                  <c:v>1</c:v>
                </c:pt>
                <c:pt idx="3">
                  <c:v>0</c:v>
                </c:pt>
                <c:pt idx="4">
                  <c:v>0</c:v>
                </c:pt>
              </c:numCache>
            </c:numRef>
          </c:val>
          <c:extLst>
            <c:ext xmlns:c16="http://schemas.microsoft.com/office/drawing/2014/chart" uri="{C3380CC4-5D6E-409C-BE32-E72D297353CC}">
              <c16:uniqueId val="{00000000-08FE-47A5-8D28-DF0FC39FDAF7}"/>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pt-B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pt-BR" sz="1200">
                <a:latin typeface="Arial" panose="020B0604020202020204" pitchFamily="34" charset="0"/>
                <a:cs typeface="Arial" panose="020B0604020202020204" pitchFamily="34" charset="0"/>
              </a:rPr>
              <a:t>O quanto a consistência da disposição dos elementos na tela do sistema facilitou o seu uso do sistema?</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O quanto a consistência da disposição dos elementos na tela do sistema facilitou o seu uso do sistema?</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6F78-49A2-BC78-2B0ADABEF1F7}"/>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6F78-49A2-BC78-2B0ADABEF1F7}"/>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6F78-49A2-BC78-2B0ADABEF1F7}"/>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6F78-49A2-BC78-2B0ADABEF1F7}"/>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6F78-49A2-BC78-2B0ADABEF1F7}"/>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pt-BR"/>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Planilha1!$A$2:$A$6</c:f>
              <c:strCache>
                <c:ptCount val="5"/>
                <c:pt idx="0">
                  <c:v>Muito bom</c:v>
                </c:pt>
                <c:pt idx="1">
                  <c:v>Bom</c:v>
                </c:pt>
                <c:pt idx="2">
                  <c:v>Neutro</c:v>
                </c:pt>
                <c:pt idx="3">
                  <c:v>Ruim</c:v>
                </c:pt>
                <c:pt idx="4">
                  <c:v>Muito ruim</c:v>
                </c:pt>
              </c:strCache>
            </c:strRef>
          </c:cat>
          <c:val>
            <c:numRef>
              <c:f>Planilha1!$B$2:$B$6</c:f>
              <c:numCache>
                <c:formatCode>General</c:formatCode>
                <c:ptCount val="5"/>
                <c:pt idx="0">
                  <c:v>9</c:v>
                </c:pt>
                <c:pt idx="1">
                  <c:v>3</c:v>
                </c:pt>
                <c:pt idx="2">
                  <c:v>1</c:v>
                </c:pt>
                <c:pt idx="3">
                  <c:v>0</c:v>
                </c:pt>
                <c:pt idx="4">
                  <c:v>0</c:v>
                </c:pt>
              </c:numCache>
            </c:numRef>
          </c:val>
          <c:extLst>
            <c:ext xmlns:c16="http://schemas.microsoft.com/office/drawing/2014/chart" uri="{C3380CC4-5D6E-409C-BE32-E72D297353CC}">
              <c16:uniqueId val="{00000000-9332-4FA0-8C80-FB2462BBCC14}"/>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1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31F034D5108BD478F2710532352F99A" ma:contentTypeVersion="4" ma:contentTypeDescription="Crie um novo documento." ma:contentTypeScope="" ma:versionID="a84c54d3f143f4cc6e6572b0b46d0ffe">
  <xsd:schema xmlns:xsd="http://www.w3.org/2001/XMLSchema" xmlns:xs="http://www.w3.org/2001/XMLSchema" xmlns:p="http://schemas.microsoft.com/office/2006/metadata/properties" xmlns:ns3="ef557e15-be11-4a3a-bc0c-4ab66b778afc" targetNamespace="http://schemas.microsoft.com/office/2006/metadata/properties" ma:root="true" ma:fieldsID="f877b22584612efe9806f2a8b7771304" ns3:_="">
    <xsd:import namespace="ef557e15-be11-4a3a-bc0c-4ab66b778af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557e15-be11-4a3a-bc0c-4ab66b778a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2DD4B5-5465-4151-8FD1-3ECB344769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557e15-be11-4a3a-bc0c-4ab66b778a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376A092-77CC-4BFF-9EB1-538A5497DC5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1C9A12B-62D5-41D1-95CA-EA872829B8BB}">
  <ds:schemaRefs>
    <ds:schemaRef ds:uri="http://schemas.microsoft.com/sharepoint/v3/contenttype/forms"/>
  </ds:schemaRefs>
</ds:datastoreItem>
</file>

<file path=customXml/itemProps4.xml><?xml version="1.0" encoding="utf-8"?>
<ds:datastoreItem xmlns:ds="http://schemas.openxmlformats.org/officeDocument/2006/customXml" ds:itemID="{FDCEFC70-2CF0-4705-BD72-69D13C598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ModeloMonografia_2015.dotx</Template>
  <TotalTime>481</TotalTime>
  <Pages>71</Pages>
  <Words>13963</Words>
  <Characters>75401</Characters>
  <Application>Microsoft Office Word</Application>
  <DocSecurity>0</DocSecurity>
  <Lines>628</Lines>
  <Paragraphs>178</Paragraphs>
  <ScaleCrop>false</ScaleCrop>
  <HeadingPairs>
    <vt:vector size="2" baseType="variant">
      <vt:variant>
        <vt:lpstr>Título</vt:lpstr>
      </vt:variant>
      <vt:variant>
        <vt:i4>1</vt:i4>
      </vt:variant>
    </vt:vector>
  </HeadingPairs>
  <TitlesOfParts>
    <vt:vector size="1" baseType="lpstr">
      <vt:lpstr>INSTITUTO FEDERAL DO RIO GRANDE DO SUL</vt:lpstr>
    </vt:vector>
  </TitlesOfParts>
  <Company>Hewlett-Packard</Company>
  <LinksUpToDate>false</LinksUpToDate>
  <CharactersWithSpaces>89186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INSTITUTO FEDERAL DO RIO GRANDE DO SUL</dc:title>
  <dc:subject>Trabalho de Conclusão de Curso</dc:subject>
  <dc:creator>Patricia</dc:creator>
  <cp:keywords/>
  <dc:description/>
  <cp:lastModifiedBy>Eduardo Zanchetti Scholz</cp:lastModifiedBy>
  <cp:revision>23</cp:revision>
  <cp:lastPrinted>2022-04-01T04:17:00Z</cp:lastPrinted>
  <dcterms:created xsi:type="dcterms:W3CDTF">2022-07-22T03:15:00Z</dcterms:created>
  <dcterms:modified xsi:type="dcterms:W3CDTF">2022-07-25T14:08:00Z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0x010100A31F034D5108BD478F2710532352F99A</vt:lpwstr>
  </property>
</Properties>
</file>